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69F" w:rsidRPr="00322606" w:rsidRDefault="009F4538" w:rsidP="009F4538">
      <w:pPr>
        <w:shd w:val="clear" w:color="auto" w:fill="1F497D" w:themeFill="text2"/>
        <w:rPr>
          <w:rFonts w:asciiTheme="minorHAnsi" w:eastAsia="MS Mincho" w:hAnsiTheme="minorHAnsi" w:cstheme="minorHAnsi"/>
          <w:b/>
          <w:color w:val="FFFFFF" w:themeColor="background1"/>
          <w:sz w:val="36"/>
          <w:szCs w:val="36"/>
        </w:rPr>
      </w:pPr>
      <w:bookmarkStart w:id="0" w:name="_Toc93829131"/>
      <w:bookmarkStart w:id="1" w:name="_Toc328058734"/>
      <w:r w:rsidRPr="00322606">
        <w:rPr>
          <w:rFonts w:asciiTheme="minorHAnsi" w:eastAsia="MS Mincho" w:hAnsiTheme="minorHAnsi" w:cstheme="minorHAnsi"/>
          <w:b/>
          <w:color w:val="FFFFFF" w:themeColor="background1"/>
          <w:sz w:val="36"/>
          <w:szCs w:val="36"/>
        </w:rPr>
        <w:t xml:space="preserve">REPORT FOR SOFTWARE DEVELOPMENT </w:t>
      </w:r>
      <w:bookmarkEnd w:id="0"/>
      <w:r w:rsidRPr="00322606">
        <w:rPr>
          <w:rFonts w:asciiTheme="minorHAnsi" w:eastAsia="MS Mincho" w:hAnsiTheme="minorHAnsi" w:cstheme="minorHAnsi"/>
          <w:b/>
          <w:color w:val="FFFFFF" w:themeColor="background1"/>
          <w:sz w:val="36"/>
          <w:szCs w:val="36"/>
        </w:rPr>
        <w:t>GRADED UNIT 2</w:t>
      </w:r>
      <w:bookmarkEnd w:id="1"/>
      <w:r w:rsidRPr="00322606">
        <w:rPr>
          <w:rFonts w:asciiTheme="minorHAnsi" w:eastAsia="MS Mincho" w:hAnsiTheme="minorHAnsi" w:cstheme="minorHAnsi"/>
          <w:b/>
          <w:color w:val="FFFFFF" w:themeColor="background1"/>
          <w:sz w:val="36"/>
          <w:szCs w:val="36"/>
        </w:rPr>
        <w:t xml:space="preserve"> </w:t>
      </w:r>
    </w:p>
    <w:p w:rsidR="0047469F" w:rsidRPr="00322606" w:rsidRDefault="009F4538" w:rsidP="009F4538">
      <w:pPr>
        <w:shd w:val="clear" w:color="auto" w:fill="1F497D" w:themeFill="text2"/>
        <w:rPr>
          <w:rFonts w:asciiTheme="minorHAnsi" w:eastAsia="MS Mincho" w:hAnsiTheme="minorHAnsi" w:cstheme="minorHAnsi"/>
          <w:b/>
          <w:color w:val="FFFFFF" w:themeColor="background1"/>
          <w:sz w:val="36"/>
          <w:szCs w:val="36"/>
        </w:rPr>
      </w:pPr>
      <w:bookmarkStart w:id="2" w:name="_Toc328058735"/>
      <w:r w:rsidRPr="00322606">
        <w:rPr>
          <w:rFonts w:asciiTheme="minorHAnsi" w:eastAsia="MS Mincho" w:hAnsiTheme="minorHAnsi" w:cstheme="minorHAnsi"/>
          <w:b/>
          <w:color w:val="FFFFFF" w:themeColor="background1"/>
          <w:sz w:val="36"/>
          <w:szCs w:val="36"/>
        </w:rPr>
        <w:t xml:space="preserve">UNIT: </w:t>
      </w:r>
      <w:r w:rsidRPr="00322606">
        <w:rPr>
          <w:rFonts w:asciiTheme="minorHAnsi" w:eastAsia="MS Mincho" w:hAnsiTheme="minorHAnsi" w:cstheme="minorHAnsi"/>
          <w:b/>
          <w:color w:val="FFFFFF" w:themeColor="background1"/>
          <w:sz w:val="36"/>
          <w:szCs w:val="36"/>
        </w:rPr>
        <w:tab/>
      </w:r>
      <w:bookmarkEnd w:id="2"/>
      <w:r w:rsidR="00EE23BF">
        <w:rPr>
          <w:rFonts w:asciiTheme="minorHAnsi" w:eastAsia="MS Mincho" w:hAnsiTheme="minorHAnsi" w:cstheme="minorHAnsi"/>
          <w:b/>
          <w:color w:val="FFFFFF" w:themeColor="background1"/>
          <w:sz w:val="36"/>
          <w:szCs w:val="36"/>
        </w:rPr>
        <w:t>H48W 35</w:t>
      </w:r>
    </w:p>
    <w:p w:rsidR="0047469F" w:rsidRPr="00322606" w:rsidRDefault="0047469F" w:rsidP="009F4538">
      <w:pPr>
        <w:shd w:val="clear" w:color="auto" w:fill="1F497D" w:themeFill="text2"/>
        <w:rPr>
          <w:rFonts w:asciiTheme="minorHAnsi" w:eastAsia="MS Mincho" w:hAnsiTheme="minorHAnsi" w:cstheme="minorHAnsi"/>
          <w:b/>
          <w:color w:val="FFFFFF" w:themeColor="background1"/>
          <w:sz w:val="36"/>
          <w:szCs w:val="36"/>
        </w:rPr>
      </w:pPr>
    </w:p>
    <w:p w:rsidR="0047469F" w:rsidRPr="00322606" w:rsidRDefault="008D093C" w:rsidP="009F4538">
      <w:pPr>
        <w:shd w:val="clear" w:color="auto" w:fill="1F497D" w:themeFill="text2"/>
        <w:rPr>
          <w:rFonts w:asciiTheme="minorHAnsi" w:eastAsia="MS Mincho" w:hAnsiTheme="minorHAnsi" w:cstheme="minorHAnsi"/>
          <w:b/>
          <w:color w:val="FFFFFF" w:themeColor="background1"/>
          <w:sz w:val="36"/>
          <w:szCs w:val="36"/>
        </w:rPr>
      </w:pPr>
      <w:r>
        <w:rPr>
          <w:rFonts w:asciiTheme="minorHAnsi" w:eastAsia="MS Mincho" w:hAnsiTheme="minorHAnsi" w:cstheme="minorHAnsi"/>
          <w:b/>
          <w:color w:val="FFFFFF" w:themeColor="background1"/>
          <w:sz w:val="36"/>
          <w:szCs w:val="36"/>
        </w:rPr>
        <w:t>Angelo Romel Lopez</w:t>
      </w:r>
    </w:p>
    <w:p w:rsidR="0047469F" w:rsidRPr="00322606" w:rsidRDefault="008D093C" w:rsidP="009F4538">
      <w:pPr>
        <w:shd w:val="clear" w:color="auto" w:fill="1F497D" w:themeFill="text2"/>
        <w:rPr>
          <w:rFonts w:asciiTheme="minorHAnsi" w:eastAsia="MS Mincho" w:hAnsiTheme="minorHAnsi" w:cstheme="minorHAnsi"/>
          <w:b/>
          <w:color w:val="FFFFFF" w:themeColor="background1"/>
          <w:sz w:val="36"/>
          <w:szCs w:val="36"/>
        </w:rPr>
      </w:pPr>
      <w:r>
        <w:rPr>
          <w:rFonts w:asciiTheme="minorHAnsi" w:eastAsia="MS Mincho" w:hAnsiTheme="minorHAnsi" w:cstheme="minorHAnsi"/>
          <w:b/>
          <w:color w:val="FFFFFF" w:themeColor="background1"/>
          <w:sz w:val="36"/>
          <w:szCs w:val="36"/>
        </w:rPr>
        <w:t>May 2015</w:t>
      </w:r>
    </w:p>
    <w:p w:rsidR="0047469F" w:rsidRPr="00322606" w:rsidRDefault="0047469F" w:rsidP="009F4538">
      <w:pPr>
        <w:shd w:val="clear" w:color="auto" w:fill="1F497D" w:themeFill="text2"/>
        <w:rPr>
          <w:rFonts w:asciiTheme="minorHAnsi" w:eastAsia="MS Mincho" w:hAnsiTheme="minorHAnsi" w:cstheme="minorHAnsi"/>
          <w:b/>
          <w:color w:val="FFFFFF" w:themeColor="background1"/>
          <w:sz w:val="36"/>
          <w:szCs w:val="36"/>
        </w:rPr>
      </w:pPr>
    </w:p>
    <w:p w:rsidR="0047469F" w:rsidRPr="00322606" w:rsidRDefault="009F4538" w:rsidP="009F4538">
      <w:pPr>
        <w:shd w:val="clear" w:color="auto" w:fill="1F497D" w:themeFill="text2"/>
        <w:rPr>
          <w:rFonts w:asciiTheme="minorHAnsi" w:eastAsia="MS Mincho" w:hAnsiTheme="minorHAnsi" w:cstheme="minorHAnsi"/>
          <w:b/>
          <w:color w:val="FFFFFF" w:themeColor="background1"/>
          <w:sz w:val="36"/>
          <w:szCs w:val="36"/>
        </w:rPr>
      </w:pPr>
      <w:bookmarkStart w:id="3" w:name="_Toc328058738"/>
      <w:r w:rsidRPr="00322606">
        <w:rPr>
          <w:rFonts w:asciiTheme="minorHAnsi" w:eastAsia="MS Mincho" w:hAnsiTheme="minorHAnsi" w:cstheme="minorHAnsi"/>
          <w:b/>
          <w:color w:val="FFFFFF" w:themeColor="background1"/>
          <w:sz w:val="36"/>
          <w:szCs w:val="36"/>
        </w:rPr>
        <w:t>HND SOFTWARE DEVELOPMENT 2</w:t>
      </w:r>
      <w:r w:rsidRPr="00322606">
        <w:rPr>
          <w:rFonts w:asciiTheme="minorHAnsi" w:eastAsia="MS Mincho" w:hAnsiTheme="minorHAnsi" w:cstheme="minorHAnsi"/>
          <w:b/>
          <w:color w:val="FFFFFF" w:themeColor="background1"/>
          <w:sz w:val="36"/>
          <w:szCs w:val="36"/>
          <w:vertAlign w:val="superscript"/>
        </w:rPr>
        <w:t>ND</w:t>
      </w:r>
      <w:r w:rsidRPr="00322606">
        <w:rPr>
          <w:rFonts w:asciiTheme="minorHAnsi" w:eastAsia="MS Mincho" w:hAnsiTheme="minorHAnsi" w:cstheme="minorHAnsi"/>
          <w:b/>
          <w:color w:val="FFFFFF" w:themeColor="background1"/>
          <w:sz w:val="36"/>
          <w:szCs w:val="36"/>
        </w:rPr>
        <w:t xml:space="preserve"> YEAR</w:t>
      </w:r>
      <w:bookmarkEnd w:id="3"/>
    </w:p>
    <w:p w:rsidR="0047469F" w:rsidRPr="00322606" w:rsidRDefault="009F4538" w:rsidP="009F4538">
      <w:pPr>
        <w:shd w:val="clear" w:color="auto" w:fill="1F497D" w:themeFill="text2"/>
        <w:rPr>
          <w:rFonts w:asciiTheme="minorHAnsi" w:eastAsia="MS Mincho" w:hAnsiTheme="minorHAnsi" w:cstheme="minorHAnsi"/>
          <w:b/>
          <w:color w:val="FFFFFF" w:themeColor="background1"/>
          <w:sz w:val="36"/>
          <w:szCs w:val="36"/>
        </w:rPr>
      </w:pPr>
      <w:bookmarkStart w:id="4" w:name="_Toc328058739"/>
      <w:r w:rsidRPr="00322606">
        <w:rPr>
          <w:rFonts w:asciiTheme="minorHAnsi" w:eastAsia="MS Mincho" w:hAnsiTheme="minorHAnsi" w:cstheme="minorHAnsi"/>
          <w:b/>
          <w:color w:val="FFFFFF" w:themeColor="background1"/>
          <w:sz w:val="36"/>
          <w:szCs w:val="36"/>
        </w:rPr>
        <w:t>COMPUTING – BUSINESS SCHOOL</w:t>
      </w:r>
      <w:bookmarkEnd w:id="4"/>
    </w:p>
    <w:p w:rsidR="0047469F" w:rsidRPr="00322606" w:rsidRDefault="009F4538" w:rsidP="009F4538">
      <w:pPr>
        <w:shd w:val="clear" w:color="auto" w:fill="1F497D" w:themeFill="text2"/>
        <w:rPr>
          <w:rFonts w:asciiTheme="minorHAnsi" w:eastAsia="MS Mincho" w:hAnsiTheme="minorHAnsi" w:cstheme="minorHAnsi"/>
          <w:b/>
          <w:color w:val="FFFFFF" w:themeColor="background1"/>
          <w:sz w:val="36"/>
          <w:szCs w:val="36"/>
        </w:rPr>
      </w:pPr>
      <w:bookmarkStart w:id="5" w:name="_Toc328058740"/>
      <w:r w:rsidRPr="00322606">
        <w:rPr>
          <w:rFonts w:asciiTheme="minorHAnsi" w:eastAsia="MS Mincho" w:hAnsiTheme="minorHAnsi" w:cstheme="minorHAnsi"/>
          <w:b/>
          <w:color w:val="FFFFFF" w:themeColor="background1"/>
          <w:sz w:val="36"/>
          <w:szCs w:val="36"/>
        </w:rPr>
        <w:t>PAISLEY CAMPUS, WEST COLLEGE</w:t>
      </w:r>
      <w:bookmarkEnd w:id="5"/>
      <w:r w:rsidRPr="00322606">
        <w:rPr>
          <w:rFonts w:asciiTheme="minorHAnsi" w:eastAsia="MS Mincho" w:hAnsiTheme="minorHAnsi" w:cstheme="minorHAnsi"/>
          <w:b/>
          <w:color w:val="FFFFFF" w:themeColor="background1"/>
          <w:sz w:val="36"/>
          <w:szCs w:val="36"/>
        </w:rPr>
        <w:t xml:space="preserve"> SCOTLAND</w:t>
      </w:r>
    </w:p>
    <w:p w:rsidR="003B1D2A" w:rsidRPr="00322606" w:rsidRDefault="003B1D2A" w:rsidP="00A62B6C">
      <w:pPr>
        <w:rPr>
          <w:rFonts w:asciiTheme="minorHAnsi" w:eastAsia="MS Mincho" w:hAnsiTheme="minorHAnsi" w:cstheme="minorHAnsi"/>
        </w:rPr>
        <w:sectPr w:rsidR="003B1D2A" w:rsidRPr="00322606" w:rsidSect="00C923DE">
          <w:headerReference w:type="even" r:id="rId9"/>
          <w:headerReference w:type="default" r:id="rId10"/>
          <w:footerReference w:type="even" r:id="rId11"/>
          <w:footerReference w:type="default" r:id="rId12"/>
          <w:headerReference w:type="first" r:id="rId13"/>
          <w:footerReference w:type="first" r:id="rId14"/>
          <w:pgSz w:w="11906" w:h="16838" w:code="9"/>
          <w:pgMar w:top="1440" w:right="1151" w:bottom="1440" w:left="1151" w:header="709" w:footer="709" w:gutter="0"/>
          <w:pgBorders w:offsetFrom="page">
            <w:top w:val="single" w:sz="4" w:space="24" w:color="auto"/>
            <w:left w:val="single" w:sz="4" w:space="24" w:color="auto"/>
            <w:bottom w:val="single" w:sz="4" w:space="24" w:color="auto"/>
            <w:right w:val="single" w:sz="4" w:space="24" w:color="auto"/>
          </w:pgBorders>
          <w:cols w:space="708"/>
          <w:vAlign w:val="center"/>
          <w:titlePg/>
          <w:docGrid w:linePitch="360"/>
        </w:sectPr>
      </w:pPr>
    </w:p>
    <w:p w:rsidR="00A62B6C" w:rsidRPr="00322606" w:rsidRDefault="00A62B6C" w:rsidP="009F4538">
      <w:pPr>
        <w:rPr>
          <w:rFonts w:asciiTheme="minorHAnsi" w:eastAsia="MS Mincho" w:hAnsiTheme="minorHAnsi" w:cstheme="minorHAnsi"/>
        </w:rPr>
      </w:pPr>
      <w:bookmarkStart w:id="6" w:name="_Toc93829132"/>
      <w:bookmarkStart w:id="7" w:name="_Toc93829924"/>
    </w:p>
    <w:p w:rsidR="0047469F" w:rsidRPr="00322606" w:rsidRDefault="0047469F" w:rsidP="009F4538">
      <w:pPr>
        <w:shd w:val="clear" w:color="auto" w:fill="1F497D" w:themeFill="text2"/>
        <w:rPr>
          <w:rFonts w:asciiTheme="minorHAnsi" w:eastAsia="MS Mincho" w:hAnsiTheme="minorHAnsi" w:cstheme="minorHAnsi"/>
          <w:b/>
          <w:color w:val="FFFFFF" w:themeColor="background1"/>
          <w:sz w:val="28"/>
          <w:szCs w:val="28"/>
        </w:rPr>
      </w:pPr>
      <w:bookmarkStart w:id="8" w:name="_Toc328058741"/>
      <w:r w:rsidRPr="00322606">
        <w:rPr>
          <w:rFonts w:asciiTheme="minorHAnsi" w:eastAsia="MS Mincho" w:hAnsiTheme="minorHAnsi" w:cstheme="minorHAnsi"/>
          <w:b/>
          <w:color w:val="FFFFFF" w:themeColor="background1"/>
          <w:sz w:val="28"/>
          <w:szCs w:val="28"/>
        </w:rPr>
        <w:t>Contents</w:t>
      </w:r>
      <w:bookmarkEnd w:id="6"/>
      <w:bookmarkEnd w:id="7"/>
      <w:bookmarkEnd w:id="8"/>
    </w:p>
    <w:p w:rsidR="0047469F" w:rsidRPr="00322606" w:rsidRDefault="0047469F" w:rsidP="009F4538">
      <w:pPr>
        <w:rPr>
          <w:rFonts w:asciiTheme="minorHAnsi" w:eastAsia="MS Mincho" w:hAnsiTheme="minorHAnsi" w:cstheme="minorHAnsi"/>
        </w:rPr>
      </w:pPr>
    </w:p>
    <w:p w:rsidR="00C74EFC" w:rsidRPr="00322606" w:rsidRDefault="0047469F">
      <w:pPr>
        <w:pStyle w:val="TOC1"/>
        <w:tabs>
          <w:tab w:val="right" w:leader="dot" w:pos="9594"/>
        </w:tabs>
        <w:rPr>
          <w:rFonts w:asciiTheme="minorHAnsi" w:eastAsiaTheme="minorEastAsia" w:hAnsiTheme="minorHAnsi" w:cstheme="minorHAnsi"/>
          <w:noProof/>
          <w:sz w:val="22"/>
          <w:szCs w:val="22"/>
          <w:lang w:val="en-GB" w:eastAsia="en-GB" w:bidi="ar-SA"/>
        </w:rPr>
      </w:pPr>
      <w:r w:rsidRPr="00322606">
        <w:rPr>
          <w:rFonts w:asciiTheme="minorHAnsi" w:eastAsia="MS Mincho" w:hAnsiTheme="minorHAnsi" w:cstheme="minorHAnsi"/>
        </w:rPr>
        <w:fldChar w:fldCharType="begin"/>
      </w:r>
      <w:r w:rsidRPr="00322606">
        <w:rPr>
          <w:rFonts w:asciiTheme="minorHAnsi" w:eastAsia="MS Mincho" w:hAnsiTheme="minorHAnsi" w:cstheme="minorHAnsi"/>
        </w:rPr>
        <w:instrText xml:space="preserve"> TOC \o "1-3" \h \z </w:instrText>
      </w:r>
      <w:r w:rsidRPr="00322606">
        <w:rPr>
          <w:rFonts w:asciiTheme="minorHAnsi" w:eastAsia="MS Mincho" w:hAnsiTheme="minorHAnsi" w:cstheme="minorHAnsi"/>
        </w:rPr>
        <w:fldChar w:fldCharType="separate"/>
      </w:r>
      <w:hyperlink w:anchor="_Toc328058742" w:history="1">
        <w:r w:rsidR="00C74EFC" w:rsidRPr="00322606">
          <w:rPr>
            <w:rStyle w:val="Hyperlink"/>
            <w:rFonts w:asciiTheme="minorHAnsi" w:eastAsia="MS Mincho" w:hAnsiTheme="minorHAnsi" w:cstheme="minorHAnsi"/>
            <w:noProof/>
          </w:rPr>
          <w:t>1. Introduction</w:t>
        </w:r>
        <w:r w:rsidR="00C74EFC" w:rsidRPr="00322606">
          <w:rPr>
            <w:rFonts w:asciiTheme="minorHAnsi" w:hAnsiTheme="minorHAnsi" w:cstheme="minorHAnsi"/>
            <w:noProof/>
            <w:webHidden/>
          </w:rPr>
          <w:tab/>
        </w:r>
        <w:r w:rsidR="00C74EFC" w:rsidRPr="00322606">
          <w:rPr>
            <w:rFonts w:asciiTheme="minorHAnsi" w:hAnsiTheme="minorHAnsi" w:cstheme="minorHAnsi"/>
            <w:noProof/>
            <w:webHidden/>
          </w:rPr>
          <w:fldChar w:fldCharType="begin"/>
        </w:r>
        <w:r w:rsidR="00C74EFC" w:rsidRPr="00322606">
          <w:rPr>
            <w:rFonts w:asciiTheme="minorHAnsi" w:hAnsiTheme="minorHAnsi" w:cstheme="minorHAnsi"/>
            <w:noProof/>
            <w:webHidden/>
          </w:rPr>
          <w:instrText xml:space="preserve"> PAGEREF _Toc328058742 \h </w:instrText>
        </w:r>
        <w:r w:rsidR="00C74EFC" w:rsidRPr="00322606">
          <w:rPr>
            <w:rFonts w:asciiTheme="minorHAnsi" w:hAnsiTheme="minorHAnsi" w:cstheme="minorHAnsi"/>
            <w:noProof/>
            <w:webHidden/>
          </w:rPr>
        </w:r>
        <w:r w:rsidR="00C74EFC" w:rsidRPr="00322606">
          <w:rPr>
            <w:rFonts w:asciiTheme="minorHAnsi" w:hAnsiTheme="minorHAnsi" w:cstheme="minorHAnsi"/>
            <w:noProof/>
            <w:webHidden/>
          </w:rPr>
          <w:fldChar w:fldCharType="separate"/>
        </w:r>
        <w:r w:rsidR="00B5608A">
          <w:rPr>
            <w:rFonts w:asciiTheme="minorHAnsi" w:hAnsiTheme="minorHAnsi" w:cstheme="minorHAnsi"/>
            <w:noProof/>
            <w:webHidden/>
          </w:rPr>
          <w:t>3</w:t>
        </w:r>
        <w:r w:rsidR="00C74EFC" w:rsidRPr="00322606">
          <w:rPr>
            <w:rFonts w:asciiTheme="minorHAnsi" w:hAnsiTheme="minorHAnsi" w:cstheme="minorHAnsi"/>
            <w:noProof/>
            <w:webHidden/>
          </w:rPr>
          <w:fldChar w:fldCharType="end"/>
        </w:r>
      </w:hyperlink>
    </w:p>
    <w:p w:rsidR="00C74EFC" w:rsidRPr="00322606" w:rsidRDefault="003F2F3D">
      <w:pPr>
        <w:pStyle w:val="TOC1"/>
        <w:tabs>
          <w:tab w:val="right" w:leader="dot" w:pos="9594"/>
        </w:tabs>
        <w:rPr>
          <w:rFonts w:asciiTheme="minorHAnsi" w:eastAsiaTheme="minorEastAsia" w:hAnsiTheme="minorHAnsi" w:cstheme="minorHAnsi"/>
          <w:noProof/>
          <w:sz w:val="22"/>
          <w:szCs w:val="22"/>
          <w:lang w:val="en-GB" w:eastAsia="en-GB" w:bidi="ar-SA"/>
        </w:rPr>
      </w:pPr>
      <w:hyperlink w:anchor="_Toc328058743" w:history="1">
        <w:r w:rsidR="00C74EFC" w:rsidRPr="00322606">
          <w:rPr>
            <w:rStyle w:val="Hyperlink"/>
            <w:rFonts w:asciiTheme="minorHAnsi" w:eastAsia="MS Mincho" w:hAnsiTheme="minorHAnsi" w:cstheme="minorHAnsi"/>
            <w:noProof/>
          </w:rPr>
          <w:t>2. Planning</w:t>
        </w:r>
        <w:r w:rsidR="00C74EFC" w:rsidRPr="00322606">
          <w:rPr>
            <w:rFonts w:asciiTheme="minorHAnsi" w:hAnsiTheme="minorHAnsi" w:cstheme="minorHAnsi"/>
            <w:noProof/>
            <w:webHidden/>
          </w:rPr>
          <w:tab/>
        </w:r>
        <w:r w:rsidR="0025655D">
          <w:rPr>
            <w:rFonts w:asciiTheme="minorHAnsi" w:hAnsiTheme="minorHAnsi" w:cstheme="minorHAnsi"/>
            <w:noProof/>
            <w:webHidden/>
          </w:rPr>
          <w:t>5</w:t>
        </w:r>
      </w:hyperlink>
    </w:p>
    <w:p w:rsidR="00C74EFC" w:rsidRPr="00322606" w:rsidRDefault="003F2F3D">
      <w:pPr>
        <w:pStyle w:val="TOC2"/>
        <w:tabs>
          <w:tab w:val="right" w:leader="dot" w:pos="9594"/>
        </w:tabs>
        <w:rPr>
          <w:rFonts w:asciiTheme="minorHAnsi" w:eastAsiaTheme="minorEastAsia" w:hAnsiTheme="minorHAnsi" w:cstheme="minorHAnsi"/>
          <w:noProof/>
          <w:sz w:val="22"/>
          <w:szCs w:val="22"/>
          <w:lang w:val="en-GB" w:eastAsia="en-GB" w:bidi="ar-SA"/>
        </w:rPr>
      </w:pPr>
      <w:hyperlink w:anchor="_Toc328058744" w:history="1">
        <w:r w:rsidR="00C74EFC" w:rsidRPr="00322606">
          <w:rPr>
            <w:rStyle w:val="Hyperlink"/>
            <w:rFonts w:asciiTheme="minorHAnsi" w:eastAsia="MS Mincho" w:hAnsiTheme="minorHAnsi" w:cstheme="minorHAnsi"/>
            <w:noProof/>
          </w:rPr>
          <w:t>2.1. Initial Investigation</w:t>
        </w:r>
        <w:r w:rsidR="00C74EFC" w:rsidRPr="00322606">
          <w:rPr>
            <w:rFonts w:asciiTheme="minorHAnsi" w:hAnsiTheme="minorHAnsi" w:cstheme="minorHAnsi"/>
            <w:noProof/>
            <w:webHidden/>
          </w:rPr>
          <w:tab/>
        </w:r>
        <w:r w:rsidR="0025655D">
          <w:rPr>
            <w:rFonts w:asciiTheme="minorHAnsi" w:hAnsiTheme="minorHAnsi" w:cstheme="minorHAnsi"/>
            <w:noProof/>
            <w:webHidden/>
          </w:rPr>
          <w:t>5</w:t>
        </w:r>
      </w:hyperlink>
    </w:p>
    <w:p w:rsidR="00C74EFC" w:rsidRPr="00322606" w:rsidRDefault="003F2F3D">
      <w:pPr>
        <w:pStyle w:val="TOC2"/>
        <w:tabs>
          <w:tab w:val="right" w:leader="dot" w:pos="9594"/>
        </w:tabs>
        <w:rPr>
          <w:rFonts w:asciiTheme="minorHAnsi" w:eastAsiaTheme="minorEastAsia" w:hAnsiTheme="minorHAnsi" w:cstheme="minorHAnsi"/>
          <w:noProof/>
          <w:sz w:val="22"/>
          <w:szCs w:val="22"/>
          <w:lang w:val="en-GB" w:eastAsia="en-GB" w:bidi="ar-SA"/>
        </w:rPr>
      </w:pPr>
      <w:hyperlink w:anchor="_Toc328058745" w:history="1">
        <w:r w:rsidR="00C74EFC" w:rsidRPr="00322606">
          <w:rPr>
            <w:rStyle w:val="Hyperlink"/>
            <w:rFonts w:asciiTheme="minorHAnsi" w:eastAsia="MS Mincho" w:hAnsiTheme="minorHAnsi" w:cstheme="minorHAnsi"/>
            <w:noProof/>
          </w:rPr>
          <w:t>2.2. Approach to the project</w:t>
        </w:r>
        <w:r w:rsidR="00C74EFC" w:rsidRPr="00322606">
          <w:rPr>
            <w:rFonts w:asciiTheme="minorHAnsi" w:hAnsiTheme="minorHAnsi" w:cstheme="minorHAnsi"/>
            <w:noProof/>
            <w:webHidden/>
          </w:rPr>
          <w:tab/>
        </w:r>
        <w:r w:rsidR="0025655D">
          <w:rPr>
            <w:rFonts w:asciiTheme="minorHAnsi" w:hAnsiTheme="minorHAnsi" w:cstheme="minorHAnsi"/>
            <w:noProof/>
            <w:webHidden/>
          </w:rPr>
          <w:t>13</w:t>
        </w:r>
      </w:hyperlink>
    </w:p>
    <w:p w:rsidR="00C74EFC" w:rsidRPr="00322606" w:rsidRDefault="003F2F3D">
      <w:pPr>
        <w:pStyle w:val="TOC2"/>
        <w:tabs>
          <w:tab w:val="right" w:leader="dot" w:pos="9594"/>
        </w:tabs>
        <w:rPr>
          <w:rFonts w:asciiTheme="minorHAnsi" w:eastAsiaTheme="minorEastAsia" w:hAnsiTheme="minorHAnsi" w:cstheme="minorHAnsi"/>
          <w:noProof/>
          <w:sz w:val="22"/>
          <w:szCs w:val="22"/>
          <w:lang w:val="en-GB" w:eastAsia="en-GB" w:bidi="ar-SA"/>
        </w:rPr>
      </w:pPr>
      <w:hyperlink w:anchor="_Toc328058746" w:history="1">
        <w:r w:rsidR="00C74EFC" w:rsidRPr="00322606">
          <w:rPr>
            <w:rStyle w:val="Hyperlink"/>
            <w:rFonts w:asciiTheme="minorHAnsi" w:eastAsia="MS Mincho" w:hAnsiTheme="minorHAnsi" w:cstheme="minorHAnsi"/>
            <w:noProof/>
          </w:rPr>
          <w:t>2.3. Justification of Approach</w:t>
        </w:r>
        <w:r w:rsidR="00C74EFC" w:rsidRPr="00322606">
          <w:rPr>
            <w:rFonts w:asciiTheme="minorHAnsi" w:hAnsiTheme="minorHAnsi" w:cstheme="minorHAnsi"/>
            <w:noProof/>
            <w:webHidden/>
          </w:rPr>
          <w:tab/>
        </w:r>
        <w:r w:rsidR="0025655D">
          <w:rPr>
            <w:rFonts w:asciiTheme="minorHAnsi" w:hAnsiTheme="minorHAnsi" w:cstheme="minorHAnsi"/>
            <w:noProof/>
            <w:webHidden/>
          </w:rPr>
          <w:t>14</w:t>
        </w:r>
      </w:hyperlink>
    </w:p>
    <w:p w:rsidR="00C74EFC" w:rsidRPr="00322606" w:rsidRDefault="003F2F3D">
      <w:pPr>
        <w:pStyle w:val="TOC2"/>
        <w:tabs>
          <w:tab w:val="right" w:leader="dot" w:pos="9594"/>
        </w:tabs>
        <w:rPr>
          <w:rFonts w:asciiTheme="minorHAnsi" w:eastAsiaTheme="minorEastAsia" w:hAnsiTheme="minorHAnsi" w:cstheme="minorHAnsi"/>
          <w:noProof/>
          <w:sz w:val="22"/>
          <w:szCs w:val="22"/>
          <w:lang w:val="en-GB" w:eastAsia="en-GB" w:bidi="ar-SA"/>
        </w:rPr>
      </w:pPr>
      <w:hyperlink w:anchor="_Toc328058747" w:history="1">
        <w:r w:rsidR="00C74EFC" w:rsidRPr="00322606">
          <w:rPr>
            <w:rStyle w:val="Hyperlink"/>
            <w:rFonts w:asciiTheme="minorHAnsi" w:eastAsia="MS Mincho" w:hAnsiTheme="minorHAnsi" w:cstheme="minorHAnsi"/>
            <w:noProof/>
          </w:rPr>
          <w:t>2.4. Project Plan</w:t>
        </w:r>
        <w:r w:rsidR="00C74EFC" w:rsidRPr="00322606">
          <w:rPr>
            <w:rFonts w:asciiTheme="minorHAnsi" w:hAnsiTheme="minorHAnsi" w:cstheme="minorHAnsi"/>
            <w:noProof/>
            <w:webHidden/>
          </w:rPr>
          <w:tab/>
        </w:r>
        <w:r w:rsidR="0025655D">
          <w:rPr>
            <w:rFonts w:asciiTheme="minorHAnsi" w:hAnsiTheme="minorHAnsi" w:cstheme="minorHAnsi"/>
            <w:noProof/>
            <w:webHidden/>
          </w:rPr>
          <w:t>15</w:t>
        </w:r>
      </w:hyperlink>
    </w:p>
    <w:p w:rsidR="00C74EFC" w:rsidRPr="00322606" w:rsidRDefault="003F2F3D">
      <w:pPr>
        <w:pStyle w:val="TOC2"/>
        <w:tabs>
          <w:tab w:val="right" w:leader="dot" w:pos="9594"/>
        </w:tabs>
        <w:rPr>
          <w:rFonts w:asciiTheme="minorHAnsi" w:eastAsiaTheme="minorEastAsia" w:hAnsiTheme="minorHAnsi" w:cstheme="minorHAnsi"/>
          <w:noProof/>
          <w:sz w:val="22"/>
          <w:szCs w:val="22"/>
          <w:lang w:val="en-GB" w:eastAsia="en-GB" w:bidi="ar-SA"/>
        </w:rPr>
      </w:pPr>
      <w:hyperlink w:anchor="_Toc328058748" w:history="1">
        <w:r w:rsidR="00C74EFC" w:rsidRPr="00322606">
          <w:rPr>
            <w:rStyle w:val="Hyperlink"/>
            <w:rFonts w:asciiTheme="minorHAnsi" w:eastAsia="MS Mincho" w:hAnsiTheme="minorHAnsi" w:cstheme="minorHAnsi"/>
            <w:noProof/>
          </w:rPr>
          <w:t>2.5. Information Sources</w:t>
        </w:r>
        <w:r w:rsidR="00C74EFC" w:rsidRPr="00322606">
          <w:rPr>
            <w:rFonts w:asciiTheme="minorHAnsi" w:hAnsiTheme="minorHAnsi" w:cstheme="minorHAnsi"/>
            <w:noProof/>
            <w:webHidden/>
          </w:rPr>
          <w:tab/>
        </w:r>
        <w:r w:rsidR="0025655D">
          <w:rPr>
            <w:rFonts w:asciiTheme="minorHAnsi" w:hAnsiTheme="minorHAnsi" w:cstheme="minorHAnsi"/>
            <w:noProof/>
            <w:webHidden/>
          </w:rPr>
          <w:t>16</w:t>
        </w:r>
      </w:hyperlink>
    </w:p>
    <w:p w:rsidR="00C74EFC" w:rsidRPr="00322606" w:rsidRDefault="003F2F3D">
      <w:pPr>
        <w:pStyle w:val="TOC1"/>
        <w:tabs>
          <w:tab w:val="right" w:leader="dot" w:pos="9594"/>
        </w:tabs>
        <w:rPr>
          <w:rFonts w:asciiTheme="minorHAnsi" w:eastAsiaTheme="minorEastAsia" w:hAnsiTheme="minorHAnsi" w:cstheme="minorHAnsi"/>
          <w:noProof/>
          <w:sz w:val="22"/>
          <w:szCs w:val="22"/>
          <w:lang w:val="en-GB" w:eastAsia="en-GB" w:bidi="ar-SA"/>
        </w:rPr>
      </w:pPr>
      <w:hyperlink w:anchor="_Toc328058749" w:history="1">
        <w:r w:rsidR="00C74EFC" w:rsidRPr="00322606">
          <w:rPr>
            <w:rStyle w:val="Hyperlink"/>
            <w:rFonts w:asciiTheme="minorHAnsi" w:eastAsia="MS Mincho" w:hAnsiTheme="minorHAnsi" w:cstheme="minorHAnsi"/>
            <w:noProof/>
          </w:rPr>
          <w:t>3. Developing</w:t>
        </w:r>
        <w:r w:rsidR="00C74EFC" w:rsidRPr="00322606">
          <w:rPr>
            <w:rFonts w:asciiTheme="minorHAnsi" w:hAnsiTheme="minorHAnsi" w:cstheme="minorHAnsi"/>
            <w:noProof/>
            <w:webHidden/>
          </w:rPr>
          <w:tab/>
        </w:r>
        <w:r w:rsidR="00C74EFC" w:rsidRPr="00322606">
          <w:rPr>
            <w:rFonts w:asciiTheme="minorHAnsi" w:hAnsiTheme="minorHAnsi" w:cstheme="minorHAnsi"/>
            <w:noProof/>
            <w:webHidden/>
          </w:rPr>
          <w:fldChar w:fldCharType="begin"/>
        </w:r>
        <w:r w:rsidR="00C74EFC" w:rsidRPr="00322606">
          <w:rPr>
            <w:rFonts w:asciiTheme="minorHAnsi" w:hAnsiTheme="minorHAnsi" w:cstheme="minorHAnsi"/>
            <w:noProof/>
            <w:webHidden/>
          </w:rPr>
          <w:instrText xml:space="preserve"> PAGEREF _Toc328058749 \h </w:instrText>
        </w:r>
        <w:r w:rsidR="00C74EFC" w:rsidRPr="00322606">
          <w:rPr>
            <w:rFonts w:asciiTheme="minorHAnsi" w:hAnsiTheme="minorHAnsi" w:cstheme="minorHAnsi"/>
            <w:noProof/>
            <w:webHidden/>
          </w:rPr>
        </w:r>
        <w:r w:rsidR="00C74EFC" w:rsidRPr="00322606">
          <w:rPr>
            <w:rFonts w:asciiTheme="minorHAnsi" w:hAnsiTheme="minorHAnsi" w:cstheme="minorHAnsi"/>
            <w:noProof/>
            <w:webHidden/>
          </w:rPr>
          <w:fldChar w:fldCharType="separate"/>
        </w:r>
        <w:r w:rsidR="00B5608A">
          <w:rPr>
            <w:rFonts w:asciiTheme="minorHAnsi" w:hAnsiTheme="minorHAnsi" w:cstheme="minorHAnsi"/>
            <w:noProof/>
            <w:webHidden/>
          </w:rPr>
          <w:t>17</w:t>
        </w:r>
        <w:r w:rsidR="00C74EFC" w:rsidRPr="00322606">
          <w:rPr>
            <w:rFonts w:asciiTheme="minorHAnsi" w:hAnsiTheme="minorHAnsi" w:cstheme="minorHAnsi"/>
            <w:noProof/>
            <w:webHidden/>
          </w:rPr>
          <w:fldChar w:fldCharType="end"/>
        </w:r>
      </w:hyperlink>
    </w:p>
    <w:p w:rsidR="00C74EFC" w:rsidRPr="00322606" w:rsidRDefault="003F2F3D">
      <w:pPr>
        <w:pStyle w:val="TOC2"/>
        <w:tabs>
          <w:tab w:val="right" w:leader="dot" w:pos="9594"/>
        </w:tabs>
        <w:rPr>
          <w:rFonts w:asciiTheme="minorHAnsi" w:eastAsiaTheme="minorEastAsia" w:hAnsiTheme="minorHAnsi" w:cstheme="minorHAnsi"/>
          <w:noProof/>
          <w:sz w:val="22"/>
          <w:szCs w:val="22"/>
          <w:lang w:val="en-GB" w:eastAsia="en-GB" w:bidi="ar-SA"/>
        </w:rPr>
      </w:pPr>
      <w:hyperlink w:anchor="_Toc328058750" w:history="1">
        <w:r w:rsidR="00C74EFC" w:rsidRPr="00322606">
          <w:rPr>
            <w:rStyle w:val="Hyperlink"/>
            <w:rFonts w:asciiTheme="minorHAnsi" w:eastAsia="MS Mincho" w:hAnsiTheme="minorHAnsi" w:cstheme="minorHAnsi"/>
            <w:noProof/>
          </w:rPr>
          <w:t>3.1.</w:t>
        </w:r>
        <w:r w:rsidR="005F40D9">
          <w:rPr>
            <w:rStyle w:val="Hyperlink"/>
            <w:rFonts w:asciiTheme="minorHAnsi" w:eastAsia="MS Mincho" w:hAnsiTheme="minorHAnsi" w:cstheme="minorHAnsi"/>
            <w:noProof/>
          </w:rPr>
          <w:t>Design/Production of Application</w:t>
        </w:r>
        <w:r w:rsidR="00C74EFC" w:rsidRPr="00322606">
          <w:rPr>
            <w:rFonts w:asciiTheme="minorHAnsi" w:hAnsiTheme="minorHAnsi" w:cstheme="minorHAnsi"/>
            <w:noProof/>
            <w:webHidden/>
          </w:rPr>
          <w:tab/>
        </w:r>
        <w:r w:rsidR="00C74EFC" w:rsidRPr="00322606">
          <w:rPr>
            <w:rFonts w:asciiTheme="minorHAnsi" w:hAnsiTheme="minorHAnsi" w:cstheme="minorHAnsi"/>
            <w:noProof/>
            <w:webHidden/>
          </w:rPr>
          <w:fldChar w:fldCharType="begin"/>
        </w:r>
        <w:r w:rsidR="00C74EFC" w:rsidRPr="00322606">
          <w:rPr>
            <w:rFonts w:asciiTheme="minorHAnsi" w:hAnsiTheme="minorHAnsi" w:cstheme="minorHAnsi"/>
            <w:noProof/>
            <w:webHidden/>
          </w:rPr>
          <w:instrText xml:space="preserve"> PAGEREF _Toc328058750 \h </w:instrText>
        </w:r>
        <w:r w:rsidR="00C74EFC" w:rsidRPr="00322606">
          <w:rPr>
            <w:rFonts w:asciiTheme="minorHAnsi" w:hAnsiTheme="minorHAnsi" w:cstheme="minorHAnsi"/>
            <w:noProof/>
            <w:webHidden/>
          </w:rPr>
        </w:r>
        <w:r w:rsidR="00C74EFC" w:rsidRPr="00322606">
          <w:rPr>
            <w:rFonts w:asciiTheme="minorHAnsi" w:hAnsiTheme="minorHAnsi" w:cstheme="minorHAnsi"/>
            <w:noProof/>
            <w:webHidden/>
          </w:rPr>
          <w:fldChar w:fldCharType="separate"/>
        </w:r>
        <w:r w:rsidR="00B5608A">
          <w:rPr>
            <w:rFonts w:asciiTheme="minorHAnsi" w:hAnsiTheme="minorHAnsi" w:cstheme="minorHAnsi"/>
            <w:noProof/>
            <w:webHidden/>
          </w:rPr>
          <w:t>17</w:t>
        </w:r>
        <w:r w:rsidR="00C74EFC" w:rsidRPr="00322606">
          <w:rPr>
            <w:rFonts w:asciiTheme="minorHAnsi" w:hAnsiTheme="minorHAnsi" w:cstheme="minorHAnsi"/>
            <w:noProof/>
            <w:webHidden/>
          </w:rPr>
          <w:fldChar w:fldCharType="end"/>
        </w:r>
      </w:hyperlink>
    </w:p>
    <w:p w:rsidR="00C74EFC" w:rsidRPr="00322606" w:rsidRDefault="003F2F3D">
      <w:pPr>
        <w:pStyle w:val="TOC2"/>
        <w:tabs>
          <w:tab w:val="right" w:leader="dot" w:pos="9594"/>
        </w:tabs>
        <w:rPr>
          <w:rFonts w:asciiTheme="minorHAnsi" w:eastAsiaTheme="minorEastAsia" w:hAnsiTheme="minorHAnsi" w:cstheme="minorHAnsi"/>
          <w:noProof/>
          <w:sz w:val="22"/>
          <w:szCs w:val="22"/>
          <w:lang w:val="en-GB" w:eastAsia="en-GB" w:bidi="ar-SA"/>
        </w:rPr>
      </w:pPr>
      <w:hyperlink w:anchor="_Toc328058751" w:history="1">
        <w:r w:rsidR="005F40D9">
          <w:rPr>
            <w:rStyle w:val="Hyperlink"/>
            <w:rFonts w:asciiTheme="minorHAnsi" w:eastAsia="MS Mincho" w:hAnsiTheme="minorHAnsi" w:cstheme="minorHAnsi"/>
            <w:noProof/>
          </w:rPr>
          <w:t>3.2. Testing/Implementation</w:t>
        </w:r>
        <w:r w:rsidR="00C74EFC" w:rsidRPr="00322606">
          <w:rPr>
            <w:rFonts w:asciiTheme="minorHAnsi" w:hAnsiTheme="minorHAnsi" w:cstheme="minorHAnsi"/>
            <w:noProof/>
            <w:webHidden/>
          </w:rPr>
          <w:tab/>
        </w:r>
        <w:r w:rsidR="00C74EFC" w:rsidRPr="00322606">
          <w:rPr>
            <w:rFonts w:asciiTheme="minorHAnsi" w:hAnsiTheme="minorHAnsi" w:cstheme="minorHAnsi"/>
            <w:noProof/>
            <w:webHidden/>
          </w:rPr>
          <w:fldChar w:fldCharType="begin"/>
        </w:r>
        <w:r w:rsidR="00C74EFC" w:rsidRPr="00322606">
          <w:rPr>
            <w:rFonts w:asciiTheme="minorHAnsi" w:hAnsiTheme="minorHAnsi" w:cstheme="minorHAnsi"/>
            <w:noProof/>
            <w:webHidden/>
          </w:rPr>
          <w:instrText xml:space="preserve"> PAGEREF _Toc328058751 \h </w:instrText>
        </w:r>
        <w:r w:rsidR="00C74EFC" w:rsidRPr="00322606">
          <w:rPr>
            <w:rFonts w:asciiTheme="minorHAnsi" w:hAnsiTheme="minorHAnsi" w:cstheme="minorHAnsi"/>
            <w:noProof/>
            <w:webHidden/>
          </w:rPr>
        </w:r>
        <w:r w:rsidR="00C74EFC" w:rsidRPr="00322606">
          <w:rPr>
            <w:rFonts w:asciiTheme="minorHAnsi" w:hAnsiTheme="minorHAnsi" w:cstheme="minorHAnsi"/>
            <w:noProof/>
            <w:webHidden/>
          </w:rPr>
          <w:fldChar w:fldCharType="separate"/>
        </w:r>
        <w:r w:rsidR="00B5608A">
          <w:rPr>
            <w:rFonts w:asciiTheme="minorHAnsi" w:hAnsiTheme="minorHAnsi" w:cstheme="minorHAnsi"/>
            <w:noProof/>
            <w:webHidden/>
          </w:rPr>
          <w:t>308</w:t>
        </w:r>
        <w:r w:rsidR="00C74EFC" w:rsidRPr="00322606">
          <w:rPr>
            <w:rFonts w:asciiTheme="minorHAnsi" w:hAnsiTheme="minorHAnsi" w:cstheme="minorHAnsi"/>
            <w:noProof/>
            <w:webHidden/>
          </w:rPr>
          <w:fldChar w:fldCharType="end"/>
        </w:r>
      </w:hyperlink>
    </w:p>
    <w:p w:rsidR="00C74EFC" w:rsidRPr="00322606" w:rsidRDefault="003F2F3D">
      <w:pPr>
        <w:pStyle w:val="TOC2"/>
        <w:tabs>
          <w:tab w:val="right" w:leader="dot" w:pos="9594"/>
        </w:tabs>
        <w:rPr>
          <w:rFonts w:asciiTheme="minorHAnsi" w:eastAsiaTheme="minorEastAsia" w:hAnsiTheme="minorHAnsi" w:cstheme="minorHAnsi"/>
          <w:noProof/>
          <w:sz w:val="22"/>
          <w:szCs w:val="22"/>
          <w:lang w:val="en-GB" w:eastAsia="en-GB" w:bidi="ar-SA"/>
        </w:rPr>
      </w:pPr>
      <w:hyperlink w:anchor="_Toc328058752" w:history="1">
        <w:r w:rsidR="00C74EFC" w:rsidRPr="00322606">
          <w:rPr>
            <w:rStyle w:val="Hyperlink"/>
            <w:rFonts w:asciiTheme="minorHAnsi" w:eastAsia="MS Mincho" w:hAnsiTheme="minorHAnsi" w:cstheme="minorHAnsi"/>
            <w:noProof/>
          </w:rPr>
          <w:t>3.3.</w:t>
        </w:r>
        <w:r w:rsidR="005F40D9">
          <w:rPr>
            <w:rStyle w:val="Hyperlink"/>
            <w:rFonts w:asciiTheme="minorHAnsi" w:eastAsia="MS Mincho" w:hAnsiTheme="minorHAnsi" w:cstheme="minorHAnsi"/>
            <w:noProof/>
          </w:rPr>
          <w:t>User Documentation/Guide</w:t>
        </w:r>
        <w:r w:rsidR="00C74EFC" w:rsidRPr="00322606">
          <w:rPr>
            <w:rFonts w:asciiTheme="minorHAnsi" w:hAnsiTheme="minorHAnsi" w:cstheme="minorHAnsi"/>
            <w:noProof/>
            <w:webHidden/>
          </w:rPr>
          <w:tab/>
        </w:r>
        <w:r w:rsidR="00C74EFC" w:rsidRPr="00322606">
          <w:rPr>
            <w:rFonts w:asciiTheme="minorHAnsi" w:hAnsiTheme="minorHAnsi" w:cstheme="minorHAnsi"/>
            <w:noProof/>
            <w:webHidden/>
          </w:rPr>
          <w:fldChar w:fldCharType="begin"/>
        </w:r>
        <w:r w:rsidR="00C74EFC" w:rsidRPr="00322606">
          <w:rPr>
            <w:rFonts w:asciiTheme="minorHAnsi" w:hAnsiTheme="minorHAnsi" w:cstheme="minorHAnsi"/>
            <w:noProof/>
            <w:webHidden/>
          </w:rPr>
          <w:instrText xml:space="preserve"> PAGEREF _Toc328058752 \h </w:instrText>
        </w:r>
        <w:r w:rsidR="00C74EFC" w:rsidRPr="00322606">
          <w:rPr>
            <w:rFonts w:asciiTheme="minorHAnsi" w:hAnsiTheme="minorHAnsi" w:cstheme="minorHAnsi"/>
            <w:noProof/>
            <w:webHidden/>
          </w:rPr>
        </w:r>
        <w:r w:rsidR="00C74EFC" w:rsidRPr="00322606">
          <w:rPr>
            <w:rFonts w:asciiTheme="minorHAnsi" w:hAnsiTheme="minorHAnsi" w:cstheme="minorHAnsi"/>
            <w:noProof/>
            <w:webHidden/>
          </w:rPr>
          <w:fldChar w:fldCharType="separate"/>
        </w:r>
        <w:r w:rsidR="00B5608A">
          <w:rPr>
            <w:rFonts w:asciiTheme="minorHAnsi" w:hAnsiTheme="minorHAnsi" w:cstheme="minorHAnsi"/>
            <w:noProof/>
            <w:webHidden/>
          </w:rPr>
          <w:t>320</w:t>
        </w:r>
        <w:r w:rsidR="00C74EFC" w:rsidRPr="00322606">
          <w:rPr>
            <w:rFonts w:asciiTheme="minorHAnsi" w:hAnsiTheme="minorHAnsi" w:cstheme="minorHAnsi"/>
            <w:noProof/>
            <w:webHidden/>
          </w:rPr>
          <w:fldChar w:fldCharType="end"/>
        </w:r>
      </w:hyperlink>
    </w:p>
    <w:p w:rsidR="00C74EFC" w:rsidRPr="00322606" w:rsidRDefault="003F2F3D">
      <w:pPr>
        <w:pStyle w:val="TOC1"/>
        <w:tabs>
          <w:tab w:val="right" w:leader="dot" w:pos="9594"/>
        </w:tabs>
        <w:rPr>
          <w:rFonts w:asciiTheme="minorHAnsi" w:eastAsiaTheme="minorEastAsia" w:hAnsiTheme="minorHAnsi" w:cstheme="minorHAnsi"/>
          <w:noProof/>
          <w:sz w:val="22"/>
          <w:szCs w:val="22"/>
          <w:lang w:val="en-GB" w:eastAsia="en-GB" w:bidi="ar-SA"/>
        </w:rPr>
      </w:pPr>
      <w:hyperlink w:anchor="_Toc328058753" w:history="1">
        <w:r w:rsidR="00C74EFC" w:rsidRPr="00322606">
          <w:rPr>
            <w:rStyle w:val="Hyperlink"/>
            <w:rFonts w:asciiTheme="minorHAnsi" w:eastAsia="MS Mincho" w:hAnsiTheme="minorHAnsi" w:cstheme="minorHAnsi"/>
            <w:noProof/>
          </w:rPr>
          <w:t>4. Evaluating</w:t>
        </w:r>
        <w:r w:rsidR="00C74EFC" w:rsidRPr="00322606">
          <w:rPr>
            <w:rFonts w:asciiTheme="minorHAnsi" w:hAnsiTheme="minorHAnsi" w:cstheme="minorHAnsi"/>
            <w:noProof/>
            <w:webHidden/>
          </w:rPr>
          <w:tab/>
        </w:r>
        <w:r w:rsidR="00C74EFC" w:rsidRPr="00322606">
          <w:rPr>
            <w:rFonts w:asciiTheme="minorHAnsi" w:hAnsiTheme="minorHAnsi" w:cstheme="minorHAnsi"/>
            <w:noProof/>
            <w:webHidden/>
          </w:rPr>
          <w:fldChar w:fldCharType="begin"/>
        </w:r>
        <w:r w:rsidR="00C74EFC" w:rsidRPr="00322606">
          <w:rPr>
            <w:rFonts w:asciiTheme="minorHAnsi" w:hAnsiTheme="minorHAnsi" w:cstheme="minorHAnsi"/>
            <w:noProof/>
            <w:webHidden/>
          </w:rPr>
          <w:instrText xml:space="preserve"> PAGEREF _Toc328058753 \h </w:instrText>
        </w:r>
        <w:r w:rsidR="00C74EFC" w:rsidRPr="00322606">
          <w:rPr>
            <w:rFonts w:asciiTheme="minorHAnsi" w:hAnsiTheme="minorHAnsi" w:cstheme="minorHAnsi"/>
            <w:noProof/>
            <w:webHidden/>
          </w:rPr>
        </w:r>
        <w:r w:rsidR="00C74EFC" w:rsidRPr="00322606">
          <w:rPr>
            <w:rFonts w:asciiTheme="minorHAnsi" w:hAnsiTheme="minorHAnsi" w:cstheme="minorHAnsi"/>
            <w:noProof/>
            <w:webHidden/>
          </w:rPr>
          <w:fldChar w:fldCharType="separate"/>
        </w:r>
        <w:r w:rsidR="00B5608A">
          <w:rPr>
            <w:rFonts w:asciiTheme="minorHAnsi" w:hAnsiTheme="minorHAnsi" w:cstheme="minorHAnsi"/>
            <w:noProof/>
            <w:webHidden/>
          </w:rPr>
          <w:t>321</w:t>
        </w:r>
        <w:r w:rsidR="00C74EFC" w:rsidRPr="00322606">
          <w:rPr>
            <w:rFonts w:asciiTheme="minorHAnsi" w:hAnsiTheme="minorHAnsi" w:cstheme="minorHAnsi"/>
            <w:noProof/>
            <w:webHidden/>
          </w:rPr>
          <w:fldChar w:fldCharType="end"/>
        </w:r>
      </w:hyperlink>
    </w:p>
    <w:p w:rsidR="00C74EFC" w:rsidRPr="00322606" w:rsidRDefault="003F2F3D">
      <w:pPr>
        <w:pStyle w:val="TOC1"/>
        <w:tabs>
          <w:tab w:val="right" w:leader="dot" w:pos="9594"/>
        </w:tabs>
        <w:rPr>
          <w:rFonts w:asciiTheme="minorHAnsi" w:eastAsiaTheme="minorEastAsia" w:hAnsiTheme="minorHAnsi" w:cstheme="minorHAnsi"/>
          <w:noProof/>
          <w:sz w:val="22"/>
          <w:szCs w:val="22"/>
          <w:lang w:val="en-GB" w:eastAsia="en-GB" w:bidi="ar-SA"/>
        </w:rPr>
      </w:pPr>
      <w:hyperlink w:anchor="_Toc328058754" w:history="1">
        <w:r w:rsidR="00C74EFC" w:rsidRPr="00322606">
          <w:rPr>
            <w:rStyle w:val="Hyperlink"/>
            <w:rFonts w:asciiTheme="minorHAnsi" w:eastAsia="MS Mincho" w:hAnsiTheme="minorHAnsi" w:cstheme="minorHAnsi"/>
            <w:noProof/>
          </w:rPr>
          <w:t>5. Conclusion and Recommendations</w:t>
        </w:r>
        <w:r w:rsidR="00C74EFC" w:rsidRPr="00322606">
          <w:rPr>
            <w:rFonts w:asciiTheme="minorHAnsi" w:hAnsiTheme="minorHAnsi" w:cstheme="minorHAnsi"/>
            <w:noProof/>
            <w:webHidden/>
          </w:rPr>
          <w:tab/>
        </w:r>
        <w:r w:rsidR="00C74EFC" w:rsidRPr="00322606">
          <w:rPr>
            <w:rFonts w:asciiTheme="minorHAnsi" w:hAnsiTheme="minorHAnsi" w:cstheme="minorHAnsi"/>
            <w:noProof/>
            <w:webHidden/>
          </w:rPr>
          <w:fldChar w:fldCharType="begin"/>
        </w:r>
        <w:r w:rsidR="00C74EFC" w:rsidRPr="00322606">
          <w:rPr>
            <w:rFonts w:asciiTheme="minorHAnsi" w:hAnsiTheme="minorHAnsi" w:cstheme="minorHAnsi"/>
            <w:noProof/>
            <w:webHidden/>
          </w:rPr>
          <w:instrText xml:space="preserve"> PAGEREF _Toc328058754 \h </w:instrText>
        </w:r>
        <w:r w:rsidR="00C74EFC" w:rsidRPr="00322606">
          <w:rPr>
            <w:rFonts w:asciiTheme="minorHAnsi" w:hAnsiTheme="minorHAnsi" w:cstheme="minorHAnsi"/>
            <w:noProof/>
            <w:webHidden/>
          </w:rPr>
        </w:r>
        <w:r w:rsidR="00C74EFC" w:rsidRPr="00322606">
          <w:rPr>
            <w:rFonts w:asciiTheme="minorHAnsi" w:hAnsiTheme="minorHAnsi" w:cstheme="minorHAnsi"/>
            <w:noProof/>
            <w:webHidden/>
          </w:rPr>
          <w:fldChar w:fldCharType="separate"/>
        </w:r>
        <w:r w:rsidR="00B5608A">
          <w:rPr>
            <w:rFonts w:asciiTheme="minorHAnsi" w:hAnsiTheme="minorHAnsi" w:cstheme="minorHAnsi"/>
            <w:noProof/>
            <w:webHidden/>
          </w:rPr>
          <w:t>322</w:t>
        </w:r>
        <w:r w:rsidR="00C74EFC" w:rsidRPr="00322606">
          <w:rPr>
            <w:rFonts w:asciiTheme="minorHAnsi" w:hAnsiTheme="minorHAnsi" w:cstheme="minorHAnsi"/>
            <w:noProof/>
            <w:webHidden/>
          </w:rPr>
          <w:fldChar w:fldCharType="end"/>
        </w:r>
      </w:hyperlink>
    </w:p>
    <w:p w:rsidR="00C74EFC" w:rsidRPr="00322606" w:rsidRDefault="003F2F3D">
      <w:pPr>
        <w:pStyle w:val="TOC1"/>
        <w:tabs>
          <w:tab w:val="right" w:leader="dot" w:pos="9594"/>
        </w:tabs>
        <w:rPr>
          <w:rFonts w:asciiTheme="minorHAnsi" w:eastAsiaTheme="minorEastAsia" w:hAnsiTheme="minorHAnsi" w:cstheme="minorHAnsi"/>
          <w:noProof/>
          <w:sz w:val="22"/>
          <w:szCs w:val="22"/>
          <w:lang w:val="en-GB" w:eastAsia="en-GB" w:bidi="ar-SA"/>
        </w:rPr>
      </w:pPr>
      <w:hyperlink w:anchor="_Toc328058755" w:history="1">
        <w:r w:rsidR="00C74EFC" w:rsidRPr="00322606">
          <w:rPr>
            <w:rStyle w:val="Hyperlink"/>
            <w:rFonts w:asciiTheme="minorHAnsi" w:eastAsia="MS Mincho" w:hAnsiTheme="minorHAnsi" w:cstheme="minorHAnsi"/>
            <w:noProof/>
          </w:rPr>
          <w:t>6. Bibliography</w:t>
        </w:r>
        <w:r w:rsidR="00C74EFC" w:rsidRPr="00322606">
          <w:rPr>
            <w:rFonts w:asciiTheme="minorHAnsi" w:hAnsiTheme="minorHAnsi" w:cstheme="minorHAnsi"/>
            <w:noProof/>
            <w:webHidden/>
          </w:rPr>
          <w:tab/>
        </w:r>
        <w:r w:rsidR="00C74EFC" w:rsidRPr="00322606">
          <w:rPr>
            <w:rFonts w:asciiTheme="minorHAnsi" w:hAnsiTheme="minorHAnsi" w:cstheme="minorHAnsi"/>
            <w:noProof/>
            <w:webHidden/>
          </w:rPr>
          <w:fldChar w:fldCharType="begin"/>
        </w:r>
        <w:r w:rsidR="00C74EFC" w:rsidRPr="00322606">
          <w:rPr>
            <w:rFonts w:asciiTheme="minorHAnsi" w:hAnsiTheme="minorHAnsi" w:cstheme="minorHAnsi"/>
            <w:noProof/>
            <w:webHidden/>
          </w:rPr>
          <w:instrText xml:space="preserve"> PAGEREF _Toc328058755 \h </w:instrText>
        </w:r>
        <w:r w:rsidR="00C74EFC" w:rsidRPr="00322606">
          <w:rPr>
            <w:rFonts w:asciiTheme="minorHAnsi" w:hAnsiTheme="minorHAnsi" w:cstheme="minorHAnsi"/>
            <w:noProof/>
            <w:webHidden/>
          </w:rPr>
        </w:r>
        <w:r w:rsidR="00C74EFC" w:rsidRPr="00322606">
          <w:rPr>
            <w:rFonts w:asciiTheme="minorHAnsi" w:hAnsiTheme="minorHAnsi" w:cstheme="minorHAnsi"/>
            <w:noProof/>
            <w:webHidden/>
          </w:rPr>
          <w:fldChar w:fldCharType="separate"/>
        </w:r>
        <w:r w:rsidR="00B5608A">
          <w:rPr>
            <w:rFonts w:asciiTheme="minorHAnsi" w:hAnsiTheme="minorHAnsi" w:cstheme="minorHAnsi"/>
            <w:noProof/>
            <w:webHidden/>
          </w:rPr>
          <w:t>323</w:t>
        </w:r>
        <w:r w:rsidR="00C74EFC" w:rsidRPr="00322606">
          <w:rPr>
            <w:rFonts w:asciiTheme="minorHAnsi" w:hAnsiTheme="minorHAnsi" w:cstheme="minorHAnsi"/>
            <w:noProof/>
            <w:webHidden/>
          </w:rPr>
          <w:fldChar w:fldCharType="end"/>
        </w:r>
      </w:hyperlink>
    </w:p>
    <w:p w:rsidR="00C74EFC" w:rsidRPr="00322606" w:rsidRDefault="003F2F3D">
      <w:pPr>
        <w:pStyle w:val="TOC1"/>
        <w:tabs>
          <w:tab w:val="right" w:leader="dot" w:pos="9594"/>
        </w:tabs>
        <w:rPr>
          <w:rFonts w:asciiTheme="minorHAnsi" w:eastAsiaTheme="minorEastAsia" w:hAnsiTheme="minorHAnsi" w:cstheme="minorHAnsi"/>
          <w:noProof/>
          <w:sz w:val="22"/>
          <w:szCs w:val="22"/>
          <w:lang w:val="en-GB" w:eastAsia="en-GB" w:bidi="ar-SA"/>
        </w:rPr>
      </w:pPr>
      <w:hyperlink w:anchor="_Toc328058756" w:history="1">
        <w:r w:rsidR="00C74EFC" w:rsidRPr="00322606">
          <w:rPr>
            <w:rStyle w:val="Hyperlink"/>
            <w:rFonts w:asciiTheme="minorHAnsi" w:eastAsia="MS Mincho" w:hAnsiTheme="minorHAnsi" w:cstheme="minorHAnsi"/>
            <w:noProof/>
          </w:rPr>
          <w:t>7. Appendix</w:t>
        </w:r>
        <w:r w:rsidR="00C74EFC" w:rsidRPr="00322606">
          <w:rPr>
            <w:rFonts w:asciiTheme="minorHAnsi" w:hAnsiTheme="minorHAnsi" w:cstheme="minorHAnsi"/>
            <w:noProof/>
            <w:webHidden/>
          </w:rPr>
          <w:tab/>
        </w:r>
        <w:r w:rsidR="00C74EFC" w:rsidRPr="00322606">
          <w:rPr>
            <w:rFonts w:asciiTheme="minorHAnsi" w:hAnsiTheme="minorHAnsi" w:cstheme="minorHAnsi"/>
            <w:noProof/>
            <w:webHidden/>
          </w:rPr>
          <w:fldChar w:fldCharType="begin"/>
        </w:r>
        <w:r w:rsidR="00C74EFC" w:rsidRPr="00322606">
          <w:rPr>
            <w:rFonts w:asciiTheme="minorHAnsi" w:hAnsiTheme="minorHAnsi" w:cstheme="minorHAnsi"/>
            <w:noProof/>
            <w:webHidden/>
          </w:rPr>
          <w:instrText xml:space="preserve"> PAGEREF _Toc328058756 \h </w:instrText>
        </w:r>
        <w:r w:rsidR="00C74EFC" w:rsidRPr="00322606">
          <w:rPr>
            <w:rFonts w:asciiTheme="minorHAnsi" w:hAnsiTheme="minorHAnsi" w:cstheme="minorHAnsi"/>
            <w:noProof/>
            <w:webHidden/>
          </w:rPr>
        </w:r>
        <w:r w:rsidR="00C74EFC" w:rsidRPr="00322606">
          <w:rPr>
            <w:rFonts w:asciiTheme="minorHAnsi" w:hAnsiTheme="minorHAnsi" w:cstheme="minorHAnsi"/>
            <w:noProof/>
            <w:webHidden/>
          </w:rPr>
          <w:fldChar w:fldCharType="separate"/>
        </w:r>
        <w:r w:rsidR="00B5608A">
          <w:rPr>
            <w:rFonts w:asciiTheme="minorHAnsi" w:hAnsiTheme="minorHAnsi" w:cstheme="minorHAnsi"/>
            <w:noProof/>
            <w:webHidden/>
          </w:rPr>
          <w:t>324</w:t>
        </w:r>
        <w:r w:rsidR="00C74EFC" w:rsidRPr="00322606">
          <w:rPr>
            <w:rFonts w:asciiTheme="minorHAnsi" w:hAnsiTheme="minorHAnsi" w:cstheme="minorHAnsi"/>
            <w:noProof/>
            <w:webHidden/>
          </w:rPr>
          <w:fldChar w:fldCharType="end"/>
        </w:r>
      </w:hyperlink>
    </w:p>
    <w:p w:rsidR="00101629" w:rsidRPr="00322606" w:rsidRDefault="0047469F" w:rsidP="00FD1960">
      <w:pPr>
        <w:pStyle w:val="TOC3"/>
        <w:spacing w:after="120" w:line="480" w:lineRule="auto"/>
        <w:rPr>
          <w:rFonts w:asciiTheme="minorHAnsi" w:eastAsia="MS Mincho" w:hAnsiTheme="minorHAnsi" w:cstheme="minorHAnsi"/>
        </w:rPr>
      </w:pPr>
      <w:r w:rsidRPr="00322606">
        <w:rPr>
          <w:rFonts w:asciiTheme="minorHAnsi" w:eastAsia="MS Mincho" w:hAnsiTheme="minorHAnsi" w:cstheme="minorHAnsi"/>
        </w:rPr>
        <w:fldChar w:fldCharType="end"/>
      </w:r>
    </w:p>
    <w:p w:rsidR="0047469F" w:rsidRPr="00322606" w:rsidRDefault="00101629" w:rsidP="00101629">
      <w:pPr>
        <w:rPr>
          <w:rFonts w:asciiTheme="minorHAnsi" w:eastAsia="MS Mincho" w:hAnsiTheme="minorHAnsi" w:cstheme="minorHAnsi"/>
        </w:rPr>
      </w:pPr>
      <w:r w:rsidRPr="00322606">
        <w:rPr>
          <w:rFonts w:asciiTheme="minorHAnsi" w:eastAsia="MS Mincho" w:hAnsiTheme="minorHAnsi" w:cstheme="minorHAnsi"/>
        </w:rPr>
        <w:br w:type="page"/>
      </w:r>
    </w:p>
    <w:p w:rsidR="0047469F" w:rsidRPr="00322606" w:rsidRDefault="0047469F" w:rsidP="00101629">
      <w:pPr>
        <w:pStyle w:val="Heading1"/>
        <w:rPr>
          <w:rFonts w:asciiTheme="minorHAnsi" w:eastAsia="MS Mincho" w:hAnsiTheme="minorHAnsi" w:cstheme="minorHAnsi"/>
        </w:rPr>
      </w:pPr>
      <w:bookmarkStart w:id="9" w:name="_Toc93829133"/>
      <w:bookmarkStart w:id="10" w:name="_Toc93829925"/>
      <w:bookmarkStart w:id="11" w:name="_Toc328058742"/>
      <w:r w:rsidRPr="00322606">
        <w:rPr>
          <w:rFonts w:asciiTheme="minorHAnsi" w:eastAsia="MS Mincho" w:hAnsiTheme="minorHAnsi" w:cstheme="minorHAnsi"/>
        </w:rPr>
        <w:lastRenderedPageBreak/>
        <w:t>1. Introduction</w:t>
      </w:r>
      <w:bookmarkEnd w:id="9"/>
      <w:bookmarkEnd w:id="10"/>
      <w:bookmarkEnd w:id="11"/>
    </w:p>
    <w:p w:rsidR="0047469F" w:rsidRPr="00322606" w:rsidRDefault="0047469F" w:rsidP="009F4538">
      <w:pPr>
        <w:rPr>
          <w:rFonts w:asciiTheme="minorHAnsi" w:eastAsia="MS Mincho" w:hAnsiTheme="minorHAnsi" w:cstheme="minorHAnsi"/>
        </w:rPr>
      </w:pPr>
    </w:p>
    <w:p w:rsidR="00D44DFF" w:rsidRDefault="00BD001E" w:rsidP="00F126E8">
      <w:pPr>
        <w:rPr>
          <w:rFonts w:asciiTheme="minorHAnsi" w:eastAsia="MS Mincho" w:hAnsiTheme="minorHAnsi" w:cstheme="minorHAnsi"/>
        </w:rPr>
      </w:pPr>
      <w:r>
        <w:rPr>
          <w:rFonts w:asciiTheme="minorHAnsi" w:eastAsia="MS Mincho" w:hAnsiTheme="minorHAnsi" w:cstheme="minorHAnsi"/>
        </w:rPr>
        <w:t xml:space="preserve">This report is </w:t>
      </w:r>
      <w:r w:rsidR="00A67BFD">
        <w:rPr>
          <w:rFonts w:asciiTheme="minorHAnsi" w:eastAsia="MS Mincho" w:hAnsiTheme="minorHAnsi" w:cstheme="minorHAnsi"/>
        </w:rPr>
        <w:t>a requirement</w:t>
      </w:r>
      <w:r>
        <w:rPr>
          <w:rFonts w:asciiTheme="minorHAnsi" w:eastAsia="MS Mincho" w:hAnsiTheme="minorHAnsi" w:cstheme="minorHAnsi"/>
        </w:rPr>
        <w:t xml:space="preserve"> for the Sof</w:t>
      </w:r>
      <w:r w:rsidR="00A67BFD">
        <w:rPr>
          <w:rFonts w:asciiTheme="minorHAnsi" w:eastAsia="MS Mincho" w:hAnsiTheme="minorHAnsi" w:cstheme="minorHAnsi"/>
        </w:rPr>
        <w:t>tware Development Graded Unit 2;</w:t>
      </w:r>
      <w:r>
        <w:rPr>
          <w:rFonts w:asciiTheme="minorHAnsi" w:eastAsia="MS Mincho" w:hAnsiTheme="minorHAnsi" w:cstheme="minorHAnsi"/>
        </w:rPr>
        <w:t xml:space="preserve"> </w:t>
      </w:r>
      <w:r w:rsidR="00EE23BF">
        <w:rPr>
          <w:rFonts w:asciiTheme="minorHAnsi" w:eastAsia="MS Mincho" w:hAnsiTheme="minorHAnsi" w:cstheme="minorHAnsi"/>
        </w:rPr>
        <w:t>H48W</w:t>
      </w:r>
      <w:r>
        <w:rPr>
          <w:rFonts w:asciiTheme="minorHAnsi" w:eastAsia="MS Mincho" w:hAnsiTheme="minorHAnsi" w:cstheme="minorHAnsi"/>
        </w:rPr>
        <w:t xml:space="preserve"> 35</w:t>
      </w:r>
      <w:r w:rsidR="00A67BFD">
        <w:rPr>
          <w:rFonts w:asciiTheme="minorHAnsi" w:eastAsia="MS Mincho" w:hAnsiTheme="minorHAnsi" w:cstheme="minorHAnsi"/>
        </w:rPr>
        <w:t xml:space="preserve"> and is written and prepared for Computing lecturer Michelle Blaire. </w:t>
      </w:r>
    </w:p>
    <w:p w:rsidR="00650A17" w:rsidRDefault="005B1457" w:rsidP="00F126E8">
      <w:pPr>
        <w:rPr>
          <w:rFonts w:asciiTheme="minorHAnsi" w:eastAsia="MS Mincho" w:hAnsiTheme="minorHAnsi" w:cstheme="minorHAnsi"/>
        </w:rPr>
      </w:pPr>
      <w:r>
        <w:rPr>
          <w:rFonts w:asciiTheme="minorHAnsi" w:eastAsia="MS Mincho" w:hAnsiTheme="minorHAnsi" w:cstheme="minorHAnsi"/>
        </w:rPr>
        <w:t>The</w:t>
      </w:r>
      <w:r w:rsidR="0017210F">
        <w:rPr>
          <w:rFonts w:asciiTheme="minorHAnsi" w:eastAsia="MS Mincho" w:hAnsiTheme="minorHAnsi" w:cstheme="minorHAnsi"/>
        </w:rPr>
        <w:t xml:space="preserve"> undertaking of this project would assist me in my</w:t>
      </w:r>
      <w:r w:rsidR="00A063E3">
        <w:rPr>
          <w:rFonts w:asciiTheme="minorHAnsi" w:eastAsia="MS Mincho" w:hAnsiTheme="minorHAnsi" w:cstheme="minorHAnsi"/>
        </w:rPr>
        <w:t xml:space="preserve"> effort to develop and </w:t>
      </w:r>
      <w:r w:rsidR="00BF59E0">
        <w:rPr>
          <w:rFonts w:asciiTheme="minorHAnsi" w:eastAsia="MS Mincho" w:hAnsiTheme="minorHAnsi" w:cstheme="minorHAnsi"/>
        </w:rPr>
        <w:t>improve</w:t>
      </w:r>
      <w:r w:rsidR="00A063E3">
        <w:rPr>
          <w:rFonts w:asciiTheme="minorHAnsi" w:eastAsia="MS Mincho" w:hAnsiTheme="minorHAnsi" w:cstheme="minorHAnsi"/>
        </w:rPr>
        <w:t xml:space="preserve"> my software development </w:t>
      </w:r>
      <w:r w:rsidR="00BF59E0">
        <w:rPr>
          <w:rFonts w:asciiTheme="minorHAnsi" w:eastAsia="MS Mincho" w:hAnsiTheme="minorHAnsi" w:cstheme="minorHAnsi"/>
        </w:rPr>
        <w:t xml:space="preserve">and technical </w:t>
      </w:r>
      <w:r w:rsidR="00A063E3">
        <w:rPr>
          <w:rFonts w:asciiTheme="minorHAnsi" w:eastAsia="MS Mincho" w:hAnsiTheme="minorHAnsi" w:cstheme="minorHAnsi"/>
        </w:rPr>
        <w:t>skills</w:t>
      </w:r>
      <w:r w:rsidR="00145D53">
        <w:rPr>
          <w:rFonts w:asciiTheme="minorHAnsi" w:eastAsia="MS Mincho" w:hAnsiTheme="minorHAnsi" w:cstheme="minorHAnsi"/>
        </w:rPr>
        <w:t xml:space="preserve"> in Java as my primary programming language</w:t>
      </w:r>
      <w:r w:rsidR="00F06861">
        <w:rPr>
          <w:rFonts w:asciiTheme="minorHAnsi" w:eastAsia="MS Mincho" w:hAnsiTheme="minorHAnsi" w:cstheme="minorHAnsi"/>
        </w:rPr>
        <w:t>. It would also help me in gaining more experience and better understanding of using pro</w:t>
      </w:r>
      <w:r w:rsidR="003C4276">
        <w:rPr>
          <w:rFonts w:asciiTheme="minorHAnsi" w:eastAsia="MS Mincho" w:hAnsiTheme="minorHAnsi" w:cstheme="minorHAnsi"/>
        </w:rPr>
        <w:t xml:space="preserve">per object oriented design, </w:t>
      </w:r>
      <w:r w:rsidR="00F06861">
        <w:rPr>
          <w:rFonts w:asciiTheme="minorHAnsi" w:eastAsia="MS Mincho" w:hAnsiTheme="minorHAnsi" w:cstheme="minorHAnsi"/>
        </w:rPr>
        <w:t>techniques</w:t>
      </w:r>
      <w:r w:rsidR="003C4276">
        <w:rPr>
          <w:rFonts w:asciiTheme="minorHAnsi" w:eastAsia="MS Mincho" w:hAnsiTheme="minorHAnsi" w:cstheme="minorHAnsi"/>
        </w:rPr>
        <w:t xml:space="preserve"> and patterns</w:t>
      </w:r>
      <w:r w:rsidR="00F06861">
        <w:rPr>
          <w:rFonts w:asciiTheme="minorHAnsi" w:eastAsia="MS Mincho" w:hAnsiTheme="minorHAnsi" w:cstheme="minorHAnsi"/>
        </w:rPr>
        <w:t xml:space="preserve">. </w:t>
      </w:r>
    </w:p>
    <w:p w:rsidR="001E0329" w:rsidRDefault="00CF0F4F" w:rsidP="00F126E8">
      <w:pPr>
        <w:rPr>
          <w:rFonts w:asciiTheme="minorHAnsi" w:eastAsia="MS Mincho" w:hAnsiTheme="minorHAnsi" w:cstheme="minorHAnsi"/>
        </w:rPr>
      </w:pPr>
      <w:r>
        <w:rPr>
          <w:rFonts w:asciiTheme="minorHAnsi" w:eastAsia="MS Mincho" w:hAnsiTheme="minorHAnsi" w:cstheme="minorHAnsi"/>
        </w:rPr>
        <w:t>This report will cover the planning, developing and evaluating stages of the project</w:t>
      </w:r>
      <w:r w:rsidR="002B1459">
        <w:rPr>
          <w:rFonts w:asciiTheme="minorHAnsi" w:eastAsia="MS Mincho" w:hAnsiTheme="minorHAnsi" w:cstheme="minorHAnsi"/>
        </w:rPr>
        <w:t>.</w:t>
      </w:r>
    </w:p>
    <w:p w:rsidR="00154227" w:rsidRDefault="008E4FA4" w:rsidP="00F126E8">
      <w:pPr>
        <w:rPr>
          <w:rFonts w:asciiTheme="minorHAnsi" w:eastAsia="MS Mincho" w:hAnsiTheme="minorHAnsi" w:cstheme="minorHAnsi"/>
        </w:rPr>
      </w:pPr>
      <w:r>
        <w:rPr>
          <w:rFonts w:asciiTheme="minorHAnsi" w:eastAsia="MS Mincho" w:hAnsiTheme="minorHAnsi" w:cstheme="minorHAnsi"/>
        </w:rPr>
        <w:t>I will be</w:t>
      </w:r>
      <w:r w:rsidR="00506F3A">
        <w:rPr>
          <w:rFonts w:asciiTheme="minorHAnsi" w:eastAsia="MS Mincho" w:hAnsiTheme="minorHAnsi" w:cstheme="minorHAnsi"/>
        </w:rPr>
        <w:t xml:space="preserve"> developin</w:t>
      </w:r>
      <w:r w:rsidR="00F32881">
        <w:rPr>
          <w:rFonts w:asciiTheme="minorHAnsi" w:eastAsia="MS Mincho" w:hAnsiTheme="minorHAnsi" w:cstheme="minorHAnsi"/>
        </w:rPr>
        <w:t xml:space="preserve">g a </w:t>
      </w:r>
      <w:r w:rsidR="00506F3A">
        <w:rPr>
          <w:rFonts w:asciiTheme="minorHAnsi" w:eastAsia="MS Mincho" w:hAnsiTheme="minorHAnsi" w:cstheme="minorHAnsi"/>
        </w:rPr>
        <w:t>Point of Sale appli</w:t>
      </w:r>
      <w:r w:rsidR="00F32881">
        <w:rPr>
          <w:rFonts w:asciiTheme="minorHAnsi" w:eastAsia="MS Mincho" w:hAnsiTheme="minorHAnsi" w:cstheme="minorHAnsi"/>
        </w:rPr>
        <w:t xml:space="preserve">cation </w:t>
      </w:r>
      <w:r>
        <w:rPr>
          <w:rFonts w:asciiTheme="minorHAnsi" w:eastAsia="MS Mincho" w:hAnsiTheme="minorHAnsi" w:cstheme="minorHAnsi"/>
        </w:rPr>
        <w:t>in Java that connects to a MySQL database</w:t>
      </w:r>
      <w:r w:rsidR="003D4DD7">
        <w:rPr>
          <w:rFonts w:asciiTheme="minorHAnsi" w:eastAsia="MS Mincho" w:hAnsiTheme="minorHAnsi" w:cstheme="minorHAnsi"/>
        </w:rPr>
        <w:t xml:space="preserve"> and</w:t>
      </w:r>
      <w:r w:rsidR="00F03090">
        <w:rPr>
          <w:rFonts w:asciiTheme="minorHAnsi" w:eastAsia="MS Mincho" w:hAnsiTheme="minorHAnsi" w:cstheme="minorHAnsi"/>
        </w:rPr>
        <w:t xml:space="preserve"> will run on Raspbian (</w:t>
      </w:r>
      <w:r w:rsidR="00C1297C">
        <w:rPr>
          <w:rFonts w:asciiTheme="minorHAnsi" w:eastAsia="MS Mincho" w:hAnsiTheme="minorHAnsi" w:cstheme="minorHAnsi"/>
        </w:rPr>
        <w:t>Debian Linux</w:t>
      </w:r>
      <w:r w:rsidR="00F03090">
        <w:rPr>
          <w:rFonts w:asciiTheme="minorHAnsi" w:eastAsia="MS Mincho" w:hAnsiTheme="minorHAnsi" w:cstheme="minorHAnsi"/>
        </w:rPr>
        <w:t xml:space="preserve"> distribution)</w:t>
      </w:r>
      <w:r w:rsidR="002B58E4">
        <w:rPr>
          <w:rFonts w:asciiTheme="minorHAnsi" w:eastAsia="MS Mincho" w:hAnsiTheme="minorHAnsi" w:cstheme="minorHAnsi"/>
        </w:rPr>
        <w:t xml:space="preserve"> operating system</w:t>
      </w:r>
      <w:r>
        <w:rPr>
          <w:rFonts w:asciiTheme="minorHAnsi" w:eastAsia="MS Mincho" w:hAnsiTheme="minorHAnsi" w:cstheme="minorHAnsi"/>
        </w:rPr>
        <w:t>. Both the front end and back end will run on a Raspberry Pi B+ device and will use a 3.2/3.5 LCD touch screen and a portable barcode scanner for user input/interaction.</w:t>
      </w:r>
      <w:r w:rsidR="008356E0">
        <w:rPr>
          <w:rFonts w:asciiTheme="minorHAnsi" w:eastAsia="MS Mincho" w:hAnsiTheme="minorHAnsi" w:cstheme="minorHAnsi"/>
        </w:rPr>
        <w:t xml:space="preserve"> The entire unit when fully developed and assembled will become a </w:t>
      </w:r>
      <w:r w:rsidR="00B02404">
        <w:rPr>
          <w:rFonts w:asciiTheme="minorHAnsi" w:eastAsia="MS Mincho" w:hAnsiTheme="minorHAnsi" w:cstheme="minorHAnsi"/>
        </w:rPr>
        <w:t>portable</w:t>
      </w:r>
      <w:r w:rsidR="008356E0">
        <w:rPr>
          <w:rFonts w:asciiTheme="minorHAnsi" w:eastAsia="MS Mincho" w:hAnsiTheme="minorHAnsi" w:cstheme="minorHAnsi"/>
        </w:rPr>
        <w:t xml:space="preserve"> Point of Sale device that will be powered by a portable </w:t>
      </w:r>
      <w:r w:rsidR="00ED12F6">
        <w:rPr>
          <w:rFonts w:asciiTheme="minorHAnsi" w:eastAsia="MS Mincho" w:hAnsiTheme="minorHAnsi" w:cstheme="minorHAnsi"/>
        </w:rPr>
        <w:t xml:space="preserve">USB </w:t>
      </w:r>
      <w:r w:rsidR="008356E0">
        <w:rPr>
          <w:rFonts w:asciiTheme="minorHAnsi" w:eastAsia="MS Mincho" w:hAnsiTheme="minorHAnsi" w:cstheme="minorHAnsi"/>
        </w:rPr>
        <w:t>battery.</w:t>
      </w:r>
      <w:r w:rsidR="00ED12F6">
        <w:rPr>
          <w:rFonts w:asciiTheme="minorHAnsi" w:eastAsia="MS Mincho" w:hAnsiTheme="minorHAnsi" w:cstheme="minorHAnsi"/>
        </w:rPr>
        <w:t xml:space="preserve"> I am naming my project as “POS-Pi”, which stands for </w:t>
      </w:r>
      <w:r w:rsidR="00ED12F6" w:rsidRPr="00ED12F6">
        <w:rPr>
          <w:rFonts w:asciiTheme="minorHAnsi" w:eastAsia="MS Mincho" w:hAnsiTheme="minorHAnsi" w:cstheme="minorHAnsi"/>
          <w:b/>
        </w:rPr>
        <w:t>P</w:t>
      </w:r>
      <w:r w:rsidR="00ED12F6">
        <w:rPr>
          <w:rFonts w:asciiTheme="minorHAnsi" w:eastAsia="MS Mincho" w:hAnsiTheme="minorHAnsi" w:cstheme="minorHAnsi"/>
        </w:rPr>
        <w:t xml:space="preserve">oint </w:t>
      </w:r>
      <w:r w:rsidR="00ED12F6" w:rsidRPr="00ED12F6">
        <w:rPr>
          <w:rFonts w:asciiTheme="minorHAnsi" w:eastAsia="MS Mincho" w:hAnsiTheme="minorHAnsi" w:cstheme="minorHAnsi"/>
          <w:b/>
        </w:rPr>
        <w:t>O</w:t>
      </w:r>
      <w:r w:rsidR="00ED12F6">
        <w:rPr>
          <w:rFonts w:asciiTheme="minorHAnsi" w:eastAsia="MS Mincho" w:hAnsiTheme="minorHAnsi" w:cstheme="minorHAnsi"/>
        </w:rPr>
        <w:t xml:space="preserve">f </w:t>
      </w:r>
      <w:r w:rsidR="00ED12F6" w:rsidRPr="00ED12F6">
        <w:rPr>
          <w:rFonts w:asciiTheme="minorHAnsi" w:eastAsia="MS Mincho" w:hAnsiTheme="minorHAnsi" w:cstheme="minorHAnsi"/>
          <w:b/>
        </w:rPr>
        <w:t>S</w:t>
      </w:r>
      <w:r w:rsidR="00ED12F6">
        <w:rPr>
          <w:rFonts w:asciiTheme="minorHAnsi" w:eastAsia="MS Mincho" w:hAnsiTheme="minorHAnsi" w:cstheme="minorHAnsi"/>
        </w:rPr>
        <w:t xml:space="preserve">ale </w:t>
      </w:r>
      <w:r w:rsidR="002C4A7A">
        <w:rPr>
          <w:rFonts w:asciiTheme="minorHAnsi" w:eastAsia="MS Mincho" w:hAnsiTheme="minorHAnsi" w:cstheme="minorHAnsi"/>
        </w:rPr>
        <w:t xml:space="preserve">application </w:t>
      </w:r>
      <w:r w:rsidR="00ED12F6">
        <w:rPr>
          <w:rFonts w:asciiTheme="minorHAnsi" w:eastAsia="MS Mincho" w:hAnsiTheme="minorHAnsi" w:cstheme="minorHAnsi"/>
        </w:rPr>
        <w:t xml:space="preserve">on a Raspberry </w:t>
      </w:r>
      <w:r w:rsidR="00ED12F6" w:rsidRPr="00ED12F6">
        <w:rPr>
          <w:rFonts w:asciiTheme="minorHAnsi" w:eastAsia="MS Mincho" w:hAnsiTheme="minorHAnsi" w:cstheme="minorHAnsi"/>
          <w:b/>
        </w:rPr>
        <w:t>Pi</w:t>
      </w:r>
      <w:r w:rsidR="00ED12F6">
        <w:rPr>
          <w:rFonts w:asciiTheme="minorHAnsi" w:eastAsia="MS Mincho" w:hAnsiTheme="minorHAnsi" w:cstheme="minorHAnsi"/>
        </w:rPr>
        <w:t>.</w:t>
      </w:r>
    </w:p>
    <w:p w:rsidR="00CE3F32" w:rsidRDefault="00DB3461" w:rsidP="00F126E8">
      <w:pPr>
        <w:rPr>
          <w:rFonts w:asciiTheme="minorHAnsi" w:eastAsia="MS Mincho" w:hAnsiTheme="minorHAnsi" w:cstheme="minorHAnsi"/>
        </w:rPr>
      </w:pPr>
      <w:r>
        <w:rPr>
          <w:rFonts w:asciiTheme="minorHAnsi" w:eastAsia="MS Mincho" w:hAnsiTheme="minorHAnsi" w:cstheme="minorHAnsi"/>
        </w:rPr>
        <w:t>A Raspberry Pi is a low cost credit card sized computer developed by the Raspberry Pi Foundation in the UK. It can be powered by a 5V micro USB charger or at least 4xAA batteries.</w:t>
      </w:r>
    </w:p>
    <w:p w:rsidR="00E74454" w:rsidRDefault="00CE3F32" w:rsidP="00F126E8">
      <w:pPr>
        <w:rPr>
          <w:rFonts w:asciiTheme="minorHAnsi" w:eastAsia="MS Mincho" w:hAnsiTheme="minorHAnsi" w:cstheme="minorHAnsi"/>
        </w:rPr>
      </w:pPr>
      <w:r>
        <w:rPr>
          <w:rFonts w:asciiTheme="minorHAnsi" w:eastAsia="MS Mincho" w:hAnsiTheme="minorHAnsi" w:cstheme="minorHAnsi"/>
        </w:rPr>
        <w:t>I will carry out the design, development and testing of POS-Pi independently and will aim to produce a code that adheres to a high standard of object oriented design and techniques.</w:t>
      </w:r>
      <w:r w:rsidR="00E74454">
        <w:rPr>
          <w:rFonts w:asciiTheme="minorHAnsi" w:eastAsia="MS Mincho" w:hAnsiTheme="minorHAnsi" w:cstheme="minorHAnsi"/>
        </w:rPr>
        <w:t xml:space="preserve"> I will be referring to the following online reference materials as my guide:</w:t>
      </w:r>
    </w:p>
    <w:p w:rsidR="00E74454" w:rsidRDefault="00E74454" w:rsidP="00F126E8">
      <w:pPr>
        <w:rPr>
          <w:rFonts w:asciiTheme="minorHAnsi" w:eastAsia="MS Mincho" w:hAnsiTheme="minorHAnsi" w:cstheme="minorHAnsi"/>
        </w:rPr>
      </w:pPr>
      <w:r>
        <w:rPr>
          <w:rFonts w:asciiTheme="minorHAnsi" w:eastAsia="MS Mincho" w:hAnsiTheme="minorHAnsi" w:cstheme="minorHAnsi"/>
        </w:rPr>
        <w:t>[1] ORACLE online Java Documentation (</w:t>
      </w:r>
      <w:r w:rsidRPr="00E74454">
        <w:rPr>
          <w:rFonts w:asciiTheme="minorHAnsi" w:eastAsia="MS Mincho" w:hAnsiTheme="minorHAnsi" w:cstheme="minorHAnsi"/>
        </w:rPr>
        <w:t>http://docs.oracle.com/javase/tutorial/index.html</w:t>
      </w:r>
      <w:r>
        <w:rPr>
          <w:rFonts w:asciiTheme="minorHAnsi" w:eastAsia="MS Mincho" w:hAnsiTheme="minorHAnsi" w:cstheme="minorHAnsi"/>
        </w:rPr>
        <w:t>)</w:t>
      </w:r>
    </w:p>
    <w:p w:rsidR="00E74454" w:rsidRDefault="00E74454" w:rsidP="00F126E8">
      <w:pPr>
        <w:rPr>
          <w:rFonts w:asciiTheme="minorHAnsi" w:eastAsia="MS Mincho" w:hAnsiTheme="minorHAnsi" w:cstheme="minorHAnsi"/>
        </w:rPr>
      </w:pPr>
      <w:r>
        <w:rPr>
          <w:rFonts w:asciiTheme="minorHAnsi" w:eastAsia="MS Mincho" w:hAnsiTheme="minorHAnsi" w:cstheme="minorHAnsi"/>
        </w:rPr>
        <w:t xml:space="preserve">[2] Tutorials Point Java </w:t>
      </w:r>
      <w:r w:rsidR="00903D7D">
        <w:rPr>
          <w:rFonts w:asciiTheme="minorHAnsi" w:eastAsia="MS Mincho" w:hAnsiTheme="minorHAnsi" w:cstheme="minorHAnsi"/>
        </w:rPr>
        <w:t>Programming (</w:t>
      </w:r>
      <w:r w:rsidRPr="00E74454">
        <w:rPr>
          <w:rFonts w:asciiTheme="minorHAnsi" w:eastAsia="MS Mincho" w:hAnsiTheme="minorHAnsi" w:cstheme="minorHAnsi"/>
        </w:rPr>
        <w:t>http://www.tutorialspoint.com/java_technology_tutorials.htm</w:t>
      </w:r>
      <w:r>
        <w:rPr>
          <w:rFonts w:asciiTheme="minorHAnsi" w:eastAsia="MS Mincho" w:hAnsiTheme="minorHAnsi" w:cstheme="minorHAnsi"/>
        </w:rPr>
        <w:t>)</w:t>
      </w:r>
    </w:p>
    <w:p w:rsidR="00E74454" w:rsidRDefault="00E74454" w:rsidP="00F126E8">
      <w:pPr>
        <w:rPr>
          <w:rFonts w:asciiTheme="minorHAnsi" w:eastAsia="MS Mincho" w:hAnsiTheme="minorHAnsi" w:cstheme="minorHAnsi"/>
        </w:rPr>
      </w:pPr>
      <w:r>
        <w:rPr>
          <w:rFonts w:asciiTheme="minorHAnsi" w:eastAsia="MS Mincho" w:hAnsiTheme="minorHAnsi" w:cstheme="minorHAnsi"/>
        </w:rPr>
        <w:t>[3] MySQL Reference Manual (</w:t>
      </w:r>
      <w:r w:rsidRPr="00BC41B5">
        <w:rPr>
          <w:rFonts w:asciiTheme="minorHAnsi" w:eastAsia="MS Mincho" w:hAnsiTheme="minorHAnsi" w:cstheme="minorHAnsi"/>
        </w:rPr>
        <w:t>http://dev.mysql.com/doc/</w:t>
      </w:r>
      <w:r>
        <w:rPr>
          <w:rFonts w:asciiTheme="minorHAnsi" w:eastAsia="MS Mincho" w:hAnsiTheme="minorHAnsi" w:cstheme="minorHAnsi"/>
        </w:rPr>
        <w:t>)</w:t>
      </w:r>
    </w:p>
    <w:p w:rsidR="00E437F7" w:rsidRDefault="00E74454" w:rsidP="00F126E8">
      <w:pPr>
        <w:rPr>
          <w:rFonts w:asciiTheme="minorHAnsi" w:eastAsia="MS Mincho" w:hAnsiTheme="minorHAnsi" w:cstheme="minorHAnsi"/>
        </w:rPr>
      </w:pPr>
      <w:r>
        <w:rPr>
          <w:rFonts w:asciiTheme="minorHAnsi" w:eastAsia="MS Mincho" w:hAnsiTheme="minorHAnsi" w:cstheme="minorHAnsi"/>
        </w:rPr>
        <w:t>[4] Raspberry Pi Documentation (</w:t>
      </w:r>
      <w:r w:rsidR="00E437F7" w:rsidRPr="00BC41B5">
        <w:rPr>
          <w:rFonts w:asciiTheme="minorHAnsi" w:eastAsia="MS Mincho" w:hAnsiTheme="minorHAnsi" w:cstheme="minorHAnsi"/>
        </w:rPr>
        <w:t>http://www.raspberrypi.org/documentation/</w:t>
      </w:r>
      <w:r>
        <w:rPr>
          <w:rFonts w:asciiTheme="minorHAnsi" w:eastAsia="MS Mincho" w:hAnsiTheme="minorHAnsi" w:cstheme="minorHAnsi"/>
        </w:rPr>
        <w:t>)</w:t>
      </w:r>
    </w:p>
    <w:p w:rsidR="00E437F7" w:rsidRDefault="00E437F7" w:rsidP="00F126E8">
      <w:pPr>
        <w:rPr>
          <w:rFonts w:asciiTheme="minorHAnsi" w:eastAsia="MS Mincho" w:hAnsiTheme="minorHAnsi" w:cstheme="minorHAnsi"/>
        </w:rPr>
      </w:pPr>
    </w:p>
    <w:p w:rsidR="00C74EFC" w:rsidRPr="00E74454" w:rsidRDefault="00E437F7" w:rsidP="00F126E8">
      <w:pPr>
        <w:rPr>
          <w:rFonts w:asciiTheme="minorHAnsi" w:eastAsia="MS Mincho" w:hAnsiTheme="minorHAnsi" w:cstheme="minorHAnsi"/>
        </w:rPr>
      </w:pPr>
      <w:r>
        <w:rPr>
          <w:rFonts w:asciiTheme="minorHAnsi" w:eastAsia="MS Mincho" w:hAnsiTheme="minorHAnsi" w:cstheme="minorHAnsi"/>
        </w:rPr>
        <w:t>I hereby declare that I, Angelo Romel Lopez have not and will not plagiarize someone else’s work or code. I will properly</w:t>
      </w:r>
      <w:r w:rsidR="0099145A">
        <w:rPr>
          <w:rFonts w:asciiTheme="minorHAnsi" w:eastAsia="MS Mincho" w:hAnsiTheme="minorHAnsi" w:cstheme="minorHAnsi"/>
        </w:rPr>
        <w:t xml:space="preserve"> quote,</w:t>
      </w:r>
      <w:r>
        <w:rPr>
          <w:rFonts w:asciiTheme="minorHAnsi" w:eastAsia="MS Mincho" w:hAnsiTheme="minorHAnsi" w:cstheme="minorHAnsi"/>
        </w:rPr>
        <w:t xml:space="preserve"> acknowledge and give credit for any text or images</w:t>
      </w:r>
      <w:r w:rsidR="00B65EFD">
        <w:rPr>
          <w:rFonts w:asciiTheme="minorHAnsi" w:eastAsia="MS Mincho" w:hAnsiTheme="minorHAnsi" w:cstheme="minorHAnsi"/>
        </w:rPr>
        <w:t xml:space="preserve"> and </w:t>
      </w:r>
      <w:r w:rsidR="00423354">
        <w:rPr>
          <w:rFonts w:asciiTheme="minorHAnsi" w:eastAsia="MS Mincho" w:hAnsiTheme="minorHAnsi" w:cstheme="minorHAnsi"/>
        </w:rPr>
        <w:t>illustrations that</w:t>
      </w:r>
      <w:r>
        <w:rPr>
          <w:rFonts w:asciiTheme="minorHAnsi" w:eastAsia="MS Mincho" w:hAnsiTheme="minorHAnsi" w:cstheme="minorHAnsi"/>
        </w:rPr>
        <w:t xml:space="preserve"> I feel are needed for my report.</w:t>
      </w:r>
      <w:r w:rsidR="00C74EFC" w:rsidRPr="00322606">
        <w:rPr>
          <w:rFonts w:asciiTheme="minorHAnsi" w:eastAsia="MS Mincho" w:hAnsiTheme="minorHAnsi" w:cstheme="minorHAnsi"/>
        </w:rPr>
        <w:br w:type="page"/>
      </w:r>
      <w:r w:rsidR="009F4538" w:rsidRPr="00322606">
        <w:rPr>
          <w:rFonts w:asciiTheme="minorHAnsi" w:hAnsiTheme="minorHAnsi" w:cstheme="minorHAnsi"/>
          <w:b/>
          <w:noProof/>
          <w:sz w:val="36"/>
          <w:szCs w:val="36"/>
          <w:lang w:val="en-GB" w:eastAsia="en-GB" w:bidi="ar-SA"/>
        </w:rPr>
        <w:lastRenderedPageBreak/>
        <w:drawing>
          <wp:inline distT="0" distB="0" distL="0" distR="0" wp14:anchorId="0C8F8B84" wp14:editId="79E7F242">
            <wp:extent cx="1800225" cy="79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S Logo_small_mono.jpg"/>
                    <pic:cNvPicPr/>
                  </pic:nvPicPr>
                  <pic:blipFill>
                    <a:blip r:embed="rId15">
                      <a:extLst>
                        <a:ext uri="{28A0092B-C50C-407E-A947-70E740481C1C}">
                          <a14:useLocalDpi xmlns:a14="http://schemas.microsoft.com/office/drawing/2010/main" val="0"/>
                        </a:ext>
                      </a:extLst>
                    </a:blip>
                    <a:stretch>
                      <a:fillRect/>
                    </a:stretch>
                  </pic:blipFill>
                  <pic:spPr>
                    <a:xfrm>
                      <a:off x="0" y="0"/>
                      <a:ext cx="1800225" cy="790575"/>
                    </a:xfrm>
                    <a:prstGeom prst="rect">
                      <a:avLst/>
                    </a:prstGeom>
                  </pic:spPr>
                </pic:pic>
              </a:graphicData>
            </a:graphic>
          </wp:inline>
        </w:drawing>
      </w:r>
      <w:r w:rsidR="00C74EFC" w:rsidRPr="00322606">
        <w:rPr>
          <w:rFonts w:asciiTheme="minorHAnsi" w:hAnsiTheme="minorHAnsi" w:cstheme="minorHAnsi"/>
          <w:b/>
          <w:sz w:val="36"/>
          <w:szCs w:val="36"/>
        </w:rPr>
        <w:t>Business School</w:t>
      </w:r>
      <w:r w:rsidR="009F4538" w:rsidRPr="00322606">
        <w:rPr>
          <w:rFonts w:asciiTheme="minorHAnsi" w:hAnsiTheme="minorHAnsi" w:cstheme="minorHAnsi"/>
          <w:b/>
          <w:sz w:val="36"/>
          <w:szCs w:val="36"/>
        </w:rPr>
        <w:t>, Paisley</w:t>
      </w:r>
    </w:p>
    <w:p w:rsidR="00C74EFC" w:rsidRPr="00322606" w:rsidRDefault="00C74EFC" w:rsidP="00F126E8">
      <w:pPr>
        <w:rPr>
          <w:rFonts w:asciiTheme="minorHAnsi" w:hAnsiTheme="minorHAnsi" w:cstheme="minorHAnsi"/>
          <w:b/>
          <w:sz w:val="24"/>
          <w:szCs w:val="24"/>
        </w:rPr>
      </w:pPr>
    </w:p>
    <w:p w:rsidR="00C74EFC" w:rsidRPr="00322606" w:rsidRDefault="009F4538" w:rsidP="00F126E8">
      <w:pPr>
        <w:rPr>
          <w:rFonts w:asciiTheme="minorHAnsi" w:hAnsiTheme="minorHAnsi" w:cstheme="minorHAnsi"/>
          <w:b/>
          <w:sz w:val="24"/>
          <w:szCs w:val="24"/>
        </w:rPr>
      </w:pPr>
      <w:r w:rsidRPr="00322606">
        <w:rPr>
          <w:rFonts w:asciiTheme="minorHAnsi" w:hAnsiTheme="minorHAnsi" w:cstheme="minorHAnsi"/>
          <w:b/>
          <w:sz w:val="24"/>
          <w:szCs w:val="24"/>
        </w:rPr>
        <w:t>Please complete, sign and submit this declaration with your assessment</w:t>
      </w:r>
    </w:p>
    <w:p w:rsidR="00C74EFC" w:rsidRPr="00322606" w:rsidRDefault="00C74EFC" w:rsidP="00F126E8">
      <w:pPr>
        <w:rPr>
          <w:rFonts w:asciiTheme="minorHAnsi" w:hAnsiTheme="minorHAnsi" w:cstheme="minorHAnsi"/>
        </w:rPr>
      </w:pPr>
      <w:r w:rsidRPr="00322606">
        <w:rPr>
          <w:rFonts w:asciiTheme="minorHAnsi" w:hAnsiTheme="minorHAnsi" w:cstheme="minorHAnsi"/>
        </w:rPr>
        <w:t>I declare that:</w:t>
      </w:r>
    </w:p>
    <w:p w:rsidR="00C74EFC" w:rsidRPr="00322606" w:rsidRDefault="00C74EFC" w:rsidP="00D73879">
      <w:pPr>
        <w:pStyle w:val="ListParagraph"/>
        <w:numPr>
          <w:ilvl w:val="0"/>
          <w:numId w:val="1"/>
        </w:numPr>
        <w:spacing w:before="0"/>
        <w:rPr>
          <w:rFonts w:asciiTheme="minorHAnsi" w:hAnsiTheme="minorHAnsi" w:cstheme="minorHAnsi"/>
        </w:rPr>
      </w:pPr>
      <w:r w:rsidRPr="00322606">
        <w:rPr>
          <w:rFonts w:asciiTheme="minorHAnsi" w:hAnsiTheme="minorHAnsi" w:cstheme="minorHAnsi"/>
        </w:rPr>
        <w:t xml:space="preserve">the attached assessment is all my own work </w:t>
      </w:r>
    </w:p>
    <w:p w:rsidR="00C74EFC" w:rsidRPr="00322606" w:rsidRDefault="00C74EFC" w:rsidP="00D73879">
      <w:pPr>
        <w:pStyle w:val="ListParagraph"/>
        <w:numPr>
          <w:ilvl w:val="0"/>
          <w:numId w:val="1"/>
        </w:numPr>
        <w:spacing w:before="0"/>
        <w:rPr>
          <w:rFonts w:asciiTheme="minorHAnsi" w:hAnsiTheme="minorHAnsi" w:cstheme="minorHAnsi"/>
        </w:rPr>
      </w:pPr>
      <w:r w:rsidRPr="00322606">
        <w:rPr>
          <w:rFonts w:asciiTheme="minorHAnsi" w:hAnsiTheme="minorHAnsi" w:cstheme="minorHAnsi"/>
        </w:rPr>
        <w:t xml:space="preserve">all information from other sources has been correctly cited and referenced </w:t>
      </w:r>
    </w:p>
    <w:p w:rsidR="00C74EFC" w:rsidRPr="00322606" w:rsidRDefault="00C74EFC" w:rsidP="00D73879">
      <w:pPr>
        <w:pStyle w:val="ListParagraph"/>
        <w:numPr>
          <w:ilvl w:val="0"/>
          <w:numId w:val="1"/>
        </w:numPr>
        <w:spacing w:before="0"/>
        <w:rPr>
          <w:rFonts w:asciiTheme="minorHAnsi" w:hAnsiTheme="minorHAnsi" w:cstheme="minorHAnsi"/>
        </w:rPr>
      </w:pPr>
      <w:r w:rsidRPr="00322606">
        <w:rPr>
          <w:rFonts w:asciiTheme="minorHAnsi" w:hAnsiTheme="minorHAnsi" w:cstheme="minorHAnsi"/>
        </w:rPr>
        <w:t>I have taken reasonable care to make sure that my work has not been copied by anyone else</w:t>
      </w:r>
    </w:p>
    <w:p w:rsidR="00C74EFC" w:rsidRPr="00322606" w:rsidRDefault="00322606">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0288" behindDoc="0" locked="0" layoutInCell="1" allowOverlap="1" wp14:anchorId="5245CDBA" wp14:editId="5AF24D3B">
                <wp:simplePos x="0" y="0"/>
                <wp:positionH relativeFrom="column">
                  <wp:posOffset>9525</wp:posOffset>
                </wp:positionH>
                <wp:positionV relativeFrom="paragraph">
                  <wp:posOffset>307340</wp:posOffset>
                </wp:positionV>
                <wp:extent cx="5648325" cy="304800"/>
                <wp:effectExtent l="9525" t="12065" r="9525" b="69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04800"/>
                        </a:xfrm>
                        <a:prstGeom prst="rect">
                          <a:avLst/>
                        </a:prstGeom>
                        <a:solidFill>
                          <a:srgbClr val="FFFFFF"/>
                        </a:solidFill>
                        <a:ln w="9525">
                          <a:solidFill>
                            <a:srgbClr val="000000"/>
                          </a:solidFill>
                          <a:miter lim="800000"/>
                          <a:headEnd/>
                          <a:tailEnd/>
                        </a:ln>
                      </wps:spPr>
                      <wps:txbx>
                        <w:txbxContent>
                          <w:p w:rsidR="003F2F3D" w:rsidRPr="008C7397" w:rsidRDefault="003F2F3D" w:rsidP="00C74EFC">
                            <w:pPr>
                              <w:spacing w:before="0" w:after="0"/>
                              <w:rPr>
                                <w:rFonts w:cs="Arial"/>
                              </w:rPr>
                            </w:pPr>
                            <w:r w:rsidRPr="008C7397">
                              <w:rPr>
                                <w:rFonts w:cs="Arial"/>
                              </w:rPr>
                              <w:t>Name</w:t>
                            </w:r>
                            <w:r>
                              <w:rPr>
                                <w:rFonts w:cs="Arial"/>
                              </w:rPr>
                              <w:t>: Angelo Romel Lopez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5pt;margin-top:24.2pt;width:444.7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">
                <v:textbox>
                  <w:txbxContent>
                    <w:p w:rsidR="00AC02B4" w:rsidRPr="008C7397" w:rsidRDefault="00AC02B4" w:rsidP="00C74EFC">
                      <w:pPr>
                        <w:spacing w:before="0" w:after="0"/>
                        <w:rPr>
                          <w:rFonts w:cs="Arial"/>
                        </w:rPr>
                      </w:pPr>
                      <w:r w:rsidRPr="008C7397">
                        <w:rPr>
                          <w:rFonts w:cs="Arial"/>
                        </w:rPr>
                        <w:t>Name</w:t>
                      </w:r>
                      <w:r>
                        <w:rPr>
                          <w:rFonts w:cs="Arial"/>
                        </w:rPr>
                        <w:t>: Angelo Romel Lopez</w:t>
                      </w:r>
                    </w:p>
                  </w:txbxContent>
                </v:textbox>
              </v:shape>
            </w:pict>
          </mc:Fallback>
        </mc:AlternateContent>
      </w:r>
    </w:p>
    <w:p w:rsidR="00C74EFC" w:rsidRPr="00322606" w:rsidRDefault="00C74EFC">
      <w:pPr>
        <w:rPr>
          <w:rFonts w:asciiTheme="minorHAnsi" w:hAnsiTheme="minorHAnsi" w:cstheme="minorHAnsi"/>
        </w:rPr>
      </w:pPr>
    </w:p>
    <w:p w:rsidR="00C74EFC" w:rsidRPr="00322606" w:rsidRDefault="00322606">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2336" behindDoc="0" locked="0" layoutInCell="1" allowOverlap="1" wp14:anchorId="1C89C985" wp14:editId="6D04BB2C">
                <wp:simplePos x="0" y="0"/>
                <wp:positionH relativeFrom="column">
                  <wp:posOffset>9525</wp:posOffset>
                </wp:positionH>
                <wp:positionV relativeFrom="paragraph">
                  <wp:posOffset>146685</wp:posOffset>
                </wp:positionV>
                <wp:extent cx="5648325" cy="304800"/>
                <wp:effectExtent l="9525" t="13335" r="9525" b="5715"/>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04800"/>
                        </a:xfrm>
                        <a:prstGeom prst="rect">
                          <a:avLst/>
                        </a:prstGeom>
                        <a:solidFill>
                          <a:srgbClr val="FFFFFF"/>
                        </a:solidFill>
                        <a:ln w="9525">
                          <a:solidFill>
                            <a:srgbClr val="000000"/>
                          </a:solidFill>
                          <a:miter lim="800000"/>
                          <a:headEnd/>
                          <a:tailEnd/>
                        </a:ln>
                      </wps:spPr>
                      <wps:txbx>
                        <w:txbxContent>
                          <w:p w:rsidR="003F2F3D" w:rsidRPr="008C7397" w:rsidRDefault="003F2F3D" w:rsidP="00C74EFC">
                            <w:pPr>
                              <w:spacing w:before="0" w:after="0"/>
                              <w:rPr>
                                <w:rFonts w:cs="Arial"/>
                              </w:rPr>
                            </w:pPr>
                            <w:r w:rsidRPr="008C7397">
                              <w:rPr>
                                <w:rFonts w:cs="Arial"/>
                              </w:rPr>
                              <w:t>Course/Class</w:t>
                            </w:r>
                            <w:r>
                              <w:rPr>
                                <w:rFonts w:cs="Arial"/>
                              </w:rPr>
                              <w:t>: HND Computing: Software Development Year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75pt;margin-top:11.55pt;width:444.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">
                <v:textbox>
                  <w:txbxContent>
                    <w:p w:rsidR="00AC02B4" w:rsidRPr="008C7397" w:rsidRDefault="00AC02B4" w:rsidP="00C74EFC">
                      <w:pPr>
                        <w:spacing w:before="0" w:after="0"/>
                        <w:rPr>
                          <w:rFonts w:cs="Arial"/>
                        </w:rPr>
                      </w:pPr>
                      <w:r w:rsidRPr="008C7397">
                        <w:rPr>
                          <w:rFonts w:cs="Arial"/>
                        </w:rPr>
                        <w:t>Course/Class</w:t>
                      </w:r>
                      <w:r>
                        <w:rPr>
                          <w:rFonts w:cs="Arial"/>
                        </w:rPr>
                        <w:t>: HND Computing: Software Development Year 2</w:t>
                      </w:r>
                    </w:p>
                  </w:txbxContent>
                </v:textbox>
              </v:shape>
            </w:pict>
          </mc:Fallback>
        </mc:AlternateContent>
      </w:r>
    </w:p>
    <w:p w:rsidR="00C74EFC" w:rsidRPr="00322606" w:rsidRDefault="00322606">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3360" behindDoc="0" locked="0" layoutInCell="1" allowOverlap="1" wp14:anchorId="698D683D" wp14:editId="70E4E3AB">
                <wp:simplePos x="0" y="0"/>
                <wp:positionH relativeFrom="column">
                  <wp:posOffset>9525</wp:posOffset>
                </wp:positionH>
                <wp:positionV relativeFrom="paragraph">
                  <wp:posOffset>290195</wp:posOffset>
                </wp:positionV>
                <wp:extent cx="5648325" cy="400050"/>
                <wp:effectExtent l="9525" t="13970" r="9525" b="508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400050"/>
                        </a:xfrm>
                        <a:prstGeom prst="rect">
                          <a:avLst/>
                        </a:prstGeom>
                        <a:solidFill>
                          <a:srgbClr val="FFFFFF"/>
                        </a:solidFill>
                        <a:ln w="9525">
                          <a:solidFill>
                            <a:srgbClr val="000000"/>
                          </a:solidFill>
                          <a:miter lim="800000"/>
                          <a:headEnd/>
                          <a:tailEnd/>
                        </a:ln>
                      </wps:spPr>
                      <wps:txbx>
                        <w:txbxContent>
                          <w:p w:rsidR="003F2F3D" w:rsidRDefault="003F2F3D" w:rsidP="00C74EFC">
                            <w:pPr>
                              <w:spacing w:before="0" w:after="0"/>
                            </w:pPr>
                            <w:r w:rsidRPr="008C7397">
                              <w:rPr>
                                <w:rFonts w:cs="Arial"/>
                              </w:rPr>
                              <w:t>U</w:t>
                            </w:r>
                            <w:r>
                              <w:rPr>
                                <w:rFonts w:cs="Arial"/>
                              </w:rPr>
                              <w:t xml:space="preserve">nit Title: </w:t>
                            </w:r>
                            <w:r>
                              <w:t>H48W 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75pt;margin-top:22.85pt;width:444.7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">
                <v:textbox>
                  <w:txbxContent>
                    <w:p w:rsidR="00AC02B4" w:rsidRDefault="00AC02B4" w:rsidP="00C74EFC">
                      <w:pPr>
                        <w:spacing w:before="0" w:after="0"/>
                      </w:pPr>
                      <w:r w:rsidRPr="008C7397">
                        <w:rPr>
                          <w:rFonts w:cs="Arial"/>
                        </w:rPr>
                        <w:t>U</w:t>
                      </w:r>
                      <w:r>
                        <w:rPr>
                          <w:rFonts w:cs="Arial"/>
                        </w:rPr>
                        <w:t xml:space="preserve">nit Title: </w:t>
                      </w:r>
                      <w:r>
                        <w:t>H48W 35</w:t>
                      </w:r>
                    </w:p>
                  </w:txbxContent>
                </v:textbox>
              </v:shape>
            </w:pict>
          </mc:Fallback>
        </mc:AlternateContent>
      </w:r>
      <w:r w:rsidR="00C74EFC" w:rsidRPr="00322606">
        <w:rPr>
          <w:rFonts w:asciiTheme="minorHAnsi" w:hAnsiTheme="minorHAnsi" w:cstheme="minorHAnsi"/>
        </w:rPr>
        <w:t xml:space="preserve"> </w:t>
      </w:r>
    </w:p>
    <w:p w:rsidR="00C74EFC" w:rsidRPr="00322606" w:rsidRDefault="00C74EFC">
      <w:pPr>
        <w:rPr>
          <w:rFonts w:asciiTheme="minorHAnsi" w:hAnsiTheme="minorHAnsi" w:cstheme="minorHAnsi"/>
        </w:rPr>
      </w:pPr>
    </w:p>
    <w:p w:rsidR="00C74EFC" w:rsidRPr="00322606" w:rsidRDefault="00322606">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1312" behindDoc="0" locked="0" layoutInCell="1" allowOverlap="1" wp14:anchorId="17FF0C76" wp14:editId="2E8DCFBA">
                <wp:simplePos x="0" y="0"/>
                <wp:positionH relativeFrom="column">
                  <wp:posOffset>9525</wp:posOffset>
                </wp:positionH>
                <wp:positionV relativeFrom="paragraph">
                  <wp:posOffset>130810</wp:posOffset>
                </wp:positionV>
                <wp:extent cx="5648325" cy="570865"/>
                <wp:effectExtent l="9525" t="6985" r="9525" b="1270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570865"/>
                        </a:xfrm>
                        <a:prstGeom prst="rect">
                          <a:avLst/>
                        </a:prstGeom>
                        <a:solidFill>
                          <a:srgbClr val="FFFFFF"/>
                        </a:solidFill>
                        <a:ln w="9525">
                          <a:solidFill>
                            <a:srgbClr val="000000"/>
                          </a:solidFill>
                          <a:miter lim="800000"/>
                          <a:headEnd/>
                          <a:tailEnd/>
                        </a:ln>
                      </wps:spPr>
                      <wps:txbx>
                        <w:txbxContent>
                          <w:p w:rsidR="003F2F3D" w:rsidRPr="008C7397" w:rsidRDefault="003F2F3D" w:rsidP="00C74EFC">
                            <w:pPr>
                              <w:spacing w:before="0" w:after="0"/>
                              <w:rPr>
                                <w:rFonts w:cs="Arial"/>
                              </w:rPr>
                            </w:pPr>
                            <w:r w:rsidRPr="008C7397">
                              <w:rPr>
                                <w:rFonts w:cs="Arial"/>
                              </w:rPr>
                              <w:t>Assessment Title</w:t>
                            </w:r>
                          </w:p>
                          <w:p w:rsidR="003F2F3D" w:rsidRDefault="003F2F3D" w:rsidP="00C74EFC">
                            <w:pPr>
                              <w:spacing w:before="0" w:after="0"/>
                            </w:pPr>
                            <w:r>
                              <w:rPr>
                                <w:rFonts w:cs="Arial"/>
                              </w:rPr>
                              <w:t>Computing: Software Development Graded Unit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9" type="#_x0000_t202" style="position:absolute;margin-left:.75pt;margin-top:10.3pt;width:444.75pt;height:4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">
                <v:textbox>
                  <w:txbxContent>
                    <w:p w:rsidR="00AC02B4" w:rsidRPr="008C7397" w:rsidRDefault="00AC02B4" w:rsidP="00C74EFC">
                      <w:pPr>
                        <w:spacing w:before="0" w:after="0"/>
                        <w:rPr>
                          <w:rFonts w:cs="Arial"/>
                        </w:rPr>
                      </w:pPr>
                      <w:r w:rsidRPr="008C7397">
                        <w:rPr>
                          <w:rFonts w:cs="Arial"/>
                        </w:rPr>
                        <w:t>Assessment Title</w:t>
                      </w:r>
                    </w:p>
                    <w:p w:rsidR="00AC02B4" w:rsidRDefault="00AC02B4" w:rsidP="00C74EFC">
                      <w:pPr>
                        <w:spacing w:before="0" w:after="0"/>
                      </w:pPr>
                      <w:r>
                        <w:rPr>
                          <w:rFonts w:cs="Arial"/>
                        </w:rPr>
                        <w:t>Computing: Software Development Graded Unit 2</w:t>
                      </w:r>
                    </w:p>
                  </w:txbxContent>
                </v:textbox>
              </v:shape>
            </w:pict>
          </mc:Fallback>
        </mc:AlternateContent>
      </w:r>
    </w:p>
    <w:p w:rsidR="00C74EFC" w:rsidRPr="00322606" w:rsidRDefault="00C74EFC">
      <w:pPr>
        <w:rPr>
          <w:rFonts w:asciiTheme="minorHAnsi" w:hAnsiTheme="minorHAnsi" w:cstheme="minorHAnsi"/>
        </w:rPr>
      </w:pPr>
    </w:p>
    <w:p w:rsidR="00C74EFC" w:rsidRPr="00322606" w:rsidRDefault="00322606">
      <w:pPr>
        <w:rPr>
          <w:rFonts w:asciiTheme="minorHAnsi" w:hAnsiTheme="minorHAnsi" w:cstheme="minorHAnsi"/>
        </w:rPr>
      </w:pPr>
      <w:r>
        <w:rPr>
          <w:rFonts w:asciiTheme="minorHAnsi" w:hAnsiTheme="minorHAnsi" w:cstheme="minorHAnsi"/>
          <w:noProof/>
          <w:lang w:val="en-GB" w:eastAsia="en-GB" w:bidi="ar-SA"/>
        </w:rPr>
        <mc:AlternateContent>
          <mc:Choice Requires="wps">
            <w:drawing>
              <wp:anchor distT="0" distB="0" distL="114300" distR="114300" simplePos="0" relativeHeight="251664384" behindDoc="0" locked="0" layoutInCell="1" allowOverlap="1" wp14:anchorId="1166E9A4" wp14:editId="341DEE9A">
                <wp:simplePos x="0" y="0"/>
                <wp:positionH relativeFrom="column">
                  <wp:posOffset>9525</wp:posOffset>
                </wp:positionH>
                <wp:positionV relativeFrom="paragraph">
                  <wp:posOffset>237490</wp:posOffset>
                </wp:positionV>
                <wp:extent cx="5648325" cy="304800"/>
                <wp:effectExtent l="9525" t="8890" r="9525" b="1016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04800"/>
                        </a:xfrm>
                        <a:prstGeom prst="rect">
                          <a:avLst/>
                        </a:prstGeom>
                        <a:solidFill>
                          <a:srgbClr val="FFFFFF"/>
                        </a:solidFill>
                        <a:ln w="9525">
                          <a:solidFill>
                            <a:srgbClr val="000000"/>
                          </a:solidFill>
                          <a:miter lim="800000"/>
                          <a:headEnd/>
                          <a:tailEnd/>
                        </a:ln>
                      </wps:spPr>
                      <wps:txbx>
                        <w:txbxContent>
                          <w:p w:rsidR="003F2F3D" w:rsidRDefault="003F2F3D" w:rsidP="00C74EFC">
                            <w:pPr>
                              <w:spacing w:before="0" w:after="0"/>
                            </w:pPr>
                            <w:r w:rsidRPr="008C7397">
                              <w:rPr>
                                <w:rFonts w:cs="Arial"/>
                              </w:rPr>
                              <w:t>Signature</w:t>
                            </w:r>
                            <w:r>
                              <w:tab/>
                            </w:r>
                            <w:r>
                              <w:tab/>
                            </w:r>
                            <w:r>
                              <w:tab/>
                            </w:r>
                            <w:r>
                              <w:tab/>
                            </w:r>
                            <w:r>
                              <w:tab/>
                            </w:r>
                            <w:r>
                              <w:tab/>
                            </w:r>
                            <w:r>
                              <w:tab/>
                            </w:r>
                            <w:r w:rsidRPr="008C7397">
                              <w:rPr>
                                <w:rFonts w:cs="Arial"/>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margin-left:.75pt;margin-top:18.7pt;width:444.7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">
                <v:textbox>
                  <w:txbxContent>
                    <w:p w:rsidR="00AC02B4" w:rsidRDefault="00AC02B4" w:rsidP="00C74EFC">
                      <w:pPr>
                        <w:spacing w:before="0" w:after="0"/>
                      </w:pPr>
                      <w:r w:rsidRPr="008C7397">
                        <w:rPr>
                          <w:rFonts w:cs="Arial"/>
                        </w:rPr>
                        <w:t>Signature</w:t>
                      </w:r>
                      <w:r>
                        <w:tab/>
                      </w:r>
                      <w:r>
                        <w:tab/>
                      </w:r>
                      <w:r>
                        <w:tab/>
                      </w:r>
                      <w:r>
                        <w:tab/>
                      </w:r>
                      <w:r>
                        <w:tab/>
                      </w:r>
                      <w:r>
                        <w:tab/>
                      </w:r>
                      <w:r>
                        <w:tab/>
                      </w:r>
                      <w:r w:rsidRPr="008C7397">
                        <w:rPr>
                          <w:rFonts w:cs="Arial"/>
                        </w:rPr>
                        <w:t>Date</w:t>
                      </w:r>
                    </w:p>
                  </w:txbxContent>
                </v:textbox>
              </v:shape>
            </w:pict>
          </mc:Fallback>
        </mc:AlternateContent>
      </w:r>
    </w:p>
    <w:p w:rsidR="00C74EFC" w:rsidRPr="00322606" w:rsidRDefault="00C74EFC">
      <w:pPr>
        <w:rPr>
          <w:rFonts w:asciiTheme="minorHAnsi" w:hAnsiTheme="minorHAnsi" w:cstheme="minorHAnsi"/>
        </w:rPr>
      </w:pPr>
      <w:r w:rsidRPr="00322606">
        <w:rPr>
          <w:rFonts w:asciiTheme="minorHAnsi" w:hAnsiTheme="minorHAnsi" w:cstheme="minorHAnsi"/>
        </w:rPr>
        <w:t xml:space="preserve">                                  </w:t>
      </w:r>
    </w:p>
    <w:p w:rsidR="00C74EFC" w:rsidRPr="00322606" w:rsidRDefault="00C74EFC">
      <w:pPr>
        <w:rPr>
          <w:rFonts w:asciiTheme="minorHAnsi" w:hAnsiTheme="minorHAnsi" w:cstheme="minorHAnsi"/>
        </w:rPr>
      </w:pPr>
    </w:p>
    <w:p w:rsidR="00C74EFC" w:rsidRPr="00322606" w:rsidRDefault="00C74EFC">
      <w:pPr>
        <w:rPr>
          <w:rFonts w:asciiTheme="minorHAnsi" w:hAnsiTheme="minorHAnsi" w:cstheme="minorHAnsi"/>
        </w:rPr>
      </w:pPr>
    </w:p>
    <w:p w:rsidR="00C74EFC" w:rsidRPr="00322606" w:rsidRDefault="00C74EFC">
      <w:pPr>
        <w:rPr>
          <w:rFonts w:asciiTheme="minorHAnsi" w:hAnsiTheme="minorHAnsi" w:cstheme="minorHAnsi"/>
          <w:b/>
        </w:rPr>
      </w:pPr>
      <w:r w:rsidRPr="00322606">
        <w:rPr>
          <w:rFonts w:asciiTheme="minorHAnsi" w:hAnsiTheme="minorHAnsi" w:cstheme="minorHAnsi"/>
          <w:b/>
        </w:rPr>
        <w:t>Plagiarism is “taking the work or idea of someone else and pretending it is one’s own” (Oxford English Dictionary) which includes:</w:t>
      </w:r>
    </w:p>
    <w:p w:rsidR="00C74EFC" w:rsidRPr="00322606" w:rsidRDefault="00C74EFC" w:rsidP="00D73879">
      <w:pPr>
        <w:numPr>
          <w:ilvl w:val="0"/>
          <w:numId w:val="2"/>
        </w:numPr>
        <w:spacing w:before="0"/>
        <w:rPr>
          <w:rFonts w:asciiTheme="minorHAnsi" w:hAnsiTheme="minorHAnsi" w:cstheme="minorHAnsi"/>
        </w:rPr>
      </w:pPr>
      <w:r w:rsidRPr="00322606">
        <w:rPr>
          <w:rFonts w:asciiTheme="minorHAnsi" w:hAnsiTheme="minorHAnsi" w:cstheme="minorHAnsi"/>
        </w:rPr>
        <w:t>Submitting a report/assignment written completely or partly by someone else</w:t>
      </w:r>
    </w:p>
    <w:p w:rsidR="00C74EFC" w:rsidRPr="00322606" w:rsidRDefault="00C74EFC" w:rsidP="00D73879">
      <w:pPr>
        <w:numPr>
          <w:ilvl w:val="0"/>
          <w:numId w:val="2"/>
        </w:numPr>
        <w:spacing w:before="0"/>
        <w:rPr>
          <w:rFonts w:asciiTheme="minorHAnsi" w:hAnsiTheme="minorHAnsi" w:cstheme="minorHAnsi"/>
        </w:rPr>
      </w:pPr>
      <w:r w:rsidRPr="00322606">
        <w:rPr>
          <w:rFonts w:asciiTheme="minorHAnsi" w:hAnsiTheme="minorHAnsi" w:cstheme="minorHAnsi"/>
        </w:rPr>
        <w:t>Preparing a report/assignment for another student to submit</w:t>
      </w:r>
    </w:p>
    <w:p w:rsidR="00C74EFC" w:rsidRPr="00322606" w:rsidRDefault="00C74EFC" w:rsidP="00D73879">
      <w:pPr>
        <w:numPr>
          <w:ilvl w:val="0"/>
          <w:numId w:val="2"/>
        </w:numPr>
        <w:spacing w:before="0"/>
        <w:rPr>
          <w:rFonts w:asciiTheme="minorHAnsi" w:hAnsiTheme="minorHAnsi" w:cstheme="minorHAnsi"/>
        </w:rPr>
      </w:pPr>
      <w:r w:rsidRPr="00322606">
        <w:rPr>
          <w:rFonts w:asciiTheme="minorHAnsi" w:hAnsiTheme="minorHAnsi" w:cstheme="minorHAnsi"/>
        </w:rPr>
        <w:t>Coping a report/assignment or allowing your own assignment to be copied by another student</w:t>
      </w:r>
    </w:p>
    <w:p w:rsidR="00C74EFC" w:rsidRPr="00322606" w:rsidRDefault="00C74EFC" w:rsidP="00D73879">
      <w:pPr>
        <w:numPr>
          <w:ilvl w:val="0"/>
          <w:numId w:val="2"/>
        </w:numPr>
        <w:spacing w:before="0"/>
        <w:rPr>
          <w:rFonts w:asciiTheme="minorHAnsi" w:hAnsiTheme="minorHAnsi" w:cstheme="minorHAnsi"/>
        </w:rPr>
      </w:pPr>
      <w:r w:rsidRPr="00322606">
        <w:rPr>
          <w:rFonts w:asciiTheme="minorHAnsi" w:hAnsiTheme="minorHAnsi" w:cstheme="minorHAnsi"/>
        </w:rPr>
        <w:t>Using material sourced from the internet or textbooks without acknowledging the source</w:t>
      </w:r>
    </w:p>
    <w:p w:rsidR="00C74EFC" w:rsidRPr="00322606" w:rsidRDefault="00C74EFC" w:rsidP="00D73879">
      <w:pPr>
        <w:numPr>
          <w:ilvl w:val="0"/>
          <w:numId w:val="2"/>
        </w:numPr>
        <w:spacing w:before="0"/>
        <w:rPr>
          <w:rFonts w:asciiTheme="minorHAnsi" w:hAnsiTheme="minorHAnsi" w:cstheme="minorHAnsi"/>
        </w:rPr>
      </w:pPr>
      <w:r w:rsidRPr="00322606">
        <w:rPr>
          <w:rFonts w:asciiTheme="minorHAnsi" w:hAnsiTheme="minorHAnsi" w:cstheme="minorHAnsi"/>
        </w:rPr>
        <w:t xml:space="preserve">Not </w:t>
      </w:r>
      <w:r w:rsidR="00521654" w:rsidRPr="00322606">
        <w:rPr>
          <w:rFonts w:asciiTheme="minorHAnsi" w:hAnsiTheme="minorHAnsi" w:cstheme="minorHAnsi"/>
        </w:rPr>
        <w:t>labeling</w:t>
      </w:r>
      <w:r w:rsidRPr="00322606">
        <w:rPr>
          <w:rFonts w:asciiTheme="minorHAnsi" w:hAnsiTheme="minorHAnsi" w:cstheme="minorHAnsi"/>
        </w:rPr>
        <w:t xml:space="preserve"> diagrams/illustrations </w:t>
      </w:r>
      <w:r w:rsidR="009F4538" w:rsidRPr="00322606">
        <w:rPr>
          <w:rFonts w:asciiTheme="minorHAnsi" w:hAnsiTheme="minorHAnsi" w:cstheme="minorHAnsi"/>
        </w:rPr>
        <w:t>etc.</w:t>
      </w:r>
    </w:p>
    <w:p w:rsidR="00101629" w:rsidRPr="00322606" w:rsidRDefault="00C74EFC" w:rsidP="00C74EFC">
      <w:pPr>
        <w:pStyle w:val="PlainText"/>
        <w:rPr>
          <w:rFonts w:asciiTheme="minorHAnsi" w:eastAsia="MS Mincho" w:hAnsiTheme="minorHAnsi" w:cstheme="minorHAnsi"/>
        </w:rPr>
      </w:pPr>
      <w:r w:rsidRPr="00322606">
        <w:rPr>
          <w:rFonts w:asciiTheme="minorHAnsi" w:eastAsia="MS Mincho" w:hAnsiTheme="minorHAnsi" w:cstheme="minorHAnsi"/>
        </w:rPr>
        <w:br w:type="page"/>
      </w:r>
      <w:bookmarkStart w:id="12" w:name="_Toc93829134"/>
      <w:bookmarkStart w:id="13" w:name="_Toc93829926"/>
    </w:p>
    <w:p w:rsidR="0047469F" w:rsidRPr="00322606" w:rsidRDefault="0047469F" w:rsidP="00101629">
      <w:pPr>
        <w:pStyle w:val="Heading1"/>
        <w:rPr>
          <w:rFonts w:asciiTheme="minorHAnsi" w:eastAsia="MS Mincho" w:hAnsiTheme="minorHAnsi" w:cstheme="minorHAnsi"/>
        </w:rPr>
      </w:pPr>
      <w:bookmarkStart w:id="14" w:name="_Toc328058743"/>
      <w:r w:rsidRPr="00322606">
        <w:rPr>
          <w:rFonts w:asciiTheme="minorHAnsi" w:eastAsia="MS Mincho" w:hAnsiTheme="minorHAnsi" w:cstheme="minorHAnsi"/>
        </w:rPr>
        <w:lastRenderedPageBreak/>
        <w:t>2. Planning</w:t>
      </w:r>
      <w:bookmarkEnd w:id="12"/>
      <w:bookmarkEnd w:id="13"/>
      <w:bookmarkEnd w:id="14"/>
    </w:p>
    <w:p w:rsidR="00810095" w:rsidRPr="00322606" w:rsidRDefault="00810095" w:rsidP="009F4538">
      <w:pPr>
        <w:rPr>
          <w:rFonts w:asciiTheme="minorHAnsi" w:eastAsia="MS Mincho" w:hAnsiTheme="minorHAnsi" w:cstheme="minorHAnsi"/>
        </w:rPr>
      </w:pPr>
    </w:p>
    <w:p w:rsidR="0047469F" w:rsidRPr="00322606" w:rsidRDefault="0047469F">
      <w:pPr>
        <w:pStyle w:val="Heading2"/>
        <w:rPr>
          <w:rFonts w:asciiTheme="minorHAnsi" w:eastAsia="MS Mincho" w:hAnsiTheme="minorHAnsi" w:cstheme="minorHAnsi"/>
        </w:rPr>
      </w:pPr>
      <w:bookmarkStart w:id="15" w:name="_Toc93829135"/>
      <w:bookmarkStart w:id="16" w:name="_Toc93829927"/>
      <w:bookmarkStart w:id="17" w:name="_Toc328058744"/>
      <w:r w:rsidRPr="00322606">
        <w:rPr>
          <w:rFonts w:asciiTheme="minorHAnsi" w:eastAsia="MS Mincho" w:hAnsiTheme="minorHAnsi" w:cstheme="minorHAnsi"/>
        </w:rPr>
        <w:t xml:space="preserve">2.1. </w:t>
      </w:r>
      <w:bookmarkEnd w:id="15"/>
      <w:bookmarkEnd w:id="16"/>
      <w:r w:rsidRPr="00322606">
        <w:rPr>
          <w:rFonts w:asciiTheme="minorHAnsi" w:eastAsia="MS Mincho" w:hAnsiTheme="minorHAnsi" w:cstheme="minorHAnsi"/>
        </w:rPr>
        <w:t>Initial Investigation</w:t>
      </w:r>
      <w:bookmarkEnd w:id="17"/>
    </w:p>
    <w:p w:rsidR="00CC7F5A" w:rsidRPr="00CC7F5A" w:rsidRDefault="00CC7F5A" w:rsidP="00CC7F5A">
      <w:pPr>
        <w:numPr>
          <w:ilvl w:val="1"/>
          <w:numId w:val="0"/>
        </w:numPr>
        <w:spacing w:before="240" w:after="60" w:line="240" w:lineRule="auto"/>
        <w:rPr>
          <w:rFonts w:asciiTheme="minorHAnsi" w:eastAsiaTheme="majorEastAsia" w:hAnsiTheme="minorHAnsi" w:cstheme="majorBidi"/>
          <w:b/>
          <w:iCs/>
          <w:color w:val="000000" w:themeColor="text1"/>
          <w:spacing w:val="15"/>
          <w:sz w:val="32"/>
          <w:szCs w:val="24"/>
          <w:lang w:val="en-GB" w:bidi="ar-SA"/>
        </w:rPr>
      </w:pPr>
      <w:r w:rsidRPr="00CC7F5A">
        <w:rPr>
          <w:rFonts w:asciiTheme="minorHAnsi" w:eastAsiaTheme="majorEastAsia" w:hAnsiTheme="minorHAnsi" w:cstheme="majorBidi"/>
          <w:b/>
          <w:iCs/>
          <w:color w:val="000000" w:themeColor="text1"/>
          <w:spacing w:val="15"/>
          <w:sz w:val="32"/>
          <w:szCs w:val="24"/>
          <w:lang w:val="en-GB" w:bidi="ar-SA"/>
        </w:rPr>
        <w:t>Project Initiation Document</w:t>
      </w:r>
    </w:p>
    <w:p w:rsidR="00CC7F5A" w:rsidRPr="00CC7F5A" w:rsidRDefault="00CC7F5A" w:rsidP="00CC7F5A">
      <w:pPr>
        <w:spacing w:before="0" w:after="0" w:line="240" w:lineRule="auto"/>
        <w:rPr>
          <w:rFonts w:asciiTheme="minorHAnsi" w:eastAsiaTheme="minorHAnsi" w:hAnsiTheme="minorHAnsi" w:cstheme="minorBidi"/>
          <w:sz w:val="22"/>
          <w:szCs w:val="22"/>
          <w:lang w:val="en-GB" w:bidi="ar-SA"/>
        </w:rPr>
      </w:pPr>
    </w:p>
    <w:p w:rsidR="00CC7F5A" w:rsidRPr="00CC7F5A" w:rsidRDefault="00CC7F5A" w:rsidP="00CC7F5A">
      <w:pPr>
        <w:numPr>
          <w:ilvl w:val="1"/>
          <w:numId w:val="0"/>
        </w:numPr>
        <w:spacing w:before="240" w:after="60" w:line="240" w:lineRule="auto"/>
        <w:rPr>
          <w:rFonts w:asciiTheme="minorHAnsi" w:eastAsiaTheme="majorEastAsia" w:hAnsiTheme="minorHAnsi" w:cstheme="majorBidi"/>
          <w:b/>
          <w:iCs/>
          <w:color w:val="000000" w:themeColor="text1"/>
          <w:spacing w:val="15"/>
          <w:sz w:val="32"/>
          <w:szCs w:val="24"/>
          <w:lang w:val="en-GB" w:bidi="ar-SA"/>
        </w:rPr>
      </w:pPr>
      <w:r w:rsidRPr="00CC7F5A">
        <w:rPr>
          <w:rFonts w:asciiTheme="minorHAnsi" w:eastAsiaTheme="majorEastAsia" w:hAnsiTheme="minorHAnsi" w:cstheme="majorBidi"/>
          <w:b/>
          <w:iCs/>
          <w:color w:val="000000" w:themeColor="text1"/>
          <w:spacing w:val="15"/>
          <w:sz w:val="32"/>
          <w:szCs w:val="24"/>
          <w:lang w:val="en-GB" w:bidi="ar-SA"/>
        </w:rPr>
        <w:t>Project Title</w:t>
      </w:r>
    </w:p>
    <w:p w:rsidR="00CC7F5A" w:rsidRPr="00CC7F5A" w:rsidRDefault="00CC7F5A" w:rsidP="00CC7F5A">
      <w:pPr>
        <w:spacing w:before="0" w:after="0" w:line="240" w:lineRule="auto"/>
        <w:ind w:left="567" w:firstLine="142"/>
        <w:rPr>
          <w:rFonts w:asciiTheme="minorHAnsi" w:eastAsiaTheme="minorHAnsi" w:hAnsiTheme="minorHAnsi" w:cstheme="minorBidi"/>
          <w:color w:val="000000" w:themeColor="text1"/>
          <w:sz w:val="24"/>
          <w:szCs w:val="24"/>
          <w:lang w:val="en-GB" w:bidi="ar-SA"/>
        </w:rPr>
      </w:pPr>
    </w:p>
    <w:p w:rsidR="00CC7F5A" w:rsidRPr="00CC7F5A" w:rsidRDefault="00CC7F5A" w:rsidP="00CC7F5A">
      <w:pPr>
        <w:spacing w:before="0" w:after="0" w:line="240" w:lineRule="auto"/>
        <w:ind w:left="567" w:firstLine="142"/>
        <w:rPr>
          <w:rFonts w:asciiTheme="minorHAnsi" w:eastAsiaTheme="minorHAnsi" w:hAnsiTheme="minorHAnsi" w:cstheme="minorBidi"/>
          <w:b/>
          <w:color w:val="000000" w:themeColor="text1"/>
          <w:sz w:val="32"/>
          <w:szCs w:val="32"/>
          <w:lang w:val="en-GB" w:bidi="ar-SA"/>
        </w:rPr>
      </w:pPr>
      <w:r w:rsidRPr="00CC7F5A">
        <w:rPr>
          <w:rFonts w:asciiTheme="minorHAnsi" w:eastAsiaTheme="minorHAnsi" w:hAnsiTheme="minorHAnsi" w:cstheme="minorBidi"/>
          <w:b/>
          <w:color w:val="000000" w:themeColor="text1"/>
          <w:sz w:val="32"/>
          <w:szCs w:val="32"/>
          <w:lang w:val="en-GB" w:bidi="ar-SA"/>
        </w:rPr>
        <w:t>POS-Pi</w:t>
      </w:r>
    </w:p>
    <w:p w:rsidR="00CC7F5A" w:rsidRPr="00CC7F5A" w:rsidRDefault="00CC7F5A" w:rsidP="00CC7F5A">
      <w:pPr>
        <w:spacing w:before="0" w:after="0" w:line="240" w:lineRule="auto"/>
        <w:ind w:left="567" w:firstLine="142"/>
        <w:rPr>
          <w:rFonts w:asciiTheme="minorHAnsi" w:eastAsiaTheme="minorHAnsi" w:hAnsiTheme="minorHAnsi" w:cstheme="minorBidi"/>
          <w:color w:val="000000" w:themeColor="text1"/>
          <w:lang w:val="en-GB" w:bidi="ar-SA"/>
        </w:rPr>
      </w:pPr>
      <w:r w:rsidRPr="00CC7F5A">
        <w:rPr>
          <w:rFonts w:asciiTheme="minorHAnsi" w:eastAsiaTheme="minorHAnsi" w:hAnsiTheme="minorHAnsi" w:cstheme="minorBidi"/>
          <w:color w:val="000000" w:themeColor="text1"/>
          <w:lang w:val="en-GB" w:bidi="ar-SA"/>
        </w:rPr>
        <w:t xml:space="preserve">A </w:t>
      </w:r>
      <w:r w:rsidRPr="00CC7F5A">
        <w:rPr>
          <w:rFonts w:asciiTheme="minorHAnsi" w:eastAsiaTheme="minorHAnsi" w:hAnsiTheme="minorHAnsi" w:cstheme="minorBidi"/>
          <w:b/>
          <w:color w:val="000000" w:themeColor="text1"/>
          <w:lang w:val="en-GB" w:bidi="ar-SA"/>
        </w:rPr>
        <w:t>P</w:t>
      </w:r>
      <w:r w:rsidRPr="00CC7F5A">
        <w:rPr>
          <w:rFonts w:asciiTheme="minorHAnsi" w:eastAsiaTheme="minorHAnsi" w:hAnsiTheme="minorHAnsi" w:cstheme="minorBidi"/>
          <w:color w:val="000000" w:themeColor="text1"/>
          <w:lang w:val="en-GB" w:bidi="ar-SA"/>
        </w:rPr>
        <w:t xml:space="preserve">oint </w:t>
      </w:r>
      <w:r w:rsidRPr="00CC7F5A">
        <w:rPr>
          <w:rFonts w:asciiTheme="minorHAnsi" w:eastAsiaTheme="minorHAnsi" w:hAnsiTheme="minorHAnsi" w:cstheme="minorBidi"/>
          <w:b/>
          <w:color w:val="000000" w:themeColor="text1"/>
          <w:lang w:val="en-GB" w:bidi="ar-SA"/>
        </w:rPr>
        <w:t>O</w:t>
      </w:r>
      <w:r w:rsidRPr="00CC7F5A">
        <w:rPr>
          <w:rFonts w:asciiTheme="minorHAnsi" w:eastAsiaTheme="minorHAnsi" w:hAnsiTheme="minorHAnsi" w:cstheme="minorBidi"/>
          <w:color w:val="000000" w:themeColor="text1"/>
          <w:lang w:val="en-GB" w:bidi="ar-SA"/>
        </w:rPr>
        <w:t xml:space="preserve">f </w:t>
      </w:r>
      <w:r w:rsidRPr="00CC7F5A">
        <w:rPr>
          <w:rFonts w:asciiTheme="minorHAnsi" w:eastAsiaTheme="minorHAnsi" w:hAnsiTheme="minorHAnsi" w:cstheme="minorBidi"/>
          <w:b/>
          <w:color w:val="000000" w:themeColor="text1"/>
          <w:lang w:val="en-GB" w:bidi="ar-SA"/>
        </w:rPr>
        <w:t>S</w:t>
      </w:r>
      <w:r w:rsidR="00475029">
        <w:rPr>
          <w:rFonts w:asciiTheme="minorHAnsi" w:eastAsiaTheme="minorHAnsi" w:hAnsiTheme="minorHAnsi" w:cstheme="minorBidi"/>
          <w:color w:val="000000" w:themeColor="text1"/>
          <w:lang w:val="en-GB" w:bidi="ar-SA"/>
        </w:rPr>
        <w:t>ale application</w:t>
      </w:r>
      <w:r w:rsidRPr="00CC7F5A">
        <w:rPr>
          <w:rFonts w:asciiTheme="minorHAnsi" w:eastAsiaTheme="minorHAnsi" w:hAnsiTheme="minorHAnsi" w:cstheme="minorBidi"/>
          <w:color w:val="000000" w:themeColor="text1"/>
          <w:lang w:val="en-GB" w:bidi="ar-SA"/>
        </w:rPr>
        <w:t xml:space="preserve"> written in Java that runs on a </w:t>
      </w:r>
      <w:r w:rsidR="00B02404">
        <w:rPr>
          <w:rFonts w:asciiTheme="minorHAnsi" w:eastAsiaTheme="minorHAnsi" w:hAnsiTheme="minorHAnsi" w:cstheme="minorBidi"/>
          <w:color w:val="000000" w:themeColor="text1"/>
          <w:lang w:val="en-GB" w:bidi="ar-SA"/>
        </w:rPr>
        <w:t>portable</w:t>
      </w:r>
      <w:r w:rsidRPr="00CC7F5A">
        <w:rPr>
          <w:rFonts w:asciiTheme="minorHAnsi" w:eastAsiaTheme="minorHAnsi" w:hAnsiTheme="minorHAnsi" w:cstheme="minorBidi"/>
          <w:color w:val="000000" w:themeColor="text1"/>
          <w:lang w:val="en-GB" w:bidi="ar-SA"/>
        </w:rPr>
        <w:t xml:space="preserve"> </w:t>
      </w:r>
      <w:r w:rsidR="00522FAD" w:rsidRPr="00CC7F5A">
        <w:rPr>
          <w:rFonts w:asciiTheme="minorHAnsi" w:eastAsiaTheme="minorHAnsi" w:hAnsiTheme="minorHAnsi" w:cstheme="minorBidi"/>
          <w:color w:val="000000" w:themeColor="text1"/>
          <w:lang w:val="en-GB" w:bidi="ar-SA"/>
        </w:rPr>
        <w:t xml:space="preserve">battery </w:t>
      </w:r>
      <w:r w:rsidR="00522FAD">
        <w:rPr>
          <w:rFonts w:asciiTheme="minorHAnsi" w:eastAsiaTheme="minorHAnsi" w:hAnsiTheme="minorHAnsi" w:cstheme="minorBidi"/>
          <w:color w:val="000000" w:themeColor="text1"/>
          <w:lang w:val="en-GB" w:bidi="ar-SA"/>
        </w:rPr>
        <w:t>(</w:t>
      </w:r>
      <w:r w:rsidRPr="00CC7F5A">
        <w:rPr>
          <w:rFonts w:asciiTheme="minorHAnsi" w:eastAsiaTheme="minorHAnsi" w:hAnsiTheme="minorHAnsi" w:cstheme="minorBidi"/>
          <w:color w:val="000000" w:themeColor="text1"/>
          <w:lang w:val="en-GB" w:bidi="ar-SA"/>
        </w:rPr>
        <w:t xml:space="preserve">rechargeable) operated </w:t>
      </w:r>
      <w:r w:rsidR="00475029">
        <w:rPr>
          <w:rFonts w:asciiTheme="minorHAnsi" w:eastAsiaTheme="minorHAnsi" w:hAnsiTheme="minorHAnsi" w:cstheme="minorBidi"/>
          <w:color w:val="000000" w:themeColor="text1"/>
          <w:lang w:val="en-GB" w:bidi="ar-SA"/>
        </w:rPr>
        <w:tab/>
      </w:r>
      <w:r w:rsidRPr="00CC7F5A">
        <w:rPr>
          <w:rFonts w:asciiTheme="minorHAnsi" w:eastAsiaTheme="minorHAnsi" w:hAnsiTheme="minorHAnsi" w:cstheme="minorBidi"/>
          <w:color w:val="000000" w:themeColor="text1"/>
          <w:lang w:val="en-GB" w:bidi="ar-SA"/>
        </w:rPr>
        <w:t xml:space="preserve">Raspberry </w:t>
      </w:r>
      <w:r w:rsidRPr="00CC7F5A">
        <w:rPr>
          <w:rFonts w:asciiTheme="minorHAnsi" w:eastAsiaTheme="minorHAnsi" w:hAnsiTheme="minorHAnsi" w:cstheme="minorBidi"/>
          <w:b/>
          <w:color w:val="000000" w:themeColor="text1"/>
          <w:lang w:val="en-GB" w:bidi="ar-SA"/>
        </w:rPr>
        <w:t>Pi</w:t>
      </w:r>
      <w:r w:rsidR="009B0BAF">
        <w:rPr>
          <w:rFonts w:asciiTheme="minorHAnsi" w:eastAsiaTheme="minorHAnsi" w:hAnsiTheme="minorHAnsi" w:cstheme="minorBidi"/>
          <w:color w:val="000000" w:themeColor="text1"/>
          <w:lang w:val="en-GB" w:bidi="ar-SA"/>
        </w:rPr>
        <w:t xml:space="preserve"> (touch-screen and bar</w:t>
      </w:r>
      <w:r w:rsidRPr="00CC7F5A">
        <w:rPr>
          <w:rFonts w:asciiTheme="minorHAnsi" w:eastAsiaTheme="minorHAnsi" w:hAnsiTheme="minorHAnsi" w:cstheme="minorBidi"/>
          <w:color w:val="000000" w:themeColor="text1"/>
          <w:lang w:val="en-GB" w:bidi="ar-SA"/>
        </w:rPr>
        <w:t>code scanner enabled).</w:t>
      </w:r>
    </w:p>
    <w:p w:rsidR="00CC7F5A" w:rsidRPr="00CC7F5A" w:rsidRDefault="00CC7F5A" w:rsidP="00CC7F5A">
      <w:pPr>
        <w:spacing w:before="0" w:after="0" w:line="240" w:lineRule="auto"/>
        <w:ind w:left="567" w:firstLine="142"/>
        <w:rPr>
          <w:rFonts w:asciiTheme="minorHAnsi" w:eastAsiaTheme="minorHAnsi" w:hAnsiTheme="minorHAnsi" w:cstheme="minorBidi"/>
          <w:color w:val="000000" w:themeColor="text1"/>
          <w:sz w:val="22"/>
          <w:szCs w:val="22"/>
          <w:lang w:val="en-GB" w:bidi="ar-SA"/>
        </w:rPr>
      </w:pPr>
    </w:p>
    <w:p w:rsidR="00CC7F5A" w:rsidRPr="00CC7F5A" w:rsidRDefault="00CC7F5A" w:rsidP="00CC7F5A">
      <w:pPr>
        <w:numPr>
          <w:ilvl w:val="1"/>
          <w:numId w:val="0"/>
        </w:numPr>
        <w:spacing w:before="240" w:after="60" w:line="240" w:lineRule="auto"/>
        <w:rPr>
          <w:rFonts w:asciiTheme="minorHAnsi" w:eastAsiaTheme="majorEastAsia" w:hAnsiTheme="minorHAnsi" w:cstheme="majorBidi"/>
          <w:b/>
          <w:iCs/>
          <w:color w:val="000000" w:themeColor="text1"/>
          <w:spacing w:val="15"/>
          <w:sz w:val="32"/>
          <w:szCs w:val="24"/>
          <w:lang w:val="en-GB" w:bidi="ar-SA"/>
        </w:rPr>
      </w:pPr>
      <w:r w:rsidRPr="00CC7F5A">
        <w:rPr>
          <w:rFonts w:asciiTheme="minorHAnsi" w:eastAsiaTheme="majorEastAsia" w:hAnsiTheme="minorHAnsi" w:cstheme="majorBidi"/>
          <w:b/>
          <w:iCs/>
          <w:color w:val="000000" w:themeColor="text1"/>
          <w:spacing w:val="15"/>
          <w:sz w:val="32"/>
          <w:szCs w:val="24"/>
          <w:lang w:val="en-GB" w:bidi="ar-SA"/>
        </w:rPr>
        <w:t>Purpose of the Project</w:t>
      </w:r>
    </w:p>
    <w:p w:rsidR="00CC7F5A" w:rsidRPr="00CC7F5A" w:rsidRDefault="00CC7F5A" w:rsidP="00CC7F5A">
      <w:pPr>
        <w:spacing w:before="0" w:after="0" w:line="240" w:lineRule="auto"/>
        <w:rPr>
          <w:rFonts w:asciiTheme="minorHAnsi" w:eastAsiaTheme="minorHAnsi" w:hAnsiTheme="minorHAnsi" w:cstheme="minorBidi"/>
          <w:sz w:val="22"/>
          <w:szCs w:val="22"/>
          <w:lang w:val="en-GB" w:bidi="ar-SA"/>
        </w:rPr>
      </w:pP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lang w:val="en-GB" w:bidi="ar-SA"/>
        </w:rPr>
      </w:pPr>
      <w:r w:rsidRPr="00CC7F5A">
        <w:rPr>
          <w:rFonts w:asciiTheme="minorHAnsi" w:eastAsiaTheme="minorHAnsi" w:hAnsiTheme="minorHAnsi" w:cstheme="minorBidi"/>
          <w:color w:val="000000" w:themeColor="text1"/>
          <w:lang w:val="en-GB" w:bidi="ar-SA"/>
        </w:rPr>
        <w:t>The project aims to increase my knowledge in software development and to further develop my understanding of the Java programming language u</w:t>
      </w:r>
      <w:r w:rsidR="00057633">
        <w:rPr>
          <w:rFonts w:asciiTheme="minorHAnsi" w:eastAsiaTheme="minorHAnsi" w:hAnsiTheme="minorHAnsi" w:cstheme="minorBidi"/>
          <w:color w:val="000000" w:themeColor="text1"/>
          <w:lang w:val="en-GB" w:bidi="ar-SA"/>
        </w:rPr>
        <w:t xml:space="preserve">sing object oriented design, </w:t>
      </w:r>
      <w:r w:rsidRPr="00CC7F5A">
        <w:rPr>
          <w:rFonts w:asciiTheme="minorHAnsi" w:eastAsiaTheme="minorHAnsi" w:hAnsiTheme="minorHAnsi" w:cstheme="minorBidi"/>
          <w:color w:val="000000" w:themeColor="text1"/>
          <w:lang w:val="en-GB" w:bidi="ar-SA"/>
        </w:rPr>
        <w:t>technique</w:t>
      </w:r>
      <w:r w:rsidR="00057633">
        <w:rPr>
          <w:rFonts w:asciiTheme="minorHAnsi" w:eastAsiaTheme="minorHAnsi" w:hAnsiTheme="minorHAnsi" w:cstheme="minorBidi"/>
          <w:color w:val="000000" w:themeColor="text1"/>
          <w:lang w:val="en-GB" w:bidi="ar-SA"/>
        </w:rPr>
        <w:t>s and patterns</w:t>
      </w:r>
      <w:r w:rsidRPr="00CC7F5A">
        <w:rPr>
          <w:rFonts w:asciiTheme="minorHAnsi" w:eastAsiaTheme="minorHAnsi" w:hAnsiTheme="minorHAnsi" w:cstheme="minorBidi"/>
          <w:color w:val="000000" w:themeColor="text1"/>
          <w:lang w:val="en-GB" w:bidi="ar-SA"/>
        </w:rPr>
        <w:t>. The project will require me to research and study the following subject areas:</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lang w:val="en-GB" w:bidi="ar-SA"/>
        </w:rPr>
      </w:pPr>
    </w:p>
    <w:p w:rsidR="00331FC0" w:rsidRDefault="00CC7F5A" w:rsidP="00CC7F5A">
      <w:pPr>
        <w:spacing w:before="0" w:after="0" w:line="240" w:lineRule="auto"/>
        <w:ind w:left="720"/>
        <w:rPr>
          <w:rFonts w:asciiTheme="minorHAnsi" w:eastAsiaTheme="minorHAnsi" w:hAnsiTheme="minorHAnsi" w:cstheme="minorBidi"/>
          <w:color w:val="000000" w:themeColor="text1"/>
          <w:lang w:val="en-GB" w:bidi="ar-SA"/>
        </w:rPr>
      </w:pPr>
      <w:r w:rsidRPr="00CC7F5A">
        <w:rPr>
          <w:rFonts w:asciiTheme="minorHAnsi" w:eastAsiaTheme="minorHAnsi" w:hAnsiTheme="minorHAnsi" w:cstheme="minorBidi"/>
          <w:color w:val="000000" w:themeColor="text1"/>
          <w:lang w:val="en-GB" w:bidi="ar-SA"/>
        </w:rPr>
        <w:t xml:space="preserve">[1] </w:t>
      </w:r>
      <w:r w:rsidR="00331FC0">
        <w:rPr>
          <w:rFonts w:asciiTheme="minorHAnsi" w:eastAsiaTheme="minorHAnsi" w:hAnsiTheme="minorHAnsi" w:cstheme="minorBidi"/>
          <w:color w:val="000000" w:themeColor="text1"/>
          <w:lang w:val="en-GB" w:bidi="ar-SA"/>
        </w:rPr>
        <w:t>GUI programming with Java Swing.</w:t>
      </w:r>
    </w:p>
    <w:p w:rsidR="003B45AD" w:rsidRPr="00CC7F5A" w:rsidRDefault="003B45AD" w:rsidP="00CC7F5A">
      <w:pPr>
        <w:spacing w:before="0" w:after="0" w:line="240" w:lineRule="auto"/>
        <w:ind w:left="720"/>
        <w:rPr>
          <w:rFonts w:asciiTheme="minorHAnsi" w:eastAsiaTheme="minorHAnsi" w:hAnsiTheme="minorHAnsi" w:cstheme="minorBidi"/>
          <w:color w:val="000000" w:themeColor="text1"/>
          <w:lang w:val="en-GB" w:bidi="ar-SA"/>
        </w:rPr>
      </w:pPr>
      <w:r>
        <w:rPr>
          <w:rFonts w:asciiTheme="minorHAnsi" w:eastAsiaTheme="minorHAnsi" w:hAnsiTheme="minorHAnsi" w:cstheme="minorBidi"/>
          <w:color w:val="000000" w:themeColor="text1"/>
          <w:lang w:val="en-GB" w:bidi="ar-SA"/>
        </w:rPr>
        <w:t>[2] MVC design pattern.</w:t>
      </w:r>
    </w:p>
    <w:p w:rsidR="00CC7F5A" w:rsidRPr="00CC7F5A" w:rsidRDefault="003B45AD" w:rsidP="00CC7F5A">
      <w:pPr>
        <w:spacing w:before="0" w:after="0" w:line="240" w:lineRule="auto"/>
        <w:ind w:left="720"/>
        <w:rPr>
          <w:rFonts w:asciiTheme="minorHAnsi" w:eastAsiaTheme="minorHAnsi" w:hAnsiTheme="minorHAnsi" w:cstheme="minorBidi"/>
          <w:color w:val="000000" w:themeColor="text1"/>
          <w:lang w:val="en-GB" w:bidi="ar-SA"/>
        </w:rPr>
      </w:pPr>
      <w:r>
        <w:rPr>
          <w:rFonts w:asciiTheme="minorHAnsi" w:eastAsiaTheme="minorHAnsi" w:hAnsiTheme="minorHAnsi" w:cstheme="minorBidi"/>
          <w:color w:val="000000" w:themeColor="text1"/>
          <w:lang w:val="en-GB" w:bidi="ar-SA"/>
        </w:rPr>
        <w:t>[3</w:t>
      </w:r>
      <w:r w:rsidR="00CC7F5A" w:rsidRPr="00CC7F5A">
        <w:rPr>
          <w:rFonts w:asciiTheme="minorHAnsi" w:eastAsiaTheme="minorHAnsi" w:hAnsiTheme="minorHAnsi" w:cstheme="minorBidi"/>
          <w:color w:val="000000" w:themeColor="text1"/>
          <w:lang w:val="en-GB" w:bidi="ar-SA"/>
        </w:rPr>
        <w:t>]</w:t>
      </w:r>
      <w:r w:rsidR="00924FA3">
        <w:rPr>
          <w:rFonts w:asciiTheme="minorHAnsi" w:eastAsiaTheme="minorHAnsi" w:hAnsiTheme="minorHAnsi" w:cstheme="minorBidi"/>
          <w:color w:val="000000" w:themeColor="text1"/>
          <w:lang w:val="en-GB" w:bidi="ar-SA"/>
        </w:rPr>
        <w:t xml:space="preserve"> Database design and administration with</w:t>
      </w:r>
      <w:r w:rsidR="00CC7F5A" w:rsidRPr="00CC7F5A">
        <w:rPr>
          <w:rFonts w:asciiTheme="minorHAnsi" w:eastAsiaTheme="minorHAnsi" w:hAnsiTheme="minorHAnsi" w:cstheme="minorBidi"/>
          <w:color w:val="000000" w:themeColor="text1"/>
          <w:lang w:val="en-GB" w:bidi="ar-SA"/>
        </w:rPr>
        <w:t xml:space="preserve"> MySQL.</w:t>
      </w:r>
    </w:p>
    <w:p w:rsidR="00CC7F5A" w:rsidRPr="00CC7F5A" w:rsidRDefault="003B45AD" w:rsidP="00CC7F5A">
      <w:pPr>
        <w:spacing w:before="0" w:after="0" w:line="240" w:lineRule="auto"/>
        <w:ind w:left="720"/>
        <w:rPr>
          <w:rFonts w:asciiTheme="minorHAnsi" w:eastAsiaTheme="minorHAnsi" w:hAnsiTheme="minorHAnsi" w:cstheme="minorBidi"/>
          <w:color w:val="000000" w:themeColor="text1"/>
          <w:lang w:val="en-GB" w:bidi="ar-SA"/>
        </w:rPr>
      </w:pPr>
      <w:r>
        <w:rPr>
          <w:rFonts w:asciiTheme="minorHAnsi" w:eastAsiaTheme="minorHAnsi" w:hAnsiTheme="minorHAnsi" w:cstheme="minorBidi"/>
          <w:color w:val="000000" w:themeColor="text1"/>
          <w:lang w:val="en-GB" w:bidi="ar-SA"/>
        </w:rPr>
        <w:t>[4</w:t>
      </w:r>
      <w:r w:rsidR="00CC7F5A" w:rsidRPr="00CC7F5A">
        <w:rPr>
          <w:rFonts w:asciiTheme="minorHAnsi" w:eastAsiaTheme="minorHAnsi" w:hAnsiTheme="minorHAnsi" w:cstheme="minorBidi"/>
          <w:color w:val="000000" w:themeColor="text1"/>
          <w:lang w:val="en-GB" w:bidi="ar-SA"/>
        </w:rPr>
        <w:t>] Connecting to and manipulating data stored in MySQL with Java.</w:t>
      </w:r>
    </w:p>
    <w:p w:rsidR="00CC7F5A" w:rsidRPr="00CC7F5A" w:rsidRDefault="003B45AD" w:rsidP="00CC7F5A">
      <w:pPr>
        <w:spacing w:before="0" w:after="0" w:line="240" w:lineRule="auto"/>
        <w:ind w:left="720"/>
        <w:rPr>
          <w:rFonts w:asciiTheme="minorHAnsi" w:eastAsiaTheme="minorHAnsi" w:hAnsiTheme="minorHAnsi" w:cstheme="minorBidi"/>
          <w:color w:val="000000" w:themeColor="text1"/>
          <w:lang w:val="en-GB" w:bidi="ar-SA"/>
        </w:rPr>
      </w:pPr>
      <w:r>
        <w:rPr>
          <w:rFonts w:asciiTheme="minorHAnsi" w:eastAsiaTheme="minorHAnsi" w:hAnsiTheme="minorHAnsi" w:cstheme="minorBidi"/>
          <w:color w:val="000000" w:themeColor="text1"/>
          <w:lang w:val="en-GB" w:bidi="ar-SA"/>
        </w:rPr>
        <w:t>[5</w:t>
      </w:r>
      <w:r w:rsidR="00CC7F5A" w:rsidRPr="00CC7F5A">
        <w:rPr>
          <w:rFonts w:asciiTheme="minorHAnsi" w:eastAsiaTheme="minorHAnsi" w:hAnsiTheme="minorHAnsi" w:cstheme="minorBidi"/>
          <w:color w:val="000000" w:themeColor="text1"/>
          <w:lang w:val="en-GB" w:bidi="ar-SA"/>
        </w:rPr>
        <w:t xml:space="preserve">] Deploying and running a Java application in Raspbian (Linux distribution for Raspberry Pi). </w:t>
      </w:r>
    </w:p>
    <w:p w:rsidR="00CC7F5A" w:rsidRPr="00CC7F5A" w:rsidRDefault="003B45AD" w:rsidP="00CC7F5A">
      <w:pPr>
        <w:spacing w:before="0" w:after="0" w:line="240" w:lineRule="auto"/>
        <w:ind w:left="720"/>
        <w:rPr>
          <w:rFonts w:asciiTheme="minorHAnsi" w:eastAsiaTheme="minorHAnsi" w:hAnsiTheme="minorHAnsi" w:cstheme="minorBidi"/>
          <w:color w:val="000000" w:themeColor="text1"/>
          <w:lang w:val="en-GB" w:bidi="ar-SA"/>
        </w:rPr>
      </w:pPr>
      <w:r>
        <w:rPr>
          <w:rFonts w:asciiTheme="minorHAnsi" w:eastAsiaTheme="minorHAnsi" w:hAnsiTheme="minorHAnsi" w:cstheme="minorBidi"/>
          <w:color w:val="000000" w:themeColor="text1"/>
          <w:lang w:val="en-GB" w:bidi="ar-SA"/>
        </w:rPr>
        <w:t>[6</w:t>
      </w:r>
      <w:r w:rsidR="004021FD">
        <w:rPr>
          <w:rFonts w:asciiTheme="minorHAnsi" w:eastAsiaTheme="minorHAnsi" w:hAnsiTheme="minorHAnsi" w:cstheme="minorBidi"/>
          <w:color w:val="000000" w:themeColor="text1"/>
          <w:lang w:val="en-GB" w:bidi="ar-SA"/>
        </w:rPr>
        <w:t>] Handling bar</w:t>
      </w:r>
      <w:r w:rsidR="00CC7F5A" w:rsidRPr="00CC7F5A">
        <w:rPr>
          <w:rFonts w:asciiTheme="minorHAnsi" w:eastAsiaTheme="minorHAnsi" w:hAnsiTheme="minorHAnsi" w:cstheme="minorBidi"/>
          <w:color w:val="000000" w:themeColor="text1"/>
          <w:lang w:val="en-GB" w:bidi="ar-SA"/>
        </w:rPr>
        <w:t>code scanner input with Java.</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sz w:val="24"/>
          <w:szCs w:val="24"/>
          <w:lang w:val="en-GB" w:bidi="ar-SA"/>
        </w:rPr>
      </w:pPr>
    </w:p>
    <w:p w:rsidR="00CC7F5A" w:rsidRPr="00CC7F5A" w:rsidRDefault="00CC7F5A" w:rsidP="00CC7F5A">
      <w:pPr>
        <w:numPr>
          <w:ilvl w:val="1"/>
          <w:numId w:val="0"/>
        </w:numPr>
        <w:spacing w:before="240" w:after="60" w:line="240" w:lineRule="auto"/>
        <w:rPr>
          <w:rFonts w:asciiTheme="minorHAnsi" w:eastAsiaTheme="majorEastAsia" w:hAnsiTheme="minorHAnsi" w:cstheme="majorBidi"/>
          <w:b/>
          <w:iCs/>
          <w:color w:val="000000" w:themeColor="text1"/>
          <w:spacing w:val="15"/>
          <w:sz w:val="32"/>
          <w:szCs w:val="24"/>
          <w:lang w:val="en-GB" w:bidi="ar-SA"/>
        </w:rPr>
      </w:pPr>
      <w:r w:rsidRPr="00CC7F5A">
        <w:rPr>
          <w:rFonts w:asciiTheme="minorHAnsi" w:eastAsiaTheme="majorEastAsia" w:hAnsiTheme="minorHAnsi" w:cstheme="majorBidi"/>
          <w:b/>
          <w:iCs/>
          <w:color w:val="000000" w:themeColor="text1"/>
          <w:spacing w:val="15"/>
          <w:sz w:val="32"/>
          <w:szCs w:val="24"/>
          <w:lang w:val="en-GB" w:bidi="ar-SA"/>
        </w:rPr>
        <w:t>Scope of the Project</w:t>
      </w:r>
    </w:p>
    <w:p w:rsidR="00CC7F5A" w:rsidRPr="00CC7F5A" w:rsidRDefault="00CC7F5A" w:rsidP="00CC7F5A">
      <w:pPr>
        <w:spacing w:before="0" w:after="0" w:line="240" w:lineRule="auto"/>
        <w:rPr>
          <w:rFonts w:asciiTheme="minorHAnsi" w:eastAsiaTheme="minorHAnsi" w:hAnsiTheme="minorHAnsi" w:cstheme="minorBidi"/>
          <w:sz w:val="22"/>
          <w:szCs w:val="22"/>
          <w:lang w:val="en-GB" w:bidi="ar-SA"/>
        </w:rPr>
      </w:pPr>
      <w:r w:rsidRPr="00CC7F5A">
        <w:rPr>
          <w:rFonts w:asciiTheme="minorHAnsi" w:eastAsiaTheme="minorHAnsi" w:hAnsiTheme="minorHAnsi" w:cstheme="minorBidi"/>
          <w:sz w:val="22"/>
          <w:szCs w:val="22"/>
          <w:lang w:val="en-GB" w:bidi="ar-SA"/>
        </w:rPr>
        <w:tab/>
      </w:r>
    </w:p>
    <w:p w:rsidR="00CC7F5A" w:rsidRPr="00CC7F5A" w:rsidRDefault="00CC7F5A" w:rsidP="00CC7F5A">
      <w:pPr>
        <w:spacing w:before="0" w:after="0" w:line="240" w:lineRule="auto"/>
        <w:rPr>
          <w:rFonts w:asciiTheme="minorHAnsi" w:eastAsiaTheme="minorHAnsi" w:hAnsiTheme="minorHAnsi" w:cstheme="minorBidi"/>
          <w:lang w:val="en-GB" w:bidi="ar-SA"/>
        </w:rPr>
      </w:pPr>
      <w:r w:rsidRPr="00CC7F5A">
        <w:rPr>
          <w:rFonts w:asciiTheme="minorHAnsi" w:eastAsiaTheme="minorHAnsi" w:hAnsiTheme="minorHAnsi" w:cstheme="minorBidi"/>
          <w:sz w:val="22"/>
          <w:szCs w:val="22"/>
          <w:lang w:val="en-GB" w:bidi="ar-SA"/>
        </w:rPr>
        <w:tab/>
      </w:r>
      <w:r w:rsidRPr="00CC7F5A">
        <w:rPr>
          <w:rFonts w:asciiTheme="minorHAnsi" w:eastAsiaTheme="minorHAnsi" w:hAnsiTheme="minorHAnsi" w:cstheme="minorBidi"/>
          <w:lang w:val="en-GB" w:bidi="ar-SA"/>
        </w:rPr>
        <w:t xml:space="preserve">A “Point of Sale “ or “Point of Service” application is a program that runs on a machine or </w:t>
      </w:r>
      <w:r w:rsidRPr="00CC7F5A">
        <w:rPr>
          <w:rFonts w:asciiTheme="minorHAnsi" w:eastAsiaTheme="minorHAnsi" w:hAnsiTheme="minorHAnsi" w:cstheme="minorBidi"/>
          <w:lang w:val="en-GB" w:bidi="ar-SA"/>
        </w:rPr>
        <w:tab/>
        <w:t xml:space="preserve">workstation and is sometimes referred to as a “payment  terminal” or </w:t>
      </w:r>
      <w:r w:rsidRPr="00CC7F5A">
        <w:rPr>
          <w:rFonts w:asciiTheme="minorHAnsi" w:eastAsiaTheme="minorHAnsi" w:hAnsiTheme="minorHAnsi" w:cstheme="minorBidi"/>
          <w:lang w:val="en-GB" w:bidi="ar-SA"/>
        </w:rPr>
        <w:tab/>
        <w:t xml:space="preserve">simply a “checkout counter”. It </w:t>
      </w:r>
      <w:r w:rsidRPr="00CC7F5A">
        <w:rPr>
          <w:rFonts w:asciiTheme="minorHAnsi" w:eastAsiaTheme="minorHAnsi" w:hAnsiTheme="minorHAnsi" w:cstheme="minorBidi"/>
          <w:lang w:val="en-GB" w:bidi="ar-SA"/>
        </w:rPr>
        <w:tab/>
        <w:t xml:space="preserve">deals with customer purchases and transaction. A Point of Sale program is usually a part of a </w:t>
      </w:r>
      <w:r w:rsidRPr="00CC7F5A">
        <w:rPr>
          <w:rFonts w:asciiTheme="minorHAnsi" w:eastAsiaTheme="minorHAnsi" w:hAnsiTheme="minorHAnsi" w:cstheme="minorBidi"/>
          <w:lang w:val="en-GB" w:bidi="ar-SA"/>
        </w:rPr>
        <w:tab/>
        <w:t xml:space="preserve">solution/system that involves inventory management and cost accounting. However, for this project, I </w:t>
      </w:r>
      <w:r w:rsidRPr="00CC7F5A">
        <w:rPr>
          <w:rFonts w:asciiTheme="minorHAnsi" w:eastAsiaTheme="minorHAnsi" w:hAnsiTheme="minorHAnsi" w:cstheme="minorBidi"/>
          <w:lang w:val="en-GB" w:bidi="ar-SA"/>
        </w:rPr>
        <w:tab/>
        <w:t xml:space="preserve">would be focusing on the ‘customer order’ side of the system. The development and testing phase for </w:t>
      </w:r>
      <w:r w:rsidRPr="00CC7F5A">
        <w:rPr>
          <w:rFonts w:asciiTheme="minorHAnsi" w:eastAsiaTheme="minorHAnsi" w:hAnsiTheme="minorHAnsi" w:cstheme="minorBidi"/>
          <w:lang w:val="en-GB" w:bidi="ar-SA"/>
        </w:rPr>
        <w:tab/>
        <w:t>the project will be carried out on the Raspberry Pi.</w:t>
      </w:r>
    </w:p>
    <w:p w:rsidR="00CC7F5A" w:rsidRPr="00CC7F5A" w:rsidRDefault="00CC7F5A" w:rsidP="00CC7F5A">
      <w:pPr>
        <w:spacing w:before="0" w:after="0" w:line="240" w:lineRule="auto"/>
        <w:rPr>
          <w:rFonts w:asciiTheme="minorHAnsi" w:eastAsiaTheme="minorHAnsi" w:hAnsiTheme="minorHAnsi" w:cstheme="minorBidi"/>
          <w:lang w:val="en-GB" w:bidi="ar-SA"/>
        </w:rPr>
      </w:pPr>
    </w:p>
    <w:p w:rsidR="00CC7F5A" w:rsidRPr="00CC7F5A" w:rsidRDefault="00CC7F5A" w:rsidP="00CC7F5A">
      <w:pPr>
        <w:spacing w:before="0" w:after="0" w:line="240" w:lineRule="auto"/>
        <w:rPr>
          <w:rFonts w:asciiTheme="minorHAnsi" w:eastAsiaTheme="minorHAnsi" w:hAnsiTheme="minorHAnsi" w:cstheme="minorBidi"/>
          <w:lang w:val="en-GB" w:bidi="ar-SA"/>
        </w:rPr>
      </w:pPr>
      <w:r w:rsidRPr="00CC7F5A">
        <w:rPr>
          <w:rFonts w:asciiTheme="minorHAnsi" w:eastAsiaTheme="minorHAnsi" w:hAnsiTheme="minorHAnsi" w:cstheme="minorBidi"/>
          <w:lang w:val="en-GB" w:bidi="ar-SA"/>
        </w:rPr>
        <w:tab/>
        <w:t xml:space="preserve"> The following software is needed to be installed on the Raspberry Pi to develop and run POS-Pi:</w:t>
      </w:r>
    </w:p>
    <w:p w:rsidR="00CC7F5A" w:rsidRPr="00CC7F5A" w:rsidRDefault="00CC7F5A" w:rsidP="00CC7F5A">
      <w:pPr>
        <w:spacing w:before="0" w:after="0" w:line="240" w:lineRule="auto"/>
        <w:rPr>
          <w:rFonts w:asciiTheme="minorHAnsi" w:eastAsiaTheme="minorHAnsi" w:hAnsiTheme="minorHAnsi" w:cstheme="minorBidi"/>
          <w:lang w:val="en-GB" w:bidi="ar-SA"/>
        </w:rPr>
      </w:pPr>
    </w:p>
    <w:p w:rsidR="00CC7F5A" w:rsidRPr="00CC7F5A" w:rsidRDefault="00CC7F5A" w:rsidP="00CC7F5A">
      <w:pPr>
        <w:spacing w:before="0" w:after="0" w:line="240" w:lineRule="auto"/>
        <w:rPr>
          <w:rFonts w:asciiTheme="minorHAnsi" w:eastAsiaTheme="minorHAnsi" w:hAnsiTheme="minorHAnsi" w:cstheme="minorBidi"/>
          <w:lang w:val="en-GB" w:bidi="ar-SA"/>
        </w:rPr>
      </w:pPr>
      <w:r w:rsidRPr="00CC7F5A">
        <w:rPr>
          <w:rFonts w:asciiTheme="minorHAnsi" w:eastAsiaTheme="minorHAnsi" w:hAnsiTheme="minorHAnsi" w:cstheme="minorBidi"/>
          <w:lang w:val="en-GB" w:bidi="ar-SA"/>
        </w:rPr>
        <w:tab/>
        <w:t>[1] Java Development Kit (JDK 7/8).</w:t>
      </w:r>
    </w:p>
    <w:p w:rsidR="00CC7F5A" w:rsidRPr="00CC7F5A" w:rsidRDefault="00CC7F5A" w:rsidP="00CC7F5A">
      <w:pPr>
        <w:spacing w:before="0" w:after="0" w:line="240" w:lineRule="auto"/>
        <w:rPr>
          <w:rFonts w:asciiTheme="minorHAnsi" w:eastAsiaTheme="minorHAnsi" w:hAnsiTheme="minorHAnsi" w:cstheme="minorBidi"/>
          <w:lang w:val="en-GB" w:bidi="ar-SA"/>
        </w:rPr>
      </w:pPr>
      <w:r w:rsidRPr="00CC7F5A">
        <w:rPr>
          <w:rFonts w:asciiTheme="minorHAnsi" w:eastAsiaTheme="minorHAnsi" w:hAnsiTheme="minorHAnsi" w:cstheme="minorBidi"/>
          <w:lang w:val="en-GB" w:bidi="ar-SA"/>
        </w:rPr>
        <w:tab/>
        <w:t>[2] BlueJ (Java IDE)</w:t>
      </w:r>
    </w:p>
    <w:p w:rsidR="00CC7F5A" w:rsidRPr="00CC7F5A" w:rsidRDefault="00CC7F5A" w:rsidP="00CC7F5A">
      <w:pPr>
        <w:spacing w:before="0" w:after="0" w:line="240" w:lineRule="auto"/>
        <w:rPr>
          <w:rFonts w:asciiTheme="minorHAnsi" w:eastAsiaTheme="minorHAnsi" w:hAnsiTheme="minorHAnsi" w:cstheme="minorBidi"/>
          <w:lang w:val="en-GB" w:bidi="ar-SA"/>
        </w:rPr>
      </w:pPr>
      <w:r w:rsidRPr="00CC7F5A">
        <w:rPr>
          <w:rFonts w:asciiTheme="minorHAnsi" w:eastAsiaTheme="minorHAnsi" w:hAnsiTheme="minorHAnsi" w:cstheme="minorBidi"/>
          <w:lang w:val="en-GB" w:bidi="ar-SA"/>
        </w:rPr>
        <w:tab/>
        <w:t>[3] MySQL database management system.</w:t>
      </w:r>
      <w:r w:rsidRPr="00CC7F5A">
        <w:rPr>
          <w:rFonts w:asciiTheme="minorHAnsi" w:eastAsiaTheme="minorHAnsi" w:hAnsiTheme="minorHAnsi" w:cstheme="minorBidi"/>
          <w:lang w:val="en-GB" w:bidi="ar-SA"/>
        </w:rPr>
        <w:tab/>
      </w:r>
    </w:p>
    <w:p w:rsidR="00CC7F5A" w:rsidRPr="00CC7F5A" w:rsidRDefault="00CC7F5A" w:rsidP="00CC7F5A">
      <w:pPr>
        <w:spacing w:before="0" w:after="0" w:line="240" w:lineRule="auto"/>
        <w:rPr>
          <w:rFonts w:asciiTheme="minorHAnsi" w:eastAsiaTheme="minorHAnsi" w:hAnsiTheme="minorHAnsi" w:cstheme="minorBidi"/>
          <w:lang w:val="en-GB" w:bidi="ar-SA"/>
        </w:rPr>
      </w:pPr>
      <w:r w:rsidRPr="00CC7F5A">
        <w:rPr>
          <w:rFonts w:asciiTheme="minorHAnsi" w:eastAsiaTheme="minorHAnsi" w:hAnsiTheme="minorHAnsi" w:cstheme="minorBidi"/>
          <w:lang w:val="en-GB" w:bidi="ar-SA"/>
        </w:rPr>
        <w:tab/>
        <w:t>[4] PHPMyAdmin.</w:t>
      </w:r>
    </w:p>
    <w:p w:rsidR="00CC7F5A" w:rsidRPr="00CC7F5A" w:rsidRDefault="00CC7F5A" w:rsidP="00CC7F5A">
      <w:pPr>
        <w:spacing w:before="0" w:after="0" w:line="240" w:lineRule="auto"/>
        <w:rPr>
          <w:rFonts w:asciiTheme="minorHAnsi" w:eastAsiaTheme="minorHAnsi" w:hAnsiTheme="minorHAnsi" w:cstheme="minorBidi"/>
          <w:lang w:val="en-GB" w:bidi="ar-SA"/>
        </w:rPr>
      </w:pPr>
      <w:r w:rsidRPr="00CC7F5A">
        <w:rPr>
          <w:rFonts w:asciiTheme="minorHAnsi" w:eastAsiaTheme="minorHAnsi" w:hAnsiTheme="minorHAnsi" w:cstheme="minorBidi"/>
          <w:lang w:val="en-GB" w:bidi="ar-SA"/>
        </w:rPr>
        <w:tab/>
        <w:t>[5] Apache web server.</w:t>
      </w:r>
    </w:p>
    <w:p w:rsidR="00CC7F5A" w:rsidRPr="00CC7F5A" w:rsidRDefault="00CC7F5A" w:rsidP="00CC7F5A">
      <w:pPr>
        <w:spacing w:before="0" w:after="0" w:line="240" w:lineRule="auto"/>
        <w:rPr>
          <w:rFonts w:asciiTheme="minorHAnsi" w:eastAsiaTheme="minorHAnsi" w:hAnsiTheme="minorHAnsi" w:cstheme="minorBidi"/>
          <w:lang w:val="en-GB" w:bidi="ar-SA"/>
        </w:rPr>
      </w:pPr>
      <w:r w:rsidRPr="00CC7F5A">
        <w:rPr>
          <w:rFonts w:asciiTheme="minorHAnsi" w:eastAsiaTheme="minorHAnsi" w:hAnsiTheme="minorHAnsi" w:cstheme="minorBidi"/>
          <w:lang w:val="en-GB" w:bidi="ar-SA"/>
        </w:rPr>
        <w:tab/>
      </w:r>
    </w:p>
    <w:p w:rsidR="00CC7F5A" w:rsidRPr="00CC7F5A" w:rsidRDefault="00CC7F5A" w:rsidP="00CC7F5A">
      <w:pPr>
        <w:spacing w:before="0" w:after="0" w:line="240" w:lineRule="auto"/>
        <w:rPr>
          <w:rFonts w:asciiTheme="minorHAnsi" w:eastAsiaTheme="minorHAnsi" w:hAnsiTheme="minorHAnsi" w:cstheme="minorBidi"/>
          <w:lang w:val="en-GB" w:bidi="ar-SA"/>
        </w:rPr>
      </w:pPr>
      <w:r w:rsidRPr="00CC7F5A">
        <w:rPr>
          <w:rFonts w:asciiTheme="minorHAnsi" w:eastAsiaTheme="minorHAnsi" w:hAnsiTheme="minorHAnsi" w:cstheme="minorBidi"/>
          <w:lang w:val="en-GB" w:bidi="ar-SA"/>
        </w:rPr>
        <w:tab/>
        <w:t>A Raspberry Pi is a credit card sized computer that runs on an operating system that is based on Linux.</w:t>
      </w:r>
    </w:p>
    <w:p w:rsidR="00CC7F5A" w:rsidRPr="00CC7F5A" w:rsidRDefault="00CC7F5A" w:rsidP="00CC7F5A">
      <w:pPr>
        <w:spacing w:before="0" w:after="0" w:line="240" w:lineRule="auto"/>
        <w:rPr>
          <w:rFonts w:asciiTheme="minorHAnsi" w:eastAsiaTheme="minorHAnsi" w:hAnsiTheme="minorHAnsi" w:cstheme="minorBidi"/>
          <w:lang w:val="en-GB" w:bidi="ar-SA"/>
        </w:rPr>
      </w:pPr>
    </w:p>
    <w:p w:rsidR="00CC7F5A" w:rsidRPr="00CC7F5A" w:rsidRDefault="00CC7F5A" w:rsidP="006129F9">
      <w:pPr>
        <w:spacing w:before="0" w:after="0" w:line="240" w:lineRule="auto"/>
        <w:rPr>
          <w:rFonts w:asciiTheme="minorHAnsi" w:eastAsiaTheme="majorEastAsia" w:hAnsiTheme="minorHAnsi" w:cstheme="majorBidi"/>
          <w:b/>
          <w:iCs/>
          <w:color w:val="000000" w:themeColor="text1"/>
          <w:spacing w:val="15"/>
          <w:sz w:val="32"/>
          <w:szCs w:val="24"/>
          <w:lang w:val="en-GB" w:bidi="ar-SA"/>
        </w:rPr>
      </w:pPr>
      <w:r w:rsidRPr="00CC7F5A">
        <w:rPr>
          <w:rFonts w:asciiTheme="minorHAnsi" w:eastAsiaTheme="minorHAnsi" w:hAnsiTheme="minorHAnsi" w:cstheme="minorBidi"/>
          <w:lang w:val="en-GB" w:bidi="ar-SA"/>
        </w:rPr>
        <w:lastRenderedPageBreak/>
        <w:tab/>
        <w:t xml:space="preserve">For the purpose of this project, the Raspberry Pi will be fitted with a 3.2/3.5 LCD touch-screen display </w:t>
      </w:r>
      <w:r w:rsidRPr="00CC7F5A">
        <w:rPr>
          <w:rFonts w:asciiTheme="minorHAnsi" w:eastAsiaTheme="minorHAnsi" w:hAnsiTheme="minorHAnsi" w:cstheme="minorBidi"/>
          <w:lang w:val="en-GB" w:bidi="ar-SA"/>
        </w:rPr>
        <w:tab/>
        <w:t xml:space="preserve">attached to a handheld USB powered barcode scanner. A small portable USB battery bank will be </w:t>
      </w:r>
      <w:r w:rsidRPr="00CC7F5A">
        <w:rPr>
          <w:rFonts w:asciiTheme="minorHAnsi" w:eastAsiaTheme="minorHAnsi" w:hAnsiTheme="minorHAnsi" w:cstheme="minorBidi"/>
          <w:lang w:val="en-GB" w:bidi="ar-SA"/>
        </w:rPr>
        <w:tab/>
        <w:t>secured to either the Raspberry Pi or the barcode scanner to provide power.</w:t>
      </w:r>
    </w:p>
    <w:p w:rsidR="00CC7F5A" w:rsidRPr="00CC7F5A" w:rsidRDefault="00CC7F5A" w:rsidP="00CC7F5A">
      <w:pPr>
        <w:numPr>
          <w:ilvl w:val="1"/>
          <w:numId w:val="0"/>
        </w:numPr>
        <w:spacing w:before="240" w:after="60" w:line="240" w:lineRule="auto"/>
        <w:rPr>
          <w:rFonts w:asciiTheme="minorHAnsi" w:eastAsiaTheme="majorEastAsia" w:hAnsiTheme="minorHAnsi" w:cstheme="majorBidi"/>
          <w:b/>
          <w:iCs/>
          <w:color w:val="000000" w:themeColor="text1"/>
          <w:spacing w:val="15"/>
          <w:sz w:val="32"/>
          <w:szCs w:val="24"/>
          <w:lang w:val="en-GB" w:bidi="ar-SA"/>
        </w:rPr>
      </w:pPr>
      <w:r w:rsidRPr="00CC7F5A">
        <w:rPr>
          <w:rFonts w:asciiTheme="minorHAnsi" w:eastAsiaTheme="majorEastAsia" w:hAnsiTheme="minorHAnsi" w:cstheme="majorBidi"/>
          <w:b/>
          <w:iCs/>
          <w:color w:val="000000" w:themeColor="text1"/>
          <w:spacing w:val="15"/>
          <w:sz w:val="32"/>
          <w:szCs w:val="24"/>
          <w:lang w:val="en-GB" w:bidi="ar-SA"/>
        </w:rPr>
        <w:t>Initiator of the Project</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sz w:val="24"/>
          <w:szCs w:val="24"/>
          <w:lang w:val="en-GB" w:bidi="ar-SA"/>
        </w:rPr>
      </w:pP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lang w:val="en-GB" w:bidi="ar-SA"/>
        </w:rPr>
      </w:pPr>
      <w:r w:rsidRPr="00CC7F5A">
        <w:rPr>
          <w:rFonts w:asciiTheme="minorHAnsi" w:eastAsiaTheme="minorHAnsi" w:hAnsiTheme="minorHAnsi" w:cstheme="minorBidi"/>
          <w:color w:val="000000" w:themeColor="text1"/>
          <w:lang w:val="en-GB" w:bidi="ar-SA"/>
        </w:rPr>
        <w:t>My concept for the POS-Pi came about when I saw a full sized POS terminal running on Raspberry Pi. It was a proper POS terminal that included a thermal printer; card reader</w:t>
      </w:r>
      <w:r w:rsidR="002452BD" w:rsidRPr="006934E8">
        <w:rPr>
          <w:rFonts w:asciiTheme="minorHAnsi" w:eastAsiaTheme="minorHAnsi" w:hAnsiTheme="minorHAnsi" w:cstheme="minorBidi"/>
          <w:color w:val="000000" w:themeColor="text1"/>
          <w:lang w:val="en-GB" w:bidi="ar-SA"/>
        </w:rPr>
        <w:t>, pole display</w:t>
      </w:r>
      <w:r w:rsidRPr="00CC7F5A">
        <w:rPr>
          <w:rFonts w:asciiTheme="minorHAnsi" w:eastAsiaTheme="minorHAnsi" w:hAnsiTheme="minorHAnsi" w:cstheme="minorBidi"/>
          <w:color w:val="000000" w:themeColor="text1"/>
          <w:lang w:val="en-GB" w:bidi="ar-SA"/>
        </w:rPr>
        <w:t xml:space="preserve"> and a cash drawer. I</w:t>
      </w:r>
      <w:r w:rsidRPr="00CC7F5A">
        <w:rPr>
          <w:rFonts w:asciiTheme="minorHAnsi" w:eastAsiaTheme="minorHAnsi" w:hAnsiTheme="minorHAnsi" w:cstheme="minorBidi"/>
          <w:color w:val="000000" w:themeColor="text1"/>
          <w:sz w:val="24"/>
          <w:szCs w:val="24"/>
          <w:lang w:val="en-GB" w:bidi="ar-SA"/>
        </w:rPr>
        <w:t xml:space="preserve"> </w:t>
      </w:r>
      <w:r w:rsidRPr="00CC7F5A">
        <w:rPr>
          <w:rFonts w:asciiTheme="minorHAnsi" w:eastAsiaTheme="minorHAnsi" w:hAnsiTheme="minorHAnsi" w:cstheme="minorBidi"/>
          <w:color w:val="000000" w:themeColor="text1"/>
          <w:lang w:val="en-GB" w:bidi="ar-SA"/>
        </w:rPr>
        <w:t>have wanted to take advantage of the Raspberry Pi’s size by developing a low cost Point of Sale device that runs on a portable USB power bank.</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sz w:val="24"/>
          <w:szCs w:val="24"/>
          <w:lang w:val="en-GB" w:bidi="ar-SA"/>
        </w:rPr>
      </w:pPr>
    </w:p>
    <w:p w:rsidR="00CC7F5A" w:rsidRPr="00CC7F5A" w:rsidRDefault="00CC7F5A" w:rsidP="00CC7F5A">
      <w:pPr>
        <w:numPr>
          <w:ilvl w:val="1"/>
          <w:numId w:val="0"/>
        </w:numPr>
        <w:spacing w:before="240" w:after="60" w:line="240" w:lineRule="auto"/>
        <w:rPr>
          <w:rFonts w:asciiTheme="minorHAnsi" w:eastAsiaTheme="majorEastAsia" w:hAnsiTheme="minorHAnsi" w:cstheme="majorBidi"/>
          <w:b/>
          <w:iCs/>
          <w:color w:val="000000" w:themeColor="text1"/>
          <w:spacing w:val="15"/>
          <w:sz w:val="32"/>
          <w:szCs w:val="24"/>
          <w:lang w:val="en-GB" w:bidi="ar-SA"/>
        </w:rPr>
      </w:pPr>
      <w:r w:rsidRPr="00CC7F5A">
        <w:rPr>
          <w:rFonts w:asciiTheme="minorHAnsi" w:eastAsiaTheme="majorEastAsia" w:hAnsiTheme="minorHAnsi" w:cstheme="majorBidi"/>
          <w:b/>
          <w:iCs/>
          <w:color w:val="000000" w:themeColor="text1"/>
          <w:spacing w:val="15"/>
          <w:sz w:val="32"/>
          <w:szCs w:val="24"/>
          <w:lang w:val="en-GB" w:bidi="ar-SA"/>
        </w:rPr>
        <w:t>Names of people available for advice and assistance</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sz w:val="24"/>
          <w:szCs w:val="24"/>
          <w:lang w:val="en-GB" w:bidi="ar-SA"/>
        </w:rPr>
      </w:pP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lang w:val="en-GB" w:bidi="ar-SA"/>
        </w:rPr>
      </w:pPr>
      <w:r w:rsidRPr="00CC7F5A">
        <w:rPr>
          <w:rFonts w:asciiTheme="minorHAnsi" w:eastAsiaTheme="minorHAnsi" w:hAnsiTheme="minorHAnsi" w:cstheme="minorBidi"/>
          <w:color w:val="000000" w:themeColor="text1"/>
          <w:lang w:val="en-GB" w:bidi="ar-SA"/>
        </w:rPr>
        <w:t>Clare Lowe – Computing Lecturer</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lang w:val="en-GB" w:bidi="ar-SA"/>
        </w:rPr>
      </w:pPr>
      <w:r w:rsidRPr="00CC7F5A">
        <w:rPr>
          <w:rFonts w:asciiTheme="minorHAnsi" w:eastAsiaTheme="minorHAnsi" w:hAnsiTheme="minorHAnsi" w:cstheme="minorBidi"/>
          <w:color w:val="000000" w:themeColor="text1"/>
          <w:lang w:val="en-GB" w:bidi="ar-SA"/>
        </w:rPr>
        <w:t>Michelle Blaire – Computing Lecturer</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sz w:val="24"/>
          <w:szCs w:val="24"/>
          <w:lang w:val="en-GB" w:bidi="ar-SA"/>
        </w:rPr>
      </w:pPr>
    </w:p>
    <w:p w:rsidR="00CC7F5A" w:rsidRPr="00CC7F5A" w:rsidRDefault="00CC7F5A" w:rsidP="00CC7F5A">
      <w:pPr>
        <w:numPr>
          <w:ilvl w:val="1"/>
          <w:numId w:val="0"/>
        </w:numPr>
        <w:spacing w:before="240" w:after="60" w:line="240" w:lineRule="auto"/>
        <w:rPr>
          <w:rFonts w:asciiTheme="minorHAnsi" w:eastAsiaTheme="majorEastAsia" w:hAnsiTheme="minorHAnsi" w:cstheme="majorBidi"/>
          <w:b/>
          <w:iCs/>
          <w:color w:val="000000" w:themeColor="text1"/>
          <w:spacing w:val="15"/>
          <w:sz w:val="32"/>
          <w:szCs w:val="24"/>
          <w:lang w:val="en-GB" w:bidi="ar-SA"/>
        </w:rPr>
      </w:pPr>
      <w:r w:rsidRPr="00CC7F5A">
        <w:rPr>
          <w:rFonts w:asciiTheme="minorHAnsi" w:eastAsiaTheme="majorEastAsia" w:hAnsiTheme="minorHAnsi" w:cstheme="majorBidi"/>
          <w:b/>
          <w:iCs/>
          <w:color w:val="000000" w:themeColor="text1"/>
          <w:spacing w:val="15"/>
          <w:sz w:val="32"/>
          <w:szCs w:val="24"/>
          <w:lang w:val="en-GB" w:bidi="ar-SA"/>
        </w:rPr>
        <w:t>Time Limitations</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sz w:val="24"/>
          <w:szCs w:val="24"/>
          <w:lang w:val="en-GB" w:bidi="ar-SA"/>
        </w:rPr>
      </w:pP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lang w:val="en-GB" w:bidi="ar-SA"/>
        </w:rPr>
      </w:pPr>
      <w:r w:rsidRPr="00CC7F5A">
        <w:rPr>
          <w:rFonts w:asciiTheme="minorHAnsi" w:eastAsiaTheme="minorHAnsi" w:hAnsiTheme="minorHAnsi" w:cstheme="minorBidi"/>
          <w:color w:val="000000" w:themeColor="text1"/>
          <w:lang w:val="en-GB" w:bidi="ar-SA"/>
        </w:rPr>
        <w:t>Planning phase – February 4, 2015 deadline.</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lang w:val="en-GB" w:bidi="ar-SA"/>
        </w:rPr>
      </w:pPr>
      <w:r w:rsidRPr="00CC7F5A">
        <w:rPr>
          <w:rFonts w:asciiTheme="minorHAnsi" w:eastAsiaTheme="minorHAnsi" w:hAnsiTheme="minorHAnsi" w:cstheme="minorBidi"/>
          <w:color w:val="000000" w:themeColor="text1"/>
          <w:lang w:val="en-GB" w:bidi="ar-SA"/>
        </w:rPr>
        <w:t>Development phase – April 29, 2015 deadline.</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sz w:val="24"/>
          <w:szCs w:val="24"/>
          <w:lang w:val="en-GB" w:bidi="ar-SA"/>
        </w:rPr>
      </w:pPr>
      <w:r w:rsidRPr="00CC7F5A">
        <w:rPr>
          <w:rFonts w:asciiTheme="minorHAnsi" w:eastAsiaTheme="minorHAnsi" w:hAnsiTheme="minorHAnsi" w:cstheme="minorBidi"/>
          <w:color w:val="000000" w:themeColor="text1"/>
          <w:lang w:val="en-GB" w:bidi="ar-SA"/>
        </w:rPr>
        <w:t>Evaluation phase – May 24, 2015 deadline.</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sz w:val="24"/>
          <w:szCs w:val="24"/>
          <w:lang w:val="en-GB" w:bidi="ar-SA"/>
        </w:rPr>
      </w:pPr>
    </w:p>
    <w:p w:rsidR="00CC7F5A" w:rsidRPr="00CC7F5A" w:rsidRDefault="00CC7F5A" w:rsidP="00CC7F5A">
      <w:pPr>
        <w:numPr>
          <w:ilvl w:val="1"/>
          <w:numId w:val="0"/>
        </w:numPr>
        <w:spacing w:before="240" w:after="60" w:line="240" w:lineRule="auto"/>
        <w:rPr>
          <w:rFonts w:asciiTheme="minorHAnsi" w:eastAsiaTheme="majorEastAsia" w:hAnsiTheme="minorHAnsi" w:cstheme="majorBidi"/>
          <w:b/>
          <w:iCs/>
          <w:color w:val="000000" w:themeColor="text1"/>
          <w:spacing w:val="15"/>
          <w:sz w:val="32"/>
          <w:szCs w:val="24"/>
          <w:lang w:val="en-GB" w:bidi="ar-SA"/>
        </w:rPr>
      </w:pPr>
      <w:r w:rsidRPr="00CC7F5A">
        <w:rPr>
          <w:rFonts w:asciiTheme="minorHAnsi" w:eastAsiaTheme="majorEastAsia" w:hAnsiTheme="minorHAnsi" w:cstheme="majorBidi"/>
          <w:b/>
          <w:iCs/>
          <w:color w:val="000000" w:themeColor="text1"/>
          <w:spacing w:val="15"/>
          <w:sz w:val="32"/>
          <w:szCs w:val="24"/>
          <w:lang w:val="en-GB" w:bidi="ar-SA"/>
        </w:rPr>
        <w:t>Other Information</w:t>
      </w: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sz w:val="24"/>
          <w:szCs w:val="24"/>
          <w:lang w:val="en-GB" w:bidi="ar-SA"/>
        </w:rPr>
      </w:pPr>
    </w:p>
    <w:p w:rsidR="00CC7F5A" w:rsidRPr="00CC7F5A" w:rsidRDefault="00CC7F5A" w:rsidP="00CC7F5A">
      <w:pPr>
        <w:spacing w:before="0" w:after="0" w:line="240" w:lineRule="auto"/>
        <w:ind w:left="720"/>
        <w:rPr>
          <w:rFonts w:asciiTheme="minorHAnsi" w:eastAsiaTheme="minorHAnsi" w:hAnsiTheme="minorHAnsi" w:cstheme="minorBidi"/>
          <w:color w:val="000000" w:themeColor="text1"/>
          <w:lang w:val="en-GB" w:bidi="ar-SA"/>
        </w:rPr>
      </w:pPr>
      <w:r w:rsidRPr="00CC7F5A">
        <w:rPr>
          <w:rFonts w:asciiTheme="minorHAnsi" w:eastAsiaTheme="minorHAnsi" w:hAnsiTheme="minorHAnsi" w:cstheme="minorBidi"/>
          <w:color w:val="000000" w:themeColor="text1"/>
          <w:lang w:val="en-GB" w:bidi="ar-SA"/>
        </w:rPr>
        <w:t xml:space="preserve">The cost for a Raspberry Pi is around £25 -£35. With the hand-held USB barcode scanner (£13), 3.2/3.5 LCD touch screen (£18) and a 13000mAh USB power bank (£22), the overall cost for the project would be around £88. The cost of POS-Pi with a </w:t>
      </w:r>
      <w:r w:rsidR="00ED16E3">
        <w:rPr>
          <w:rFonts w:asciiTheme="minorHAnsi" w:eastAsiaTheme="minorHAnsi" w:hAnsiTheme="minorHAnsi" w:cstheme="minorBidi"/>
          <w:color w:val="000000" w:themeColor="text1"/>
          <w:lang w:val="en-GB" w:bidi="ar-SA"/>
        </w:rPr>
        <w:t>mini Bluetooth</w:t>
      </w:r>
      <w:r w:rsidR="004D037B">
        <w:rPr>
          <w:rFonts w:asciiTheme="minorHAnsi" w:eastAsiaTheme="minorHAnsi" w:hAnsiTheme="minorHAnsi" w:cstheme="minorBidi"/>
          <w:color w:val="000000" w:themeColor="text1"/>
          <w:lang w:val="en-GB" w:bidi="ar-SA"/>
        </w:rPr>
        <w:t xml:space="preserve"> thermal printer (£45</w:t>
      </w:r>
      <w:r w:rsidRPr="00CC7F5A">
        <w:rPr>
          <w:rFonts w:asciiTheme="minorHAnsi" w:eastAsiaTheme="minorHAnsi" w:hAnsiTheme="minorHAnsi" w:cstheme="minorBidi"/>
          <w:color w:val="000000" w:themeColor="text1"/>
          <w:lang w:val="en-GB" w:bidi="ar-SA"/>
        </w:rPr>
        <w:t>) and a credit card sized (iZettle) credit card reader (£</w:t>
      </w:r>
      <w:r w:rsidR="004D037B">
        <w:rPr>
          <w:rFonts w:asciiTheme="minorHAnsi" w:eastAsiaTheme="minorHAnsi" w:hAnsiTheme="minorHAnsi" w:cstheme="minorBidi"/>
          <w:color w:val="000000" w:themeColor="text1"/>
          <w:lang w:val="en-GB" w:bidi="ar-SA"/>
        </w:rPr>
        <w:t>49) attached would be about £182</w:t>
      </w:r>
      <w:r w:rsidRPr="00CC7F5A">
        <w:rPr>
          <w:rFonts w:asciiTheme="minorHAnsi" w:eastAsiaTheme="minorHAnsi" w:hAnsiTheme="minorHAnsi" w:cstheme="minorBidi"/>
          <w:color w:val="000000" w:themeColor="text1"/>
          <w:lang w:val="en-GB" w:bidi="ar-SA"/>
        </w:rPr>
        <w:t>. It is still cheaper compared to commercial hand-held POS devices which cost between £300 to £800. Apart from being low-cost, the main advantage of the POS-Pi is the fact that it is a highly configurable and customisable Linux based minicomputer.</w:t>
      </w:r>
    </w:p>
    <w:p w:rsidR="00C410FC" w:rsidRPr="00322606" w:rsidRDefault="00113FF7" w:rsidP="00D82C12">
      <w:pPr>
        <w:ind w:left="720"/>
        <w:rPr>
          <w:rFonts w:asciiTheme="minorHAnsi" w:eastAsia="MS Mincho" w:hAnsiTheme="minorHAnsi" w:cstheme="minorHAnsi"/>
        </w:rPr>
      </w:pPr>
      <w:r>
        <w:rPr>
          <w:rFonts w:asciiTheme="minorHAnsi" w:eastAsia="MS Mincho" w:hAnsiTheme="minorHAnsi" w:cstheme="minorHAnsi"/>
        </w:rPr>
        <w:t xml:space="preserve">Ideally, the </w:t>
      </w:r>
      <w:r w:rsidR="00B02404">
        <w:rPr>
          <w:rFonts w:asciiTheme="minorHAnsi" w:eastAsia="MS Mincho" w:hAnsiTheme="minorHAnsi" w:cstheme="minorHAnsi"/>
        </w:rPr>
        <w:t>portable</w:t>
      </w:r>
      <w:r>
        <w:rPr>
          <w:rFonts w:asciiTheme="minorHAnsi" w:eastAsia="MS Mincho" w:hAnsiTheme="minorHAnsi" w:cstheme="minorHAnsi"/>
        </w:rPr>
        <w:t xml:space="preserve"> POS-Pi device should connect to a remote server/service such as a stock control or inventory system.</w:t>
      </w:r>
      <w:r w:rsidR="001F0EA9">
        <w:rPr>
          <w:rFonts w:asciiTheme="minorHAnsi" w:eastAsia="MS Mincho" w:hAnsiTheme="minorHAnsi" w:cstheme="minorHAnsi"/>
        </w:rPr>
        <w:t xml:space="preserve"> The device can be fitted with a USB </w:t>
      </w:r>
      <w:r w:rsidR="00054E93">
        <w:rPr>
          <w:rFonts w:asciiTheme="minorHAnsi" w:eastAsia="MS Mincho" w:hAnsiTheme="minorHAnsi" w:cstheme="minorHAnsi"/>
        </w:rPr>
        <w:t xml:space="preserve">Wi-Fi </w:t>
      </w:r>
      <w:r w:rsidR="001F0EA9">
        <w:rPr>
          <w:rFonts w:asciiTheme="minorHAnsi" w:eastAsia="MS Mincho" w:hAnsiTheme="minorHAnsi" w:cstheme="minorHAnsi"/>
        </w:rPr>
        <w:t>adapter/dongle to give</w:t>
      </w:r>
      <w:r w:rsidR="00D82C12">
        <w:rPr>
          <w:rFonts w:asciiTheme="minorHAnsi" w:eastAsia="MS Mincho" w:hAnsiTheme="minorHAnsi" w:cstheme="minorHAnsi"/>
        </w:rPr>
        <w:t xml:space="preserve"> it Wi-Fi connectivity. I have </w:t>
      </w:r>
      <w:r w:rsidR="001F0EA9">
        <w:rPr>
          <w:rFonts w:asciiTheme="minorHAnsi" w:eastAsia="MS Mincho" w:hAnsiTheme="minorHAnsi" w:cstheme="minorHAnsi"/>
        </w:rPr>
        <w:t>already tested</w:t>
      </w:r>
      <w:r w:rsidR="004C599E">
        <w:rPr>
          <w:rFonts w:asciiTheme="minorHAnsi" w:eastAsia="MS Mincho" w:hAnsiTheme="minorHAnsi" w:cstheme="minorHAnsi"/>
        </w:rPr>
        <w:t xml:space="preserve"> this functionality at the time of writing th</w:t>
      </w:r>
      <w:r w:rsidR="00B42A0A">
        <w:rPr>
          <w:rFonts w:asciiTheme="minorHAnsi" w:eastAsia="MS Mincho" w:hAnsiTheme="minorHAnsi" w:cstheme="minorHAnsi"/>
        </w:rPr>
        <w:t>e planning phase for</w:t>
      </w:r>
      <w:r w:rsidR="00442B15">
        <w:rPr>
          <w:rFonts w:asciiTheme="minorHAnsi" w:eastAsia="MS Mincho" w:hAnsiTheme="minorHAnsi" w:cstheme="minorHAnsi"/>
        </w:rPr>
        <w:t xml:space="preserve"> th</w:t>
      </w:r>
      <w:r w:rsidR="00D82C12">
        <w:rPr>
          <w:rFonts w:asciiTheme="minorHAnsi" w:eastAsia="MS Mincho" w:hAnsiTheme="minorHAnsi" w:cstheme="minorHAnsi"/>
        </w:rPr>
        <w:t xml:space="preserve">is report and I find the speed </w:t>
      </w:r>
      <w:r w:rsidR="00442B15">
        <w:rPr>
          <w:rFonts w:asciiTheme="minorHAnsi" w:eastAsia="MS Mincho" w:hAnsiTheme="minorHAnsi" w:cstheme="minorHAnsi"/>
        </w:rPr>
        <w:t>performance to be fast and reliable.</w:t>
      </w:r>
      <w:r w:rsidR="00D82C12">
        <w:rPr>
          <w:rFonts w:asciiTheme="minorHAnsi" w:eastAsia="MS Mincho" w:hAnsiTheme="minorHAnsi" w:cstheme="minorHAnsi"/>
        </w:rPr>
        <w:t xml:space="preserve"> However, for the purpose of this project, both the front end and the back end of the application will reside on the same device.</w:t>
      </w:r>
    </w:p>
    <w:p w:rsidR="00B51A21" w:rsidRPr="00512F99" w:rsidRDefault="00F37D70" w:rsidP="009F4538">
      <w:pPr>
        <w:rPr>
          <w:rFonts w:asciiTheme="minorHAnsi" w:eastAsia="MS Mincho" w:hAnsiTheme="minorHAnsi" w:cstheme="minorHAnsi"/>
          <w:b/>
          <w:sz w:val="32"/>
          <w:szCs w:val="32"/>
        </w:rPr>
      </w:pPr>
      <w:bookmarkStart w:id="18" w:name="_Toc93829136"/>
      <w:bookmarkStart w:id="19" w:name="_Toc93829928"/>
      <w:r>
        <w:rPr>
          <w:rFonts w:asciiTheme="minorHAnsi" w:eastAsia="MS Mincho" w:hAnsiTheme="minorHAnsi" w:cstheme="minorHAnsi"/>
          <w:b/>
          <w:sz w:val="32"/>
          <w:szCs w:val="32"/>
        </w:rPr>
        <w:t xml:space="preserve">Other </w:t>
      </w:r>
      <w:r w:rsidR="00512F99" w:rsidRPr="00512F99">
        <w:rPr>
          <w:rFonts w:asciiTheme="minorHAnsi" w:eastAsia="MS Mincho" w:hAnsiTheme="minorHAnsi" w:cstheme="minorHAnsi"/>
          <w:b/>
          <w:sz w:val="32"/>
          <w:szCs w:val="32"/>
        </w:rPr>
        <w:t>Limitation</w:t>
      </w:r>
    </w:p>
    <w:p w:rsidR="00B51A21" w:rsidRDefault="00512F99" w:rsidP="009F4538">
      <w:pPr>
        <w:rPr>
          <w:rFonts w:asciiTheme="minorHAnsi" w:eastAsia="MS Mincho" w:hAnsiTheme="minorHAnsi" w:cstheme="minorHAnsi"/>
        </w:rPr>
      </w:pPr>
      <w:r>
        <w:rPr>
          <w:rFonts w:asciiTheme="minorHAnsi" w:eastAsia="MS Mincho" w:hAnsiTheme="minorHAnsi" w:cstheme="minorHAnsi"/>
        </w:rPr>
        <w:tab/>
      </w:r>
      <w:r w:rsidR="00875624">
        <w:rPr>
          <w:rFonts w:asciiTheme="minorHAnsi" w:eastAsia="MS Mincho" w:hAnsiTheme="minorHAnsi" w:cstheme="minorHAnsi"/>
        </w:rPr>
        <w:t>Due to budget constraints, I will be using my own desk jet printer at my home</w:t>
      </w:r>
      <w:r w:rsidR="00416322">
        <w:rPr>
          <w:rFonts w:asciiTheme="minorHAnsi" w:eastAsia="MS Mincho" w:hAnsiTheme="minorHAnsi" w:cstheme="minorHAnsi"/>
        </w:rPr>
        <w:t xml:space="preserve"> instead of a thermal printer</w:t>
      </w:r>
      <w:r w:rsidR="00875624">
        <w:rPr>
          <w:rFonts w:asciiTheme="minorHAnsi" w:eastAsia="MS Mincho" w:hAnsiTheme="minorHAnsi" w:cstheme="minorHAnsi"/>
        </w:rPr>
        <w:t xml:space="preserve"> to </w:t>
      </w:r>
      <w:r w:rsidR="00416322">
        <w:rPr>
          <w:rFonts w:asciiTheme="minorHAnsi" w:eastAsia="MS Mincho" w:hAnsiTheme="minorHAnsi" w:cstheme="minorHAnsi"/>
        </w:rPr>
        <w:tab/>
      </w:r>
      <w:r w:rsidR="00875624">
        <w:rPr>
          <w:rFonts w:asciiTheme="minorHAnsi" w:eastAsia="MS Mincho" w:hAnsiTheme="minorHAnsi" w:cstheme="minorHAnsi"/>
        </w:rPr>
        <w:t xml:space="preserve">test the “print receipt” functionality of the POS-Pi application. Card </w:t>
      </w:r>
      <w:r w:rsidR="004D467F">
        <w:rPr>
          <w:rFonts w:asciiTheme="minorHAnsi" w:eastAsia="MS Mincho" w:hAnsiTheme="minorHAnsi" w:cstheme="minorHAnsi"/>
        </w:rPr>
        <w:t xml:space="preserve">payment will not be included for this </w:t>
      </w:r>
      <w:r w:rsidR="004D467F">
        <w:rPr>
          <w:rFonts w:asciiTheme="minorHAnsi" w:eastAsia="MS Mincho" w:hAnsiTheme="minorHAnsi" w:cstheme="minorHAnsi"/>
        </w:rPr>
        <w:tab/>
        <w:t>project, but will be a priority for future development and improvement of the project.</w:t>
      </w:r>
      <w:r w:rsidR="00BF371E">
        <w:rPr>
          <w:rFonts w:asciiTheme="minorHAnsi" w:eastAsia="MS Mincho" w:hAnsiTheme="minorHAnsi" w:cstheme="minorHAnsi"/>
        </w:rPr>
        <w:t xml:space="preserve"> For this reason, the </w:t>
      </w:r>
      <w:r w:rsidR="0051481A">
        <w:rPr>
          <w:rFonts w:asciiTheme="minorHAnsi" w:eastAsia="MS Mincho" w:hAnsiTheme="minorHAnsi" w:cstheme="minorHAnsi"/>
        </w:rPr>
        <w:tab/>
      </w:r>
      <w:r w:rsidR="00BF371E">
        <w:rPr>
          <w:rFonts w:asciiTheme="minorHAnsi" w:eastAsia="MS Mincho" w:hAnsiTheme="minorHAnsi" w:cstheme="minorHAnsi"/>
        </w:rPr>
        <w:t>application</w:t>
      </w:r>
      <w:r w:rsidR="0051481A">
        <w:rPr>
          <w:rFonts w:asciiTheme="minorHAnsi" w:eastAsia="MS Mincho" w:hAnsiTheme="minorHAnsi" w:cstheme="minorHAnsi"/>
        </w:rPr>
        <w:t xml:space="preserve"> </w:t>
      </w:r>
      <w:r w:rsidR="00BF371E">
        <w:rPr>
          <w:rFonts w:asciiTheme="minorHAnsi" w:eastAsia="MS Mincho" w:hAnsiTheme="minorHAnsi" w:cstheme="minorHAnsi"/>
        </w:rPr>
        <w:t>will only accept cash payment</w:t>
      </w:r>
      <w:r w:rsidR="0013645A">
        <w:rPr>
          <w:rFonts w:asciiTheme="minorHAnsi" w:eastAsia="MS Mincho" w:hAnsiTheme="minorHAnsi" w:cstheme="minorHAnsi"/>
        </w:rPr>
        <w:t>s</w:t>
      </w:r>
      <w:r w:rsidR="00BF371E">
        <w:rPr>
          <w:rFonts w:asciiTheme="minorHAnsi" w:eastAsia="MS Mincho" w:hAnsiTheme="minorHAnsi" w:cstheme="minorHAnsi"/>
        </w:rPr>
        <w:t>.</w:t>
      </w:r>
    </w:p>
    <w:p w:rsidR="00B51A21" w:rsidRDefault="00B51A21" w:rsidP="009F4538">
      <w:pPr>
        <w:rPr>
          <w:rFonts w:asciiTheme="minorHAnsi" w:eastAsia="MS Mincho" w:hAnsiTheme="minorHAnsi" w:cstheme="minorHAnsi"/>
        </w:rPr>
      </w:pPr>
    </w:p>
    <w:p w:rsidR="00872633" w:rsidRPr="00872633" w:rsidRDefault="00872633" w:rsidP="00872633">
      <w:pPr>
        <w:keepNext/>
        <w:spacing w:before="240" w:after="60" w:line="240" w:lineRule="auto"/>
        <w:outlineLvl w:val="0"/>
        <w:rPr>
          <w:rFonts w:ascii="Calibri" w:hAnsi="Calibri" w:cs="Calibri"/>
          <w:b/>
          <w:bCs/>
          <w:kern w:val="32"/>
          <w:sz w:val="32"/>
          <w:szCs w:val="32"/>
          <w:lang w:val="en-GB" w:bidi="ar-SA"/>
        </w:rPr>
      </w:pPr>
      <w:r w:rsidRPr="00872633">
        <w:rPr>
          <w:rFonts w:ascii="Calibri" w:hAnsi="Calibri" w:cs="Calibri"/>
          <w:b/>
          <w:bCs/>
          <w:kern w:val="32"/>
          <w:sz w:val="32"/>
          <w:szCs w:val="32"/>
          <w:lang w:val="en-GB" w:bidi="ar-SA"/>
        </w:rPr>
        <w:lastRenderedPageBreak/>
        <w:t xml:space="preserve">Requirement Specification </w:t>
      </w:r>
    </w:p>
    <w:p w:rsidR="00872633" w:rsidRPr="00872633" w:rsidRDefault="00872633" w:rsidP="00872633">
      <w:pPr>
        <w:spacing w:before="0" w:after="0" w:line="240" w:lineRule="auto"/>
        <w:rPr>
          <w:rFonts w:ascii="Calibri" w:hAnsi="Calibri" w:cs="Calibri"/>
          <w:sz w:val="24"/>
          <w:szCs w:val="24"/>
          <w:lang w:val="en-GB" w:bidi="ar-SA"/>
        </w:rPr>
      </w:pP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872633" w:rsidRPr="00872633" w:rsidTr="00F126E8">
        <w:tc>
          <w:tcPr>
            <w:tcW w:w="4261" w:type="dxa"/>
          </w:tcPr>
          <w:p w:rsidR="00872633" w:rsidRPr="00872633" w:rsidRDefault="00872633" w:rsidP="00872633">
            <w:pPr>
              <w:spacing w:before="240" w:after="240" w:line="240" w:lineRule="auto"/>
              <w:rPr>
                <w:rFonts w:ascii="Calibri" w:hAnsi="Calibri" w:cs="Calibri"/>
                <w:sz w:val="24"/>
                <w:szCs w:val="24"/>
                <w:lang w:val="en-GB" w:bidi="ar-SA"/>
              </w:rPr>
            </w:pPr>
            <w:r w:rsidRPr="00872633">
              <w:rPr>
                <w:rFonts w:ascii="Calibri" w:hAnsi="Calibri" w:cs="Calibri"/>
                <w:sz w:val="24"/>
                <w:szCs w:val="24"/>
                <w:lang w:val="en-GB" w:bidi="ar-SA"/>
              </w:rPr>
              <w:t>Program No: 0001</w:t>
            </w:r>
          </w:p>
        </w:tc>
        <w:tc>
          <w:tcPr>
            <w:tcW w:w="4261" w:type="dxa"/>
          </w:tcPr>
          <w:p w:rsidR="00872633" w:rsidRPr="00872633" w:rsidRDefault="00872633" w:rsidP="00872633">
            <w:pPr>
              <w:spacing w:before="240" w:after="240" w:line="240" w:lineRule="auto"/>
              <w:rPr>
                <w:rFonts w:ascii="Calibri" w:hAnsi="Calibri" w:cs="Calibri"/>
                <w:sz w:val="24"/>
                <w:szCs w:val="24"/>
                <w:lang w:val="en-GB" w:bidi="ar-SA"/>
              </w:rPr>
            </w:pPr>
            <w:r w:rsidRPr="00872633">
              <w:rPr>
                <w:rFonts w:ascii="Calibri" w:hAnsi="Calibri" w:cs="Calibri"/>
                <w:sz w:val="24"/>
                <w:szCs w:val="24"/>
                <w:lang w:val="en-GB" w:bidi="ar-SA"/>
              </w:rPr>
              <w:t xml:space="preserve">System: </w:t>
            </w:r>
          </w:p>
        </w:tc>
      </w:tr>
      <w:tr w:rsidR="00872633" w:rsidRPr="00872633" w:rsidTr="00F126E8">
        <w:tc>
          <w:tcPr>
            <w:tcW w:w="4261" w:type="dxa"/>
          </w:tcPr>
          <w:p w:rsidR="00872633" w:rsidRPr="00872633" w:rsidRDefault="00872633" w:rsidP="00872633">
            <w:pPr>
              <w:spacing w:before="240" w:after="240" w:line="240" w:lineRule="auto"/>
              <w:rPr>
                <w:rFonts w:ascii="Calibri" w:hAnsi="Calibri" w:cs="Calibri"/>
                <w:sz w:val="24"/>
                <w:szCs w:val="24"/>
                <w:lang w:val="en-GB" w:bidi="ar-SA"/>
              </w:rPr>
            </w:pPr>
            <w:r w:rsidRPr="00872633">
              <w:rPr>
                <w:rFonts w:ascii="Calibri" w:hAnsi="Calibri" w:cs="Calibri"/>
                <w:sz w:val="24"/>
                <w:szCs w:val="24"/>
                <w:lang w:val="en-GB" w:bidi="ar-SA"/>
              </w:rPr>
              <w:t xml:space="preserve">Author: </w:t>
            </w:r>
            <w:r>
              <w:rPr>
                <w:rFonts w:ascii="Calibri" w:hAnsi="Calibri" w:cs="Calibri"/>
                <w:sz w:val="24"/>
                <w:szCs w:val="24"/>
                <w:lang w:val="en-GB" w:bidi="ar-SA"/>
              </w:rPr>
              <w:t xml:space="preserve"> Angelo Romel Lopez</w:t>
            </w:r>
          </w:p>
        </w:tc>
        <w:tc>
          <w:tcPr>
            <w:tcW w:w="4261" w:type="dxa"/>
          </w:tcPr>
          <w:p w:rsidR="00872633" w:rsidRPr="00872633" w:rsidRDefault="00872633" w:rsidP="00872633">
            <w:pPr>
              <w:spacing w:before="240" w:after="240" w:line="240" w:lineRule="auto"/>
              <w:rPr>
                <w:rFonts w:ascii="Calibri" w:hAnsi="Calibri" w:cs="Calibri"/>
                <w:sz w:val="24"/>
                <w:szCs w:val="24"/>
                <w:lang w:val="en-GB" w:bidi="ar-SA"/>
              </w:rPr>
            </w:pPr>
            <w:r w:rsidRPr="00872633">
              <w:rPr>
                <w:rFonts w:ascii="Calibri" w:hAnsi="Calibri" w:cs="Calibri"/>
                <w:sz w:val="24"/>
                <w:szCs w:val="24"/>
                <w:lang w:val="en-GB" w:bidi="ar-SA"/>
              </w:rPr>
              <w:t xml:space="preserve">Date: </w:t>
            </w:r>
          </w:p>
        </w:tc>
      </w:tr>
    </w:tbl>
    <w:p w:rsidR="00872633" w:rsidRPr="00872633" w:rsidRDefault="00872633" w:rsidP="00872633">
      <w:pPr>
        <w:keepNext/>
        <w:spacing w:before="240" w:after="60" w:line="240" w:lineRule="auto"/>
        <w:outlineLvl w:val="1"/>
        <w:rPr>
          <w:rFonts w:ascii="Calibri" w:hAnsi="Calibri" w:cs="Calibri"/>
          <w:b/>
          <w:bCs/>
          <w:i/>
          <w:iCs/>
          <w:sz w:val="28"/>
          <w:szCs w:val="28"/>
          <w:lang w:val="en-GB" w:bidi="ar-SA"/>
        </w:rPr>
      </w:pPr>
      <w:r w:rsidRPr="00872633">
        <w:rPr>
          <w:rFonts w:ascii="Calibri" w:hAnsi="Calibri" w:cs="Calibri"/>
          <w:b/>
          <w:bCs/>
          <w:i/>
          <w:iCs/>
          <w:sz w:val="28"/>
          <w:szCs w:val="28"/>
          <w:lang w:val="en-GB" w:bidi="ar-SA"/>
        </w:rPr>
        <w:t>Brief Description</w:t>
      </w:r>
    </w:p>
    <w:p w:rsidR="00872633" w:rsidRDefault="00872633" w:rsidP="00872633">
      <w:pPr>
        <w:spacing w:before="0" w:after="0" w:line="240" w:lineRule="auto"/>
        <w:rPr>
          <w:rFonts w:ascii="Calibri" w:hAnsi="Calibri" w:cs="Calibri"/>
          <w:sz w:val="24"/>
          <w:szCs w:val="24"/>
          <w:lang w:val="en-GB" w:bidi="ar-SA"/>
        </w:rPr>
      </w:pPr>
      <w:r>
        <w:rPr>
          <w:rFonts w:ascii="Calibri" w:hAnsi="Calibri" w:cs="Calibri"/>
          <w:sz w:val="24"/>
          <w:szCs w:val="24"/>
          <w:lang w:val="en-GB" w:bidi="ar-SA"/>
        </w:rPr>
        <w:t xml:space="preserve">A Point of Sale application written in Java that records </w:t>
      </w:r>
      <w:r w:rsidR="00101869">
        <w:rPr>
          <w:rFonts w:ascii="Calibri" w:hAnsi="Calibri" w:cs="Calibri"/>
          <w:sz w:val="24"/>
          <w:szCs w:val="24"/>
          <w:lang w:val="en-GB" w:bidi="ar-SA"/>
        </w:rPr>
        <w:t xml:space="preserve">customer </w:t>
      </w:r>
      <w:r>
        <w:rPr>
          <w:rFonts w:ascii="Calibri" w:hAnsi="Calibri" w:cs="Calibri"/>
          <w:sz w:val="24"/>
          <w:szCs w:val="24"/>
          <w:lang w:val="en-GB" w:bidi="ar-SA"/>
        </w:rPr>
        <w:t xml:space="preserve">sales and </w:t>
      </w:r>
      <w:r w:rsidR="00101869">
        <w:rPr>
          <w:rFonts w:ascii="Calibri" w:hAnsi="Calibri" w:cs="Calibri"/>
          <w:sz w:val="24"/>
          <w:szCs w:val="24"/>
          <w:lang w:val="en-GB" w:bidi="ar-SA"/>
        </w:rPr>
        <w:t xml:space="preserve">payments. The application can accept input from a physical keyboard, virtual keyboard, mouse, </w:t>
      </w:r>
      <w:r w:rsidR="00D935CE">
        <w:rPr>
          <w:rFonts w:ascii="Calibri" w:hAnsi="Calibri" w:cs="Calibri"/>
          <w:sz w:val="24"/>
          <w:szCs w:val="24"/>
          <w:lang w:val="en-GB" w:bidi="ar-SA"/>
        </w:rPr>
        <w:t>touch-</w:t>
      </w:r>
      <w:r w:rsidR="00101869">
        <w:rPr>
          <w:rFonts w:ascii="Calibri" w:hAnsi="Calibri" w:cs="Calibri"/>
          <w:sz w:val="24"/>
          <w:szCs w:val="24"/>
          <w:lang w:val="en-GB" w:bidi="ar-SA"/>
        </w:rPr>
        <w:t>screen and barcode scanner. A point of sale application is typically used in retail stores and supermarkets.</w:t>
      </w:r>
    </w:p>
    <w:p w:rsidR="00C923DE" w:rsidRDefault="00C923DE" w:rsidP="00872633">
      <w:pPr>
        <w:spacing w:before="0" w:after="0" w:line="240" w:lineRule="auto"/>
        <w:rPr>
          <w:rFonts w:ascii="Calibri" w:hAnsi="Calibri" w:cs="Calibri"/>
          <w:sz w:val="24"/>
          <w:szCs w:val="24"/>
          <w:lang w:val="en-GB" w:bidi="ar-SA"/>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4261"/>
        <w:gridCol w:w="4261"/>
      </w:tblGrid>
      <w:tr w:rsidR="00C923DE" w:rsidRPr="00872633" w:rsidTr="00C923DE">
        <w:tc>
          <w:tcPr>
            <w:tcW w:w="4261" w:type="dxa"/>
          </w:tcPr>
          <w:p w:rsidR="00C923DE" w:rsidRPr="00872633" w:rsidRDefault="00C923DE" w:rsidP="00C923DE">
            <w:pPr>
              <w:keepNext/>
              <w:spacing w:before="240" w:after="60" w:line="240" w:lineRule="auto"/>
              <w:outlineLvl w:val="1"/>
              <w:rPr>
                <w:rFonts w:ascii="Calibri" w:hAnsi="Calibri" w:cs="Calibri"/>
                <w:sz w:val="24"/>
                <w:szCs w:val="24"/>
                <w:lang w:val="en-GB" w:bidi="ar-SA"/>
              </w:rPr>
            </w:pPr>
            <w:r w:rsidRPr="00872633">
              <w:rPr>
                <w:rFonts w:ascii="Calibri" w:hAnsi="Calibri" w:cs="Calibri"/>
                <w:b/>
                <w:bCs/>
                <w:i/>
                <w:iCs/>
                <w:sz w:val="28"/>
                <w:szCs w:val="28"/>
                <w:lang w:val="en-GB" w:bidi="ar-SA"/>
              </w:rPr>
              <w:t>Inputs</w:t>
            </w:r>
          </w:p>
        </w:tc>
        <w:tc>
          <w:tcPr>
            <w:tcW w:w="4261" w:type="dxa"/>
          </w:tcPr>
          <w:p w:rsidR="00C923DE" w:rsidRPr="00872633" w:rsidRDefault="00C923DE" w:rsidP="00C923DE">
            <w:pPr>
              <w:keepNext/>
              <w:spacing w:before="240" w:after="60" w:line="240" w:lineRule="auto"/>
              <w:outlineLvl w:val="1"/>
              <w:rPr>
                <w:rFonts w:ascii="Calibri" w:hAnsi="Calibri" w:cs="Calibri"/>
                <w:sz w:val="24"/>
                <w:szCs w:val="24"/>
                <w:lang w:val="en-GB" w:bidi="ar-SA"/>
              </w:rPr>
            </w:pPr>
            <w:r w:rsidRPr="00872633">
              <w:rPr>
                <w:rFonts w:ascii="Calibri" w:hAnsi="Calibri" w:cs="Calibri"/>
                <w:b/>
                <w:bCs/>
                <w:i/>
                <w:iCs/>
                <w:sz w:val="28"/>
                <w:szCs w:val="28"/>
                <w:lang w:val="en-GB" w:bidi="ar-SA"/>
              </w:rPr>
              <w:t>Outputs</w:t>
            </w:r>
          </w:p>
        </w:tc>
      </w:tr>
      <w:tr w:rsidR="00C923DE" w:rsidRPr="00872633" w:rsidTr="00C923DE">
        <w:tc>
          <w:tcPr>
            <w:tcW w:w="4261" w:type="dxa"/>
          </w:tcPr>
          <w:p w:rsidR="00C923DE" w:rsidRDefault="00BC41B5" w:rsidP="00F126E8">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 xml:space="preserve">[1] </w:t>
            </w:r>
            <w:r w:rsidR="00D935CE">
              <w:rPr>
                <w:rFonts w:ascii="Calibri" w:hAnsi="Calibri" w:cs="Calibri"/>
                <w:sz w:val="24"/>
                <w:szCs w:val="24"/>
                <w:lang w:val="en-GB" w:bidi="ar-SA"/>
              </w:rPr>
              <w:t>User Name and password</w:t>
            </w:r>
            <w:r>
              <w:rPr>
                <w:rFonts w:ascii="Calibri" w:hAnsi="Calibri" w:cs="Calibri"/>
                <w:sz w:val="24"/>
                <w:szCs w:val="24"/>
                <w:lang w:val="en-GB" w:bidi="ar-SA"/>
              </w:rPr>
              <w:t>.</w:t>
            </w:r>
          </w:p>
          <w:p w:rsidR="00D935CE" w:rsidRDefault="00BC41B5" w:rsidP="006353F9">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 xml:space="preserve">[2] </w:t>
            </w:r>
            <w:r w:rsidR="00D935CE">
              <w:rPr>
                <w:rFonts w:ascii="Calibri" w:hAnsi="Calibri" w:cs="Calibri"/>
                <w:sz w:val="24"/>
                <w:szCs w:val="24"/>
                <w:lang w:val="en-GB" w:bidi="ar-SA"/>
              </w:rPr>
              <w:t>Item barcode</w:t>
            </w:r>
            <w:r>
              <w:rPr>
                <w:rFonts w:ascii="Calibri" w:hAnsi="Calibri" w:cs="Calibri"/>
                <w:sz w:val="24"/>
                <w:szCs w:val="24"/>
                <w:lang w:val="en-GB" w:bidi="ar-SA"/>
              </w:rPr>
              <w:t>.</w:t>
            </w:r>
          </w:p>
          <w:p w:rsidR="00BC41B5" w:rsidRDefault="00BC41B5" w:rsidP="00F126E8">
            <w:pPr>
              <w:spacing w:before="240" w:after="240" w:line="240" w:lineRule="auto"/>
              <w:rPr>
                <w:rFonts w:ascii="Calibri" w:hAnsi="Calibri" w:cs="Calibri"/>
                <w:sz w:val="24"/>
                <w:szCs w:val="24"/>
                <w:lang w:val="en-GB" w:bidi="ar-SA"/>
              </w:rPr>
            </w:pPr>
          </w:p>
          <w:p w:rsidR="006353F9" w:rsidRDefault="00BC41B5" w:rsidP="00F126E8">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 xml:space="preserve">[3] </w:t>
            </w:r>
            <w:r w:rsidR="006353F9">
              <w:rPr>
                <w:rFonts w:ascii="Calibri" w:hAnsi="Calibri" w:cs="Calibri"/>
                <w:sz w:val="24"/>
                <w:szCs w:val="24"/>
                <w:lang w:val="en-GB" w:bidi="ar-SA"/>
              </w:rPr>
              <w:t>Cash amount</w:t>
            </w:r>
            <w:r>
              <w:rPr>
                <w:rFonts w:ascii="Calibri" w:hAnsi="Calibri" w:cs="Calibri"/>
                <w:sz w:val="24"/>
                <w:szCs w:val="24"/>
                <w:lang w:val="en-GB" w:bidi="ar-SA"/>
              </w:rPr>
              <w:t>.</w:t>
            </w:r>
          </w:p>
          <w:p w:rsidR="006353F9" w:rsidRPr="00872633" w:rsidRDefault="00BC41B5" w:rsidP="00BC41B5">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[4] Add item to stock.</w:t>
            </w:r>
          </w:p>
        </w:tc>
        <w:tc>
          <w:tcPr>
            <w:tcW w:w="4261" w:type="dxa"/>
          </w:tcPr>
          <w:p w:rsidR="00C923DE" w:rsidRDefault="00D935CE" w:rsidP="00F126E8">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--Application main screen menu</w:t>
            </w:r>
            <w:r w:rsidR="00BC41B5">
              <w:rPr>
                <w:rFonts w:ascii="Calibri" w:hAnsi="Calibri" w:cs="Calibri"/>
                <w:sz w:val="24"/>
                <w:szCs w:val="24"/>
                <w:lang w:val="en-GB" w:bidi="ar-SA"/>
              </w:rPr>
              <w:t>.</w:t>
            </w:r>
          </w:p>
          <w:p w:rsidR="00D935CE" w:rsidRDefault="00D935CE" w:rsidP="006353F9">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--Item description and price</w:t>
            </w:r>
            <w:r w:rsidR="00BC41B5">
              <w:rPr>
                <w:rFonts w:ascii="Calibri" w:hAnsi="Calibri" w:cs="Calibri"/>
                <w:sz w:val="24"/>
                <w:szCs w:val="24"/>
                <w:lang w:val="en-GB" w:bidi="ar-SA"/>
              </w:rPr>
              <w:t>.</w:t>
            </w:r>
          </w:p>
          <w:p w:rsidR="00BC41B5" w:rsidRDefault="00BC41B5" w:rsidP="006353F9">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--Reduced stock amount after sale.</w:t>
            </w:r>
          </w:p>
          <w:p w:rsidR="006353F9" w:rsidRDefault="006353F9" w:rsidP="00F126E8">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--Change amount</w:t>
            </w:r>
            <w:r w:rsidR="00BC41B5">
              <w:rPr>
                <w:rFonts w:ascii="Calibri" w:hAnsi="Calibri" w:cs="Calibri"/>
                <w:sz w:val="24"/>
                <w:szCs w:val="24"/>
                <w:lang w:val="en-GB" w:bidi="ar-SA"/>
              </w:rPr>
              <w:t>.</w:t>
            </w:r>
          </w:p>
          <w:p w:rsidR="006353F9" w:rsidRDefault="00BC41B5" w:rsidP="00F126E8">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--New items.</w:t>
            </w:r>
          </w:p>
          <w:p w:rsidR="00BC41B5" w:rsidRPr="00872633" w:rsidRDefault="00BC41B5" w:rsidP="00F126E8">
            <w:pPr>
              <w:spacing w:before="240" w:after="240" w:line="240" w:lineRule="auto"/>
              <w:rPr>
                <w:rFonts w:ascii="Calibri" w:hAnsi="Calibri" w:cs="Calibri"/>
                <w:sz w:val="24"/>
                <w:szCs w:val="24"/>
                <w:lang w:val="en-GB" w:bidi="ar-SA"/>
              </w:rPr>
            </w:pPr>
            <w:r>
              <w:rPr>
                <w:rFonts w:ascii="Calibri" w:hAnsi="Calibri" w:cs="Calibri"/>
                <w:sz w:val="24"/>
                <w:szCs w:val="24"/>
                <w:lang w:val="en-GB" w:bidi="ar-SA"/>
              </w:rPr>
              <w:t>--Update stock amount of existing items.</w:t>
            </w:r>
          </w:p>
        </w:tc>
      </w:tr>
    </w:tbl>
    <w:p w:rsidR="00C923DE" w:rsidRPr="00872633" w:rsidRDefault="00C923DE" w:rsidP="00872633">
      <w:pPr>
        <w:spacing w:before="0" w:after="0" w:line="240" w:lineRule="auto"/>
        <w:rPr>
          <w:rFonts w:ascii="Calibri" w:hAnsi="Calibri" w:cs="Calibri"/>
          <w:sz w:val="24"/>
          <w:szCs w:val="24"/>
          <w:lang w:val="en-GB" w:bidi="ar-SA"/>
        </w:rPr>
      </w:pPr>
    </w:p>
    <w:p w:rsidR="00872633" w:rsidRPr="00872633" w:rsidRDefault="00872633" w:rsidP="00872633">
      <w:pPr>
        <w:keepNext/>
        <w:spacing w:before="240" w:after="60" w:line="240" w:lineRule="auto"/>
        <w:outlineLvl w:val="0"/>
        <w:rPr>
          <w:rFonts w:ascii="Calibri" w:hAnsi="Calibri" w:cs="Calibri"/>
          <w:b/>
          <w:bCs/>
          <w:kern w:val="32"/>
          <w:sz w:val="32"/>
          <w:szCs w:val="32"/>
          <w:lang w:val="en-GB" w:bidi="ar-SA"/>
        </w:rPr>
      </w:pPr>
      <w:r w:rsidRPr="00872633">
        <w:rPr>
          <w:rFonts w:ascii="Calibri" w:hAnsi="Calibri" w:cs="Calibri"/>
          <w:b/>
          <w:bCs/>
          <w:kern w:val="32"/>
          <w:sz w:val="32"/>
          <w:szCs w:val="32"/>
          <w:lang w:val="en-GB" w:bidi="ar-SA"/>
        </w:rPr>
        <w:t>Functional Requirements</w:t>
      </w:r>
    </w:p>
    <w:p w:rsidR="00872633" w:rsidRPr="00872633" w:rsidRDefault="00872633" w:rsidP="00872633">
      <w:pPr>
        <w:keepNext/>
        <w:spacing w:before="240" w:after="60" w:line="240" w:lineRule="auto"/>
        <w:outlineLvl w:val="1"/>
        <w:rPr>
          <w:rFonts w:ascii="Calibri" w:hAnsi="Calibri" w:cs="Calibri"/>
          <w:b/>
          <w:bCs/>
          <w:i/>
          <w:iCs/>
          <w:sz w:val="28"/>
          <w:szCs w:val="28"/>
          <w:lang w:val="en-GB" w:bidi="ar-SA"/>
        </w:rPr>
      </w:pPr>
      <w:r w:rsidRPr="00872633">
        <w:rPr>
          <w:rFonts w:ascii="Calibri" w:hAnsi="Calibri" w:cs="Calibri"/>
          <w:b/>
          <w:bCs/>
          <w:i/>
          <w:iCs/>
          <w:sz w:val="28"/>
          <w:szCs w:val="28"/>
          <w:lang w:val="en-GB" w:bidi="ar-SA"/>
        </w:rPr>
        <w:t>Main Functions</w:t>
      </w:r>
    </w:p>
    <w:p w:rsidR="0039515C" w:rsidRDefault="0039515C" w:rsidP="00A77479">
      <w:pPr>
        <w:rPr>
          <w:rFonts w:asciiTheme="minorHAnsi" w:eastAsia="MS Mincho" w:hAnsiTheme="minorHAnsi" w:cstheme="minorHAnsi"/>
        </w:rPr>
      </w:pPr>
      <w:r>
        <w:rPr>
          <w:rFonts w:asciiTheme="minorHAnsi" w:eastAsia="MS Mincho" w:hAnsiTheme="minorHAnsi" w:cstheme="minorHAnsi"/>
        </w:rPr>
        <w:t>[1]   Retrieve user name and password.</w:t>
      </w:r>
    </w:p>
    <w:p w:rsidR="00A77479" w:rsidRDefault="0039515C" w:rsidP="00A77479">
      <w:pPr>
        <w:rPr>
          <w:rFonts w:asciiTheme="minorHAnsi" w:eastAsia="MS Mincho" w:hAnsiTheme="minorHAnsi" w:cstheme="minorHAnsi"/>
        </w:rPr>
      </w:pPr>
      <w:r>
        <w:rPr>
          <w:rFonts w:asciiTheme="minorHAnsi" w:eastAsia="MS Mincho" w:hAnsiTheme="minorHAnsi" w:cstheme="minorHAnsi"/>
        </w:rPr>
        <w:t>[2</w:t>
      </w:r>
      <w:r w:rsidR="00A77479">
        <w:rPr>
          <w:rFonts w:asciiTheme="minorHAnsi" w:eastAsia="MS Mincho" w:hAnsiTheme="minorHAnsi" w:cstheme="minorHAnsi"/>
        </w:rPr>
        <w:t xml:space="preserve">]   </w:t>
      </w:r>
      <w:r w:rsidR="008E6301">
        <w:rPr>
          <w:rFonts w:asciiTheme="minorHAnsi" w:eastAsia="MS Mincho" w:hAnsiTheme="minorHAnsi" w:cstheme="minorHAnsi"/>
        </w:rPr>
        <w:t>Retrieve item description and unit price.</w:t>
      </w:r>
    </w:p>
    <w:p w:rsidR="003A19DD" w:rsidRDefault="0039515C" w:rsidP="00A77479">
      <w:pPr>
        <w:rPr>
          <w:rFonts w:asciiTheme="minorHAnsi" w:eastAsia="MS Mincho" w:hAnsiTheme="minorHAnsi" w:cstheme="minorHAnsi"/>
        </w:rPr>
      </w:pPr>
      <w:r>
        <w:rPr>
          <w:rFonts w:asciiTheme="minorHAnsi" w:eastAsia="MS Mincho" w:hAnsiTheme="minorHAnsi" w:cstheme="minorHAnsi"/>
        </w:rPr>
        <w:t>[3</w:t>
      </w:r>
      <w:r w:rsidR="003A19DD">
        <w:rPr>
          <w:rFonts w:asciiTheme="minorHAnsi" w:eastAsia="MS Mincho" w:hAnsiTheme="minorHAnsi" w:cstheme="minorHAnsi"/>
        </w:rPr>
        <w:t xml:space="preserve">]   </w:t>
      </w:r>
      <w:r w:rsidR="00A84835">
        <w:rPr>
          <w:rFonts w:asciiTheme="minorHAnsi" w:eastAsia="MS Mincho" w:hAnsiTheme="minorHAnsi" w:cstheme="minorHAnsi"/>
        </w:rPr>
        <w:t>Manage cash payment.</w:t>
      </w:r>
    </w:p>
    <w:p w:rsidR="00E02231" w:rsidRDefault="00E02231" w:rsidP="00A77479">
      <w:pPr>
        <w:rPr>
          <w:rFonts w:asciiTheme="minorHAnsi" w:eastAsia="MS Mincho" w:hAnsiTheme="minorHAnsi" w:cstheme="minorHAnsi"/>
        </w:rPr>
      </w:pPr>
      <w:r>
        <w:rPr>
          <w:rFonts w:asciiTheme="minorHAnsi" w:eastAsia="MS Mincho" w:hAnsiTheme="minorHAnsi" w:cstheme="minorHAnsi"/>
        </w:rPr>
        <w:t>[4]   Reduce stock amount.</w:t>
      </w:r>
    </w:p>
    <w:p w:rsidR="009375D3" w:rsidRDefault="009375D3" w:rsidP="009375D3">
      <w:pPr>
        <w:rPr>
          <w:rFonts w:asciiTheme="minorHAnsi" w:eastAsia="MS Mincho" w:hAnsiTheme="minorHAnsi" w:cstheme="minorHAnsi"/>
        </w:rPr>
      </w:pPr>
      <w:r>
        <w:rPr>
          <w:rFonts w:asciiTheme="minorHAnsi" w:eastAsia="MS Mincho" w:hAnsiTheme="minorHAnsi" w:cstheme="minorHAnsi"/>
        </w:rPr>
        <w:t>[5]   Cancel Sale.</w:t>
      </w:r>
    </w:p>
    <w:p w:rsidR="009375D3" w:rsidRDefault="009375D3" w:rsidP="006259D5">
      <w:pPr>
        <w:rPr>
          <w:rFonts w:asciiTheme="minorHAnsi" w:eastAsia="MS Mincho" w:hAnsiTheme="minorHAnsi" w:cstheme="minorHAnsi"/>
        </w:rPr>
      </w:pPr>
      <w:r>
        <w:rPr>
          <w:rFonts w:asciiTheme="minorHAnsi" w:eastAsia="MS Mincho" w:hAnsiTheme="minorHAnsi" w:cstheme="minorHAnsi"/>
        </w:rPr>
        <w:t xml:space="preserve">[6] </w:t>
      </w:r>
      <w:r w:rsidR="0098411B">
        <w:rPr>
          <w:rFonts w:asciiTheme="minorHAnsi" w:eastAsia="MS Mincho" w:hAnsiTheme="minorHAnsi" w:cstheme="minorHAnsi"/>
        </w:rPr>
        <w:t xml:space="preserve"> </w:t>
      </w:r>
      <w:r>
        <w:rPr>
          <w:rFonts w:asciiTheme="minorHAnsi" w:eastAsia="MS Mincho" w:hAnsiTheme="minorHAnsi" w:cstheme="minorHAnsi"/>
        </w:rPr>
        <w:t>Print receipt.</w:t>
      </w:r>
    </w:p>
    <w:p w:rsidR="0039515C" w:rsidRDefault="009375D3" w:rsidP="00A77479">
      <w:pPr>
        <w:rPr>
          <w:rFonts w:asciiTheme="minorHAnsi" w:eastAsia="MS Mincho" w:hAnsiTheme="minorHAnsi" w:cstheme="minorHAnsi"/>
        </w:rPr>
      </w:pPr>
      <w:r>
        <w:rPr>
          <w:rFonts w:asciiTheme="minorHAnsi" w:eastAsia="MS Mincho" w:hAnsiTheme="minorHAnsi" w:cstheme="minorHAnsi"/>
        </w:rPr>
        <w:t>[</w:t>
      </w:r>
      <w:r w:rsidR="006259D5">
        <w:rPr>
          <w:rFonts w:asciiTheme="minorHAnsi" w:eastAsia="MS Mincho" w:hAnsiTheme="minorHAnsi" w:cstheme="minorHAnsi"/>
        </w:rPr>
        <w:t>7</w:t>
      </w:r>
      <w:r>
        <w:rPr>
          <w:rFonts w:asciiTheme="minorHAnsi" w:eastAsia="MS Mincho" w:hAnsiTheme="minorHAnsi" w:cstheme="minorHAnsi"/>
        </w:rPr>
        <w:t xml:space="preserve">] </w:t>
      </w:r>
      <w:r w:rsidR="0098411B">
        <w:rPr>
          <w:rFonts w:asciiTheme="minorHAnsi" w:eastAsia="MS Mincho" w:hAnsiTheme="minorHAnsi" w:cstheme="minorHAnsi"/>
        </w:rPr>
        <w:t xml:space="preserve"> </w:t>
      </w:r>
      <w:r>
        <w:rPr>
          <w:rFonts w:asciiTheme="minorHAnsi" w:eastAsia="MS Mincho" w:hAnsiTheme="minorHAnsi" w:cstheme="minorHAnsi"/>
        </w:rPr>
        <w:t xml:space="preserve">Add </w:t>
      </w:r>
      <w:r w:rsidR="003031B0">
        <w:rPr>
          <w:rFonts w:asciiTheme="minorHAnsi" w:eastAsia="MS Mincho" w:hAnsiTheme="minorHAnsi" w:cstheme="minorHAnsi"/>
        </w:rPr>
        <w:t>item discount</w:t>
      </w:r>
      <w:r>
        <w:rPr>
          <w:rFonts w:asciiTheme="minorHAnsi" w:eastAsia="MS Mincho" w:hAnsiTheme="minorHAnsi" w:cstheme="minorHAnsi"/>
        </w:rPr>
        <w:t>.</w:t>
      </w:r>
    </w:p>
    <w:p w:rsidR="004C434D" w:rsidRDefault="004C434D" w:rsidP="00A77479">
      <w:pPr>
        <w:rPr>
          <w:rFonts w:asciiTheme="minorHAnsi" w:eastAsia="MS Mincho" w:hAnsiTheme="minorHAnsi" w:cstheme="minorHAnsi"/>
        </w:rPr>
      </w:pPr>
      <w:r>
        <w:rPr>
          <w:rFonts w:asciiTheme="minorHAnsi" w:eastAsia="MS Mincho" w:hAnsiTheme="minorHAnsi" w:cstheme="minorHAnsi"/>
        </w:rPr>
        <w:t xml:space="preserve">[8] </w:t>
      </w:r>
      <w:r w:rsidR="0098411B">
        <w:rPr>
          <w:rFonts w:asciiTheme="minorHAnsi" w:eastAsia="MS Mincho" w:hAnsiTheme="minorHAnsi" w:cstheme="minorHAnsi"/>
        </w:rPr>
        <w:t xml:space="preserve"> </w:t>
      </w:r>
      <w:r>
        <w:rPr>
          <w:rFonts w:asciiTheme="minorHAnsi" w:eastAsia="MS Mincho" w:hAnsiTheme="minorHAnsi" w:cstheme="minorHAnsi"/>
        </w:rPr>
        <w:t>Update item discount</w:t>
      </w:r>
    </w:p>
    <w:p w:rsidR="00D46E3D" w:rsidRDefault="004C434D" w:rsidP="00A77479">
      <w:pPr>
        <w:rPr>
          <w:rFonts w:asciiTheme="minorHAnsi" w:eastAsia="MS Mincho" w:hAnsiTheme="minorHAnsi" w:cstheme="minorHAnsi"/>
        </w:rPr>
      </w:pPr>
      <w:r>
        <w:rPr>
          <w:rFonts w:asciiTheme="minorHAnsi" w:eastAsia="MS Mincho" w:hAnsiTheme="minorHAnsi" w:cstheme="minorHAnsi"/>
        </w:rPr>
        <w:lastRenderedPageBreak/>
        <w:t>[9] Delete item discount.</w:t>
      </w:r>
    </w:p>
    <w:p w:rsidR="00D46E3D" w:rsidRDefault="00D46E3D" w:rsidP="00A77479">
      <w:pPr>
        <w:rPr>
          <w:rFonts w:asciiTheme="minorHAnsi" w:eastAsia="MS Mincho" w:hAnsiTheme="minorHAnsi" w:cstheme="minorHAnsi"/>
        </w:rPr>
      </w:pPr>
    </w:p>
    <w:p w:rsidR="00DB13C2" w:rsidRPr="00D46E3D" w:rsidRDefault="006C552E" w:rsidP="00A77479">
      <w:pPr>
        <w:rPr>
          <w:rFonts w:asciiTheme="minorHAnsi" w:eastAsia="MS Mincho" w:hAnsiTheme="minorHAnsi" w:cstheme="minorHAnsi"/>
          <w:b/>
          <w:sz w:val="24"/>
          <w:szCs w:val="24"/>
        </w:rPr>
      </w:pPr>
      <w:r w:rsidRPr="00D46E3D">
        <w:rPr>
          <w:rFonts w:asciiTheme="minorHAnsi" w:eastAsia="MS Mincho" w:hAnsiTheme="minorHAnsi" w:cstheme="minorHAnsi"/>
          <w:b/>
          <w:sz w:val="24"/>
          <w:szCs w:val="24"/>
        </w:rPr>
        <w:t>Description:</w:t>
      </w:r>
    </w:p>
    <w:p w:rsidR="00DB13C2" w:rsidRDefault="00DB13C2"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Name:</w:t>
      </w:r>
      <w:r>
        <w:rPr>
          <w:rFonts w:asciiTheme="minorHAnsi" w:eastAsia="MS Mincho" w:hAnsiTheme="minorHAnsi" w:cstheme="minorHAnsi"/>
        </w:rPr>
        <w:tab/>
      </w:r>
      <w:r>
        <w:rPr>
          <w:rFonts w:asciiTheme="minorHAnsi" w:eastAsia="MS Mincho" w:hAnsiTheme="minorHAnsi" w:cstheme="minorHAnsi"/>
        </w:rPr>
        <w:tab/>
        <w:t xml:space="preserve"> Retrieve user name and password.</w:t>
      </w:r>
    </w:p>
    <w:p w:rsidR="00DB13C2" w:rsidRPr="00547879" w:rsidRDefault="00DB13C2"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b/>
        </w:rPr>
      </w:pPr>
      <w:r w:rsidRPr="00547879">
        <w:rPr>
          <w:rFonts w:asciiTheme="minorHAnsi" w:eastAsia="MS Mincho" w:hAnsiTheme="minorHAnsi" w:cstheme="minorHAnsi"/>
          <w:b/>
        </w:rPr>
        <w:t xml:space="preserve">Description: </w:t>
      </w:r>
    </w:p>
    <w:p w:rsidR="00DB13C2" w:rsidRDefault="00DB13C2"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Input:</w:t>
      </w:r>
      <w:r>
        <w:rPr>
          <w:rFonts w:asciiTheme="minorHAnsi" w:eastAsia="MS Mincho" w:hAnsiTheme="minorHAnsi" w:cstheme="minorHAnsi"/>
        </w:rPr>
        <w:tab/>
      </w:r>
      <w:r>
        <w:rPr>
          <w:rFonts w:asciiTheme="minorHAnsi" w:eastAsia="MS Mincho" w:hAnsiTheme="minorHAnsi" w:cstheme="minorHAnsi"/>
        </w:rPr>
        <w:tab/>
        <w:t>Touchscreen virtual keyboard/physical keyboard</w:t>
      </w:r>
    </w:p>
    <w:p w:rsidR="00DB13C2" w:rsidRDefault="00DB13C2"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Output:</w:t>
      </w:r>
      <w:r>
        <w:rPr>
          <w:rFonts w:asciiTheme="minorHAnsi" w:eastAsia="MS Mincho" w:hAnsiTheme="minorHAnsi" w:cstheme="minorHAnsi"/>
          <w:b/>
        </w:rPr>
        <w:tab/>
      </w:r>
      <w:r>
        <w:rPr>
          <w:rFonts w:asciiTheme="minorHAnsi" w:eastAsia="MS Mincho" w:hAnsiTheme="minorHAnsi" w:cstheme="minorHAnsi"/>
          <w:b/>
        </w:rPr>
        <w:tab/>
      </w:r>
      <w:r w:rsidR="009C7F72">
        <w:rPr>
          <w:rFonts w:asciiTheme="minorHAnsi" w:eastAsia="MS Mincho" w:hAnsiTheme="minorHAnsi" w:cstheme="minorHAnsi"/>
        </w:rPr>
        <w:t>Valid user name and password.</w:t>
      </w:r>
    </w:p>
    <w:p w:rsidR="00DB13C2" w:rsidRDefault="00DB13C2"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Action:</w:t>
      </w:r>
      <w:r>
        <w:rPr>
          <w:rFonts w:asciiTheme="minorHAnsi" w:eastAsia="MS Mincho" w:hAnsiTheme="minorHAnsi" w:cstheme="minorHAnsi"/>
          <w:b/>
        </w:rPr>
        <w:tab/>
      </w:r>
      <w:r>
        <w:rPr>
          <w:rFonts w:asciiTheme="minorHAnsi" w:eastAsia="MS Mincho" w:hAnsiTheme="minorHAnsi" w:cstheme="minorHAnsi"/>
          <w:b/>
        </w:rPr>
        <w:tab/>
      </w:r>
      <w:r>
        <w:rPr>
          <w:rFonts w:asciiTheme="minorHAnsi" w:eastAsia="MS Mincho" w:hAnsiTheme="minorHAnsi" w:cstheme="minorHAnsi"/>
        </w:rPr>
        <w:t xml:space="preserve">Query MySQL database and retrieve user name and password where user name and password is </w:t>
      </w:r>
      <w:r>
        <w:rPr>
          <w:rFonts w:asciiTheme="minorHAnsi" w:eastAsia="MS Mincho" w:hAnsiTheme="minorHAnsi" w:cstheme="minorHAnsi"/>
        </w:rPr>
        <w:tab/>
      </w:r>
      <w:r>
        <w:rPr>
          <w:rFonts w:asciiTheme="minorHAnsi" w:eastAsia="MS Mincho" w:hAnsiTheme="minorHAnsi" w:cstheme="minorHAnsi"/>
        </w:rPr>
        <w:tab/>
      </w:r>
      <w:r>
        <w:rPr>
          <w:rFonts w:asciiTheme="minorHAnsi" w:eastAsia="MS Mincho" w:hAnsiTheme="minorHAnsi" w:cstheme="minorHAnsi"/>
        </w:rPr>
        <w:tab/>
        <w:t>equal to the input user name and password.</w:t>
      </w:r>
    </w:p>
    <w:p w:rsidR="00DB13C2" w:rsidRDefault="00DB13C2"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Precondition:</w:t>
      </w:r>
      <w:r>
        <w:rPr>
          <w:rFonts w:asciiTheme="minorHAnsi" w:eastAsia="MS Mincho" w:hAnsiTheme="minorHAnsi" w:cstheme="minorHAnsi"/>
          <w:b/>
        </w:rPr>
        <w:tab/>
      </w:r>
      <w:r>
        <w:rPr>
          <w:rFonts w:asciiTheme="minorHAnsi" w:eastAsia="MS Mincho" w:hAnsiTheme="minorHAnsi" w:cstheme="minorHAnsi"/>
        </w:rPr>
        <w:t>Valid user name and password.</w:t>
      </w:r>
    </w:p>
    <w:p w:rsidR="00DB13C2" w:rsidRPr="00547879" w:rsidRDefault="00DB13C2"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Post condition:</w:t>
      </w:r>
      <w:r w:rsidRPr="00547879">
        <w:rPr>
          <w:rFonts w:asciiTheme="minorHAnsi" w:eastAsia="MS Mincho" w:hAnsiTheme="minorHAnsi" w:cstheme="minorHAnsi"/>
          <w:b/>
        </w:rPr>
        <w:tab/>
      </w:r>
      <w:r>
        <w:rPr>
          <w:rFonts w:asciiTheme="minorHAnsi" w:eastAsia="MS Mincho" w:hAnsiTheme="minorHAnsi" w:cstheme="minorHAnsi"/>
        </w:rPr>
        <w:t>user name and password exists.</w:t>
      </w:r>
    </w:p>
    <w:p w:rsidR="0039515C" w:rsidRPr="00105E52" w:rsidRDefault="0039515C" w:rsidP="00A77479">
      <w:pPr>
        <w:rPr>
          <w:rFonts w:asciiTheme="minorHAnsi" w:eastAsia="MS Mincho" w:hAnsiTheme="minorHAnsi" w:cstheme="minorHAnsi"/>
          <w:b/>
        </w:rPr>
      </w:pPr>
    </w:p>
    <w:p w:rsidR="00A77479" w:rsidRDefault="008E6301"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Name</w:t>
      </w:r>
      <w:r w:rsidR="00547879" w:rsidRPr="00547879">
        <w:rPr>
          <w:rFonts w:asciiTheme="minorHAnsi" w:eastAsia="MS Mincho" w:hAnsiTheme="minorHAnsi" w:cstheme="minorHAnsi"/>
          <w:b/>
        </w:rPr>
        <w:t>:</w:t>
      </w:r>
      <w:r w:rsidR="00547879">
        <w:rPr>
          <w:rFonts w:asciiTheme="minorHAnsi" w:eastAsia="MS Mincho" w:hAnsiTheme="minorHAnsi" w:cstheme="minorHAnsi"/>
        </w:rPr>
        <w:tab/>
      </w:r>
      <w:r w:rsidR="00547879">
        <w:rPr>
          <w:rFonts w:asciiTheme="minorHAnsi" w:eastAsia="MS Mincho" w:hAnsiTheme="minorHAnsi" w:cstheme="minorHAnsi"/>
        </w:rPr>
        <w:tab/>
        <w:t xml:space="preserve"> Retrieve item description and unit price</w:t>
      </w:r>
      <w:r w:rsidR="00DB13C2">
        <w:rPr>
          <w:rFonts w:asciiTheme="minorHAnsi" w:eastAsia="MS Mincho" w:hAnsiTheme="minorHAnsi" w:cstheme="minorHAnsi"/>
        </w:rPr>
        <w:t>.</w:t>
      </w:r>
    </w:p>
    <w:p w:rsidR="00547879" w:rsidRPr="00547879" w:rsidRDefault="00547879"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b/>
        </w:rPr>
      </w:pPr>
      <w:r w:rsidRPr="00547879">
        <w:rPr>
          <w:rFonts w:asciiTheme="minorHAnsi" w:eastAsia="MS Mincho" w:hAnsiTheme="minorHAnsi" w:cstheme="minorHAnsi"/>
          <w:b/>
        </w:rPr>
        <w:t xml:space="preserve">Description: </w:t>
      </w:r>
    </w:p>
    <w:p w:rsidR="00547879" w:rsidRDefault="00547879"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Input:</w:t>
      </w:r>
      <w:r w:rsidR="0039515C">
        <w:rPr>
          <w:rFonts w:asciiTheme="minorHAnsi" w:eastAsia="MS Mincho" w:hAnsiTheme="minorHAnsi" w:cstheme="minorHAnsi"/>
        </w:rPr>
        <w:tab/>
      </w:r>
      <w:r w:rsidR="0039515C">
        <w:rPr>
          <w:rFonts w:asciiTheme="minorHAnsi" w:eastAsia="MS Mincho" w:hAnsiTheme="minorHAnsi" w:cstheme="minorHAnsi"/>
        </w:rPr>
        <w:tab/>
        <w:t>Barcode scanner/</w:t>
      </w:r>
      <w:r>
        <w:rPr>
          <w:rFonts w:asciiTheme="minorHAnsi" w:eastAsia="MS Mincho" w:hAnsiTheme="minorHAnsi" w:cstheme="minorHAnsi"/>
        </w:rPr>
        <w:t>touchscreen virtual keyboard/physical keyboard</w:t>
      </w:r>
    </w:p>
    <w:p w:rsidR="00547879" w:rsidRDefault="00547879"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Output:</w:t>
      </w:r>
      <w:r>
        <w:rPr>
          <w:rFonts w:asciiTheme="minorHAnsi" w:eastAsia="MS Mincho" w:hAnsiTheme="minorHAnsi" w:cstheme="minorHAnsi"/>
          <w:b/>
        </w:rPr>
        <w:tab/>
      </w:r>
      <w:r>
        <w:rPr>
          <w:rFonts w:asciiTheme="minorHAnsi" w:eastAsia="MS Mincho" w:hAnsiTheme="minorHAnsi" w:cstheme="minorHAnsi"/>
          <w:b/>
        </w:rPr>
        <w:tab/>
      </w:r>
      <w:r>
        <w:rPr>
          <w:rFonts w:asciiTheme="minorHAnsi" w:eastAsia="MS Mincho" w:hAnsiTheme="minorHAnsi" w:cstheme="minorHAnsi"/>
        </w:rPr>
        <w:t>Item description and unit price</w:t>
      </w:r>
    </w:p>
    <w:p w:rsidR="00547879" w:rsidRDefault="00547879"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Action:</w:t>
      </w:r>
      <w:r>
        <w:rPr>
          <w:rFonts w:asciiTheme="minorHAnsi" w:eastAsia="MS Mincho" w:hAnsiTheme="minorHAnsi" w:cstheme="minorHAnsi"/>
          <w:b/>
        </w:rPr>
        <w:tab/>
      </w:r>
      <w:r>
        <w:rPr>
          <w:rFonts w:asciiTheme="minorHAnsi" w:eastAsia="MS Mincho" w:hAnsiTheme="minorHAnsi" w:cstheme="minorHAnsi"/>
          <w:b/>
        </w:rPr>
        <w:tab/>
      </w:r>
      <w:r>
        <w:rPr>
          <w:rFonts w:asciiTheme="minorHAnsi" w:eastAsia="MS Mincho" w:hAnsiTheme="minorHAnsi" w:cstheme="minorHAnsi"/>
        </w:rPr>
        <w:t xml:space="preserve">Query MySQL database and retrieve item description and unit price where item barcode is equal to </w:t>
      </w:r>
      <w:r>
        <w:rPr>
          <w:rFonts w:asciiTheme="minorHAnsi" w:eastAsia="MS Mincho" w:hAnsiTheme="minorHAnsi" w:cstheme="minorHAnsi"/>
        </w:rPr>
        <w:tab/>
      </w:r>
      <w:r>
        <w:rPr>
          <w:rFonts w:asciiTheme="minorHAnsi" w:eastAsia="MS Mincho" w:hAnsiTheme="minorHAnsi" w:cstheme="minorHAnsi"/>
        </w:rPr>
        <w:tab/>
        <w:t>the input barcode.</w:t>
      </w:r>
    </w:p>
    <w:p w:rsidR="00547879" w:rsidRDefault="00547879"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Precondition:</w:t>
      </w:r>
      <w:r>
        <w:rPr>
          <w:rFonts w:asciiTheme="minorHAnsi" w:eastAsia="MS Mincho" w:hAnsiTheme="minorHAnsi" w:cstheme="minorHAnsi"/>
          <w:b/>
        </w:rPr>
        <w:tab/>
      </w:r>
      <w:r>
        <w:rPr>
          <w:rFonts w:asciiTheme="minorHAnsi" w:eastAsia="MS Mincho" w:hAnsiTheme="minorHAnsi" w:cstheme="minorHAnsi"/>
        </w:rPr>
        <w:t>Valid barcode.</w:t>
      </w:r>
    </w:p>
    <w:p w:rsidR="00547879" w:rsidRPr="00547879" w:rsidRDefault="00547879" w:rsidP="00DB13C2">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Post condition:</w:t>
      </w:r>
      <w:r w:rsidRPr="00547879">
        <w:rPr>
          <w:rFonts w:asciiTheme="minorHAnsi" w:eastAsia="MS Mincho" w:hAnsiTheme="minorHAnsi" w:cstheme="minorHAnsi"/>
          <w:b/>
        </w:rPr>
        <w:tab/>
      </w:r>
      <w:r>
        <w:rPr>
          <w:rFonts w:asciiTheme="minorHAnsi" w:eastAsia="MS Mincho" w:hAnsiTheme="minorHAnsi" w:cstheme="minorHAnsi"/>
        </w:rPr>
        <w:t>Barcode exists.</w:t>
      </w:r>
    </w:p>
    <w:p w:rsidR="00D46E3D" w:rsidRDefault="00D46E3D" w:rsidP="00A77479">
      <w:pPr>
        <w:rPr>
          <w:rFonts w:asciiTheme="minorHAnsi" w:eastAsia="MS Mincho" w:hAnsiTheme="minorHAnsi" w:cstheme="minorHAnsi"/>
        </w:rPr>
      </w:pPr>
    </w:p>
    <w:p w:rsidR="00A84835" w:rsidRDefault="00A84835" w:rsidP="00A84835">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Name:</w:t>
      </w:r>
      <w:r>
        <w:rPr>
          <w:rFonts w:asciiTheme="minorHAnsi" w:eastAsia="MS Mincho" w:hAnsiTheme="minorHAnsi" w:cstheme="minorHAnsi"/>
        </w:rPr>
        <w:tab/>
      </w:r>
      <w:r>
        <w:rPr>
          <w:rFonts w:asciiTheme="minorHAnsi" w:eastAsia="MS Mincho" w:hAnsiTheme="minorHAnsi" w:cstheme="minorHAnsi"/>
        </w:rPr>
        <w:tab/>
        <w:t xml:space="preserve"> Manage cash payment</w:t>
      </w:r>
    </w:p>
    <w:p w:rsidR="00A84835" w:rsidRPr="00547879" w:rsidRDefault="00A84835" w:rsidP="00A84835">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b/>
        </w:rPr>
      </w:pPr>
      <w:r w:rsidRPr="00547879">
        <w:rPr>
          <w:rFonts w:asciiTheme="minorHAnsi" w:eastAsia="MS Mincho" w:hAnsiTheme="minorHAnsi" w:cstheme="minorHAnsi"/>
          <w:b/>
        </w:rPr>
        <w:t xml:space="preserve">Description: </w:t>
      </w:r>
    </w:p>
    <w:p w:rsidR="00A84835" w:rsidRDefault="00A84835" w:rsidP="00A84835">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Input:</w:t>
      </w:r>
      <w:r>
        <w:rPr>
          <w:rFonts w:asciiTheme="minorHAnsi" w:eastAsia="MS Mincho" w:hAnsiTheme="minorHAnsi" w:cstheme="minorHAnsi"/>
        </w:rPr>
        <w:tab/>
      </w:r>
      <w:r>
        <w:rPr>
          <w:rFonts w:asciiTheme="minorHAnsi" w:eastAsia="MS Mincho" w:hAnsiTheme="minorHAnsi" w:cstheme="minorHAnsi"/>
        </w:rPr>
        <w:tab/>
      </w:r>
      <w:r w:rsidR="00875EBB">
        <w:rPr>
          <w:rFonts w:asciiTheme="minorHAnsi" w:eastAsia="MS Mincho" w:hAnsiTheme="minorHAnsi" w:cstheme="minorHAnsi"/>
        </w:rPr>
        <w:t>Cash</w:t>
      </w:r>
      <w:r w:rsidR="00D03A3A">
        <w:rPr>
          <w:rFonts w:asciiTheme="minorHAnsi" w:eastAsia="MS Mincho" w:hAnsiTheme="minorHAnsi" w:cstheme="minorHAnsi"/>
        </w:rPr>
        <w:t xml:space="preserve"> payment</w:t>
      </w:r>
      <w:r w:rsidR="007F7974">
        <w:rPr>
          <w:rFonts w:asciiTheme="minorHAnsi" w:eastAsia="MS Mincho" w:hAnsiTheme="minorHAnsi" w:cstheme="minorHAnsi"/>
        </w:rPr>
        <w:t xml:space="preserve"> received</w:t>
      </w:r>
      <w:r w:rsidR="00D03A3A">
        <w:rPr>
          <w:rFonts w:asciiTheme="minorHAnsi" w:eastAsia="MS Mincho" w:hAnsiTheme="minorHAnsi" w:cstheme="minorHAnsi"/>
        </w:rPr>
        <w:t>.</w:t>
      </w:r>
    </w:p>
    <w:p w:rsidR="00A84835" w:rsidRDefault="00A84835" w:rsidP="00A84835">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Output:</w:t>
      </w:r>
      <w:r>
        <w:rPr>
          <w:rFonts w:asciiTheme="minorHAnsi" w:eastAsia="MS Mincho" w:hAnsiTheme="minorHAnsi" w:cstheme="minorHAnsi"/>
          <w:b/>
        </w:rPr>
        <w:tab/>
      </w:r>
      <w:r>
        <w:rPr>
          <w:rFonts w:asciiTheme="minorHAnsi" w:eastAsia="MS Mincho" w:hAnsiTheme="minorHAnsi" w:cstheme="minorHAnsi"/>
          <w:b/>
        </w:rPr>
        <w:tab/>
      </w:r>
      <w:r w:rsidR="00875EBB">
        <w:rPr>
          <w:rFonts w:asciiTheme="minorHAnsi" w:eastAsia="MS Mincho" w:hAnsiTheme="minorHAnsi" w:cstheme="minorHAnsi"/>
        </w:rPr>
        <w:t>Change to be given</w:t>
      </w:r>
      <w:r w:rsidR="007F7974">
        <w:rPr>
          <w:rFonts w:asciiTheme="minorHAnsi" w:eastAsia="MS Mincho" w:hAnsiTheme="minorHAnsi" w:cstheme="minorHAnsi"/>
        </w:rPr>
        <w:t>.</w:t>
      </w:r>
    </w:p>
    <w:p w:rsidR="00A84835" w:rsidRDefault="00A84835" w:rsidP="00A84835">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Action:</w:t>
      </w:r>
      <w:r>
        <w:rPr>
          <w:rFonts w:asciiTheme="minorHAnsi" w:eastAsia="MS Mincho" w:hAnsiTheme="minorHAnsi" w:cstheme="minorHAnsi"/>
          <w:b/>
        </w:rPr>
        <w:tab/>
      </w:r>
      <w:r>
        <w:rPr>
          <w:rFonts w:asciiTheme="minorHAnsi" w:eastAsia="MS Mincho" w:hAnsiTheme="minorHAnsi" w:cstheme="minorHAnsi"/>
          <w:b/>
        </w:rPr>
        <w:tab/>
      </w:r>
      <w:r w:rsidR="00D03A3A">
        <w:rPr>
          <w:rFonts w:asciiTheme="minorHAnsi" w:eastAsia="MS Mincho" w:hAnsiTheme="minorHAnsi" w:cstheme="minorHAnsi"/>
        </w:rPr>
        <w:t>If cash amount is greater than or equal to the amount to be paid</w:t>
      </w:r>
      <w:r w:rsidR="00925F2E">
        <w:rPr>
          <w:rFonts w:asciiTheme="minorHAnsi" w:eastAsia="MS Mincho" w:hAnsiTheme="minorHAnsi" w:cstheme="minorHAnsi"/>
        </w:rPr>
        <w:t xml:space="preserve"> then calculate change and</w:t>
      </w:r>
      <w:r w:rsidR="00D03A3A">
        <w:rPr>
          <w:rFonts w:asciiTheme="minorHAnsi" w:eastAsia="MS Mincho" w:hAnsiTheme="minorHAnsi" w:cstheme="minorHAnsi"/>
        </w:rPr>
        <w:t xml:space="preserve"> save </w:t>
      </w:r>
      <w:r w:rsidR="00925F2E">
        <w:rPr>
          <w:rFonts w:asciiTheme="minorHAnsi" w:eastAsia="MS Mincho" w:hAnsiTheme="minorHAnsi" w:cstheme="minorHAnsi"/>
        </w:rPr>
        <w:tab/>
      </w:r>
      <w:r w:rsidR="00925F2E">
        <w:rPr>
          <w:rFonts w:asciiTheme="minorHAnsi" w:eastAsia="MS Mincho" w:hAnsiTheme="minorHAnsi" w:cstheme="minorHAnsi"/>
        </w:rPr>
        <w:tab/>
      </w:r>
      <w:r w:rsidR="00925F2E">
        <w:rPr>
          <w:rFonts w:asciiTheme="minorHAnsi" w:eastAsia="MS Mincho" w:hAnsiTheme="minorHAnsi" w:cstheme="minorHAnsi"/>
        </w:rPr>
        <w:tab/>
      </w:r>
      <w:r w:rsidR="00D03A3A">
        <w:rPr>
          <w:rFonts w:asciiTheme="minorHAnsi" w:eastAsia="MS Mincho" w:hAnsiTheme="minorHAnsi" w:cstheme="minorHAnsi"/>
        </w:rPr>
        <w:t>transaction to database.</w:t>
      </w:r>
    </w:p>
    <w:p w:rsidR="00A84835" w:rsidRPr="0057396C" w:rsidRDefault="00A84835" w:rsidP="00A84835">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Precondition:</w:t>
      </w:r>
      <w:r>
        <w:rPr>
          <w:rFonts w:asciiTheme="minorHAnsi" w:eastAsia="MS Mincho" w:hAnsiTheme="minorHAnsi" w:cstheme="minorHAnsi"/>
          <w:b/>
        </w:rPr>
        <w:tab/>
      </w:r>
      <w:r w:rsidR="0057396C">
        <w:rPr>
          <w:rFonts w:asciiTheme="minorHAnsi" w:eastAsia="MS Mincho" w:hAnsiTheme="minorHAnsi" w:cstheme="minorHAnsi"/>
        </w:rPr>
        <w:t>Cash payment received is greater than or equal to the amount to be paid.</w:t>
      </w:r>
    </w:p>
    <w:p w:rsidR="00A84835" w:rsidRDefault="00A84835" w:rsidP="00A84835">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Post condition:</w:t>
      </w:r>
      <w:r w:rsidRPr="00547879">
        <w:rPr>
          <w:rFonts w:asciiTheme="minorHAnsi" w:eastAsia="MS Mincho" w:hAnsiTheme="minorHAnsi" w:cstheme="minorHAnsi"/>
          <w:b/>
        </w:rPr>
        <w:tab/>
      </w:r>
      <w:r w:rsidR="00D275C8">
        <w:rPr>
          <w:rFonts w:asciiTheme="minorHAnsi" w:eastAsia="MS Mincho" w:hAnsiTheme="minorHAnsi" w:cstheme="minorHAnsi"/>
        </w:rPr>
        <w:t>Cash on hand after sale is equal to cash on hand before sale + amount to be paid.</w:t>
      </w:r>
    </w:p>
    <w:p w:rsidR="00D275C8" w:rsidRPr="00547879" w:rsidRDefault="00D275C8" w:rsidP="00A84835">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Sale transaction saved to database.</w:t>
      </w:r>
    </w:p>
    <w:p w:rsidR="002B6AA6" w:rsidRDefault="002B6AA6" w:rsidP="00A77479">
      <w:pPr>
        <w:rPr>
          <w:rFonts w:asciiTheme="minorHAnsi" w:eastAsia="MS Mincho" w:hAnsiTheme="minorHAnsi" w:cstheme="minorHAnsi"/>
        </w:rPr>
      </w:pPr>
    </w:p>
    <w:p w:rsidR="002B6AA6" w:rsidRDefault="002B6AA6" w:rsidP="002B6AA6">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Name:</w:t>
      </w:r>
      <w:r>
        <w:rPr>
          <w:rFonts w:asciiTheme="minorHAnsi" w:eastAsia="MS Mincho" w:hAnsiTheme="minorHAnsi" w:cstheme="minorHAnsi"/>
        </w:rPr>
        <w:tab/>
      </w:r>
      <w:r>
        <w:rPr>
          <w:rFonts w:asciiTheme="minorHAnsi" w:eastAsia="MS Mincho" w:hAnsiTheme="minorHAnsi" w:cstheme="minorHAnsi"/>
        </w:rPr>
        <w:tab/>
        <w:t xml:space="preserve"> Reduce stock amount.</w:t>
      </w:r>
    </w:p>
    <w:p w:rsidR="002B6AA6" w:rsidRPr="00547879" w:rsidRDefault="002B6AA6" w:rsidP="002B6AA6">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b/>
        </w:rPr>
      </w:pPr>
      <w:r w:rsidRPr="00547879">
        <w:rPr>
          <w:rFonts w:asciiTheme="minorHAnsi" w:eastAsia="MS Mincho" w:hAnsiTheme="minorHAnsi" w:cstheme="minorHAnsi"/>
          <w:b/>
        </w:rPr>
        <w:t xml:space="preserve">Description: </w:t>
      </w:r>
    </w:p>
    <w:p w:rsidR="002B6AA6" w:rsidRDefault="002B6AA6" w:rsidP="002B6AA6">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Input:</w:t>
      </w:r>
      <w:r>
        <w:rPr>
          <w:rFonts w:asciiTheme="minorHAnsi" w:eastAsia="MS Mincho" w:hAnsiTheme="minorHAnsi" w:cstheme="minorHAnsi"/>
        </w:rPr>
        <w:tab/>
      </w:r>
      <w:r>
        <w:rPr>
          <w:rFonts w:asciiTheme="minorHAnsi" w:eastAsia="MS Mincho" w:hAnsiTheme="minorHAnsi" w:cstheme="minorHAnsi"/>
        </w:rPr>
        <w:tab/>
        <w:t xml:space="preserve">Barcode </w:t>
      </w:r>
    </w:p>
    <w:p w:rsidR="002B6AA6" w:rsidRDefault="002B6AA6" w:rsidP="002B6AA6">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Output:</w:t>
      </w:r>
      <w:r>
        <w:rPr>
          <w:rFonts w:asciiTheme="minorHAnsi" w:eastAsia="MS Mincho" w:hAnsiTheme="minorHAnsi" w:cstheme="minorHAnsi"/>
          <w:b/>
        </w:rPr>
        <w:tab/>
      </w:r>
      <w:r>
        <w:rPr>
          <w:rFonts w:asciiTheme="minorHAnsi" w:eastAsia="MS Mincho" w:hAnsiTheme="minorHAnsi" w:cstheme="minorHAnsi"/>
          <w:b/>
        </w:rPr>
        <w:tab/>
      </w:r>
      <w:r w:rsidR="00244306">
        <w:rPr>
          <w:rFonts w:asciiTheme="minorHAnsi" w:eastAsia="MS Mincho" w:hAnsiTheme="minorHAnsi" w:cstheme="minorHAnsi"/>
        </w:rPr>
        <w:t>Stock amount after sale transaction.</w:t>
      </w:r>
    </w:p>
    <w:p w:rsidR="002B6AA6" w:rsidRDefault="002B6AA6" w:rsidP="002B6AA6">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Action:</w:t>
      </w:r>
      <w:r>
        <w:rPr>
          <w:rFonts w:asciiTheme="minorHAnsi" w:eastAsia="MS Mincho" w:hAnsiTheme="minorHAnsi" w:cstheme="minorHAnsi"/>
          <w:b/>
        </w:rPr>
        <w:tab/>
      </w:r>
      <w:r>
        <w:rPr>
          <w:rFonts w:asciiTheme="minorHAnsi" w:eastAsia="MS Mincho" w:hAnsiTheme="minorHAnsi" w:cstheme="minorHAnsi"/>
          <w:b/>
        </w:rPr>
        <w:tab/>
      </w:r>
      <w:r w:rsidR="00DB167A">
        <w:rPr>
          <w:rFonts w:asciiTheme="minorHAnsi" w:eastAsia="MS Mincho" w:hAnsiTheme="minorHAnsi" w:cstheme="minorHAnsi"/>
        </w:rPr>
        <w:t>Item stock</w:t>
      </w:r>
      <w:r w:rsidR="00244306">
        <w:rPr>
          <w:rFonts w:asciiTheme="minorHAnsi" w:eastAsia="MS Mincho" w:hAnsiTheme="minorHAnsi" w:cstheme="minorHAnsi"/>
        </w:rPr>
        <w:t xml:space="preserve"> amount – </w:t>
      </w:r>
      <w:r w:rsidR="001A6737">
        <w:rPr>
          <w:rFonts w:asciiTheme="minorHAnsi" w:eastAsia="MS Mincho" w:hAnsiTheme="minorHAnsi" w:cstheme="minorHAnsi"/>
        </w:rPr>
        <w:t>1.</w:t>
      </w:r>
    </w:p>
    <w:p w:rsidR="002B6AA6" w:rsidRDefault="002B6AA6" w:rsidP="002B6AA6">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Precondition:</w:t>
      </w:r>
      <w:r>
        <w:rPr>
          <w:rFonts w:asciiTheme="minorHAnsi" w:eastAsia="MS Mincho" w:hAnsiTheme="minorHAnsi" w:cstheme="minorHAnsi"/>
          <w:b/>
        </w:rPr>
        <w:tab/>
      </w:r>
      <w:r>
        <w:rPr>
          <w:rFonts w:asciiTheme="minorHAnsi" w:eastAsia="MS Mincho" w:hAnsiTheme="minorHAnsi" w:cstheme="minorHAnsi"/>
        </w:rPr>
        <w:t>Valid barcode.</w:t>
      </w:r>
      <w:r w:rsidR="00244306">
        <w:rPr>
          <w:rFonts w:asciiTheme="minorHAnsi" w:eastAsia="MS Mincho" w:hAnsiTheme="minorHAnsi" w:cstheme="minorHAnsi"/>
        </w:rPr>
        <w:t xml:space="preserve"> Item on stock is greater than or equal to number of items in sale transaction.</w:t>
      </w:r>
    </w:p>
    <w:p w:rsidR="002B6AA6" w:rsidRPr="00547879" w:rsidRDefault="002B6AA6" w:rsidP="002B6AA6">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Post condition:</w:t>
      </w:r>
      <w:r w:rsidRPr="00547879">
        <w:rPr>
          <w:rFonts w:asciiTheme="minorHAnsi" w:eastAsia="MS Mincho" w:hAnsiTheme="minorHAnsi" w:cstheme="minorHAnsi"/>
          <w:b/>
        </w:rPr>
        <w:tab/>
      </w:r>
      <w:r w:rsidR="00505690">
        <w:rPr>
          <w:rFonts w:asciiTheme="minorHAnsi" w:eastAsia="MS Mincho" w:hAnsiTheme="minorHAnsi" w:cstheme="minorHAnsi"/>
        </w:rPr>
        <w:t>Item s</w:t>
      </w:r>
      <w:r w:rsidR="00EC550A">
        <w:rPr>
          <w:rFonts w:asciiTheme="minorHAnsi" w:eastAsia="MS Mincho" w:hAnsiTheme="minorHAnsi" w:cstheme="minorHAnsi"/>
        </w:rPr>
        <w:t xml:space="preserve">tock amount after sale = </w:t>
      </w:r>
      <w:r w:rsidR="00505690">
        <w:rPr>
          <w:rFonts w:asciiTheme="minorHAnsi" w:eastAsia="MS Mincho" w:hAnsiTheme="minorHAnsi" w:cstheme="minorHAnsi"/>
        </w:rPr>
        <w:t xml:space="preserve">item </w:t>
      </w:r>
      <w:r w:rsidR="00EC550A">
        <w:rPr>
          <w:rFonts w:asciiTheme="minorHAnsi" w:eastAsia="MS Mincho" w:hAnsiTheme="minorHAnsi" w:cstheme="minorHAnsi"/>
        </w:rPr>
        <w:t>stock amount before sale –</w:t>
      </w:r>
      <w:r w:rsidR="001A6737">
        <w:rPr>
          <w:rFonts w:asciiTheme="minorHAnsi" w:eastAsia="MS Mincho" w:hAnsiTheme="minorHAnsi" w:cstheme="minorHAnsi"/>
        </w:rPr>
        <w:t xml:space="preserve">total </w:t>
      </w:r>
      <w:r w:rsidR="00EC550A">
        <w:rPr>
          <w:rFonts w:asciiTheme="minorHAnsi" w:eastAsia="MS Mincho" w:hAnsiTheme="minorHAnsi" w:cstheme="minorHAnsi"/>
        </w:rPr>
        <w:t>number of items sold.</w:t>
      </w:r>
    </w:p>
    <w:p w:rsidR="00D9301E" w:rsidRDefault="00D9301E" w:rsidP="00D9301E">
      <w:pPr>
        <w:rPr>
          <w:rFonts w:asciiTheme="minorHAnsi" w:eastAsia="MS Mincho" w:hAnsiTheme="minorHAnsi" w:cstheme="minorHAnsi"/>
        </w:rPr>
      </w:pPr>
    </w:p>
    <w:p w:rsidR="00D9301E" w:rsidRDefault="00D9301E" w:rsidP="00D9301E">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Name:</w:t>
      </w:r>
      <w:r>
        <w:rPr>
          <w:rFonts w:asciiTheme="minorHAnsi" w:eastAsia="MS Mincho" w:hAnsiTheme="minorHAnsi" w:cstheme="minorHAnsi"/>
        </w:rPr>
        <w:tab/>
      </w:r>
      <w:r>
        <w:rPr>
          <w:rFonts w:asciiTheme="minorHAnsi" w:eastAsia="MS Mincho" w:hAnsiTheme="minorHAnsi" w:cstheme="minorHAnsi"/>
        </w:rPr>
        <w:tab/>
        <w:t xml:space="preserve"> Cancel sale.</w:t>
      </w:r>
    </w:p>
    <w:p w:rsidR="00D9301E" w:rsidRPr="00D9301E" w:rsidRDefault="00D9301E" w:rsidP="00D9301E">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 xml:space="preserve">Description: </w:t>
      </w:r>
      <w:r>
        <w:rPr>
          <w:rFonts w:asciiTheme="minorHAnsi" w:eastAsia="MS Mincho" w:hAnsiTheme="minorHAnsi" w:cstheme="minorHAnsi"/>
          <w:b/>
        </w:rPr>
        <w:t xml:space="preserve">          </w:t>
      </w:r>
      <w:r>
        <w:rPr>
          <w:rFonts w:asciiTheme="minorHAnsi" w:eastAsia="MS Mincho" w:hAnsiTheme="minorHAnsi" w:cstheme="minorHAnsi"/>
        </w:rPr>
        <w:t>User can cancel a sale transaction as long as the sale has not been processed or saved.</w:t>
      </w:r>
    </w:p>
    <w:p w:rsidR="00D9301E" w:rsidRDefault="00D9301E" w:rsidP="00D9301E">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Input:</w:t>
      </w:r>
      <w:r>
        <w:rPr>
          <w:rFonts w:asciiTheme="minorHAnsi" w:eastAsia="MS Mincho" w:hAnsiTheme="minorHAnsi" w:cstheme="minorHAnsi"/>
        </w:rPr>
        <w:tab/>
      </w:r>
      <w:r>
        <w:rPr>
          <w:rFonts w:asciiTheme="minorHAnsi" w:eastAsia="MS Mincho" w:hAnsiTheme="minorHAnsi" w:cstheme="minorHAnsi"/>
        </w:rPr>
        <w:tab/>
      </w:r>
    </w:p>
    <w:p w:rsidR="00D9301E" w:rsidRDefault="00D9301E" w:rsidP="00D9301E">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Output:</w:t>
      </w:r>
      <w:r>
        <w:rPr>
          <w:rFonts w:asciiTheme="minorHAnsi" w:eastAsia="MS Mincho" w:hAnsiTheme="minorHAnsi" w:cstheme="minorHAnsi"/>
          <w:b/>
        </w:rPr>
        <w:tab/>
      </w:r>
      <w:r>
        <w:rPr>
          <w:rFonts w:asciiTheme="minorHAnsi" w:eastAsia="MS Mincho" w:hAnsiTheme="minorHAnsi" w:cstheme="minorHAnsi"/>
          <w:b/>
        </w:rPr>
        <w:tab/>
      </w:r>
    </w:p>
    <w:p w:rsidR="00D9301E" w:rsidRDefault="00D9301E" w:rsidP="00D9301E">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Action:</w:t>
      </w:r>
      <w:r>
        <w:rPr>
          <w:rFonts w:asciiTheme="minorHAnsi" w:eastAsia="MS Mincho" w:hAnsiTheme="minorHAnsi" w:cstheme="minorHAnsi"/>
          <w:b/>
        </w:rPr>
        <w:tab/>
      </w:r>
      <w:r>
        <w:rPr>
          <w:rFonts w:asciiTheme="minorHAnsi" w:eastAsia="MS Mincho" w:hAnsiTheme="minorHAnsi" w:cstheme="minorHAnsi"/>
          <w:b/>
        </w:rPr>
        <w:tab/>
      </w:r>
    </w:p>
    <w:p w:rsidR="00D9301E" w:rsidRPr="00D9301E" w:rsidRDefault="00D9301E" w:rsidP="00D9301E">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Precondition:</w:t>
      </w:r>
      <w:r>
        <w:rPr>
          <w:rFonts w:asciiTheme="minorHAnsi" w:eastAsia="MS Mincho" w:hAnsiTheme="minorHAnsi" w:cstheme="minorHAnsi"/>
          <w:b/>
        </w:rPr>
        <w:tab/>
      </w:r>
      <w:r>
        <w:rPr>
          <w:rFonts w:asciiTheme="minorHAnsi" w:eastAsia="MS Mincho" w:hAnsiTheme="minorHAnsi" w:cstheme="minorHAnsi"/>
        </w:rPr>
        <w:t>Cash on hand =Cash before sale. Item stock = Item stock before sale.</w:t>
      </w:r>
    </w:p>
    <w:p w:rsidR="00D9301E" w:rsidRPr="00D9301E" w:rsidRDefault="00D9301E" w:rsidP="00D9301E">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D9301E">
        <w:rPr>
          <w:rFonts w:asciiTheme="minorHAnsi" w:eastAsia="MS Mincho" w:hAnsiTheme="minorHAnsi" w:cstheme="minorHAnsi"/>
          <w:b/>
        </w:rPr>
        <w:t>Pose condition:</w:t>
      </w:r>
      <w:r>
        <w:rPr>
          <w:rFonts w:asciiTheme="minorHAnsi" w:eastAsia="MS Mincho" w:hAnsiTheme="minorHAnsi" w:cstheme="minorHAnsi"/>
        </w:rPr>
        <w:t xml:space="preserve">   Cash on hand =Cash before sale. Item stock = Item stock before sale.</w:t>
      </w:r>
    </w:p>
    <w:p w:rsidR="00F46A3B" w:rsidRDefault="00F46A3B" w:rsidP="00A77479">
      <w:pPr>
        <w:rPr>
          <w:rFonts w:asciiTheme="minorHAnsi" w:eastAsia="MS Mincho" w:hAnsiTheme="minorHAnsi" w:cstheme="minorHAnsi"/>
        </w:rPr>
      </w:pPr>
    </w:p>
    <w:p w:rsidR="00B964BD" w:rsidRDefault="00B964BD" w:rsidP="00B964BD">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Name:</w:t>
      </w:r>
      <w:r>
        <w:rPr>
          <w:rFonts w:asciiTheme="minorHAnsi" w:eastAsia="MS Mincho" w:hAnsiTheme="minorHAnsi" w:cstheme="minorHAnsi"/>
        </w:rPr>
        <w:tab/>
      </w:r>
      <w:r>
        <w:rPr>
          <w:rFonts w:asciiTheme="minorHAnsi" w:eastAsia="MS Mincho" w:hAnsiTheme="minorHAnsi" w:cstheme="minorHAnsi"/>
        </w:rPr>
        <w:tab/>
        <w:t xml:space="preserve"> Print receipt.</w:t>
      </w:r>
    </w:p>
    <w:p w:rsidR="00B964BD" w:rsidRPr="008422E3" w:rsidRDefault="00B964BD" w:rsidP="00B964BD">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 xml:space="preserve">Description: </w:t>
      </w:r>
      <w:r w:rsidR="008422E3">
        <w:rPr>
          <w:rFonts w:asciiTheme="minorHAnsi" w:eastAsia="MS Mincho" w:hAnsiTheme="minorHAnsi" w:cstheme="minorHAnsi"/>
          <w:b/>
        </w:rPr>
        <w:t xml:space="preserve">         </w:t>
      </w:r>
      <w:r w:rsidR="008422E3">
        <w:rPr>
          <w:rFonts w:asciiTheme="minorHAnsi" w:eastAsia="MS Mincho" w:hAnsiTheme="minorHAnsi" w:cstheme="minorHAnsi"/>
        </w:rPr>
        <w:t xml:space="preserve">Prints out list of items sold, discount on items, item price, total amount to be paid, amount received, </w:t>
      </w:r>
      <w:r w:rsidR="00E2452D">
        <w:rPr>
          <w:rFonts w:asciiTheme="minorHAnsi" w:eastAsia="MS Mincho" w:hAnsiTheme="minorHAnsi" w:cstheme="minorHAnsi"/>
        </w:rPr>
        <w:t>change and date/</w:t>
      </w:r>
      <w:r w:rsidR="008422E3">
        <w:rPr>
          <w:rFonts w:asciiTheme="minorHAnsi" w:eastAsia="MS Mincho" w:hAnsiTheme="minorHAnsi" w:cstheme="minorHAnsi"/>
        </w:rPr>
        <w:t xml:space="preserve"> time of sale.                    </w:t>
      </w:r>
    </w:p>
    <w:p w:rsidR="00B964BD" w:rsidRDefault="00B964BD" w:rsidP="00B964BD">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Input:</w:t>
      </w:r>
      <w:r w:rsidR="00B91E85">
        <w:rPr>
          <w:rFonts w:asciiTheme="minorHAnsi" w:eastAsia="MS Mincho" w:hAnsiTheme="minorHAnsi" w:cstheme="minorHAnsi"/>
        </w:rPr>
        <w:tab/>
      </w:r>
      <w:r w:rsidR="00B91E85">
        <w:rPr>
          <w:rFonts w:asciiTheme="minorHAnsi" w:eastAsia="MS Mincho" w:hAnsiTheme="minorHAnsi" w:cstheme="minorHAnsi"/>
        </w:rPr>
        <w:tab/>
      </w:r>
    </w:p>
    <w:p w:rsidR="00B964BD" w:rsidRDefault="00B964BD" w:rsidP="00B964BD">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Output:</w:t>
      </w:r>
      <w:r>
        <w:rPr>
          <w:rFonts w:asciiTheme="minorHAnsi" w:eastAsia="MS Mincho" w:hAnsiTheme="minorHAnsi" w:cstheme="minorHAnsi"/>
          <w:b/>
        </w:rPr>
        <w:tab/>
      </w:r>
      <w:r>
        <w:rPr>
          <w:rFonts w:asciiTheme="minorHAnsi" w:eastAsia="MS Mincho" w:hAnsiTheme="minorHAnsi" w:cstheme="minorHAnsi"/>
          <w:b/>
        </w:rPr>
        <w:tab/>
      </w:r>
      <w:r>
        <w:rPr>
          <w:rFonts w:asciiTheme="minorHAnsi" w:eastAsia="MS Mincho" w:hAnsiTheme="minorHAnsi" w:cstheme="minorHAnsi"/>
        </w:rPr>
        <w:t>Items sold, sub-total and total amount to be paid.</w:t>
      </w:r>
    </w:p>
    <w:p w:rsidR="00B964BD" w:rsidRDefault="00B964BD" w:rsidP="00B964BD">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Action:</w:t>
      </w:r>
      <w:r>
        <w:rPr>
          <w:rFonts w:asciiTheme="minorHAnsi" w:eastAsia="MS Mincho" w:hAnsiTheme="minorHAnsi" w:cstheme="minorHAnsi"/>
          <w:b/>
        </w:rPr>
        <w:tab/>
      </w:r>
      <w:r>
        <w:rPr>
          <w:rFonts w:asciiTheme="minorHAnsi" w:eastAsia="MS Mincho" w:hAnsiTheme="minorHAnsi" w:cstheme="minorHAnsi"/>
          <w:b/>
        </w:rPr>
        <w:tab/>
      </w:r>
      <w:r>
        <w:rPr>
          <w:rFonts w:asciiTheme="minorHAnsi" w:eastAsia="MS Mincho" w:hAnsiTheme="minorHAnsi" w:cstheme="minorHAnsi"/>
        </w:rPr>
        <w:t>Print items sold, sub-total and amount to be paid.</w:t>
      </w:r>
    </w:p>
    <w:p w:rsidR="00B964BD" w:rsidRDefault="00B964BD" w:rsidP="00B964BD">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Precondition:</w:t>
      </w:r>
      <w:r>
        <w:rPr>
          <w:rFonts w:asciiTheme="minorHAnsi" w:eastAsia="MS Mincho" w:hAnsiTheme="minorHAnsi" w:cstheme="minorHAnsi"/>
          <w:b/>
        </w:rPr>
        <w:tab/>
      </w:r>
      <w:r w:rsidR="00B91E85">
        <w:rPr>
          <w:rFonts w:asciiTheme="minorHAnsi" w:eastAsia="MS Mincho" w:hAnsiTheme="minorHAnsi" w:cstheme="minorHAnsi"/>
        </w:rPr>
        <w:t>Item stock amount after sale = item stock amount before sale –total number of items sold.</w:t>
      </w:r>
    </w:p>
    <w:p w:rsidR="00B964BD" w:rsidRPr="00547879" w:rsidRDefault="00B964BD" w:rsidP="00B964BD">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Post condition:</w:t>
      </w:r>
      <w:r w:rsidRPr="00547879">
        <w:rPr>
          <w:rFonts w:asciiTheme="minorHAnsi" w:eastAsia="MS Mincho" w:hAnsiTheme="minorHAnsi" w:cstheme="minorHAnsi"/>
          <w:b/>
        </w:rPr>
        <w:tab/>
      </w:r>
    </w:p>
    <w:p w:rsidR="00BB59B8" w:rsidRDefault="00BB59B8" w:rsidP="00A77479">
      <w:pPr>
        <w:rPr>
          <w:rFonts w:asciiTheme="minorHAnsi" w:eastAsia="MS Mincho" w:hAnsiTheme="minorHAnsi" w:cstheme="minorHAnsi"/>
        </w:rPr>
      </w:pPr>
    </w:p>
    <w:p w:rsidR="00607599" w:rsidRDefault="00607599" w:rsidP="00A77479">
      <w:pPr>
        <w:rPr>
          <w:rFonts w:asciiTheme="minorHAnsi" w:eastAsia="MS Mincho" w:hAnsiTheme="minorHAnsi" w:cstheme="minorHAnsi"/>
        </w:rPr>
      </w:pPr>
    </w:p>
    <w:p w:rsidR="00607599" w:rsidRDefault="00607599" w:rsidP="00A77479">
      <w:pPr>
        <w:rPr>
          <w:rFonts w:asciiTheme="minorHAnsi" w:eastAsia="MS Mincho" w:hAnsiTheme="minorHAnsi" w:cstheme="minorHAnsi"/>
        </w:rPr>
      </w:pPr>
    </w:p>
    <w:p w:rsidR="00607599" w:rsidRDefault="00607599" w:rsidP="00A77479">
      <w:pPr>
        <w:rPr>
          <w:rFonts w:asciiTheme="minorHAnsi" w:eastAsia="MS Mincho" w:hAnsiTheme="minorHAnsi" w:cstheme="minorHAnsi"/>
        </w:rPr>
      </w:pPr>
    </w:p>
    <w:p w:rsidR="00BB59B8" w:rsidRDefault="00BB59B8" w:rsidP="00BB59B8">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lastRenderedPageBreak/>
        <w:t>Name:</w:t>
      </w:r>
      <w:r w:rsidR="00594336">
        <w:rPr>
          <w:rFonts w:asciiTheme="minorHAnsi" w:eastAsia="MS Mincho" w:hAnsiTheme="minorHAnsi" w:cstheme="minorHAnsi"/>
        </w:rPr>
        <w:tab/>
      </w:r>
      <w:r w:rsidR="00594336">
        <w:rPr>
          <w:rFonts w:asciiTheme="minorHAnsi" w:eastAsia="MS Mincho" w:hAnsiTheme="minorHAnsi" w:cstheme="minorHAnsi"/>
        </w:rPr>
        <w:tab/>
        <w:t xml:space="preserve"> Insert discount on items.</w:t>
      </w:r>
    </w:p>
    <w:p w:rsidR="00BB59B8" w:rsidRPr="00684A23" w:rsidRDefault="00BB59B8" w:rsidP="00BB59B8">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 xml:space="preserve">Description: </w:t>
      </w:r>
      <w:r w:rsidR="00684A23">
        <w:rPr>
          <w:rFonts w:asciiTheme="minorHAnsi" w:eastAsia="MS Mincho" w:hAnsiTheme="minorHAnsi" w:cstheme="minorHAnsi"/>
          <w:b/>
        </w:rPr>
        <w:t xml:space="preserve">         </w:t>
      </w:r>
      <w:r w:rsidR="00952D43">
        <w:rPr>
          <w:rFonts w:asciiTheme="minorHAnsi" w:eastAsia="MS Mincho" w:hAnsiTheme="minorHAnsi" w:cstheme="minorHAnsi"/>
        </w:rPr>
        <w:t>Add</w:t>
      </w:r>
      <w:r w:rsidR="00684A23">
        <w:rPr>
          <w:rFonts w:asciiTheme="minorHAnsi" w:eastAsia="MS Mincho" w:hAnsiTheme="minorHAnsi" w:cstheme="minorHAnsi"/>
        </w:rPr>
        <w:t xml:space="preserve"> a discount amount for an item</w:t>
      </w:r>
    </w:p>
    <w:p w:rsidR="00BB59B8" w:rsidRDefault="00BB59B8" w:rsidP="00BB59B8">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Input:</w:t>
      </w:r>
      <w:r>
        <w:rPr>
          <w:rFonts w:asciiTheme="minorHAnsi" w:eastAsia="MS Mincho" w:hAnsiTheme="minorHAnsi" w:cstheme="minorHAnsi"/>
        </w:rPr>
        <w:tab/>
      </w:r>
      <w:r>
        <w:rPr>
          <w:rFonts w:asciiTheme="minorHAnsi" w:eastAsia="MS Mincho" w:hAnsiTheme="minorHAnsi" w:cstheme="minorHAnsi"/>
        </w:rPr>
        <w:tab/>
        <w:t xml:space="preserve">Barcode </w:t>
      </w:r>
    </w:p>
    <w:p w:rsidR="00BB59B8" w:rsidRDefault="00BB59B8" w:rsidP="00BB59B8">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Output:</w:t>
      </w:r>
      <w:r>
        <w:rPr>
          <w:rFonts w:asciiTheme="minorHAnsi" w:eastAsia="MS Mincho" w:hAnsiTheme="minorHAnsi" w:cstheme="minorHAnsi"/>
          <w:b/>
        </w:rPr>
        <w:tab/>
      </w:r>
      <w:r>
        <w:rPr>
          <w:rFonts w:asciiTheme="minorHAnsi" w:eastAsia="MS Mincho" w:hAnsiTheme="minorHAnsi" w:cstheme="minorHAnsi"/>
          <w:b/>
        </w:rPr>
        <w:tab/>
      </w:r>
      <w:r w:rsidR="00684A23">
        <w:rPr>
          <w:rFonts w:asciiTheme="minorHAnsi" w:eastAsia="MS Mincho" w:hAnsiTheme="minorHAnsi" w:cstheme="minorHAnsi"/>
        </w:rPr>
        <w:t>Discount amount.</w:t>
      </w:r>
    </w:p>
    <w:p w:rsidR="00BB59B8" w:rsidRDefault="00BB59B8" w:rsidP="00BB59B8">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Action:</w:t>
      </w:r>
      <w:r>
        <w:rPr>
          <w:rFonts w:asciiTheme="minorHAnsi" w:eastAsia="MS Mincho" w:hAnsiTheme="minorHAnsi" w:cstheme="minorHAnsi"/>
          <w:b/>
        </w:rPr>
        <w:tab/>
      </w:r>
      <w:r>
        <w:rPr>
          <w:rFonts w:asciiTheme="minorHAnsi" w:eastAsia="MS Mincho" w:hAnsiTheme="minorHAnsi" w:cstheme="minorHAnsi"/>
          <w:b/>
        </w:rPr>
        <w:tab/>
      </w:r>
      <w:r w:rsidR="00684A23" w:rsidRPr="00684A23">
        <w:rPr>
          <w:rFonts w:asciiTheme="minorHAnsi" w:eastAsia="MS Mincho" w:hAnsiTheme="minorHAnsi" w:cstheme="minorHAnsi"/>
        </w:rPr>
        <w:t>Insert product</w:t>
      </w:r>
      <w:r w:rsidR="00684A23">
        <w:rPr>
          <w:rFonts w:asciiTheme="minorHAnsi" w:eastAsia="MS Mincho" w:hAnsiTheme="minorHAnsi" w:cstheme="minorHAnsi"/>
        </w:rPr>
        <w:t xml:space="preserve"> + discount.</w:t>
      </w:r>
    </w:p>
    <w:p w:rsidR="00BB59B8" w:rsidRDefault="00BB59B8" w:rsidP="00BB59B8">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Precondition:</w:t>
      </w:r>
      <w:r>
        <w:rPr>
          <w:rFonts w:asciiTheme="minorHAnsi" w:eastAsia="MS Mincho" w:hAnsiTheme="minorHAnsi" w:cstheme="minorHAnsi"/>
          <w:b/>
        </w:rPr>
        <w:tab/>
      </w:r>
      <w:r>
        <w:rPr>
          <w:rFonts w:asciiTheme="minorHAnsi" w:eastAsia="MS Mincho" w:hAnsiTheme="minorHAnsi" w:cstheme="minorHAnsi"/>
        </w:rPr>
        <w:t>Valid barcode</w:t>
      </w:r>
      <w:r w:rsidR="0044544C">
        <w:rPr>
          <w:rFonts w:asciiTheme="minorHAnsi" w:eastAsia="MS Mincho" w:hAnsiTheme="minorHAnsi" w:cstheme="minorHAnsi"/>
        </w:rPr>
        <w:t>.</w:t>
      </w:r>
    </w:p>
    <w:p w:rsidR="00BB59B8" w:rsidRPr="00547879" w:rsidRDefault="00BB59B8" w:rsidP="00BB59B8">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Post condition:</w:t>
      </w:r>
      <w:r w:rsidRPr="00547879">
        <w:rPr>
          <w:rFonts w:asciiTheme="minorHAnsi" w:eastAsia="MS Mincho" w:hAnsiTheme="minorHAnsi" w:cstheme="minorHAnsi"/>
          <w:b/>
        </w:rPr>
        <w:tab/>
      </w:r>
    </w:p>
    <w:p w:rsidR="00BB59B8" w:rsidRDefault="00BB59B8" w:rsidP="00A77479">
      <w:pPr>
        <w:rPr>
          <w:rFonts w:asciiTheme="minorHAnsi" w:eastAsia="MS Mincho" w:hAnsiTheme="minorHAnsi" w:cstheme="minorHAnsi"/>
        </w:rPr>
      </w:pPr>
    </w:p>
    <w:p w:rsidR="00952D43" w:rsidRDefault="00952D43" w:rsidP="00952D43">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Name:</w:t>
      </w:r>
      <w:r>
        <w:rPr>
          <w:rFonts w:asciiTheme="minorHAnsi" w:eastAsia="MS Mincho" w:hAnsiTheme="minorHAnsi" w:cstheme="minorHAnsi"/>
        </w:rPr>
        <w:tab/>
      </w:r>
      <w:r>
        <w:rPr>
          <w:rFonts w:asciiTheme="minorHAnsi" w:eastAsia="MS Mincho" w:hAnsiTheme="minorHAnsi" w:cstheme="minorHAnsi"/>
        </w:rPr>
        <w:tab/>
        <w:t xml:space="preserve"> Update discount on items.</w:t>
      </w:r>
    </w:p>
    <w:p w:rsidR="00952D43" w:rsidRPr="00684A23" w:rsidRDefault="00952D43" w:rsidP="00952D43">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 xml:space="preserve">Description: </w:t>
      </w:r>
      <w:r>
        <w:rPr>
          <w:rFonts w:asciiTheme="minorHAnsi" w:eastAsia="MS Mincho" w:hAnsiTheme="minorHAnsi" w:cstheme="minorHAnsi"/>
          <w:b/>
        </w:rPr>
        <w:t xml:space="preserve">         </w:t>
      </w:r>
      <w:r>
        <w:rPr>
          <w:rFonts w:asciiTheme="minorHAnsi" w:eastAsia="MS Mincho" w:hAnsiTheme="minorHAnsi" w:cstheme="minorHAnsi"/>
        </w:rPr>
        <w:t>Update or modify a discount amount for an item</w:t>
      </w:r>
    </w:p>
    <w:p w:rsidR="00952D43" w:rsidRDefault="00952D43" w:rsidP="00952D43">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Input:</w:t>
      </w:r>
      <w:r>
        <w:rPr>
          <w:rFonts w:asciiTheme="minorHAnsi" w:eastAsia="MS Mincho" w:hAnsiTheme="minorHAnsi" w:cstheme="minorHAnsi"/>
        </w:rPr>
        <w:tab/>
      </w:r>
      <w:r>
        <w:rPr>
          <w:rFonts w:asciiTheme="minorHAnsi" w:eastAsia="MS Mincho" w:hAnsiTheme="minorHAnsi" w:cstheme="minorHAnsi"/>
        </w:rPr>
        <w:tab/>
        <w:t xml:space="preserve">Barcode </w:t>
      </w:r>
    </w:p>
    <w:p w:rsidR="00952D43" w:rsidRDefault="00952D43" w:rsidP="00952D43">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Output:</w:t>
      </w:r>
      <w:r>
        <w:rPr>
          <w:rFonts w:asciiTheme="minorHAnsi" w:eastAsia="MS Mincho" w:hAnsiTheme="minorHAnsi" w:cstheme="minorHAnsi"/>
          <w:b/>
        </w:rPr>
        <w:tab/>
      </w:r>
      <w:r>
        <w:rPr>
          <w:rFonts w:asciiTheme="minorHAnsi" w:eastAsia="MS Mincho" w:hAnsiTheme="minorHAnsi" w:cstheme="minorHAnsi"/>
          <w:b/>
        </w:rPr>
        <w:tab/>
      </w:r>
      <w:r w:rsidRPr="00952D43">
        <w:rPr>
          <w:rFonts w:asciiTheme="minorHAnsi" w:eastAsia="MS Mincho" w:hAnsiTheme="minorHAnsi" w:cstheme="minorHAnsi"/>
        </w:rPr>
        <w:t xml:space="preserve">Updated </w:t>
      </w:r>
      <w:r>
        <w:rPr>
          <w:rFonts w:asciiTheme="minorHAnsi" w:eastAsia="MS Mincho" w:hAnsiTheme="minorHAnsi" w:cstheme="minorHAnsi"/>
        </w:rPr>
        <w:t>Discount amount.</w:t>
      </w:r>
    </w:p>
    <w:p w:rsidR="00952D43" w:rsidRDefault="00952D43" w:rsidP="00952D43">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Action:</w:t>
      </w:r>
      <w:r>
        <w:rPr>
          <w:rFonts w:asciiTheme="minorHAnsi" w:eastAsia="MS Mincho" w:hAnsiTheme="minorHAnsi" w:cstheme="minorHAnsi"/>
          <w:b/>
        </w:rPr>
        <w:tab/>
      </w:r>
      <w:r>
        <w:rPr>
          <w:rFonts w:asciiTheme="minorHAnsi" w:eastAsia="MS Mincho" w:hAnsiTheme="minorHAnsi" w:cstheme="minorHAnsi"/>
          <w:b/>
        </w:rPr>
        <w:tab/>
      </w:r>
      <w:r w:rsidR="00F94783">
        <w:rPr>
          <w:rFonts w:asciiTheme="minorHAnsi" w:eastAsia="MS Mincho" w:hAnsiTheme="minorHAnsi" w:cstheme="minorHAnsi"/>
        </w:rPr>
        <w:t>Update</w:t>
      </w:r>
      <w:r>
        <w:rPr>
          <w:rFonts w:asciiTheme="minorHAnsi" w:eastAsia="MS Mincho" w:hAnsiTheme="minorHAnsi" w:cstheme="minorHAnsi"/>
        </w:rPr>
        <w:t xml:space="preserve"> discount.</w:t>
      </w:r>
    </w:p>
    <w:p w:rsidR="00952D43" w:rsidRDefault="00952D43" w:rsidP="00952D43">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Precondition:</w:t>
      </w:r>
      <w:r>
        <w:rPr>
          <w:rFonts w:asciiTheme="minorHAnsi" w:eastAsia="MS Mincho" w:hAnsiTheme="minorHAnsi" w:cstheme="minorHAnsi"/>
          <w:b/>
        </w:rPr>
        <w:tab/>
      </w:r>
      <w:r>
        <w:rPr>
          <w:rFonts w:asciiTheme="minorHAnsi" w:eastAsia="MS Mincho" w:hAnsiTheme="minorHAnsi" w:cstheme="minorHAnsi"/>
        </w:rPr>
        <w:t>Valid barcode.</w:t>
      </w:r>
    </w:p>
    <w:p w:rsidR="00952D43" w:rsidRPr="00547879" w:rsidRDefault="00952D43" w:rsidP="00952D43">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Post condition:</w:t>
      </w:r>
      <w:r w:rsidRPr="00547879">
        <w:rPr>
          <w:rFonts w:asciiTheme="minorHAnsi" w:eastAsia="MS Mincho" w:hAnsiTheme="minorHAnsi" w:cstheme="minorHAnsi"/>
          <w:b/>
        </w:rPr>
        <w:tab/>
      </w:r>
    </w:p>
    <w:p w:rsidR="00F46A3B" w:rsidRDefault="00F46A3B" w:rsidP="00A77479">
      <w:pPr>
        <w:rPr>
          <w:rFonts w:asciiTheme="minorHAnsi" w:eastAsia="MS Mincho" w:hAnsiTheme="minorHAnsi" w:cstheme="minorHAnsi"/>
        </w:rPr>
      </w:pPr>
    </w:p>
    <w:p w:rsidR="00CF4769" w:rsidRDefault="00CF4769" w:rsidP="00CF4769">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Name:</w:t>
      </w:r>
      <w:r>
        <w:rPr>
          <w:rFonts w:asciiTheme="minorHAnsi" w:eastAsia="MS Mincho" w:hAnsiTheme="minorHAnsi" w:cstheme="minorHAnsi"/>
        </w:rPr>
        <w:tab/>
      </w:r>
      <w:r>
        <w:rPr>
          <w:rFonts w:asciiTheme="minorHAnsi" w:eastAsia="MS Mincho" w:hAnsiTheme="minorHAnsi" w:cstheme="minorHAnsi"/>
        </w:rPr>
        <w:tab/>
        <w:t xml:space="preserve"> Delete discount on items.</w:t>
      </w:r>
    </w:p>
    <w:p w:rsidR="00CF4769" w:rsidRPr="00684A23" w:rsidRDefault="00CF4769" w:rsidP="00CF4769">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 xml:space="preserve">Description: </w:t>
      </w:r>
      <w:r>
        <w:rPr>
          <w:rFonts w:asciiTheme="minorHAnsi" w:eastAsia="MS Mincho" w:hAnsiTheme="minorHAnsi" w:cstheme="minorHAnsi"/>
          <w:b/>
        </w:rPr>
        <w:t xml:space="preserve">         </w:t>
      </w:r>
      <w:r>
        <w:rPr>
          <w:rFonts w:asciiTheme="minorHAnsi" w:eastAsia="MS Mincho" w:hAnsiTheme="minorHAnsi" w:cstheme="minorHAnsi"/>
        </w:rPr>
        <w:t>Delete or remove discount amount for an item</w:t>
      </w:r>
    </w:p>
    <w:p w:rsidR="00CF4769" w:rsidRDefault="00CF4769" w:rsidP="00CF4769">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Input:</w:t>
      </w:r>
      <w:r>
        <w:rPr>
          <w:rFonts w:asciiTheme="minorHAnsi" w:eastAsia="MS Mincho" w:hAnsiTheme="minorHAnsi" w:cstheme="minorHAnsi"/>
        </w:rPr>
        <w:tab/>
      </w:r>
      <w:r>
        <w:rPr>
          <w:rFonts w:asciiTheme="minorHAnsi" w:eastAsia="MS Mincho" w:hAnsiTheme="minorHAnsi" w:cstheme="minorHAnsi"/>
        </w:rPr>
        <w:tab/>
        <w:t xml:space="preserve">Barcode </w:t>
      </w:r>
    </w:p>
    <w:p w:rsidR="00CF4769" w:rsidRDefault="00CF4769" w:rsidP="00CF4769">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Output:</w:t>
      </w:r>
      <w:r>
        <w:rPr>
          <w:rFonts w:asciiTheme="minorHAnsi" w:eastAsia="MS Mincho" w:hAnsiTheme="minorHAnsi" w:cstheme="minorHAnsi"/>
          <w:b/>
        </w:rPr>
        <w:tab/>
      </w:r>
      <w:r>
        <w:rPr>
          <w:rFonts w:asciiTheme="minorHAnsi" w:eastAsia="MS Mincho" w:hAnsiTheme="minorHAnsi" w:cstheme="minorHAnsi"/>
          <w:b/>
        </w:rPr>
        <w:tab/>
      </w:r>
      <w:r w:rsidRPr="00952D43">
        <w:rPr>
          <w:rFonts w:asciiTheme="minorHAnsi" w:eastAsia="MS Mincho" w:hAnsiTheme="minorHAnsi" w:cstheme="minorHAnsi"/>
        </w:rPr>
        <w:t xml:space="preserve">Updated </w:t>
      </w:r>
      <w:r>
        <w:rPr>
          <w:rFonts w:asciiTheme="minorHAnsi" w:eastAsia="MS Mincho" w:hAnsiTheme="minorHAnsi" w:cstheme="minorHAnsi"/>
        </w:rPr>
        <w:t>Discount amount.</w:t>
      </w:r>
    </w:p>
    <w:p w:rsidR="00CF4769" w:rsidRDefault="00CF4769" w:rsidP="00CF4769">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Action:</w:t>
      </w:r>
      <w:r>
        <w:rPr>
          <w:rFonts w:asciiTheme="minorHAnsi" w:eastAsia="MS Mincho" w:hAnsiTheme="minorHAnsi" w:cstheme="minorHAnsi"/>
          <w:b/>
        </w:rPr>
        <w:tab/>
      </w:r>
      <w:r>
        <w:rPr>
          <w:rFonts w:asciiTheme="minorHAnsi" w:eastAsia="MS Mincho" w:hAnsiTheme="minorHAnsi" w:cstheme="minorHAnsi"/>
          <w:b/>
        </w:rPr>
        <w:tab/>
      </w:r>
      <w:r>
        <w:rPr>
          <w:rFonts w:asciiTheme="minorHAnsi" w:eastAsia="MS Mincho" w:hAnsiTheme="minorHAnsi" w:cstheme="minorHAnsi"/>
        </w:rPr>
        <w:t>Item discount = 0.</w:t>
      </w:r>
    </w:p>
    <w:p w:rsidR="00CF4769" w:rsidRDefault="00CF4769" w:rsidP="00CF4769">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Precondition:</w:t>
      </w:r>
      <w:r>
        <w:rPr>
          <w:rFonts w:asciiTheme="minorHAnsi" w:eastAsia="MS Mincho" w:hAnsiTheme="minorHAnsi" w:cstheme="minorHAnsi"/>
          <w:b/>
        </w:rPr>
        <w:tab/>
      </w:r>
      <w:r>
        <w:rPr>
          <w:rFonts w:asciiTheme="minorHAnsi" w:eastAsia="MS Mincho" w:hAnsiTheme="minorHAnsi" w:cstheme="minorHAnsi"/>
        </w:rPr>
        <w:t>Valid barcode.</w:t>
      </w:r>
    </w:p>
    <w:p w:rsidR="00CF4769" w:rsidRPr="00547879" w:rsidRDefault="00CF4769" w:rsidP="00CF4769">
      <w:pPr>
        <w:pBdr>
          <w:top w:val="single" w:sz="4" w:space="2" w:color="auto"/>
          <w:left w:val="single" w:sz="4" w:space="4" w:color="auto"/>
          <w:bottom w:val="single" w:sz="4" w:space="1" w:color="auto"/>
          <w:right w:val="single" w:sz="4" w:space="4" w:color="auto"/>
        </w:pBdr>
        <w:rPr>
          <w:rFonts w:asciiTheme="minorHAnsi" w:eastAsia="MS Mincho" w:hAnsiTheme="minorHAnsi" w:cstheme="minorHAnsi"/>
        </w:rPr>
      </w:pPr>
      <w:r w:rsidRPr="00547879">
        <w:rPr>
          <w:rFonts w:asciiTheme="minorHAnsi" w:eastAsia="MS Mincho" w:hAnsiTheme="minorHAnsi" w:cstheme="minorHAnsi"/>
          <w:b/>
        </w:rPr>
        <w:t>Post condition:</w:t>
      </w:r>
      <w:r w:rsidRPr="00547879">
        <w:rPr>
          <w:rFonts w:asciiTheme="minorHAnsi" w:eastAsia="MS Mincho" w:hAnsiTheme="minorHAnsi" w:cstheme="minorHAnsi"/>
          <w:b/>
        </w:rPr>
        <w:tab/>
      </w:r>
      <w:r w:rsidRPr="00CF4769">
        <w:rPr>
          <w:rFonts w:asciiTheme="minorHAnsi" w:eastAsia="MS Mincho" w:hAnsiTheme="minorHAnsi" w:cstheme="minorHAnsi"/>
        </w:rPr>
        <w:t>Item</w:t>
      </w:r>
      <w:r>
        <w:rPr>
          <w:rFonts w:asciiTheme="minorHAnsi" w:eastAsia="MS Mincho" w:hAnsiTheme="minorHAnsi" w:cstheme="minorHAnsi"/>
        </w:rPr>
        <w:t xml:space="preserve"> discount amount is equal to zero (0).</w:t>
      </w:r>
    </w:p>
    <w:p w:rsidR="00E33C2C" w:rsidRDefault="00E33C2C" w:rsidP="00E33C2C">
      <w:pPr>
        <w:spacing w:before="0" w:after="0" w:line="240" w:lineRule="auto"/>
        <w:rPr>
          <w:rFonts w:ascii="Calibri" w:hAnsi="Calibri" w:cs="Calibri"/>
          <w:sz w:val="24"/>
          <w:szCs w:val="24"/>
          <w:lang w:val="en-GB" w:bidi="ar-SA"/>
        </w:rPr>
      </w:pPr>
    </w:p>
    <w:p w:rsidR="00A45968" w:rsidRDefault="00A45968" w:rsidP="00E33C2C">
      <w:pPr>
        <w:spacing w:before="0" w:after="0" w:line="240" w:lineRule="auto"/>
        <w:rPr>
          <w:rFonts w:ascii="Calibri" w:hAnsi="Calibri" w:cs="Calibri"/>
          <w:sz w:val="24"/>
          <w:szCs w:val="24"/>
          <w:lang w:val="en-GB" w:bidi="ar-SA"/>
        </w:rPr>
      </w:pPr>
    </w:p>
    <w:p w:rsidR="00990C0B" w:rsidRPr="00872633" w:rsidRDefault="00990C0B" w:rsidP="00E33C2C">
      <w:pPr>
        <w:spacing w:before="0" w:after="0" w:line="240" w:lineRule="auto"/>
        <w:rPr>
          <w:rFonts w:ascii="Calibri" w:hAnsi="Calibri" w:cs="Calibri"/>
          <w:sz w:val="24"/>
          <w:szCs w:val="24"/>
          <w:lang w:val="en-GB" w:bidi="ar-SA"/>
        </w:rPr>
      </w:pPr>
    </w:p>
    <w:p w:rsidR="00990C0B" w:rsidRDefault="00990C0B" w:rsidP="00A45968">
      <w:pPr>
        <w:keepNext/>
        <w:spacing w:before="240" w:after="60" w:line="240" w:lineRule="auto"/>
        <w:outlineLvl w:val="0"/>
        <w:rPr>
          <w:rFonts w:ascii="Calibri" w:hAnsi="Calibri" w:cs="Calibri"/>
          <w:b/>
          <w:bCs/>
          <w:kern w:val="32"/>
          <w:sz w:val="32"/>
          <w:szCs w:val="32"/>
          <w:lang w:val="en-GB" w:bidi="ar-SA"/>
        </w:rPr>
      </w:pPr>
    </w:p>
    <w:p w:rsidR="00A45968" w:rsidRPr="00872633" w:rsidRDefault="00A45968" w:rsidP="00A45968">
      <w:pPr>
        <w:keepNext/>
        <w:spacing w:before="240" w:after="60" w:line="240" w:lineRule="auto"/>
        <w:outlineLvl w:val="0"/>
        <w:rPr>
          <w:rFonts w:ascii="Calibri" w:hAnsi="Calibri" w:cs="Calibri"/>
          <w:sz w:val="24"/>
          <w:szCs w:val="24"/>
          <w:lang w:val="en-GB" w:bidi="ar-SA"/>
        </w:rPr>
      </w:pPr>
      <w:r>
        <w:rPr>
          <w:rFonts w:ascii="Calibri" w:hAnsi="Calibri" w:cs="Calibri"/>
          <w:b/>
          <w:bCs/>
          <w:kern w:val="32"/>
          <w:sz w:val="32"/>
          <w:szCs w:val="32"/>
          <w:lang w:val="en-GB" w:bidi="ar-SA"/>
        </w:rPr>
        <w:t>Non Functional R</w:t>
      </w:r>
      <w:r w:rsidR="00872633" w:rsidRPr="00872633">
        <w:rPr>
          <w:rFonts w:ascii="Calibri" w:hAnsi="Calibri" w:cs="Calibri"/>
          <w:b/>
          <w:bCs/>
          <w:kern w:val="32"/>
          <w:sz w:val="32"/>
          <w:szCs w:val="32"/>
          <w:lang w:val="en-GB" w:bidi="ar-SA"/>
        </w:rPr>
        <w:t>equirements</w:t>
      </w:r>
    </w:p>
    <w:p w:rsidR="00872633" w:rsidRDefault="00B16F53" w:rsidP="009F4538">
      <w:pPr>
        <w:rPr>
          <w:rFonts w:asciiTheme="minorHAnsi" w:eastAsia="MS Mincho" w:hAnsiTheme="minorHAnsi" w:cstheme="minorHAnsi"/>
        </w:rPr>
      </w:pPr>
      <w:r>
        <w:rPr>
          <w:rFonts w:asciiTheme="minorHAnsi" w:eastAsia="MS Mincho" w:hAnsiTheme="minorHAnsi" w:cstheme="minorHAnsi"/>
        </w:rPr>
        <w:t xml:space="preserve">[1] </w:t>
      </w:r>
      <w:r w:rsidRPr="00A45968">
        <w:rPr>
          <w:rFonts w:asciiTheme="minorHAnsi" w:eastAsia="MS Mincho" w:hAnsiTheme="minorHAnsi" w:cstheme="minorHAnsi"/>
          <w:b/>
        </w:rPr>
        <w:t>Usability</w:t>
      </w:r>
      <w:r>
        <w:rPr>
          <w:rFonts w:asciiTheme="minorHAnsi" w:eastAsia="MS Mincho" w:hAnsiTheme="minorHAnsi" w:cstheme="minorHAnsi"/>
        </w:rPr>
        <w:t xml:space="preserve"> – The user interface and navigation</w:t>
      </w:r>
      <w:r w:rsidR="008211DF">
        <w:rPr>
          <w:rFonts w:asciiTheme="minorHAnsi" w:eastAsia="MS Mincho" w:hAnsiTheme="minorHAnsi" w:cstheme="minorHAnsi"/>
        </w:rPr>
        <w:t xml:space="preserve"> must be straightforward, </w:t>
      </w:r>
      <w:r>
        <w:rPr>
          <w:rFonts w:asciiTheme="minorHAnsi" w:eastAsia="MS Mincho" w:hAnsiTheme="minorHAnsi" w:cstheme="minorHAnsi"/>
        </w:rPr>
        <w:t xml:space="preserve">easy to </w:t>
      </w:r>
      <w:r w:rsidR="00486470">
        <w:rPr>
          <w:rFonts w:asciiTheme="minorHAnsi" w:eastAsia="MS Mincho" w:hAnsiTheme="minorHAnsi" w:cstheme="minorHAnsi"/>
        </w:rPr>
        <w:t>use and understand</w:t>
      </w:r>
      <w:r>
        <w:rPr>
          <w:rFonts w:asciiTheme="minorHAnsi" w:eastAsia="MS Mincho" w:hAnsiTheme="minorHAnsi" w:cstheme="minorHAnsi"/>
        </w:rPr>
        <w:t>.</w:t>
      </w:r>
      <w:r w:rsidR="00486470">
        <w:rPr>
          <w:rFonts w:asciiTheme="minorHAnsi" w:eastAsia="MS Mincho" w:hAnsiTheme="minorHAnsi" w:cstheme="minorHAnsi"/>
        </w:rPr>
        <w:t xml:space="preserve"> </w:t>
      </w:r>
      <w:r w:rsidR="00DD0639">
        <w:rPr>
          <w:rFonts w:asciiTheme="minorHAnsi" w:eastAsia="MS Mincho" w:hAnsiTheme="minorHAnsi" w:cstheme="minorHAnsi"/>
        </w:rPr>
        <w:t>Buttons and texts must be big enough to use on a 3.2/3.5 touch-screen.</w:t>
      </w:r>
    </w:p>
    <w:p w:rsidR="00FD2DB4" w:rsidRDefault="00FD2DB4" w:rsidP="009F4538">
      <w:pPr>
        <w:rPr>
          <w:rFonts w:asciiTheme="minorHAnsi" w:eastAsia="MS Mincho" w:hAnsiTheme="minorHAnsi" w:cstheme="minorHAnsi"/>
        </w:rPr>
      </w:pPr>
      <w:r>
        <w:rPr>
          <w:rFonts w:asciiTheme="minorHAnsi" w:eastAsia="MS Mincho" w:hAnsiTheme="minorHAnsi" w:cstheme="minorHAnsi"/>
        </w:rPr>
        <w:t xml:space="preserve">[2] </w:t>
      </w:r>
      <w:r w:rsidRPr="00FD2DB4">
        <w:rPr>
          <w:rFonts w:asciiTheme="minorHAnsi" w:eastAsia="MS Mincho" w:hAnsiTheme="minorHAnsi" w:cstheme="minorHAnsi"/>
          <w:b/>
        </w:rPr>
        <w:t>Reliability</w:t>
      </w:r>
      <w:r w:rsidR="00553886">
        <w:rPr>
          <w:rFonts w:asciiTheme="minorHAnsi" w:eastAsia="MS Mincho" w:hAnsiTheme="minorHAnsi" w:cstheme="minorHAnsi"/>
          <w:b/>
        </w:rPr>
        <w:t>/Availability</w:t>
      </w:r>
      <w:r>
        <w:rPr>
          <w:rFonts w:asciiTheme="minorHAnsi" w:eastAsia="MS Mincho" w:hAnsiTheme="minorHAnsi" w:cstheme="minorHAnsi"/>
        </w:rPr>
        <w:t xml:space="preserve"> </w:t>
      </w:r>
      <w:r w:rsidR="00F14DE5">
        <w:rPr>
          <w:rFonts w:asciiTheme="minorHAnsi" w:eastAsia="MS Mincho" w:hAnsiTheme="minorHAnsi" w:cstheme="minorHAnsi"/>
        </w:rPr>
        <w:t>–</w:t>
      </w:r>
      <w:r>
        <w:rPr>
          <w:rFonts w:asciiTheme="minorHAnsi" w:eastAsia="MS Mincho" w:hAnsiTheme="minorHAnsi" w:cstheme="minorHAnsi"/>
        </w:rPr>
        <w:t xml:space="preserve"> </w:t>
      </w:r>
      <w:r w:rsidR="00553886">
        <w:rPr>
          <w:rFonts w:asciiTheme="minorHAnsi" w:eastAsia="MS Mincho" w:hAnsiTheme="minorHAnsi" w:cstheme="minorHAnsi"/>
        </w:rPr>
        <w:t>The system is expected to be available 99% of the time.</w:t>
      </w:r>
      <w:r w:rsidR="009E182B">
        <w:rPr>
          <w:rFonts w:asciiTheme="minorHAnsi" w:eastAsia="MS Mincho" w:hAnsiTheme="minorHAnsi" w:cstheme="minorHAnsi"/>
        </w:rPr>
        <w:t xml:space="preserve"> There should be at least one back-up battery available to use while the other is charging.</w:t>
      </w:r>
    </w:p>
    <w:p w:rsidR="00F14DE5" w:rsidRPr="00F14DE5" w:rsidRDefault="00F14DE5" w:rsidP="009F4538">
      <w:pPr>
        <w:rPr>
          <w:rFonts w:asciiTheme="minorHAnsi" w:eastAsia="MS Mincho" w:hAnsiTheme="minorHAnsi" w:cstheme="minorHAnsi"/>
        </w:rPr>
      </w:pPr>
      <w:r>
        <w:rPr>
          <w:rFonts w:asciiTheme="minorHAnsi" w:eastAsia="MS Mincho" w:hAnsiTheme="minorHAnsi" w:cstheme="minorHAnsi"/>
        </w:rPr>
        <w:t xml:space="preserve">[3] </w:t>
      </w:r>
      <w:r>
        <w:rPr>
          <w:rFonts w:asciiTheme="minorHAnsi" w:eastAsia="MS Mincho" w:hAnsiTheme="minorHAnsi" w:cstheme="minorHAnsi"/>
          <w:b/>
        </w:rPr>
        <w:t>Portability</w:t>
      </w:r>
      <w:r>
        <w:rPr>
          <w:rFonts w:asciiTheme="minorHAnsi" w:eastAsia="MS Mincho" w:hAnsiTheme="minorHAnsi" w:cstheme="minorHAnsi"/>
        </w:rPr>
        <w:t xml:space="preserve"> –</w:t>
      </w:r>
      <w:r w:rsidR="00C6193D">
        <w:rPr>
          <w:rFonts w:asciiTheme="minorHAnsi" w:eastAsia="MS Mincho" w:hAnsiTheme="minorHAnsi" w:cstheme="minorHAnsi"/>
        </w:rPr>
        <w:t xml:space="preserve"> Although t</w:t>
      </w:r>
      <w:r>
        <w:rPr>
          <w:rFonts w:asciiTheme="minorHAnsi" w:eastAsia="MS Mincho" w:hAnsiTheme="minorHAnsi" w:cstheme="minorHAnsi"/>
        </w:rPr>
        <w:t>he project is intended to run on</w:t>
      </w:r>
      <w:r w:rsidR="007C30F0">
        <w:rPr>
          <w:rFonts w:asciiTheme="minorHAnsi" w:eastAsia="MS Mincho" w:hAnsiTheme="minorHAnsi" w:cstheme="minorHAnsi"/>
        </w:rPr>
        <w:t xml:space="preserve"> the</w:t>
      </w:r>
      <w:r>
        <w:rPr>
          <w:rFonts w:asciiTheme="minorHAnsi" w:eastAsia="MS Mincho" w:hAnsiTheme="minorHAnsi" w:cstheme="minorHAnsi"/>
        </w:rPr>
        <w:t xml:space="preserve"> Raspbian </w:t>
      </w:r>
      <w:r w:rsidR="00926497">
        <w:rPr>
          <w:rFonts w:asciiTheme="minorHAnsi" w:eastAsia="MS Mincho" w:hAnsiTheme="minorHAnsi" w:cstheme="minorHAnsi"/>
        </w:rPr>
        <w:t xml:space="preserve">operating system </w:t>
      </w:r>
      <w:r>
        <w:rPr>
          <w:rFonts w:asciiTheme="minorHAnsi" w:eastAsia="MS Mincho" w:hAnsiTheme="minorHAnsi" w:cstheme="minorHAnsi"/>
        </w:rPr>
        <w:t>which is based on Debian</w:t>
      </w:r>
      <w:r w:rsidR="007C30F0">
        <w:rPr>
          <w:rFonts w:asciiTheme="minorHAnsi" w:eastAsia="MS Mincho" w:hAnsiTheme="minorHAnsi" w:cstheme="minorHAnsi"/>
        </w:rPr>
        <w:t xml:space="preserve"> </w:t>
      </w:r>
      <w:r w:rsidR="00C6193D">
        <w:rPr>
          <w:rFonts w:asciiTheme="minorHAnsi" w:eastAsia="MS Mincho" w:hAnsiTheme="minorHAnsi" w:cstheme="minorHAnsi"/>
        </w:rPr>
        <w:t>Linux distribution,</w:t>
      </w:r>
      <w:r w:rsidR="003C27C7">
        <w:rPr>
          <w:rFonts w:asciiTheme="minorHAnsi" w:eastAsia="MS Mincho" w:hAnsiTheme="minorHAnsi" w:cstheme="minorHAnsi"/>
        </w:rPr>
        <w:t xml:space="preserve"> </w:t>
      </w:r>
      <w:r w:rsidR="00C6193D">
        <w:rPr>
          <w:rFonts w:asciiTheme="minorHAnsi" w:eastAsia="MS Mincho" w:hAnsiTheme="minorHAnsi" w:cstheme="minorHAnsi"/>
        </w:rPr>
        <w:t>i</w:t>
      </w:r>
      <w:r>
        <w:rPr>
          <w:rFonts w:asciiTheme="minorHAnsi" w:eastAsia="MS Mincho" w:hAnsiTheme="minorHAnsi" w:cstheme="minorHAnsi"/>
        </w:rPr>
        <w:t xml:space="preserve">t </w:t>
      </w:r>
      <w:r w:rsidR="00165643">
        <w:rPr>
          <w:rFonts w:asciiTheme="minorHAnsi" w:eastAsia="MS Mincho" w:hAnsiTheme="minorHAnsi" w:cstheme="minorHAnsi"/>
        </w:rPr>
        <w:t xml:space="preserve">can </w:t>
      </w:r>
      <w:r w:rsidR="003C27C7">
        <w:rPr>
          <w:rFonts w:asciiTheme="minorHAnsi" w:eastAsia="MS Mincho" w:hAnsiTheme="minorHAnsi" w:cstheme="minorHAnsi"/>
        </w:rPr>
        <w:t xml:space="preserve">easily </w:t>
      </w:r>
      <w:r w:rsidR="00165643">
        <w:rPr>
          <w:rFonts w:asciiTheme="minorHAnsi" w:eastAsia="MS Mincho" w:hAnsiTheme="minorHAnsi" w:cstheme="minorHAnsi"/>
        </w:rPr>
        <w:t>achieve</w:t>
      </w:r>
      <w:r w:rsidR="003C27C7">
        <w:rPr>
          <w:rFonts w:asciiTheme="minorHAnsi" w:eastAsia="MS Mincho" w:hAnsiTheme="minorHAnsi" w:cstheme="minorHAnsi"/>
        </w:rPr>
        <w:t xml:space="preserve"> a reasonable level of platform independence</w:t>
      </w:r>
      <w:r w:rsidR="00553886">
        <w:rPr>
          <w:rFonts w:asciiTheme="minorHAnsi" w:eastAsia="MS Mincho" w:hAnsiTheme="minorHAnsi" w:cstheme="minorHAnsi"/>
        </w:rPr>
        <w:t xml:space="preserve"> since the application is developed in Java and MySQL.</w:t>
      </w:r>
    </w:p>
    <w:p w:rsidR="00A45968" w:rsidRDefault="00297669" w:rsidP="009F4538">
      <w:pPr>
        <w:rPr>
          <w:rFonts w:asciiTheme="minorHAnsi" w:eastAsia="MS Mincho" w:hAnsiTheme="minorHAnsi" w:cstheme="minorHAnsi"/>
        </w:rPr>
      </w:pPr>
      <w:r>
        <w:rPr>
          <w:rFonts w:asciiTheme="minorHAnsi" w:eastAsia="MS Mincho" w:hAnsiTheme="minorHAnsi" w:cstheme="minorHAnsi"/>
        </w:rPr>
        <w:t xml:space="preserve">[4] </w:t>
      </w:r>
      <w:r w:rsidRPr="00297669">
        <w:rPr>
          <w:rFonts w:asciiTheme="minorHAnsi" w:eastAsia="MS Mincho" w:hAnsiTheme="minorHAnsi" w:cstheme="minorHAnsi"/>
          <w:b/>
        </w:rPr>
        <w:t>Security</w:t>
      </w:r>
      <w:r>
        <w:rPr>
          <w:rFonts w:asciiTheme="minorHAnsi" w:eastAsia="MS Mincho" w:hAnsiTheme="minorHAnsi" w:cstheme="minorHAnsi"/>
          <w:b/>
        </w:rPr>
        <w:t xml:space="preserve"> – </w:t>
      </w:r>
      <w:r>
        <w:rPr>
          <w:rFonts w:asciiTheme="minorHAnsi" w:eastAsia="MS Mincho" w:hAnsiTheme="minorHAnsi" w:cstheme="minorHAnsi"/>
        </w:rPr>
        <w:t xml:space="preserve">A security mechanism must be in place </w:t>
      </w:r>
      <w:r w:rsidR="00EE2EF1">
        <w:rPr>
          <w:rFonts w:asciiTheme="minorHAnsi" w:eastAsia="MS Mincho" w:hAnsiTheme="minorHAnsi" w:cstheme="minorHAnsi"/>
        </w:rPr>
        <w:t>to avoid</w:t>
      </w:r>
      <w:r>
        <w:rPr>
          <w:rFonts w:asciiTheme="minorHAnsi" w:eastAsia="MS Mincho" w:hAnsiTheme="minorHAnsi" w:cstheme="minorHAnsi"/>
        </w:rPr>
        <w:t xml:space="preserve"> unauthorized access to the system. All users must login with a valid username and password.</w:t>
      </w:r>
    </w:p>
    <w:p w:rsidR="00A234D0" w:rsidRDefault="0064307F" w:rsidP="009F4538">
      <w:pPr>
        <w:rPr>
          <w:rFonts w:asciiTheme="minorHAnsi" w:eastAsia="MS Mincho" w:hAnsiTheme="minorHAnsi" w:cstheme="minorHAnsi"/>
        </w:rPr>
      </w:pPr>
      <w:r>
        <w:rPr>
          <w:rFonts w:asciiTheme="minorHAnsi" w:eastAsia="MS Mincho" w:hAnsiTheme="minorHAnsi" w:cstheme="minorHAnsi"/>
        </w:rPr>
        <w:t xml:space="preserve">[5] </w:t>
      </w:r>
      <w:r w:rsidRPr="0064307F">
        <w:rPr>
          <w:rFonts w:asciiTheme="minorHAnsi" w:eastAsia="MS Mincho" w:hAnsiTheme="minorHAnsi" w:cstheme="minorHAnsi"/>
          <w:b/>
        </w:rPr>
        <w:t>Maintainability</w:t>
      </w:r>
      <w:r>
        <w:rPr>
          <w:rFonts w:asciiTheme="minorHAnsi" w:eastAsia="MS Mincho" w:hAnsiTheme="minorHAnsi" w:cstheme="minorHAnsi"/>
          <w:b/>
        </w:rPr>
        <w:t xml:space="preserve"> </w:t>
      </w:r>
      <w:r w:rsidR="00174FEA">
        <w:rPr>
          <w:rFonts w:asciiTheme="minorHAnsi" w:eastAsia="MS Mincho" w:hAnsiTheme="minorHAnsi" w:cstheme="minorHAnsi"/>
        </w:rPr>
        <w:t>–</w:t>
      </w:r>
      <w:r>
        <w:rPr>
          <w:rFonts w:asciiTheme="minorHAnsi" w:eastAsia="MS Mincho" w:hAnsiTheme="minorHAnsi" w:cstheme="minorHAnsi"/>
        </w:rPr>
        <w:t xml:space="preserve"> </w:t>
      </w:r>
      <w:r w:rsidR="00174FEA">
        <w:rPr>
          <w:rFonts w:asciiTheme="minorHAnsi" w:eastAsia="MS Mincho" w:hAnsiTheme="minorHAnsi" w:cstheme="minorHAnsi"/>
        </w:rPr>
        <w:t xml:space="preserve">Standard naming convention must be adhered to when naming classes, methods and </w:t>
      </w:r>
      <w:r w:rsidR="0059314B">
        <w:rPr>
          <w:rFonts w:asciiTheme="minorHAnsi" w:eastAsia="MS Mincho" w:hAnsiTheme="minorHAnsi" w:cstheme="minorHAnsi"/>
        </w:rPr>
        <w:t>variables.</w:t>
      </w:r>
      <w:r w:rsidR="00FC57FB">
        <w:rPr>
          <w:rFonts w:asciiTheme="minorHAnsi" w:eastAsia="MS Mincho" w:hAnsiTheme="minorHAnsi" w:cstheme="minorHAnsi"/>
        </w:rPr>
        <w:t xml:space="preserve"> </w:t>
      </w:r>
      <w:r w:rsidR="000752B9">
        <w:rPr>
          <w:rFonts w:asciiTheme="minorHAnsi" w:eastAsia="MS Mincho" w:hAnsiTheme="minorHAnsi" w:cstheme="minorHAnsi"/>
        </w:rPr>
        <w:t xml:space="preserve">The </w:t>
      </w:r>
      <w:r w:rsidR="00F47956">
        <w:rPr>
          <w:rFonts w:asciiTheme="minorHAnsi" w:eastAsia="MS Mincho" w:hAnsiTheme="minorHAnsi" w:cstheme="minorHAnsi"/>
        </w:rPr>
        <w:t>M</w:t>
      </w:r>
      <w:r w:rsidR="00FC57FB">
        <w:rPr>
          <w:rFonts w:asciiTheme="minorHAnsi" w:eastAsia="MS Mincho" w:hAnsiTheme="minorHAnsi" w:cstheme="minorHAnsi"/>
        </w:rPr>
        <w:t xml:space="preserve">odel-View-Controller (MVC) design pattern will be utilized to allow for the application’s </w:t>
      </w:r>
      <w:r w:rsidR="00E71D78">
        <w:rPr>
          <w:rFonts w:asciiTheme="minorHAnsi" w:eastAsia="MS Mincho" w:hAnsiTheme="minorHAnsi" w:cstheme="minorHAnsi"/>
        </w:rPr>
        <w:t>flexibility and maintainability.</w:t>
      </w:r>
    </w:p>
    <w:p w:rsidR="00A234D0" w:rsidRDefault="00A234D0" w:rsidP="009F4538">
      <w:pPr>
        <w:rPr>
          <w:rFonts w:asciiTheme="minorHAnsi" w:eastAsia="MS Mincho" w:hAnsiTheme="minorHAnsi" w:cstheme="minorHAnsi"/>
        </w:rPr>
      </w:pPr>
    </w:p>
    <w:p w:rsidR="00A234D0" w:rsidRDefault="00A234D0" w:rsidP="00A234D0">
      <w:pPr>
        <w:pStyle w:val="NoSpacing"/>
        <w:rPr>
          <w:rFonts w:ascii="Calibri" w:eastAsia="MS Mincho" w:hAnsi="Calibri"/>
          <w:b/>
          <w:sz w:val="32"/>
          <w:szCs w:val="32"/>
        </w:rPr>
      </w:pPr>
      <w:r w:rsidRPr="00A234D0">
        <w:rPr>
          <w:rFonts w:asciiTheme="minorHAnsi" w:eastAsia="MS Mincho" w:hAnsiTheme="minorHAnsi"/>
          <w:b/>
          <w:sz w:val="32"/>
          <w:szCs w:val="32"/>
        </w:rPr>
        <w:t xml:space="preserve">Hardware </w:t>
      </w:r>
      <w:r w:rsidRPr="00A234D0">
        <w:rPr>
          <w:rFonts w:ascii="Calibri" w:eastAsia="MS Mincho" w:hAnsi="Calibri"/>
          <w:b/>
          <w:sz w:val="32"/>
          <w:szCs w:val="32"/>
        </w:rPr>
        <w:t>Requirements</w:t>
      </w:r>
    </w:p>
    <w:p w:rsidR="001030CF" w:rsidRPr="001030CF" w:rsidRDefault="001030CF" w:rsidP="00A234D0">
      <w:pPr>
        <w:pStyle w:val="NoSpacing"/>
        <w:rPr>
          <w:rFonts w:asciiTheme="minorHAnsi" w:eastAsia="MS Mincho" w:hAnsiTheme="minorHAnsi"/>
        </w:rPr>
      </w:pPr>
    </w:p>
    <w:p w:rsidR="00A234D0" w:rsidRDefault="00A234D0" w:rsidP="00A234D0">
      <w:r>
        <w:rPr>
          <w:noProof/>
          <w:lang w:val="en-GB" w:eastAsia="en-GB" w:bidi="ar-SA"/>
        </w:rPr>
        <w:drawing>
          <wp:anchor distT="0" distB="0" distL="114300" distR="114300" simplePos="0" relativeHeight="251688960" behindDoc="0" locked="0" layoutInCell="1" allowOverlap="1" wp14:anchorId="792B9AA2" wp14:editId="18D82041">
            <wp:simplePos x="0" y="0"/>
            <wp:positionH relativeFrom="column">
              <wp:posOffset>0</wp:posOffset>
            </wp:positionH>
            <wp:positionV relativeFrom="paragraph">
              <wp:posOffset>0</wp:posOffset>
            </wp:positionV>
            <wp:extent cx="1645920" cy="1645920"/>
            <wp:effectExtent l="0" t="0" r="0" b="0"/>
            <wp:wrapSquare wrapText="bothSides"/>
            <wp:docPr id="32" name="Picture 32" descr="http://img.dxcdn.com/productimages/sku_36288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dxcdn.com/productimages/sku_362889_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34D0" w:rsidRPr="00655CAD" w:rsidRDefault="00A234D0" w:rsidP="00A234D0">
      <w:pPr>
        <w:rPr>
          <w:sz w:val="16"/>
          <w:szCs w:val="16"/>
        </w:rPr>
      </w:pPr>
      <w:proofErr w:type="gramStart"/>
      <w:r w:rsidRPr="00655CAD">
        <w:rPr>
          <w:sz w:val="16"/>
          <w:szCs w:val="16"/>
        </w:rPr>
        <w:t>deal</w:t>
      </w:r>
      <w:proofErr w:type="gramEnd"/>
      <w:r w:rsidRPr="00655CAD">
        <w:rPr>
          <w:sz w:val="16"/>
          <w:szCs w:val="16"/>
        </w:rPr>
        <w:t xml:space="preserve"> extreme(20/11/2014) sku_362889_2.jpg, available from </w:t>
      </w:r>
      <w:hyperlink r:id="rId17" w:history="1">
        <w:r w:rsidRPr="00655CAD">
          <w:rPr>
            <w:rStyle w:val="Hyperlink"/>
            <w:sz w:val="16"/>
            <w:szCs w:val="16"/>
          </w:rPr>
          <w:t>http://dxcdn.com/productimages/sku_362889_2.jpg</w:t>
        </w:r>
      </w:hyperlink>
      <w:r w:rsidRPr="00655CAD">
        <w:rPr>
          <w:sz w:val="16"/>
          <w:szCs w:val="16"/>
        </w:rPr>
        <w:t xml:space="preserve"> [Accessed 29/01/2015 ]</w:t>
      </w:r>
    </w:p>
    <w:p w:rsidR="00A234D0" w:rsidRDefault="00601E30" w:rsidP="00A234D0">
      <w:r>
        <w:t>[1] 3.2”/3.5” LCD Touch-Screen</w:t>
      </w:r>
    </w:p>
    <w:p w:rsidR="00A234D0" w:rsidRDefault="00A234D0" w:rsidP="00A234D0"/>
    <w:p w:rsidR="00A234D0" w:rsidRDefault="00A234D0" w:rsidP="00A234D0"/>
    <w:p w:rsidR="00A234D0" w:rsidRDefault="00A234D0" w:rsidP="00A234D0">
      <w:r>
        <w:rPr>
          <w:noProof/>
          <w:lang w:val="en-GB" w:eastAsia="en-GB" w:bidi="ar-SA"/>
        </w:rPr>
        <w:drawing>
          <wp:anchor distT="0" distB="0" distL="114300" distR="114300" simplePos="0" relativeHeight="251689984" behindDoc="0" locked="0" layoutInCell="1" allowOverlap="1" wp14:anchorId="365A2A91" wp14:editId="3C1FC50F">
            <wp:simplePos x="0" y="0"/>
            <wp:positionH relativeFrom="column">
              <wp:posOffset>0</wp:posOffset>
            </wp:positionH>
            <wp:positionV relativeFrom="paragraph">
              <wp:posOffset>326390</wp:posOffset>
            </wp:positionV>
            <wp:extent cx="1472565" cy="1472565"/>
            <wp:effectExtent l="0" t="0" r="0" b="0"/>
            <wp:wrapSquare wrapText="bothSides"/>
            <wp:docPr id="33" name="Picture 33" descr="https://www.modmypi.com/image/cache/data/raspberry-pi-b+-2-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odmypi.com/image/cache/data/raspberry-pi-b+-2-800x8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565" cy="1472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34D0" w:rsidRDefault="00A234D0" w:rsidP="00A234D0"/>
    <w:p w:rsidR="00A234D0" w:rsidRDefault="00A234D0" w:rsidP="00A234D0">
      <w:r w:rsidRPr="00655CAD">
        <w:rPr>
          <w:sz w:val="16"/>
          <w:szCs w:val="16"/>
        </w:rPr>
        <w:t>MODMYPI (no date) raspberry-pi-b+-2-800x800.jpg, available from https://www.modmypi.com/image/cache/data/raspberry-pi-b+-2-800x800.jpg [Accessed 29/01/2015]</w:t>
      </w:r>
    </w:p>
    <w:p w:rsidR="00A234D0" w:rsidRDefault="00601E30" w:rsidP="00A234D0">
      <w:r>
        <w:t>[2] Raspberry Pi Model B+</w:t>
      </w:r>
    </w:p>
    <w:p w:rsidR="00A234D0" w:rsidRDefault="00A234D0" w:rsidP="00A234D0"/>
    <w:p w:rsidR="00A234D0" w:rsidRDefault="00A234D0" w:rsidP="00A234D0"/>
    <w:p w:rsidR="00A234D0" w:rsidRDefault="00A234D0" w:rsidP="00A234D0"/>
    <w:p w:rsidR="00A234D0" w:rsidRDefault="00A234D0" w:rsidP="00A234D0"/>
    <w:p w:rsidR="00A234D0" w:rsidRDefault="00A234D0" w:rsidP="00A234D0"/>
    <w:p w:rsidR="00A234D0" w:rsidRDefault="00A234D0" w:rsidP="00A234D0">
      <w:r>
        <w:rPr>
          <w:noProof/>
          <w:lang w:val="en-GB" w:eastAsia="en-GB" w:bidi="ar-SA"/>
        </w:rPr>
        <w:lastRenderedPageBreak/>
        <w:drawing>
          <wp:anchor distT="0" distB="0" distL="114300" distR="114300" simplePos="0" relativeHeight="251692032" behindDoc="0" locked="0" layoutInCell="1" allowOverlap="1" wp14:anchorId="29D795C2" wp14:editId="4E990DFD">
            <wp:simplePos x="0" y="0"/>
            <wp:positionH relativeFrom="column">
              <wp:posOffset>0</wp:posOffset>
            </wp:positionH>
            <wp:positionV relativeFrom="paragraph">
              <wp:posOffset>-635</wp:posOffset>
            </wp:positionV>
            <wp:extent cx="1755775" cy="1577975"/>
            <wp:effectExtent l="0" t="0" r="0" b="3175"/>
            <wp:wrapSquare wrapText="bothSides"/>
            <wp:docPr id="34" name="Picture 34" descr="http://i00.i.aliimg.com/wsphoto/v0/645743250/High-Quality-5000mAh-External-Battery-Charger-Power-Bank-portable-power-2-Dual-USB-2A-for-black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00.i.aliimg.com/wsphoto/v0/645743250/High-Quality-5000mAh-External-Battery-Charger-Power-Bank-portable-power-2-Dual-USB-2A-for-blackber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775" cy="157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34D0" w:rsidRPr="00655CAD" w:rsidRDefault="00A234D0" w:rsidP="00A234D0">
      <w:pPr>
        <w:rPr>
          <w:sz w:val="16"/>
          <w:szCs w:val="16"/>
        </w:rPr>
      </w:pPr>
      <w:proofErr w:type="gramStart"/>
      <w:r w:rsidRPr="00655CAD">
        <w:rPr>
          <w:sz w:val="16"/>
          <w:szCs w:val="16"/>
        </w:rPr>
        <w:t>aliexpress</w:t>
      </w:r>
      <w:proofErr w:type="gramEnd"/>
      <w:r w:rsidRPr="00655CAD">
        <w:rPr>
          <w:sz w:val="16"/>
          <w:szCs w:val="16"/>
        </w:rPr>
        <w:t xml:space="preserve"> (no date) High-Quality-5000mAh-External-Battery-Charger-Power-Bank-portable-power-2-Dual-</w:t>
      </w:r>
      <w:smartTag w:uri="urn:schemas-microsoft-com:office:smarttags" w:element="stockticker">
        <w:r w:rsidRPr="00655CAD">
          <w:rPr>
            <w:sz w:val="16"/>
            <w:szCs w:val="16"/>
          </w:rPr>
          <w:t>USB</w:t>
        </w:r>
      </w:smartTag>
      <w:r w:rsidRPr="00655CAD">
        <w:rPr>
          <w:sz w:val="16"/>
          <w:szCs w:val="16"/>
        </w:rPr>
        <w:t>-2A-for-blackberry.jpg, available from http://i00.i.aliimg.com/wsphoto/v0/645743250/High-Quality-5000mAh-External-Battery-Charger-Power-Bank-portable-power-2-Dual-USB-2A-for-blackberry.jpg [Accessed 29/01/2015]</w:t>
      </w:r>
    </w:p>
    <w:p w:rsidR="00A234D0" w:rsidRPr="002B2CEA" w:rsidRDefault="0018018B" w:rsidP="00A234D0">
      <w:r>
        <w:t>[3] Portable USB Power Bank</w:t>
      </w:r>
    </w:p>
    <w:p w:rsidR="00A234D0" w:rsidRDefault="00A234D0" w:rsidP="00A234D0"/>
    <w:p w:rsidR="00A234D0" w:rsidRPr="006A457F" w:rsidRDefault="00A234D0" w:rsidP="00A234D0">
      <w:r w:rsidRPr="00655CAD">
        <w:rPr>
          <w:noProof/>
          <w:sz w:val="16"/>
          <w:szCs w:val="16"/>
          <w:lang w:val="en-GB" w:eastAsia="en-GB" w:bidi="ar-SA"/>
        </w:rPr>
        <w:drawing>
          <wp:anchor distT="0" distB="0" distL="114300" distR="114300" simplePos="0" relativeHeight="251691008" behindDoc="0" locked="0" layoutInCell="1" allowOverlap="1" wp14:anchorId="60BA8CEF" wp14:editId="6FBD877C">
            <wp:simplePos x="0" y="0"/>
            <wp:positionH relativeFrom="column">
              <wp:posOffset>0</wp:posOffset>
            </wp:positionH>
            <wp:positionV relativeFrom="paragraph">
              <wp:posOffset>-2540</wp:posOffset>
            </wp:positionV>
            <wp:extent cx="2637155" cy="1963420"/>
            <wp:effectExtent l="0" t="0" r="0" b="0"/>
            <wp:wrapSquare wrapText="bothSides"/>
            <wp:docPr id="35" name="Picture 35" descr="http://www.terminalthinclient.com/photo/pl1463338-handheld_psc_portable_barcode_scanner_sc8805_for_supermarket_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rminalthinclient.com/photo/pl1463338-handheld_psc_portable_barcode_scanner_sc8805_for_supermarket_u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7155" cy="196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CAD">
        <w:rPr>
          <w:sz w:val="16"/>
          <w:szCs w:val="16"/>
        </w:rPr>
        <w:t>ELEGOAL (no date) pl1463338-handheld_psc_portable_barcode_scanner_sc8805_for_supermarket_use.jpg, available from http://www.terminalthinclient.com/photo/pl1463338-handheld_psc_portable_barcode_scanner_sc8805_for_supermarket_use.jpg [Accessed 29/01/2015]</w:t>
      </w:r>
    </w:p>
    <w:p w:rsidR="00A234D0" w:rsidRPr="006A457F" w:rsidRDefault="00A234D0" w:rsidP="00A234D0"/>
    <w:p w:rsidR="00A234D0" w:rsidRDefault="0018018B" w:rsidP="009F4538">
      <w:pPr>
        <w:rPr>
          <w:rFonts w:asciiTheme="minorHAnsi" w:eastAsia="MS Mincho" w:hAnsiTheme="minorHAnsi" w:cstheme="minorHAnsi"/>
        </w:rPr>
      </w:pPr>
      <w:r>
        <w:rPr>
          <w:rFonts w:asciiTheme="minorHAnsi" w:eastAsia="MS Mincho" w:hAnsiTheme="minorHAnsi" w:cstheme="minorHAnsi"/>
        </w:rPr>
        <w:t>[4] USB Handheld Barcode Scanner</w:t>
      </w:r>
    </w:p>
    <w:p w:rsidR="00C14CE2" w:rsidRPr="00A234D0" w:rsidRDefault="00C14CE2" w:rsidP="009F4538">
      <w:pPr>
        <w:rPr>
          <w:rFonts w:asciiTheme="minorHAnsi" w:eastAsia="MS Mincho" w:hAnsiTheme="minorHAnsi" w:cstheme="minorHAnsi"/>
        </w:rPr>
      </w:pPr>
    </w:p>
    <w:p w:rsidR="00B51A21" w:rsidRDefault="00B51A21" w:rsidP="009F4538">
      <w:pPr>
        <w:rPr>
          <w:rFonts w:asciiTheme="minorHAnsi" w:eastAsia="MS Mincho" w:hAnsiTheme="minorHAnsi" w:cstheme="minorHAnsi"/>
          <w:b/>
          <w:sz w:val="24"/>
          <w:szCs w:val="24"/>
        </w:rPr>
      </w:pPr>
    </w:p>
    <w:p w:rsidR="00106C23" w:rsidRDefault="00106C23" w:rsidP="009F4538">
      <w:pPr>
        <w:rPr>
          <w:rFonts w:asciiTheme="minorHAnsi" w:eastAsia="MS Mincho" w:hAnsiTheme="minorHAnsi" w:cstheme="minorHAnsi"/>
          <w:b/>
          <w:sz w:val="24"/>
          <w:szCs w:val="24"/>
        </w:rPr>
      </w:pPr>
    </w:p>
    <w:p w:rsidR="004F1129" w:rsidRPr="009F0B27" w:rsidRDefault="005F4494" w:rsidP="009F4538">
      <w:pPr>
        <w:rPr>
          <w:rFonts w:ascii="Calibri" w:eastAsia="MS Mincho" w:hAnsi="Calibri" w:cstheme="minorHAnsi"/>
          <w:sz w:val="32"/>
          <w:szCs w:val="32"/>
        </w:rPr>
      </w:pPr>
      <w:r>
        <w:rPr>
          <w:rFonts w:ascii="Calibri" w:eastAsia="MS Mincho" w:hAnsi="Calibri" w:cstheme="minorHAnsi"/>
          <w:b/>
          <w:sz w:val="32"/>
          <w:szCs w:val="32"/>
        </w:rPr>
        <w:t xml:space="preserve">Initial </w:t>
      </w:r>
      <w:r w:rsidR="004F1129" w:rsidRPr="009F0B27">
        <w:rPr>
          <w:rFonts w:ascii="Calibri" w:eastAsia="MS Mincho" w:hAnsi="Calibri" w:cstheme="minorHAnsi"/>
          <w:b/>
          <w:sz w:val="32"/>
          <w:szCs w:val="32"/>
        </w:rPr>
        <w:t>Top Level Use Case Model</w:t>
      </w:r>
    </w:p>
    <w:p w:rsidR="00304BBF" w:rsidRDefault="00990F52" w:rsidP="009F4538">
      <w:pPr>
        <w:rPr>
          <w:rFonts w:asciiTheme="minorHAnsi" w:eastAsia="MS Mincho" w:hAnsiTheme="minorHAnsi" w:cstheme="minorHAnsi"/>
          <w:b/>
          <w:sz w:val="24"/>
          <w:szCs w:val="24"/>
        </w:rPr>
      </w:pPr>
      <w:r w:rsidRPr="00990F52">
        <w:rPr>
          <w:noProof/>
          <w:sz w:val="32"/>
          <w:szCs w:val="32"/>
          <w:lang w:val="en-GB" w:eastAsia="en-GB" w:bidi="ar-SA"/>
        </w:rPr>
        <mc:AlternateContent>
          <mc:Choice Requires="wps">
            <w:drawing>
              <wp:anchor distT="0" distB="0" distL="114300" distR="114300" simplePos="0" relativeHeight="251654138" behindDoc="0" locked="0" layoutInCell="1" allowOverlap="1" wp14:anchorId="07F806B9" wp14:editId="5126A314">
                <wp:simplePos x="0" y="0"/>
                <wp:positionH relativeFrom="column">
                  <wp:posOffset>1021080</wp:posOffset>
                </wp:positionH>
                <wp:positionV relativeFrom="paragraph">
                  <wp:posOffset>46990</wp:posOffset>
                </wp:positionV>
                <wp:extent cx="747395" cy="478790"/>
                <wp:effectExtent l="0" t="0" r="0" b="0"/>
                <wp:wrapNone/>
                <wp:docPr id="8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478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F3D" w:rsidRPr="001104D6" w:rsidRDefault="003F2F3D" w:rsidP="000F5CC5">
                            <w:pPr>
                              <w:jc w:val="center"/>
                              <w:rPr>
                                <w:rFonts w:ascii="Calibri" w:hAnsi="Calibri"/>
                                <w:b/>
                                <w:sz w:val="24"/>
                                <w:szCs w:val="24"/>
                              </w:rPr>
                            </w:pPr>
                            <w:r w:rsidRPr="001104D6">
                              <w:rPr>
                                <w:rFonts w:ascii="Calibri" w:hAnsi="Calibri"/>
                                <w:b/>
                                <w:sz w:val="24"/>
                                <w:szCs w:val="24"/>
                              </w:rPr>
                              <w:t>POS-Pi</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24" o:spid="_x0000_s1031" type="#_x0000_t202" style="position:absolute;margin-left:80.4pt;margin-top:3.7pt;width:58.85pt;height:37.7pt;z-index:2516541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" stroked="f">
                <v:textbox>
                  <w:txbxContent>
                    <w:p w:rsidR="00AC02B4" w:rsidRPr="001104D6" w:rsidRDefault="00AC02B4" w:rsidP="000F5CC5">
                      <w:pPr>
                        <w:jc w:val="center"/>
                        <w:rPr>
                          <w:rFonts w:ascii="Calibri" w:hAnsi="Calibri"/>
                          <w:b/>
                          <w:sz w:val="24"/>
                          <w:szCs w:val="24"/>
                        </w:rPr>
                      </w:pPr>
                      <w:r w:rsidRPr="001104D6">
                        <w:rPr>
                          <w:rFonts w:ascii="Calibri" w:hAnsi="Calibri"/>
                          <w:b/>
                          <w:sz w:val="24"/>
                          <w:szCs w:val="24"/>
                        </w:rPr>
                        <w:t>POS-Pi</w:t>
                      </w:r>
                    </w:p>
                  </w:txbxContent>
                </v:textbox>
              </v:shape>
            </w:pict>
          </mc:Fallback>
        </mc:AlternateContent>
      </w:r>
      <w:r w:rsidR="00504339">
        <w:rPr>
          <w:noProof/>
          <w:lang w:val="en-GB" w:eastAsia="en-GB" w:bidi="ar-SA"/>
        </w:rPr>
        <mc:AlternateContent>
          <mc:Choice Requires="wpg">
            <w:drawing>
              <wp:anchor distT="0" distB="0" distL="114300" distR="114300" simplePos="0" relativeHeight="251700224" behindDoc="0" locked="0" layoutInCell="1" allowOverlap="1" wp14:anchorId="47D945F5" wp14:editId="755DB386">
                <wp:simplePos x="0" y="0"/>
                <wp:positionH relativeFrom="column">
                  <wp:posOffset>2238738</wp:posOffset>
                </wp:positionH>
                <wp:positionV relativeFrom="paragraph">
                  <wp:posOffset>240030</wp:posOffset>
                </wp:positionV>
                <wp:extent cx="1174750" cy="799465"/>
                <wp:effectExtent l="0" t="0" r="25400" b="19685"/>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0" cy="799465"/>
                          <a:chOff x="2552" y="4860"/>
                          <a:chExt cx="1980" cy="720"/>
                        </a:xfrm>
                      </wpg:grpSpPr>
                      <wps:wsp>
                        <wps:cNvPr id="66" name="Oval 23"/>
                        <wps:cNvSpPr>
                          <a:spLocks noChangeArrowheads="1"/>
                        </wps:cNvSpPr>
                        <wps:spPr bwMode="auto">
                          <a:xfrm>
                            <a:off x="2552" y="4860"/>
                            <a:ext cx="198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Text Box 24"/>
                        <wps:cNvSpPr txBox="1">
                          <a:spLocks noChangeArrowheads="1"/>
                        </wps:cNvSpPr>
                        <wps:spPr bwMode="auto">
                          <a:xfrm>
                            <a:off x="2912" y="4952"/>
                            <a:ext cx="1260"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F3D" w:rsidRPr="0009641A" w:rsidRDefault="003F2F3D" w:rsidP="006F164B">
                              <w:pPr>
                                <w:jc w:val="center"/>
                                <w:rPr>
                                  <w:rFonts w:ascii="Comic Sans MS" w:hAnsi="Comic Sans MS"/>
                                </w:rPr>
                              </w:pPr>
                              <w:r>
                                <w:rPr>
                                  <w:rFonts w:ascii="Comic Sans MS" w:hAnsi="Comic Sans MS"/>
                                </w:rPr>
                                <w:t>Checkout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 o:spid="_x0000_s1032" style="position:absolute;margin-left:176.3pt;margin-top:18.9pt;width:92.5pt;height:62.95pt;z-index:251700224" coordorigin="2552,4860" coordsize="19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">
                <v:oval id="Oval 23" o:spid="_x0000_s1033" style="position:absolute;left:2552;top:486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shape id="_x0000_s1034" type="#_x0000_t202" style="position:absolute;left:2912;top:4952;width:1260;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QdMIA&#10;AADbAAAADwAAAGRycy9kb3ducmV2LnhtbESP3YrCMBSE7wXfIRxhb0RTxW21GkUXVrz15wGOzbEt&#10;Nieliba+/UYQ9nKYmW+Y1aYzlXhS40rLCibjCARxZnXJuYLL+Xc0B+E8ssbKMil4kYPNut9bYapt&#10;y0d6nnwuAoRdigoK7+tUSpcVZNCNbU0cvJttDPogm1zqBtsAN5WcRlEsDZYcFgqs6aeg7H56GAW3&#10;Qzv8XrTXvb8kx1m8wzK52pdSX4NuuwThqfP/4U/7oBXEC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hB0wgAAANsAAAAPAAAAAAAAAAAAAAAAAJgCAABkcnMvZG93&#10;bnJldi54bWxQSwUGAAAAAAQABAD1AAAAhwMAAAAA&#10;" stroked="f">
                  <v:textbox>
                    <w:txbxContent>
                      <w:p w:rsidR="00AC02B4" w:rsidRPr="0009641A" w:rsidRDefault="00AC02B4" w:rsidP="006F164B">
                        <w:pPr>
                          <w:jc w:val="center"/>
                          <w:rPr>
                            <w:rFonts w:ascii="Comic Sans MS" w:hAnsi="Comic Sans MS"/>
                          </w:rPr>
                        </w:pPr>
                        <w:r>
                          <w:rPr>
                            <w:rFonts w:ascii="Comic Sans MS" w:hAnsi="Comic Sans MS"/>
                          </w:rPr>
                          <w:t>Checkout</w:t>
                        </w:r>
                      </w:p>
                    </w:txbxContent>
                  </v:textbox>
                </v:shape>
              </v:group>
            </w:pict>
          </mc:Fallback>
        </mc:AlternateContent>
      </w:r>
      <w:r w:rsidR="00504339">
        <w:rPr>
          <w:rFonts w:asciiTheme="minorHAnsi" w:eastAsia="MS Mincho" w:hAnsiTheme="minorHAnsi" w:cstheme="minorHAnsi"/>
          <w:b/>
          <w:noProof/>
          <w:sz w:val="24"/>
          <w:szCs w:val="24"/>
          <w:lang w:val="en-GB" w:eastAsia="en-GB" w:bidi="ar-SA"/>
        </w:rPr>
        <mc:AlternateContent>
          <mc:Choice Requires="wps">
            <w:drawing>
              <wp:anchor distT="0" distB="0" distL="114300" distR="114300" simplePos="0" relativeHeight="251720704" behindDoc="0" locked="0" layoutInCell="1" allowOverlap="1" wp14:anchorId="2C7CAB48" wp14:editId="45C3C458">
                <wp:simplePos x="0" y="0"/>
                <wp:positionH relativeFrom="column">
                  <wp:posOffset>1021715</wp:posOffset>
                </wp:positionH>
                <wp:positionV relativeFrom="paragraph">
                  <wp:posOffset>74839</wp:posOffset>
                </wp:positionV>
                <wp:extent cx="3570514" cy="3603172"/>
                <wp:effectExtent l="0" t="0" r="11430" b="16510"/>
                <wp:wrapNone/>
                <wp:docPr id="84" name="Rectangle 84"/>
                <wp:cNvGraphicFramePr/>
                <a:graphic xmlns:a="http://schemas.openxmlformats.org/drawingml/2006/main">
                  <a:graphicData uri="http://schemas.microsoft.com/office/word/2010/wordprocessingShape">
                    <wps:wsp>
                      <wps:cNvSpPr/>
                      <wps:spPr>
                        <a:xfrm>
                          <a:off x="0" y="0"/>
                          <a:ext cx="3570514" cy="360317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6" style="position:absolute;margin-left:80.45pt;margin-top:5.9pt;width:281.15pt;height:283.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" filled="f" strokecolor="black [3213]" strokeweight=".25pt"/>
            </w:pict>
          </mc:Fallback>
        </mc:AlternateContent>
      </w:r>
    </w:p>
    <w:p w:rsidR="00304BBF" w:rsidRDefault="00504339" w:rsidP="009F4538">
      <w:pPr>
        <w:rPr>
          <w:rFonts w:asciiTheme="minorHAnsi" w:eastAsia="MS Mincho" w:hAnsiTheme="minorHAnsi" w:cstheme="minorHAnsi"/>
          <w:b/>
          <w:sz w:val="24"/>
          <w:szCs w:val="24"/>
        </w:rPr>
      </w:pPr>
      <w:r>
        <w:rPr>
          <w:noProof/>
          <w:lang w:val="en-GB" w:eastAsia="en-GB" w:bidi="ar-SA"/>
        </w:rPr>
        <mc:AlternateContent>
          <mc:Choice Requires="wps">
            <w:drawing>
              <wp:anchor distT="0" distB="0" distL="114300" distR="114300" simplePos="0" relativeHeight="251704320" behindDoc="0" locked="0" layoutInCell="1" allowOverlap="1" wp14:anchorId="03083F43" wp14:editId="6E6F9EA4">
                <wp:simplePos x="0" y="0"/>
                <wp:positionH relativeFrom="column">
                  <wp:posOffset>3416300</wp:posOffset>
                </wp:positionH>
                <wp:positionV relativeFrom="paragraph">
                  <wp:posOffset>190500</wp:posOffset>
                </wp:positionV>
                <wp:extent cx="1287780" cy="473075"/>
                <wp:effectExtent l="0" t="0" r="26670" b="2222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7780" cy="473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8" o:spid="_x0000_s1026" type="#_x0000_t32" style="position:absolute;margin-left:269pt;margin-top:15pt;width:101.4pt;height:3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"/>
            </w:pict>
          </mc:Fallback>
        </mc:AlternateContent>
      </w:r>
      <w:r>
        <w:rPr>
          <w:noProof/>
          <w:lang w:val="en-GB" w:eastAsia="en-GB" w:bidi="ar-SA"/>
        </w:rPr>
        <mc:AlternateContent>
          <mc:Choice Requires="wps">
            <w:drawing>
              <wp:anchor distT="0" distB="0" distL="114300" distR="114300" simplePos="0" relativeHeight="251702272" behindDoc="0" locked="0" layoutInCell="1" allowOverlap="1" wp14:anchorId="73D27F17" wp14:editId="6D6294BB">
                <wp:simplePos x="0" y="0"/>
                <wp:positionH relativeFrom="column">
                  <wp:posOffset>803910</wp:posOffset>
                </wp:positionH>
                <wp:positionV relativeFrom="paragraph">
                  <wp:posOffset>266700</wp:posOffset>
                </wp:positionV>
                <wp:extent cx="1436370" cy="429260"/>
                <wp:effectExtent l="0" t="0" r="30480" b="2794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6370" cy="429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63.3pt;margin-top:21pt;width:113.1pt;height:33.8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"/>
            </w:pict>
          </mc:Fallback>
        </mc:AlternateContent>
      </w:r>
      <w:r w:rsidR="006F164B" w:rsidRPr="006F164B">
        <w:rPr>
          <w:rFonts w:asciiTheme="minorHAnsi" w:eastAsia="MS Mincho" w:hAnsiTheme="minorHAnsi" w:cstheme="minorHAnsi"/>
          <w:b/>
          <w:noProof/>
          <w:sz w:val="24"/>
          <w:szCs w:val="24"/>
          <w:lang w:val="en-GB" w:eastAsia="en-GB" w:bidi="ar-SA"/>
        </w:rPr>
        <mc:AlternateContent>
          <mc:Choice Requires="wpg">
            <w:drawing>
              <wp:anchor distT="0" distB="0" distL="114300" distR="114300" simplePos="0" relativeHeight="251697152" behindDoc="0" locked="0" layoutInCell="1" allowOverlap="1" wp14:anchorId="79F0C20A" wp14:editId="2451006E">
                <wp:simplePos x="0" y="0"/>
                <wp:positionH relativeFrom="column">
                  <wp:posOffset>4920253</wp:posOffset>
                </wp:positionH>
                <wp:positionV relativeFrom="paragraph">
                  <wp:posOffset>286204</wp:posOffset>
                </wp:positionV>
                <wp:extent cx="342900" cy="800100"/>
                <wp:effectExtent l="0" t="0" r="19050" b="1905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800100"/>
                          <a:chOff x="1230" y="9180"/>
                          <a:chExt cx="720" cy="1620"/>
                        </a:xfrm>
                      </wpg:grpSpPr>
                      <wps:wsp>
                        <wps:cNvPr id="44" name="Oval 4"/>
                        <wps:cNvSpPr>
                          <a:spLocks noChangeArrowheads="1"/>
                        </wps:cNvSpPr>
                        <wps:spPr bwMode="auto">
                          <a:xfrm>
                            <a:off x="1410" y="918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Line 5"/>
                        <wps:cNvCnPr/>
                        <wps:spPr bwMode="auto">
                          <a:xfrm>
                            <a:off x="1590" y="954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6"/>
                        <wps:cNvCnPr/>
                        <wps:spPr bwMode="auto">
                          <a:xfrm>
                            <a:off x="1230" y="97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7"/>
                        <wps:cNvCnPr/>
                        <wps:spPr bwMode="auto">
                          <a:xfrm flipH="1">
                            <a:off x="1230" y="1026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8"/>
                        <wps:cNvCnPr/>
                        <wps:spPr bwMode="auto">
                          <a:xfrm>
                            <a:off x="1590" y="1026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 o:spid="_x0000_s1026" style="position:absolute;margin-left:387.4pt;margin-top:22.55pt;width:27pt;height:63pt;z-index:251697152" coordorigin="1230,918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">
                <v:oval id="Oval 4" o:spid="_x0000_s1027" style="position:absolute;left:1410;top:91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FSsQA&#10;AADbAAAADwAAAGRycy9kb3ducmV2LnhtbESPQWvCQBSE74X+h+UJvdWNjUqJrhIaCnrowbS9P7LP&#10;JJh9G7KvMf33XaHgcZiZb5jtfnKdGmkIrWcDi3kCirjytuXawNfn+/MrqCDIFjvPZOCXAux3jw9b&#10;zKy/8onGUmoVIRwyNNCI9JnWoWrIYZj7njh6Zz84lCiHWtsBrxHuOv2SJGvtsOW40GBPbw1Vl/LH&#10;GSjqvFyPOpVVei4Osrp8fxzThTFPsynfgBKa5B7+bx+sgeUS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3hUrEAAAA2wAAAA8AAAAAAAAAAAAAAAAAmAIAAGRycy9k&#10;b3ducmV2LnhtbFBLBQYAAAAABAAEAPUAAACJAwAAAAA=&#10;"/>
                <v:line id="Line 5" o:spid="_x0000_s1028" style="position:absolute;visibility:visible;mso-wrap-style:square" from="1590,9540" to="1590,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6" o:spid="_x0000_s1029" style="position:absolute;visibility:visible;mso-wrap-style:square" from="1230,9720" to="1950,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7" o:spid="_x0000_s1030" style="position:absolute;flip:x;visibility:visible;mso-wrap-style:square" from="1230,10260" to="1590,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mVCsUAAADbAAAADwAAAGRycy9kb3ducmV2LnhtbESPQWsCMRSE74L/IbxCL1KzFrG6GkUK&#10;hR681JYVb8/N62bZzcs2SXX77xtB8DjMzDfMatPbVpzJh9qxgsk4A0FcOl1zpeDr8+1pDiJEZI2t&#10;Y1LwRwE26+Fghbl2F/6g8z5WIkE45KjAxNjlUobSkMUwdh1x8r6dtxiT9JXUHi8Jblv5nGUzabHm&#10;tGCwo1dDZbP/tQrkfDf68dvTtCmaw2FhirLojjulHh/67RJEpD7ew7f2u1YwfYH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mVCsUAAADbAAAADwAAAAAAAAAA&#10;AAAAAAChAgAAZHJzL2Rvd25yZXYueG1sUEsFBgAAAAAEAAQA+QAAAJMDAAAAAA==&#10;"/>
                <v:line id="Line 8" o:spid="_x0000_s1031" style="position:absolute;visibility:visible;mso-wrap-style:square" from="1590,10260" to="1950,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group>
            </w:pict>
          </mc:Fallback>
        </mc:AlternateContent>
      </w:r>
      <w:r w:rsidR="006F164B" w:rsidRPr="006F164B">
        <w:rPr>
          <w:rFonts w:asciiTheme="minorHAnsi" w:eastAsia="MS Mincho" w:hAnsiTheme="minorHAnsi" w:cstheme="minorHAnsi"/>
          <w:noProof/>
          <w:lang w:val="en-GB" w:eastAsia="en-GB" w:bidi="ar-SA"/>
        </w:rPr>
        <mc:AlternateContent>
          <mc:Choice Requires="wps">
            <w:drawing>
              <wp:anchor distT="0" distB="0" distL="114300" distR="114300" simplePos="0" relativeHeight="251695104" behindDoc="0" locked="0" layoutInCell="1" allowOverlap="1" wp14:anchorId="528A4D1C" wp14:editId="1EBCFA26">
                <wp:simplePos x="0" y="0"/>
                <wp:positionH relativeFrom="column">
                  <wp:posOffset>-1270</wp:posOffset>
                </wp:positionH>
                <wp:positionV relativeFrom="paragraph">
                  <wp:posOffset>1083945</wp:posOffset>
                </wp:positionV>
                <wp:extent cx="935355" cy="391795"/>
                <wp:effectExtent l="0" t="0" r="17145" b="2730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391795"/>
                        </a:xfrm>
                        <a:prstGeom prst="rect">
                          <a:avLst/>
                        </a:prstGeom>
                        <a:solidFill>
                          <a:srgbClr val="FFFFFF"/>
                        </a:solidFill>
                        <a:ln w="9525">
                          <a:solidFill>
                            <a:srgbClr val="000000"/>
                          </a:solidFill>
                          <a:miter lim="800000"/>
                          <a:headEnd/>
                          <a:tailEnd/>
                        </a:ln>
                      </wps:spPr>
                      <wps:txbx>
                        <w:txbxContent>
                          <w:p w:rsidR="003F2F3D" w:rsidRDefault="003F2F3D" w:rsidP="006F164B">
                            <w:pPr>
                              <w:jc w:val="center"/>
                            </w:pPr>
                            <w:r>
                              <w:t>Customer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 o:spid="_x0000_s1035" type="#_x0000_t202" style="position:absolute;margin-left:-.1pt;margin-top:85.35pt;width:73.65pt;height:30.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">
                <v:textbox>
                  <w:txbxContent>
                    <w:p w:rsidR="00AC02B4" w:rsidRDefault="00AC02B4" w:rsidP="006F164B">
                      <w:pPr>
                        <w:jc w:val="center"/>
                      </w:pPr>
                      <w:r>
                        <w:t>Customer</w:t>
                      </w:r>
                    </w:p>
                  </w:txbxContent>
                </v:textbox>
              </v:shape>
            </w:pict>
          </mc:Fallback>
        </mc:AlternateContent>
      </w:r>
      <w:r w:rsidR="006F164B" w:rsidRPr="006F164B">
        <w:rPr>
          <w:rFonts w:asciiTheme="minorHAnsi" w:eastAsia="MS Mincho" w:hAnsiTheme="minorHAnsi" w:cstheme="minorHAnsi"/>
          <w:noProof/>
          <w:lang w:val="en-GB" w:eastAsia="en-GB" w:bidi="ar-SA"/>
        </w:rPr>
        <mc:AlternateContent>
          <mc:Choice Requires="wpg">
            <w:drawing>
              <wp:anchor distT="0" distB="0" distL="114300" distR="114300" simplePos="0" relativeHeight="251694080" behindDoc="0" locked="0" layoutInCell="1" allowOverlap="1" wp14:anchorId="52D54883" wp14:editId="5B4BB915">
                <wp:simplePos x="0" y="0"/>
                <wp:positionH relativeFrom="column">
                  <wp:posOffset>239395</wp:posOffset>
                </wp:positionH>
                <wp:positionV relativeFrom="paragraph">
                  <wp:posOffset>269875</wp:posOffset>
                </wp:positionV>
                <wp:extent cx="342900" cy="800100"/>
                <wp:effectExtent l="0" t="0" r="19050" b="1905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800100"/>
                          <a:chOff x="1230" y="9180"/>
                          <a:chExt cx="720" cy="1620"/>
                        </a:xfrm>
                      </wpg:grpSpPr>
                      <wps:wsp>
                        <wps:cNvPr id="37" name="Oval 4"/>
                        <wps:cNvSpPr>
                          <a:spLocks noChangeArrowheads="1"/>
                        </wps:cNvSpPr>
                        <wps:spPr bwMode="auto">
                          <a:xfrm>
                            <a:off x="1410" y="918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Line 5"/>
                        <wps:cNvCnPr/>
                        <wps:spPr bwMode="auto">
                          <a:xfrm>
                            <a:off x="1590" y="954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6"/>
                        <wps:cNvCnPr/>
                        <wps:spPr bwMode="auto">
                          <a:xfrm>
                            <a:off x="1230" y="97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7"/>
                        <wps:cNvCnPr/>
                        <wps:spPr bwMode="auto">
                          <a:xfrm flipH="1">
                            <a:off x="1230" y="1026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8"/>
                        <wps:cNvCnPr/>
                        <wps:spPr bwMode="auto">
                          <a:xfrm>
                            <a:off x="1590" y="10260"/>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6" o:spid="_x0000_s1026" style="position:absolute;margin-left:18.85pt;margin-top:21.25pt;width:27pt;height:63pt;z-index:251694080" coordorigin="1230,9180" coordsize="72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">
                <v:oval id="Oval 4" o:spid="_x0000_s1027" style="position:absolute;left:1410;top:91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line id="Line 5" o:spid="_x0000_s1028" style="position:absolute;visibility:visible;mso-wrap-style:square" from="1590,9540" to="1590,10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6" o:spid="_x0000_s1029" style="position:absolute;visibility:visible;mso-wrap-style:square" from="1230,9720" to="1950,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7" o:spid="_x0000_s1030" style="position:absolute;flip:x;visibility:visible;mso-wrap-style:square" from="1230,10260" to="1590,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NfsIAAADbAAAADwAAAGRycy9kb3ducmV2LnhtbERPz2vCMBS+D/wfwhO8DE0nMrQaRQaC&#10;By9zo7Lbs3k2pc1LTaLW/345DHb8+H6vNr1txZ18qB0reJtkIIhLp2uuFHx/7cZzECEia2wdk4In&#10;BdisBy8rzLV78Cfdj7ESKYRDjgpMjF0uZSgNWQwT1xEn7uK8xZigr6T2+EjhtpXTLHuXFmtODQY7&#10;+jBUNsebVSDnh9er355nTdGcTgtTlEX3c1BqNOy3SxCR+vgv/nPvtYJZWp++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ANfsIAAADbAAAADwAAAAAAAAAAAAAA&#10;AAChAgAAZHJzL2Rvd25yZXYueG1sUEsFBgAAAAAEAAQA+QAAAJADAAAAAA==&#10;"/>
                <v:line id="Line 8" o:spid="_x0000_s1031" style="position:absolute;visibility:visible;mso-wrap-style:square" from="1590,10260" to="1950,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group>
            </w:pict>
          </mc:Fallback>
        </mc:AlternateContent>
      </w:r>
    </w:p>
    <w:p w:rsidR="00304BBF" w:rsidRDefault="00504339" w:rsidP="009F4538">
      <w:pPr>
        <w:rPr>
          <w:rFonts w:asciiTheme="minorHAnsi" w:eastAsia="MS Mincho" w:hAnsiTheme="minorHAnsi" w:cstheme="minorHAnsi"/>
          <w:b/>
          <w:sz w:val="24"/>
          <w:szCs w:val="24"/>
        </w:rPr>
      </w:pPr>
      <w:r w:rsidRPr="000F1E31">
        <w:rPr>
          <w:rFonts w:asciiTheme="minorHAnsi" w:eastAsia="MS Mincho" w:hAnsiTheme="minorHAnsi" w:cstheme="minorHAnsi"/>
          <w:b/>
          <w:noProof/>
          <w:sz w:val="24"/>
          <w:szCs w:val="24"/>
          <w:lang w:val="en-GB" w:eastAsia="en-GB" w:bidi="ar-SA"/>
        </w:rPr>
        <mc:AlternateContent>
          <mc:Choice Requires="wps">
            <w:drawing>
              <wp:anchor distT="0" distB="0" distL="114300" distR="114300" simplePos="0" relativeHeight="251719680" behindDoc="0" locked="0" layoutInCell="1" allowOverlap="1" wp14:anchorId="5087DDB3" wp14:editId="07510288">
                <wp:simplePos x="0" y="0"/>
                <wp:positionH relativeFrom="column">
                  <wp:posOffset>3318510</wp:posOffset>
                </wp:positionH>
                <wp:positionV relativeFrom="paragraph">
                  <wp:posOffset>165735</wp:posOffset>
                </wp:positionV>
                <wp:extent cx="604520" cy="1272540"/>
                <wp:effectExtent l="0" t="0" r="81280" b="6096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1272540"/>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261.3pt;margin-top:13.05pt;width:47.6pt;height:100.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">
                <v:stroke dashstyle="longDash" endarrow="block"/>
              </v:shape>
            </w:pict>
          </mc:Fallback>
        </mc:AlternateContent>
      </w:r>
      <w:r w:rsidRPr="006F164B">
        <w:rPr>
          <w:rFonts w:asciiTheme="minorHAnsi" w:eastAsia="MS Mincho" w:hAnsiTheme="minorHAnsi" w:cstheme="minorHAnsi"/>
          <w:b/>
          <w:noProof/>
          <w:sz w:val="24"/>
          <w:szCs w:val="24"/>
          <w:lang w:val="en-GB" w:eastAsia="en-GB" w:bidi="ar-SA"/>
        </w:rPr>
        <mc:AlternateContent>
          <mc:Choice Requires="wps">
            <w:drawing>
              <wp:anchor distT="0" distB="0" distL="114300" distR="114300" simplePos="0" relativeHeight="251713536" behindDoc="0" locked="0" layoutInCell="1" allowOverlap="1" wp14:anchorId="65B0C15F" wp14:editId="48F74110">
                <wp:simplePos x="0" y="0"/>
                <wp:positionH relativeFrom="column">
                  <wp:posOffset>1750695</wp:posOffset>
                </wp:positionH>
                <wp:positionV relativeFrom="paragraph">
                  <wp:posOffset>208915</wp:posOffset>
                </wp:positionV>
                <wp:extent cx="620395" cy="1131570"/>
                <wp:effectExtent l="38100" t="0" r="27305" b="4953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0395" cy="1131570"/>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3" o:spid="_x0000_s1026" type="#_x0000_t32" style="position:absolute;margin-left:137.85pt;margin-top:16.45pt;width:48.85pt;height:89.1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">
                <v:stroke dashstyle="longDash" endarrow="block"/>
              </v:shape>
            </w:pict>
          </mc:Fallback>
        </mc:AlternateContent>
      </w:r>
    </w:p>
    <w:p w:rsidR="00304BBF" w:rsidRDefault="00504339" w:rsidP="009F4538">
      <w:pPr>
        <w:rPr>
          <w:rFonts w:asciiTheme="minorHAnsi" w:eastAsia="MS Mincho" w:hAnsiTheme="minorHAnsi" w:cstheme="minorHAnsi"/>
          <w:b/>
          <w:sz w:val="24"/>
          <w:szCs w:val="24"/>
        </w:rPr>
      </w:pPr>
      <w:r w:rsidRPr="006F164B">
        <w:rPr>
          <w:rFonts w:asciiTheme="minorHAnsi" w:eastAsia="MS Mincho" w:hAnsiTheme="minorHAnsi" w:cstheme="minorHAnsi"/>
          <w:b/>
          <w:noProof/>
          <w:sz w:val="24"/>
          <w:szCs w:val="24"/>
          <w:lang w:val="en-GB" w:eastAsia="en-GB" w:bidi="ar-SA"/>
        </w:rPr>
        <mc:AlternateContent>
          <mc:Choice Requires="wps">
            <w:drawing>
              <wp:anchor distT="0" distB="0" distL="114300" distR="114300" simplePos="0" relativeHeight="251716608" behindDoc="0" locked="0" layoutInCell="1" allowOverlap="1" wp14:anchorId="3A32331C" wp14:editId="32DF83BA">
                <wp:simplePos x="0" y="0"/>
                <wp:positionH relativeFrom="column">
                  <wp:posOffset>2876641</wp:posOffset>
                </wp:positionH>
                <wp:positionV relativeFrom="paragraph">
                  <wp:posOffset>9797</wp:posOffset>
                </wp:positionV>
                <wp:extent cx="0" cy="1676808"/>
                <wp:effectExtent l="76200" t="0" r="57150" b="5715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808"/>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226.5pt;margin-top:.75pt;width:0;height:132.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">
                <v:stroke dashstyle="longDash" endarrow="block"/>
              </v:shape>
            </w:pict>
          </mc:Fallback>
        </mc:AlternateContent>
      </w:r>
      <w:r w:rsidR="006F164B" w:rsidRPr="006F164B">
        <w:rPr>
          <w:rFonts w:asciiTheme="minorHAnsi" w:eastAsia="MS Mincho" w:hAnsiTheme="minorHAnsi" w:cstheme="minorHAnsi"/>
          <w:b/>
          <w:noProof/>
          <w:sz w:val="24"/>
          <w:szCs w:val="24"/>
          <w:lang w:val="en-GB" w:eastAsia="en-GB" w:bidi="ar-SA"/>
        </w:rPr>
        <mc:AlternateContent>
          <mc:Choice Requires="wps">
            <w:drawing>
              <wp:anchor distT="0" distB="0" distL="114300" distR="114300" simplePos="0" relativeHeight="251712512" behindDoc="0" locked="0" layoutInCell="1" allowOverlap="1" wp14:anchorId="5F5D465B" wp14:editId="1860F324">
                <wp:simplePos x="0" y="0"/>
                <wp:positionH relativeFrom="column">
                  <wp:posOffset>1209675</wp:posOffset>
                </wp:positionH>
                <wp:positionV relativeFrom="paragraph">
                  <wp:posOffset>192496</wp:posOffset>
                </wp:positionV>
                <wp:extent cx="920750" cy="369570"/>
                <wp:effectExtent l="0" t="0" r="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369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F3D" w:rsidRDefault="003F2F3D" w:rsidP="006F164B">
                            <w:pPr>
                              <w:jc w:val="center"/>
                              <w:rPr>
                                <w:rFonts w:ascii="Comic Sans MS" w:hAnsi="Comic Sans MS"/>
                                <w:sz w:val="16"/>
                              </w:rPr>
                            </w:pPr>
                            <w:r>
                              <w:rPr>
                                <w:rFonts w:ascii="Comic Sans MS" w:hAnsi="Comic Sans MS"/>
                                <w:sz w:val="16"/>
                              </w:rPr>
                              <w:t>&lt;&lt;</w:t>
                            </w:r>
                            <w:proofErr w:type="gramStart"/>
                            <w:r>
                              <w:rPr>
                                <w:rFonts w:ascii="Comic Sans MS" w:hAnsi="Comic Sans MS"/>
                                <w:sz w:val="16"/>
                              </w:rPr>
                              <w:t>includes</w:t>
                            </w:r>
                            <w:proofErr w:type="gramEnd"/>
                            <w:r>
                              <w:rPr>
                                <w:rFonts w:ascii="Comic Sans MS" w:hAnsi="Comic Sans MS"/>
                                <w:sz w:val="16"/>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36" type="#_x0000_t202" style="position:absolute;margin-left:95.25pt;margin-top:15.15pt;width:72.5pt;height:29.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V3KhQIAABc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" stroked="f">
                <v:textbox>
                  <w:txbxContent>
                    <w:p w:rsidR="00AC02B4" w:rsidRDefault="00AC02B4" w:rsidP="006F164B">
                      <w:pPr>
                        <w:jc w:val="center"/>
                        <w:rPr>
                          <w:rFonts w:ascii="Comic Sans MS" w:hAnsi="Comic Sans MS"/>
                          <w:sz w:val="16"/>
                        </w:rPr>
                      </w:pPr>
                      <w:r>
                        <w:rPr>
                          <w:rFonts w:ascii="Comic Sans MS" w:hAnsi="Comic Sans MS"/>
                          <w:sz w:val="16"/>
                        </w:rPr>
                        <w:t>&lt;&lt;</w:t>
                      </w:r>
                      <w:proofErr w:type="gramStart"/>
                      <w:r>
                        <w:rPr>
                          <w:rFonts w:ascii="Comic Sans MS" w:hAnsi="Comic Sans MS"/>
                          <w:sz w:val="16"/>
                        </w:rPr>
                        <w:t>includes</w:t>
                      </w:r>
                      <w:proofErr w:type="gramEnd"/>
                      <w:r>
                        <w:rPr>
                          <w:rFonts w:ascii="Comic Sans MS" w:hAnsi="Comic Sans MS"/>
                          <w:sz w:val="16"/>
                        </w:rPr>
                        <w:t>&gt;&gt;</w:t>
                      </w:r>
                    </w:p>
                  </w:txbxContent>
                </v:textbox>
              </v:shape>
            </w:pict>
          </mc:Fallback>
        </mc:AlternateContent>
      </w:r>
    </w:p>
    <w:p w:rsidR="00304BBF" w:rsidRDefault="006F164B" w:rsidP="009F4538">
      <w:pPr>
        <w:rPr>
          <w:rFonts w:asciiTheme="minorHAnsi" w:eastAsia="MS Mincho" w:hAnsiTheme="minorHAnsi" w:cstheme="minorHAnsi"/>
          <w:b/>
          <w:sz w:val="24"/>
          <w:szCs w:val="24"/>
        </w:rPr>
      </w:pPr>
      <w:r w:rsidRPr="006F164B">
        <w:rPr>
          <w:rFonts w:asciiTheme="minorHAnsi" w:eastAsia="MS Mincho" w:hAnsiTheme="minorHAnsi" w:cstheme="minorHAnsi"/>
          <w:b/>
          <w:noProof/>
          <w:sz w:val="24"/>
          <w:szCs w:val="24"/>
          <w:lang w:val="en-GB" w:eastAsia="en-GB" w:bidi="ar-SA"/>
        </w:rPr>
        <mc:AlternateContent>
          <mc:Choice Requires="wps">
            <w:drawing>
              <wp:anchor distT="0" distB="0" distL="114300" distR="114300" simplePos="0" relativeHeight="251715584" behindDoc="0" locked="0" layoutInCell="1" allowOverlap="1" wp14:anchorId="447D91E7" wp14:editId="20531D31">
                <wp:simplePos x="0" y="0"/>
                <wp:positionH relativeFrom="column">
                  <wp:posOffset>1932305</wp:posOffset>
                </wp:positionH>
                <wp:positionV relativeFrom="paragraph">
                  <wp:posOffset>220345</wp:posOffset>
                </wp:positionV>
                <wp:extent cx="920750" cy="369570"/>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369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F3D" w:rsidRDefault="003F2F3D" w:rsidP="006F164B">
                            <w:pPr>
                              <w:jc w:val="center"/>
                              <w:rPr>
                                <w:rFonts w:ascii="Comic Sans MS" w:hAnsi="Comic Sans MS"/>
                                <w:sz w:val="16"/>
                              </w:rPr>
                            </w:pPr>
                            <w:r>
                              <w:rPr>
                                <w:rFonts w:ascii="Comic Sans MS" w:hAnsi="Comic Sans MS"/>
                                <w:sz w:val="16"/>
                              </w:rPr>
                              <w:t>&lt;&lt;</w:t>
                            </w:r>
                            <w:proofErr w:type="gramStart"/>
                            <w:r>
                              <w:rPr>
                                <w:rFonts w:ascii="Comic Sans MS" w:hAnsi="Comic Sans MS"/>
                                <w:sz w:val="16"/>
                              </w:rPr>
                              <w:t>includes</w:t>
                            </w:r>
                            <w:proofErr w:type="gramEnd"/>
                            <w:r>
                              <w:rPr>
                                <w:rFonts w:ascii="Comic Sans MS" w:hAnsi="Comic Sans MS"/>
                                <w:sz w:val="16"/>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7" type="#_x0000_t202" style="position:absolute;margin-left:152.15pt;margin-top:17.35pt;width:72.5pt;height:29.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" stroked="f">
                <v:textbox>
                  <w:txbxContent>
                    <w:p w:rsidR="00AC02B4" w:rsidRDefault="00AC02B4" w:rsidP="006F164B">
                      <w:pPr>
                        <w:jc w:val="center"/>
                        <w:rPr>
                          <w:rFonts w:ascii="Comic Sans MS" w:hAnsi="Comic Sans MS"/>
                          <w:sz w:val="16"/>
                        </w:rPr>
                      </w:pPr>
                      <w:r>
                        <w:rPr>
                          <w:rFonts w:ascii="Comic Sans MS" w:hAnsi="Comic Sans MS"/>
                          <w:sz w:val="16"/>
                        </w:rPr>
                        <w:t>&lt;&lt;</w:t>
                      </w:r>
                      <w:proofErr w:type="gramStart"/>
                      <w:r>
                        <w:rPr>
                          <w:rFonts w:ascii="Comic Sans MS" w:hAnsi="Comic Sans MS"/>
                          <w:sz w:val="16"/>
                        </w:rPr>
                        <w:t>includes</w:t>
                      </w:r>
                      <w:proofErr w:type="gramEnd"/>
                      <w:r>
                        <w:rPr>
                          <w:rFonts w:ascii="Comic Sans MS" w:hAnsi="Comic Sans MS"/>
                          <w:sz w:val="16"/>
                        </w:rPr>
                        <w:t>&gt;&gt;</w:t>
                      </w:r>
                    </w:p>
                  </w:txbxContent>
                </v:textbox>
              </v:shape>
            </w:pict>
          </mc:Fallback>
        </mc:AlternateContent>
      </w:r>
      <w:r w:rsidRPr="006F164B">
        <w:rPr>
          <w:rFonts w:asciiTheme="minorHAnsi" w:eastAsia="MS Mincho" w:hAnsiTheme="minorHAnsi" w:cstheme="minorHAnsi"/>
          <w:b/>
          <w:noProof/>
          <w:sz w:val="24"/>
          <w:szCs w:val="24"/>
          <w:lang w:val="en-GB" w:eastAsia="en-GB" w:bidi="ar-SA"/>
        </w:rPr>
        <mc:AlternateContent>
          <mc:Choice Requires="wps">
            <w:drawing>
              <wp:anchor distT="0" distB="0" distL="114300" distR="114300" simplePos="0" relativeHeight="251698176" behindDoc="0" locked="0" layoutInCell="1" allowOverlap="1" wp14:anchorId="1D825DFA" wp14:editId="2D5C12EB">
                <wp:simplePos x="0" y="0"/>
                <wp:positionH relativeFrom="column">
                  <wp:posOffset>4679315</wp:posOffset>
                </wp:positionH>
                <wp:positionV relativeFrom="paragraph">
                  <wp:posOffset>76835</wp:posOffset>
                </wp:positionV>
                <wp:extent cx="935355" cy="391795"/>
                <wp:effectExtent l="0" t="0" r="17145" b="2730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391795"/>
                        </a:xfrm>
                        <a:prstGeom prst="rect">
                          <a:avLst/>
                        </a:prstGeom>
                        <a:solidFill>
                          <a:srgbClr val="FFFFFF"/>
                        </a:solidFill>
                        <a:ln w="9525">
                          <a:solidFill>
                            <a:srgbClr val="000000"/>
                          </a:solidFill>
                          <a:miter lim="800000"/>
                          <a:headEnd/>
                          <a:tailEnd/>
                        </a:ln>
                      </wps:spPr>
                      <wps:txbx>
                        <w:txbxContent>
                          <w:p w:rsidR="003F2F3D" w:rsidRDefault="003F2F3D" w:rsidP="006F164B">
                            <w:pPr>
                              <w:jc w:val="center"/>
                            </w:pPr>
                            <w:r>
                              <w:t>Clerk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9" o:spid="_x0000_s1038" type="#_x0000_t202" style="position:absolute;margin-left:368.45pt;margin-top:6.05pt;width:73.65pt;height:30.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">
                <v:textbox>
                  <w:txbxContent>
                    <w:p w:rsidR="00AC02B4" w:rsidRDefault="00AC02B4" w:rsidP="006F164B">
                      <w:pPr>
                        <w:jc w:val="center"/>
                      </w:pPr>
                      <w:r>
                        <w:t>Clerk</w:t>
                      </w:r>
                    </w:p>
                  </w:txbxContent>
                </v:textbox>
              </v:shape>
            </w:pict>
          </mc:Fallback>
        </mc:AlternateContent>
      </w:r>
    </w:p>
    <w:p w:rsidR="00304BBF" w:rsidRDefault="00504339" w:rsidP="009F4538">
      <w:pPr>
        <w:rPr>
          <w:rFonts w:asciiTheme="minorHAnsi" w:eastAsia="MS Mincho" w:hAnsiTheme="minorHAnsi" w:cstheme="minorHAnsi"/>
          <w:b/>
          <w:sz w:val="24"/>
          <w:szCs w:val="24"/>
        </w:rPr>
      </w:pPr>
      <w:r>
        <w:rPr>
          <w:noProof/>
          <w:lang w:val="en-GB" w:eastAsia="en-GB" w:bidi="ar-SA"/>
        </w:rPr>
        <mc:AlternateContent>
          <mc:Choice Requires="wpg">
            <w:drawing>
              <wp:anchor distT="0" distB="0" distL="114300" distR="114300" simplePos="0" relativeHeight="251708416" behindDoc="0" locked="0" layoutInCell="1" allowOverlap="1" wp14:anchorId="31A237A4" wp14:editId="373D57A2">
                <wp:simplePos x="0" y="0"/>
                <wp:positionH relativeFrom="column">
                  <wp:posOffset>1198245</wp:posOffset>
                </wp:positionH>
                <wp:positionV relativeFrom="paragraph">
                  <wp:posOffset>322580</wp:posOffset>
                </wp:positionV>
                <wp:extent cx="1174750" cy="799465"/>
                <wp:effectExtent l="0" t="0" r="25400" b="19685"/>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0" cy="799465"/>
                          <a:chOff x="2552" y="4860"/>
                          <a:chExt cx="1980" cy="720"/>
                        </a:xfrm>
                      </wpg:grpSpPr>
                      <wps:wsp>
                        <wps:cNvPr id="73" name="Oval 23"/>
                        <wps:cNvSpPr>
                          <a:spLocks noChangeArrowheads="1"/>
                        </wps:cNvSpPr>
                        <wps:spPr bwMode="auto">
                          <a:xfrm>
                            <a:off x="2552" y="4860"/>
                            <a:ext cx="198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Text Box 24"/>
                        <wps:cNvSpPr txBox="1">
                          <a:spLocks noChangeArrowheads="1"/>
                        </wps:cNvSpPr>
                        <wps:spPr bwMode="auto">
                          <a:xfrm>
                            <a:off x="2912" y="4952"/>
                            <a:ext cx="1260" cy="5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F3D" w:rsidRPr="0009641A" w:rsidRDefault="003F2F3D" w:rsidP="006F164B">
                              <w:pPr>
                                <w:jc w:val="center"/>
                                <w:rPr>
                                  <w:rFonts w:ascii="Comic Sans MS" w:hAnsi="Comic Sans MS"/>
                                </w:rPr>
                              </w:pPr>
                              <w:r>
                                <w:rPr>
                                  <w:rFonts w:ascii="Comic Sans MS" w:hAnsi="Comic Sans MS"/>
                                </w:rPr>
                                <w:t>Payment by Cash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o:spid="_x0000_s1039" style="position:absolute;margin-left:94.35pt;margin-top:25.4pt;width:92.5pt;height:62.95pt;z-index:251708416" coordorigin="2552,4860" coordsize="19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">
                <v:oval id="Oval 23" o:spid="_x0000_s1040" style="position:absolute;left:2552;top:486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shape id="_x0000_s1041" type="#_x0000_t202" style="position:absolute;left:2912;top:4952;width:1260;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Y3sMA&#10;AADbAAAADwAAAGRycy9kb3ducmV2LnhtbESP3WrCQBSE74W+w3IKvRHdWFKj0U2wQktu/XmAY/aY&#10;BLNnQ3Zr4tu7hUIvh5n5htnmo2nFnXrXWFawmEcgiEurG64UnE9fsxUI55E1tpZJwYMc5NnLZIup&#10;tgMf6H70lQgQdikqqL3vUildWZNBN7cdcfCutjfog+wrqXscAty08j2KltJgw2Ghxo72NZW3449R&#10;cC2G6cd6uHz7c3KIl5/YJB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UY3sMAAADbAAAADwAAAAAAAAAAAAAAAACYAgAAZHJzL2Rv&#10;d25yZXYueG1sUEsFBgAAAAAEAAQA9QAAAIgDAAAAAA==&#10;" stroked="f">
                  <v:textbox>
                    <w:txbxContent>
                      <w:p w:rsidR="00AC02B4" w:rsidRPr="0009641A" w:rsidRDefault="00AC02B4" w:rsidP="006F164B">
                        <w:pPr>
                          <w:jc w:val="center"/>
                          <w:rPr>
                            <w:rFonts w:ascii="Comic Sans MS" w:hAnsi="Comic Sans MS"/>
                          </w:rPr>
                        </w:pPr>
                        <w:r>
                          <w:rPr>
                            <w:rFonts w:ascii="Comic Sans MS" w:hAnsi="Comic Sans MS"/>
                          </w:rPr>
                          <w:t>Payment by Cash</w:t>
                        </w:r>
                      </w:p>
                    </w:txbxContent>
                  </v:textbox>
                </v:shape>
              </v:group>
            </w:pict>
          </mc:Fallback>
        </mc:AlternateContent>
      </w:r>
      <w:r w:rsidR="000F1E31" w:rsidRPr="000F1E31">
        <w:rPr>
          <w:rFonts w:asciiTheme="minorHAnsi" w:eastAsia="MS Mincho" w:hAnsiTheme="minorHAnsi" w:cstheme="minorHAnsi"/>
          <w:b/>
          <w:noProof/>
          <w:sz w:val="24"/>
          <w:szCs w:val="24"/>
          <w:lang w:val="en-GB" w:eastAsia="en-GB" w:bidi="ar-SA"/>
        </w:rPr>
        <mc:AlternateContent>
          <mc:Choice Requires="wps">
            <w:drawing>
              <wp:anchor distT="0" distB="0" distL="114300" distR="114300" simplePos="0" relativeHeight="251718656" behindDoc="0" locked="0" layoutInCell="1" allowOverlap="1" wp14:anchorId="1ADD1672" wp14:editId="2EB2DC2C">
                <wp:simplePos x="0" y="0"/>
                <wp:positionH relativeFrom="column">
                  <wp:posOffset>3004185</wp:posOffset>
                </wp:positionH>
                <wp:positionV relativeFrom="paragraph">
                  <wp:posOffset>45810</wp:posOffset>
                </wp:positionV>
                <wp:extent cx="920750" cy="36957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369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F3D" w:rsidRDefault="003F2F3D" w:rsidP="000F1E31">
                            <w:pPr>
                              <w:jc w:val="center"/>
                              <w:rPr>
                                <w:rFonts w:ascii="Comic Sans MS" w:hAnsi="Comic Sans MS"/>
                                <w:sz w:val="16"/>
                              </w:rPr>
                            </w:pPr>
                            <w:r>
                              <w:rPr>
                                <w:rFonts w:ascii="Comic Sans MS" w:hAnsi="Comic Sans MS"/>
                                <w:sz w:val="16"/>
                              </w:rPr>
                              <w:t>&lt;&lt;</w:t>
                            </w:r>
                            <w:proofErr w:type="gramStart"/>
                            <w:r>
                              <w:rPr>
                                <w:rFonts w:ascii="Comic Sans MS" w:hAnsi="Comic Sans MS"/>
                                <w:sz w:val="16"/>
                              </w:rPr>
                              <w:t>includes</w:t>
                            </w:r>
                            <w:proofErr w:type="gramEnd"/>
                            <w:r>
                              <w:rPr>
                                <w:rFonts w:ascii="Comic Sans MS" w:hAnsi="Comic Sans MS"/>
                                <w:sz w:val="16"/>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42" type="#_x0000_t202" style="position:absolute;margin-left:236.55pt;margin-top:3.6pt;width:72.5pt;height:29.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HlhQ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" stroked="f">
                <v:textbox>
                  <w:txbxContent>
                    <w:p w:rsidR="00AC02B4" w:rsidRDefault="00AC02B4" w:rsidP="000F1E31">
                      <w:pPr>
                        <w:jc w:val="center"/>
                        <w:rPr>
                          <w:rFonts w:ascii="Comic Sans MS" w:hAnsi="Comic Sans MS"/>
                          <w:sz w:val="16"/>
                        </w:rPr>
                      </w:pPr>
                      <w:r>
                        <w:rPr>
                          <w:rFonts w:ascii="Comic Sans MS" w:hAnsi="Comic Sans MS"/>
                          <w:sz w:val="16"/>
                        </w:rPr>
                        <w:t>&lt;&lt;</w:t>
                      </w:r>
                      <w:proofErr w:type="gramStart"/>
                      <w:r>
                        <w:rPr>
                          <w:rFonts w:ascii="Comic Sans MS" w:hAnsi="Comic Sans MS"/>
                          <w:sz w:val="16"/>
                        </w:rPr>
                        <w:t>includes</w:t>
                      </w:r>
                      <w:proofErr w:type="gramEnd"/>
                      <w:r>
                        <w:rPr>
                          <w:rFonts w:ascii="Comic Sans MS" w:hAnsi="Comic Sans MS"/>
                          <w:sz w:val="16"/>
                        </w:rPr>
                        <w:t>&gt;&gt;</w:t>
                      </w:r>
                    </w:p>
                  </w:txbxContent>
                </v:textbox>
              </v:shape>
            </w:pict>
          </mc:Fallback>
        </mc:AlternateContent>
      </w:r>
    </w:p>
    <w:p w:rsidR="00304BBF" w:rsidRDefault="00504339" w:rsidP="009F4538">
      <w:pPr>
        <w:rPr>
          <w:rFonts w:asciiTheme="minorHAnsi" w:eastAsia="MS Mincho" w:hAnsiTheme="minorHAnsi" w:cstheme="minorHAnsi"/>
          <w:b/>
          <w:sz w:val="24"/>
          <w:szCs w:val="24"/>
        </w:rPr>
      </w:pPr>
      <w:r>
        <w:rPr>
          <w:noProof/>
          <w:lang w:val="en-GB" w:eastAsia="en-GB" w:bidi="ar-SA"/>
        </w:rPr>
        <mc:AlternateContent>
          <mc:Choice Requires="wpg">
            <w:drawing>
              <wp:anchor distT="0" distB="0" distL="114300" distR="114300" simplePos="0" relativeHeight="251710464" behindDoc="0" locked="0" layoutInCell="1" allowOverlap="1" wp14:anchorId="1EB545C6" wp14:editId="2B4282D7">
                <wp:simplePos x="0" y="0"/>
                <wp:positionH relativeFrom="column">
                  <wp:posOffset>3356610</wp:posOffset>
                </wp:positionH>
                <wp:positionV relativeFrom="paragraph">
                  <wp:posOffset>99060</wp:posOffset>
                </wp:positionV>
                <wp:extent cx="1174750" cy="799465"/>
                <wp:effectExtent l="0" t="0" r="25400" b="1968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0" cy="799465"/>
                          <a:chOff x="2552" y="4860"/>
                          <a:chExt cx="1980" cy="720"/>
                        </a:xfrm>
                      </wpg:grpSpPr>
                      <wps:wsp>
                        <wps:cNvPr id="77" name="Oval 23"/>
                        <wps:cNvSpPr>
                          <a:spLocks noChangeArrowheads="1"/>
                        </wps:cNvSpPr>
                        <wps:spPr bwMode="auto">
                          <a:xfrm>
                            <a:off x="2552" y="4860"/>
                            <a:ext cx="198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8" name="Text Box 24"/>
                        <wps:cNvSpPr txBox="1">
                          <a:spLocks noChangeArrowheads="1"/>
                        </wps:cNvSpPr>
                        <wps:spPr bwMode="auto">
                          <a:xfrm>
                            <a:off x="2912" y="4952"/>
                            <a:ext cx="1260" cy="5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F3D" w:rsidRPr="0009641A" w:rsidRDefault="003F2F3D" w:rsidP="006F164B">
                              <w:pPr>
                                <w:jc w:val="center"/>
                                <w:rPr>
                                  <w:rFonts w:ascii="Comic Sans MS" w:hAnsi="Comic Sans MS"/>
                                </w:rPr>
                              </w:pPr>
                              <w:r>
                                <w:rPr>
                                  <w:rFonts w:ascii="Comic Sans MS" w:hAnsi="Comic Sans MS"/>
                                </w:rPr>
                                <w:t>Calculate Total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043" style="position:absolute;margin-left:264.3pt;margin-top:7.8pt;width:92.5pt;height:62.95pt;z-index:251710464" coordorigin="2552,4860" coordsize="19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">
                <v:oval id="Oval 23" o:spid="_x0000_s1044" style="position:absolute;left:2552;top:486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shape id="_x0000_s1045" type="#_x0000_t202" style="position:absolute;left:2912;top:4952;width:1260;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S278A&#10;AADbAAAADwAAAGRycy9kb3ducmV2LnhtbERPy4rCMBTdD/gP4QpuBpsqM1arUXRgxG3VD7g2tw9s&#10;bkoTbf37yUKY5eG8N7vBNOJJnastK5hFMQji3OqaSwXXy+90CcJ5ZI2NZVLwIge77ehjg6m2PWf0&#10;PPtShBB2KSqovG9TKV1ekUEX2ZY4cIXtDPoAu1LqDvsQbho5j+OFNFhzaKiwpZ+K8vv5YRQUp/7z&#10;e9Xfjv6aZF+LA9bJzb6UmoyH/RqEp8H/i9/uk1aQhLH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yBLbvwAAANsAAAAPAAAAAAAAAAAAAAAAAJgCAABkcnMvZG93bnJl&#10;di54bWxQSwUGAAAAAAQABAD1AAAAhAMAAAAA&#10;" stroked="f">
                  <v:textbox>
                    <w:txbxContent>
                      <w:p w:rsidR="00AC02B4" w:rsidRPr="0009641A" w:rsidRDefault="00AC02B4" w:rsidP="006F164B">
                        <w:pPr>
                          <w:jc w:val="center"/>
                          <w:rPr>
                            <w:rFonts w:ascii="Comic Sans MS" w:hAnsi="Comic Sans MS"/>
                          </w:rPr>
                        </w:pPr>
                        <w:r>
                          <w:rPr>
                            <w:rFonts w:ascii="Comic Sans MS" w:hAnsi="Comic Sans MS"/>
                          </w:rPr>
                          <w:t>Calculate Total</w:t>
                        </w:r>
                      </w:p>
                    </w:txbxContent>
                  </v:textbox>
                </v:shape>
              </v:group>
            </w:pict>
          </mc:Fallback>
        </mc:AlternateContent>
      </w:r>
    </w:p>
    <w:p w:rsidR="00304BBF" w:rsidRDefault="00504339" w:rsidP="009F4538">
      <w:pPr>
        <w:rPr>
          <w:rFonts w:asciiTheme="minorHAnsi" w:eastAsia="MS Mincho" w:hAnsiTheme="minorHAnsi" w:cstheme="minorHAnsi"/>
          <w:b/>
          <w:sz w:val="24"/>
          <w:szCs w:val="24"/>
        </w:rPr>
      </w:pPr>
      <w:r>
        <w:rPr>
          <w:noProof/>
          <w:lang w:val="en-GB" w:eastAsia="en-GB" w:bidi="ar-SA"/>
        </w:rPr>
        <mc:AlternateContent>
          <mc:Choice Requires="wpg">
            <w:drawing>
              <wp:anchor distT="0" distB="0" distL="114300" distR="114300" simplePos="0" relativeHeight="251706368" behindDoc="0" locked="0" layoutInCell="1" allowOverlap="1" wp14:anchorId="74132B3F" wp14:editId="1E6F05C0">
                <wp:simplePos x="0" y="0"/>
                <wp:positionH relativeFrom="column">
                  <wp:posOffset>2240915</wp:posOffset>
                </wp:positionH>
                <wp:positionV relativeFrom="paragraph">
                  <wp:posOffset>317500</wp:posOffset>
                </wp:positionV>
                <wp:extent cx="1174750" cy="799465"/>
                <wp:effectExtent l="0" t="0" r="25400" b="19685"/>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0" cy="799465"/>
                          <a:chOff x="2552" y="4860"/>
                          <a:chExt cx="1980" cy="720"/>
                        </a:xfrm>
                      </wpg:grpSpPr>
                      <wps:wsp>
                        <wps:cNvPr id="70" name="Oval 23"/>
                        <wps:cNvSpPr>
                          <a:spLocks noChangeArrowheads="1"/>
                        </wps:cNvSpPr>
                        <wps:spPr bwMode="auto">
                          <a:xfrm>
                            <a:off x="2552" y="4860"/>
                            <a:ext cx="198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Text Box 24"/>
                        <wps:cNvSpPr txBox="1">
                          <a:spLocks noChangeArrowheads="1"/>
                        </wps:cNvSpPr>
                        <wps:spPr bwMode="auto">
                          <a:xfrm>
                            <a:off x="2912" y="4952"/>
                            <a:ext cx="1260" cy="5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F3D" w:rsidRPr="0009641A" w:rsidRDefault="003F2F3D" w:rsidP="006F164B">
                              <w:pPr>
                                <w:jc w:val="center"/>
                                <w:rPr>
                                  <w:rFonts w:ascii="Comic Sans MS" w:hAnsi="Comic Sans MS"/>
                                </w:rPr>
                              </w:pPr>
                              <w:r>
                                <w:rPr>
                                  <w:rFonts w:ascii="Comic Sans MS" w:hAnsi="Comic Sans MS"/>
                                </w:rPr>
                                <w:t>Scan Item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046" style="position:absolute;margin-left:176.45pt;margin-top:25pt;width:92.5pt;height:62.95pt;z-index:251706368" coordorigin="2552,4860" coordsize="19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">
                <v:oval id="Oval 23" o:spid="_x0000_s1047" style="position:absolute;left:2552;top:486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J9MAA&#10;AADbAAAADwAAAGRycy9kb3ducmV2LnhtbERPTWvCQBC9F/wPywje6kaDtqSuIopgDz001fuQHZNg&#10;djZkxxj/ffcgeHy879VmcI3qqQu1ZwOzaQKKuPC25tLA6e/w/gkqCLLFxjMZeFCAzXr0tsLM+jv/&#10;Up9LqWIIhwwNVCJtpnUoKnIYpr4ljtzFdw4lwq7UtsN7DHeNnifJUjusOTZU2NKuouKa35yBfbnN&#10;l71OZZFe9kdZXM8/3+nMmMl42H6BEhrkJX66j9bAR1wf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BJ9MAAAADbAAAADwAAAAAAAAAAAAAAAACYAgAAZHJzL2Rvd25y&#10;ZXYueG1sUEsFBgAAAAAEAAQA9QAAAIUDAAAAAA==&#10;"/>
                <v:shape id="_x0000_s1048" type="#_x0000_t202" style="position:absolute;left:2912;top:4952;width:1260;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RsMA&#10;AADbAAAADwAAAGRycy9kb3ducmV2LnhtbESP0WrCQBRE34X+w3ILfZG6UaxpUzdBC0petX7ANXtN&#10;QrN3Q3Y1yd+7gtDHYWbOMOtsMI24UedqywrmswgEcWF1zaWC0+/u/ROE88gaG8ukYCQHWfoyWWOi&#10;bc8Huh19KQKEXYIKKu/bREpXVGTQzWxLHLyL7Qz6ILtS6g77ADeNXETRShqsOSxU2NJPRcXf8WoU&#10;XPJ++vHVn/f+FB+Wqy3W8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RsMAAADbAAAADwAAAAAAAAAAAAAAAACYAgAAZHJzL2Rv&#10;d25yZXYueG1sUEsFBgAAAAAEAAQA9QAAAIgDAAAAAA==&#10;" stroked="f">
                  <v:textbox>
                    <w:txbxContent>
                      <w:p w:rsidR="00AC02B4" w:rsidRPr="0009641A" w:rsidRDefault="00AC02B4" w:rsidP="006F164B">
                        <w:pPr>
                          <w:jc w:val="center"/>
                          <w:rPr>
                            <w:rFonts w:ascii="Comic Sans MS" w:hAnsi="Comic Sans MS"/>
                          </w:rPr>
                        </w:pPr>
                        <w:r>
                          <w:rPr>
                            <w:rFonts w:ascii="Comic Sans MS" w:hAnsi="Comic Sans MS"/>
                          </w:rPr>
                          <w:t>Scan Item</w:t>
                        </w:r>
                      </w:p>
                    </w:txbxContent>
                  </v:textbox>
                </v:shape>
              </v:group>
            </w:pict>
          </mc:Fallback>
        </mc:AlternateContent>
      </w:r>
    </w:p>
    <w:p w:rsidR="00304BBF" w:rsidRDefault="00304BBF" w:rsidP="009F4538">
      <w:pPr>
        <w:rPr>
          <w:rFonts w:asciiTheme="minorHAnsi" w:eastAsia="MS Mincho" w:hAnsiTheme="minorHAnsi" w:cstheme="minorHAnsi"/>
          <w:b/>
          <w:sz w:val="24"/>
          <w:szCs w:val="24"/>
        </w:rPr>
      </w:pPr>
    </w:p>
    <w:p w:rsidR="00304BBF" w:rsidRDefault="00304BBF" w:rsidP="009F4538">
      <w:pPr>
        <w:rPr>
          <w:rFonts w:asciiTheme="minorHAnsi" w:eastAsia="MS Mincho" w:hAnsiTheme="minorHAnsi" w:cstheme="minorHAnsi"/>
          <w:b/>
          <w:sz w:val="24"/>
          <w:szCs w:val="24"/>
        </w:rPr>
      </w:pPr>
    </w:p>
    <w:p w:rsidR="00304BBF" w:rsidRDefault="00304BBF" w:rsidP="009F4538">
      <w:pPr>
        <w:rPr>
          <w:rFonts w:asciiTheme="minorHAnsi" w:eastAsia="MS Mincho" w:hAnsiTheme="minorHAnsi" w:cstheme="minorHAnsi"/>
          <w:b/>
          <w:sz w:val="24"/>
          <w:szCs w:val="24"/>
        </w:rPr>
      </w:pPr>
    </w:p>
    <w:p w:rsidR="00304BBF" w:rsidRPr="00105E52" w:rsidRDefault="00304BBF" w:rsidP="009F4538">
      <w:pPr>
        <w:rPr>
          <w:rFonts w:asciiTheme="minorHAnsi" w:eastAsia="MS Mincho" w:hAnsiTheme="minorHAnsi" w:cstheme="minorHAnsi"/>
          <w:b/>
          <w:sz w:val="24"/>
          <w:szCs w:val="24"/>
        </w:rPr>
      </w:pPr>
    </w:p>
    <w:p w:rsidR="0047469F" w:rsidRPr="00322606" w:rsidRDefault="0040455C">
      <w:pPr>
        <w:pStyle w:val="Heading2"/>
        <w:rPr>
          <w:rFonts w:asciiTheme="minorHAnsi" w:eastAsia="MS Mincho" w:hAnsiTheme="minorHAnsi" w:cstheme="minorHAnsi"/>
        </w:rPr>
      </w:pPr>
      <w:bookmarkStart w:id="20" w:name="_Toc328058745"/>
      <w:r w:rsidRPr="00322606">
        <w:rPr>
          <w:rFonts w:asciiTheme="minorHAnsi" w:eastAsia="MS Mincho" w:hAnsiTheme="minorHAnsi" w:cstheme="minorHAnsi"/>
        </w:rPr>
        <w:lastRenderedPageBreak/>
        <w:t xml:space="preserve">2.2. Approach to </w:t>
      </w:r>
      <w:bookmarkEnd w:id="18"/>
      <w:bookmarkEnd w:id="19"/>
      <w:r w:rsidR="0077691E" w:rsidRPr="00322606">
        <w:rPr>
          <w:rFonts w:asciiTheme="minorHAnsi" w:eastAsia="MS Mincho" w:hAnsiTheme="minorHAnsi" w:cstheme="minorHAnsi"/>
        </w:rPr>
        <w:t>the project</w:t>
      </w:r>
      <w:bookmarkEnd w:id="20"/>
    </w:p>
    <w:p w:rsidR="00304BBF" w:rsidRDefault="00304BBF" w:rsidP="009F4538">
      <w:pPr>
        <w:rPr>
          <w:rFonts w:asciiTheme="minorHAnsi" w:eastAsia="MS Mincho" w:hAnsiTheme="minorHAnsi" w:cstheme="minorHAnsi"/>
          <w:b/>
        </w:rPr>
      </w:pPr>
    </w:p>
    <w:p w:rsidR="00990C0B" w:rsidRPr="00990C0B" w:rsidRDefault="00990C0B" w:rsidP="009F4538">
      <w:pPr>
        <w:rPr>
          <w:rFonts w:asciiTheme="minorHAnsi" w:eastAsia="MS Mincho" w:hAnsiTheme="minorHAnsi" w:cstheme="minorHAnsi"/>
          <w:b/>
        </w:rPr>
      </w:pPr>
      <w:r w:rsidRPr="00990C0B">
        <w:rPr>
          <w:rFonts w:asciiTheme="minorHAnsi" w:eastAsia="MS Mincho" w:hAnsiTheme="minorHAnsi" w:cstheme="minorHAnsi"/>
          <w:b/>
        </w:rPr>
        <w:t>Systems Development Life Cycle Methodology</w:t>
      </w:r>
    </w:p>
    <w:p w:rsidR="0077691E" w:rsidRDefault="004D27E5" w:rsidP="009F4538">
      <w:pPr>
        <w:rPr>
          <w:rFonts w:asciiTheme="minorHAnsi" w:eastAsia="MS Mincho" w:hAnsiTheme="minorHAnsi" w:cstheme="minorHAnsi"/>
        </w:rPr>
      </w:pPr>
      <w:r>
        <w:rPr>
          <w:rFonts w:asciiTheme="minorHAnsi" w:eastAsia="MS Mincho" w:hAnsiTheme="minorHAnsi" w:cstheme="minorHAnsi"/>
        </w:rPr>
        <w:t>Due to lim</w:t>
      </w:r>
      <w:r w:rsidR="00FF6DF2">
        <w:rPr>
          <w:rFonts w:asciiTheme="minorHAnsi" w:eastAsia="MS Mincho" w:hAnsiTheme="minorHAnsi" w:cstheme="minorHAnsi"/>
        </w:rPr>
        <w:t xml:space="preserve">ited development time </w:t>
      </w:r>
      <w:r>
        <w:rPr>
          <w:rFonts w:asciiTheme="minorHAnsi" w:eastAsia="MS Mincho" w:hAnsiTheme="minorHAnsi" w:cstheme="minorHAnsi"/>
        </w:rPr>
        <w:t>constraints, I will be utilizing the Waterfall method for the project’s systems development lifecycle</w:t>
      </w:r>
      <w:r w:rsidR="00990C0B">
        <w:rPr>
          <w:rFonts w:asciiTheme="minorHAnsi" w:eastAsia="MS Mincho" w:hAnsiTheme="minorHAnsi" w:cstheme="minorHAnsi"/>
        </w:rPr>
        <w:t xml:space="preserve"> method</w:t>
      </w:r>
      <w:r>
        <w:rPr>
          <w:rFonts w:asciiTheme="minorHAnsi" w:eastAsia="MS Mincho" w:hAnsiTheme="minorHAnsi" w:cstheme="minorHAnsi"/>
        </w:rPr>
        <w:t>. The method will allow me to closely monitor specific stages and deadlines</w:t>
      </w:r>
      <w:r w:rsidR="00B66B9D">
        <w:rPr>
          <w:rFonts w:asciiTheme="minorHAnsi" w:eastAsia="MS Mincho" w:hAnsiTheme="minorHAnsi" w:cstheme="minorHAnsi"/>
        </w:rPr>
        <w:t xml:space="preserve"> and loop between each phase  to make appropriate modifications.</w:t>
      </w:r>
    </w:p>
    <w:p w:rsidR="00FC1F34" w:rsidRDefault="00FC1F34" w:rsidP="009F4538">
      <w:pPr>
        <w:rPr>
          <w:rFonts w:asciiTheme="minorHAnsi" w:eastAsia="MS Mincho" w:hAnsiTheme="minorHAnsi" w:cstheme="minorHAnsi"/>
        </w:rPr>
      </w:pPr>
      <w:r>
        <w:rPr>
          <w:rFonts w:asciiTheme="minorHAnsi" w:eastAsia="MS Mincho" w:hAnsiTheme="minorHAnsi" w:cstheme="minorHAnsi"/>
        </w:rPr>
        <w:t>Below is a diagram of a Waterfall model:</w:t>
      </w:r>
    </w:p>
    <w:p w:rsidR="00FC1F34" w:rsidRDefault="007434C1" w:rsidP="009F4538">
      <w:pPr>
        <w:rPr>
          <w:rFonts w:asciiTheme="minorHAnsi" w:eastAsia="MS Mincho" w:hAnsiTheme="minorHAnsi" w:cstheme="minorHAnsi"/>
        </w:rPr>
      </w:pPr>
      <w:r>
        <w:rPr>
          <w:rFonts w:asciiTheme="minorHAnsi" w:eastAsia="MS Mincho" w:hAnsiTheme="minorHAnsi" w:cstheme="minorHAnsi"/>
          <w:noProof/>
          <w:lang w:val="en-GB" w:eastAsia="en-GB" w:bidi="ar-SA"/>
        </w:rPr>
        <mc:AlternateContent>
          <mc:Choice Requires="wps">
            <w:drawing>
              <wp:anchor distT="0" distB="0" distL="114300" distR="114300" simplePos="0" relativeHeight="251667456" behindDoc="0" locked="0" layoutInCell="1" allowOverlap="1" wp14:anchorId="7EC75F25" wp14:editId="4199F7DE">
                <wp:simplePos x="0" y="0"/>
                <wp:positionH relativeFrom="column">
                  <wp:posOffset>945516</wp:posOffset>
                </wp:positionH>
                <wp:positionV relativeFrom="paragraph">
                  <wp:posOffset>141151</wp:posOffset>
                </wp:positionV>
                <wp:extent cx="271779" cy="337457"/>
                <wp:effectExtent l="5080" t="0" r="19685" b="19685"/>
                <wp:wrapNone/>
                <wp:docPr id="14" name="Bent Arrow 14"/>
                <wp:cNvGraphicFramePr/>
                <a:graphic xmlns:a="http://schemas.openxmlformats.org/drawingml/2006/main">
                  <a:graphicData uri="http://schemas.microsoft.com/office/word/2010/wordprocessingShape">
                    <wps:wsp>
                      <wps:cNvSpPr/>
                      <wps:spPr>
                        <a:xfrm rot="5400000">
                          <a:off x="0" y="0"/>
                          <a:ext cx="271779" cy="337457"/>
                        </a:xfrm>
                        <a:prstGeom prst="bentArrow">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 Arrow 14" o:spid="_x0000_s1026" style="position:absolute;margin-left:74.45pt;margin-top:11.1pt;width:21.4pt;height:26.55pt;rotation:9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1779,33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" path="m,337457l,152876c,87208,53235,33973,118903,33973r84931,-1l203834,r67945,67945l203834,135890r,-33973l118903,101917v-28144,,-50959,22815,-50959,50959c67944,214403,67945,275930,67945,337457l,337457xe" fillcolor="#eeece1 [3214]" strokecolor="gray [1629]" strokeweight="2pt">
                <v:path arrowok="t" o:connecttype="custom" o:connectlocs="0,337457;0,152876;118903,33973;203834,33972;203834,0;271779,67945;203834,135890;203834,101917;118903,101917;67944,152876;67945,337457;0,337457" o:connectangles="0,0,0,0,0,0,0,0,0,0,0,0"/>
              </v:shape>
            </w:pict>
          </mc:Fallback>
        </mc:AlternateContent>
      </w:r>
      <w:r w:rsidR="00FC1F34">
        <w:rPr>
          <w:rFonts w:asciiTheme="minorHAnsi" w:eastAsia="MS Mincho" w:hAnsiTheme="minorHAnsi" w:cstheme="minorHAnsi"/>
          <w:noProof/>
          <w:lang w:val="en-GB" w:eastAsia="en-GB" w:bidi="ar-SA"/>
        </w:rPr>
        <mc:AlternateContent>
          <mc:Choice Requires="wps">
            <w:drawing>
              <wp:anchor distT="0" distB="0" distL="114300" distR="114300" simplePos="0" relativeHeight="251666432" behindDoc="0" locked="0" layoutInCell="1" allowOverlap="1" wp14:anchorId="4AC6C901" wp14:editId="4719FE89">
                <wp:simplePos x="0" y="0"/>
                <wp:positionH relativeFrom="column">
                  <wp:posOffset>-1633</wp:posOffset>
                </wp:positionH>
                <wp:positionV relativeFrom="paragraph">
                  <wp:posOffset>97518</wp:posOffset>
                </wp:positionV>
                <wp:extent cx="805543" cy="511628"/>
                <wp:effectExtent l="38100" t="38100" r="109220" b="117475"/>
                <wp:wrapNone/>
                <wp:docPr id="8" name="Text Box 8"/>
                <wp:cNvGraphicFramePr/>
                <a:graphic xmlns:a="http://schemas.openxmlformats.org/drawingml/2006/main">
                  <a:graphicData uri="http://schemas.microsoft.com/office/word/2010/wordprocessingShape">
                    <wps:wsp>
                      <wps:cNvSpPr txBox="1"/>
                      <wps:spPr>
                        <a:xfrm>
                          <a:off x="0" y="0"/>
                          <a:ext cx="805543" cy="511628"/>
                        </a:xfrm>
                        <a:prstGeom prst="rect">
                          <a:avLst/>
                        </a:prstGeom>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2F3D" w:rsidRDefault="003F2F3D" w:rsidP="00FC1F34">
                            <w:pPr>
                              <w:jc w:val="center"/>
                            </w:pPr>
                            <w:r>
                              <w:t>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49" type="#_x0000_t202" style="position:absolute;margin-left:-.15pt;margin-top:7.7pt;width:63.45pt;height:40.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" fillcolor="white [3201]" strokecolor="gray [1629]" strokeweight="2pt">
                <v:shadow on="t" color="black" opacity="26214f" origin="-.5,-.5" offset=".74836mm,.74836mm"/>
                <v:textbox>
                  <w:txbxContent>
                    <w:p w:rsidR="00AC02B4" w:rsidRDefault="00AC02B4" w:rsidP="00FC1F34">
                      <w:pPr>
                        <w:jc w:val="center"/>
                      </w:pPr>
                      <w:r>
                        <w:t>Planning</w:t>
                      </w:r>
                    </w:p>
                  </w:txbxContent>
                </v:textbox>
              </v:shape>
            </w:pict>
          </mc:Fallback>
        </mc:AlternateContent>
      </w:r>
    </w:p>
    <w:p w:rsidR="00FC1F34" w:rsidRPr="00322606" w:rsidRDefault="007434C1" w:rsidP="009F4538">
      <w:pPr>
        <w:rPr>
          <w:rFonts w:asciiTheme="minorHAnsi" w:eastAsia="MS Mincho" w:hAnsiTheme="minorHAnsi" w:cstheme="minorHAnsi"/>
        </w:rPr>
      </w:pPr>
      <w:r>
        <w:rPr>
          <w:rFonts w:asciiTheme="minorHAnsi" w:eastAsia="MS Mincho" w:hAnsiTheme="minorHAnsi" w:cstheme="minorHAnsi"/>
          <w:noProof/>
          <w:lang w:val="en-GB" w:eastAsia="en-GB" w:bidi="ar-SA"/>
        </w:rPr>
        <mc:AlternateContent>
          <mc:Choice Requires="wps">
            <w:drawing>
              <wp:anchor distT="0" distB="0" distL="114300" distR="114300" simplePos="0" relativeHeight="251669504" behindDoc="0" locked="0" layoutInCell="1" allowOverlap="1" wp14:anchorId="4B469912" wp14:editId="6E6B366E">
                <wp:simplePos x="0" y="0"/>
                <wp:positionH relativeFrom="column">
                  <wp:posOffset>1642587</wp:posOffset>
                </wp:positionH>
                <wp:positionV relativeFrom="paragraph">
                  <wp:posOffset>205447</wp:posOffset>
                </wp:positionV>
                <wp:extent cx="271144" cy="337684"/>
                <wp:effectExtent l="4762" t="0" r="20003" b="20002"/>
                <wp:wrapNone/>
                <wp:docPr id="15" name="Bent Arrow 15"/>
                <wp:cNvGraphicFramePr/>
                <a:graphic xmlns:a="http://schemas.openxmlformats.org/drawingml/2006/main">
                  <a:graphicData uri="http://schemas.microsoft.com/office/word/2010/wordprocessingShape">
                    <wps:wsp>
                      <wps:cNvSpPr/>
                      <wps:spPr>
                        <a:xfrm rot="5400000">
                          <a:off x="0" y="0"/>
                          <a:ext cx="271144" cy="337684"/>
                        </a:xfrm>
                        <a:prstGeom prst="bentArrow">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15" o:spid="_x0000_s1026" style="position:absolute;margin-left:129.35pt;margin-top:16.2pt;width:21.35pt;height:26.6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144,337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" path="m,337684l,152519c,87004,53111,33893,118626,33893r84732,l203358,r67786,67786l203358,135572r,-33893l118626,101679v-28078,,-50840,22762,-50840,50840l67786,337684,,337684xe" fillcolor="#eeece1 [3214]" strokecolor="gray [1629]" strokeweight="2pt">
                <v:path arrowok="t" o:connecttype="custom" o:connectlocs="0,337684;0,152519;118626,33893;203358,33893;203358,0;271144,67786;203358,135572;203358,101679;118626,101679;67786,152519;67786,337684;0,337684" o:connectangles="0,0,0,0,0,0,0,0,0,0,0,0"/>
              </v:shape>
            </w:pict>
          </mc:Fallback>
        </mc:AlternateContent>
      </w:r>
      <w:r w:rsidR="00FC1F34">
        <w:rPr>
          <w:rFonts w:asciiTheme="minorHAnsi" w:eastAsia="MS Mincho" w:hAnsiTheme="minorHAnsi" w:cstheme="minorHAnsi"/>
          <w:noProof/>
          <w:lang w:val="en-GB" w:eastAsia="en-GB" w:bidi="ar-SA"/>
        </w:rPr>
        <mc:AlternateContent>
          <mc:Choice Requires="wps">
            <w:drawing>
              <wp:anchor distT="0" distB="0" distL="114300" distR="114300" simplePos="0" relativeHeight="251659263" behindDoc="0" locked="0" layoutInCell="1" allowOverlap="1" wp14:anchorId="22141392" wp14:editId="773F9A62">
                <wp:simplePos x="0" y="0"/>
                <wp:positionH relativeFrom="column">
                  <wp:posOffset>705939</wp:posOffset>
                </wp:positionH>
                <wp:positionV relativeFrom="paragraph">
                  <wp:posOffset>194401</wp:posOffset>
                </wp:positionV>
                <wp:extent cx="805180" cy="511175"/>
                <wp:effectExtent l="38100" t="38100" r="109220" b="117475"/>
                <wp:wrapNone/>
                <wp:docPr id="9" name="Text Box 9"/>
                <wp:cNvGraphicFramePr/>
                <a:graphic xmlns:a="http://schemas.openxmlformats.org/drawingml/2006/main">
                  <a:graphicData uri="http://schemas.microsoft.com/office/word/2010/wordprocessingShape">
                    <wps:wsp>
                      <wps:cNvSpPr txBox="1"/>
                      <wps:spPr>
                        <a:xfrm>
                          <a:off x="0" y="0"/>
                          <a:ext cx="805180" cy="511175"/>
                        </a:xfrm>
                        <a:prstGeom prst="rect">
                          <a:avLst/>
                        </a:prstGeom>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2F3D" w:rsidRDefault="003F2F3D" w:rsidP="00FC1F34">
                            <w:pPr>
                              <w:jc w:val="center"/>
                            </w:pPr>
                            <w: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50" type="#_x0000_t202" style="position:absolute;margin-left:55.6pt;margin-top:15.3pt;width:63.4pt;height:40.25pt;z-index:251659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" fillcolor="white [3201]" strokecolor="gray [1629]" strokeweight="2pt">
                <v:shadow on="t" color="black" opacity="26214f" origin="-.5,-.5" offset=".74836mm,.74836mm"/>
                <v:textbox>
                  <w:txbxContent>
                    <w:p w:rsidR="00AC02B4" w:rsidRDefault="00AC02B4" w:rsidP="00FC1F34">
                      <w:pPr>
                        <w:jc w:val="center"/>
                      </w:pPr>
                      <w:r>
                        <w:t>Analysis</w:t>
                      </w:r>
                    </w:p>
                  </w:txbxContent>
                </v:textbox>
              </v:shape>
            </w:pict>
          </mc:Fallback>
        </mc:AlternateContent>
      </w:r>
    </w:p>
    <w:p w:rsidR="0047469F" w:rsidRDefault="007434C1" w:rsidP="009F4538">
      <w:pPr>
        <w:rPr>
          <w:rFonts w:asciiTheme="minorHAnsi" w:eastAsia="MS Mincho" w:hAnsiTheme="minorHAnsi" w:cstheme="minorHAnsi"/>
        </w:rPr>
      </w:pPr>
      <w:r>
        <w:rPr>
          <w:rFonts w:asciiTheme="minorHAnsi" w:eastAsia="MS Mincho" w:hAnsiTheme="minorHAnsi" w:cstheme="minorHAnsi"/>
          <w:noProof/>
          <w:lang w:val="en-GB" w:eastAsia="en-GB" w:bidi="ar-SA"/>
        </w:rPr>
        <mc:AlternateContent>
          <mc:Choice Requires="wps">
            <w:drawing>
              <wp:anchor distT="0" distB="0" distL="114300" distR="114300" simplePos="0" relativeHeight="251676672" behindDoc="0" locked="0" layoutInCell="1" allowOverlap="1" wp14:anchorId="5E129357" wp14:editId="09AB6679">
                <wp:simplePos x="0" y="0"/>
                <wp:positionH relativeFrom="column">
                  <wp:posOffset>325029</wp:posOffset>
                </wp:positionH>
                <wp:positionV relativeFrom="paragraph">
                  <wp:posOffset>74567</wp:posOffset>
                </wp:positionV>
                <wp:extent cx="174172" cy="2165986"/>
                <wp:effectExtent l="19050" t="19050" r="35560" b="24765"/>
                <wp:wrapNone/>
                <wp:docPr id="19" name="Up Arrow 19"/>
                <wp:cNvGraphicFramePr/>
                <a:graphic xmlns:a="http://schemas.openxmlformats.org/drawingml/2006/main">
                  <a:graphicData uri="http://schemas.microsoft.com/office/word/2010/wordprocessingShape">
                    <wps:wsp>
                      <wps:cNvSpPr/>
                      <wps:spPr>
                        <a:xfrm>
                          <a:off x="0" y="0"/>
                          <a:ext cx="174172" cy="2165986"/>
                        </a:xfrm>
                        <a:prstGeom prst="upArrow">
                          <a:avLst/>
                        </a:prstGeom>
                        <a:solidFill>
                          <a:schemeClr val="bg1">
                            <a:lumMod val="9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9" o:spid="_x0000_s1026" type="#_x0000_t68" style="position:absolute;margin-left:25.6pt;margin-top:5.85pt;width:13.7pt;height:17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" adj="868" fillcolor="#f2f2f2 [3052]" strokecolor="gray [1629]" strokeweight="2pt"/>
            </w:pict>
          </mc:Fallback>
        </mc:AlternateContent>
      </w:r>
      <w:r>
        <w:rPr>
          <w:rFonts w:asciiTheme="minorHAnsi" w:eastAsia="MS Mincho" w:hAnsiTheme="minorHAnsi" w:cstheme="minorHAnsi"/>
          <w:noProof/>
          <w:lang w:val="en-GB" w:eastAsia="en-GB" w:bidi="ar-SA"/>
        </w:rPr>
        <mc:AlternateContent>
          <mc:Choice Requires="wps">
            <w:drawing>
              <wp:anchor distT="0" distB="0" distL="114300" distR="114300" simplePos="0" relativeHeight="251671552" behindDoc="0" locked="0" layoutInCell="1" allowOverlap="1" wp14:anchorId="0F86D8B9" wp14:editId="4334DD7D">
                <wp:simplePos x="0" y="0"/>
                <wp:positionH relativeFrom="column">
                  <wp:posOffset>2351495</wp:posOffset>
                </wp:positionH>
                <wp:positionV relativeFrom="paragraph">
                  <wp:posOffset>212089</wp:posOffset>
                </wp:positionV>
                <wp:extent cx="271236" cy="478699"/>
                <wp:effectExtent l="0" t="8255" r="6350" b="25400"/>
                <wp:wrapNone/>
                <wp:docPr id="16" name="Bent Arrow 16"/>
                <wp:cNvGraphicFramePr/>
                <a:graphic xmlns:a="http://schemas.openxmlformats.org/drawingml/2006/main">
                  <a:graphicData uri="http://schemas.microsoft.com/office/word/2010/wordprocessingShape">
                    <wps:wsp>
                      <wps:cNvSpPr/>
                      <wps:spPr>
                        <a:xfrm rot="5400000">
                          <a:off x="0" y="0"/>
                          <a:ext cx="271236" cy="478699"/>
                        </a:xfrm>
                        <a:prstGeom prst="bentArrow">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16" o:spid="_x0000_s1026" style="position:absolute;margin-left:185.15pt;margin-top:16.7pt;width:21.35pt;height:37.7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236,478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" path="m,478699l,152570c,87033,53129,33904,118666,33904r84761,1l203427,r67809,67809l203427,135618r,-33904l118666,101714v-28088,,-50857,22769,-50857,50857l67809,478699,,478699xe" fillcolor="#eeece1 [3214]" strokecolor="gray [1629]" strokeweight="2pt">
                <v:path arrowok="t" o:connecttype="custom" o:connectlocs="0,478699;0,152570;118666,33904;203427,33905;203427,0;271236,67809;203427,135618;203427,101714;118666,101714;67809,152571;67809,478699;0,478699" o:connectangles="0,0,0,0,0,0,0,0,0,0,0,0"/>
              </v:shape>
            </w:pict>
          </mc:Fallback>
        </mc:AlternateContent>
      </w:r>
      <w:r w:rsidR="00FC1F34">
        <w:rPr>
          <w:rFonts w:asciiTheme="minorHAnsi" w:eastAsia="MS Mincho" w:hAnsiTheme="minorHAnsi" w:cstheme="minorHAnsi"/>
          <w:noProof/>
          <w:lang w:val="en-GB" w:eastAsia="en-GB" w:bidi="ar-SA"/>
        </w:rPr>
        <mc:AlternateContent>
          <mc:Choice Requires="wps">
            <w:drawing>
              <wp:anchor distT="0" distB="0" distL="114300" distR="114300" simplePos="0" relativeHeight="251658238" behindDoc="0" locked="0" layoutInCell="1" allowOverlap="1" wp14:anchorId="5E21EBA9" wp14:editId="565A97C5">
                <wp:simplePos x="0" y="0"/>
                <wp:positionH relativeFrom="column">
                  <wp:posOffset>1369060</wp:posOffset>
                </wp:positionH>
                <wp:positionV relativeFrom="paragraph">
                  <wp:posOffset>236855</wp:posOffset>
                </wp:positionV>
                <wp:extent cx="805180" cy="511175"/>
                <wp:effectExtent l="38100" t="38100" r="109220" b="117475"/>
                <wp:wrapNone/>
                <wp:docPr id="10" name="Text Box 10"/>
                <wp:cNvGraphicFramePr/>
                <a:graphic xmlns:a="http://schemas.openxmlformats.org/drawingml/2006/main">
                  <a:graphicData uri="http://schemas.microsoft.com/office/word/2010/wordprocessingShape">
                    <wps:wsp>
                      <wps:cNvSpPr txBox="1"/>
                      <wps:spPr>
                        <a:xfrm>
                          <a:off x="0" y="0"/>
                          <a:ext cx="805180" cy="511175"/>
                        </a:xfrm>
                        <a:prstGeom prst="rect">
                          <a:avLst/>
                        </a:prstGeom>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2F3D" w:rsidRDefault="003F2F3D" w:rsidP="00FC1F34">
                            <w:pPr>
                              <w:jc w:val="center"/>
                            </w:pPr>
                            <w: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51" type="#_x0000_t202" style="position:absolute;margin-left:107.8pt;margin-top:18.65pt;width:63.4pt;height:40.2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" fillcolor="white [3201]" strokecolor="gray [1629]" strokeweight="2pt">
                <v:shadow on="t" color="black" opacity="26214f" origin="-.5,-.5" offset=".74836mm,.74836mm"/>
                <v:textbox>
                  <w:txbxContent>
                    <w:p w:rsidR="00AC02B4" w:rsidRDefault="00AC02B4" w:rsidP="00FC1F34">
                      <w:pPr>
                        <w:jc w:val="center"/>
                      </w:pPr>
                      <w:r>
                        <w:t>Design</w:t>
                      </w:r>
                    </w:p>
                  </w:txbxContent>
                </v:textbox>
              </v:shape>
            </w:pict>
          </mc:Fallback>
        </mc:AlternateContent>
      </w:r>
    </w:p>
    <w:p w:rsidR="00FC1F34" w:rsidRDefault="007434C1" w:rsidP="009F4538">
      <w:pPr>
        <w:rPr>
          <w:rFonts w:asciiTheme="minorHAnsi" w:eastAsia="MS Mincho" w:hAnsiTheme="minorHAnsi" w:cstheme="minorHAnsi"/>
        </w:rPr>
      </w:pPr>
      <w:r>
        <w:rPr>
          <w:rFonts w:asciiTheme="minorHAnsi" w:eastAsia="MS Mincho" w:hAnsiTheme="minorHAnsi" w:cstheme="minorHAnsi"/>
          <w:noProof/>
          <w:lang w:val="en-GB" w:eastAsia="en-GB" w:bidi="ar-SA"/>
        </w:rPr>
        <mc:AlternateContent>
          <mc:Choice Requires="wps">
            <w:drawing>
              <wp:anchor distT="0" distB="0" distL="114300" distR="114300" simplePos="0" relativeHeight="251678720" behindDoc="0" locked="0" layoutInCell="1" allowOverlap="1" wp14:anchorId="3F7DED7D" wp14:editId="5D0CAACD">
                <wp:simplePos x="0" y="0"/>
                <wp:positionH relativeFrom="column">
                  <wp:posOffset>499019</wp:posOffset>
                </wp:positionH>
                <wp:positionV relativeFrom="paragraph">
                  <wp:posOffset>161652</wp:posOffset>
                </wp:positionV>
                <wp:extent cx="619670" cy="337186"/>
                <wp:effectExtent l="0" t="0" r="28575" b="24765"/>
                <wp:wrapNone/>
                <wp:docPr id="20" name="Bent Arrow 20"/>
                <wp:cNvGraphicFramePr/>
                <a:graphic xmlns:a="http://schemas.openxmlformats.org/drawingml/2006/main">
                  <a:graphicData uri="http://schemas.microsoft.com/office/word/2010/wordprocessingShape">
                    <wps:wsp>
                      <wps:cNvSpPr/>
                      <wps:spPr>
                        <a:xfrm rot="10800000">
                          <a:off x="0" y="0"/>
                          <a:ext cx="619670" cy="337186"/>
                        </a:xfrm>
                        <a:prstGeom prst="bentArrow">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 Arrow 20" o:spid="_x0000_s1026" style="position:absolute;margin-left:39.3pt;margin-top:12.75pt;width:48.8pt;height:26.55pt;rotation:18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19670,33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" path="m,337186l,189667c,108195,66047,42148,147519,42148r387855,l535374,r84296,84297l535374,168593r,-42148l147519,126445v-34917,,-63222,28305,-63222,63222l84297,337186,,337186xe" fillcolor="#eeece1 [3214]" strokecolor="gray [1629]" strokeweight="2pt">
                <v:path arrowok="t" o:connecttype="custom" o:connectlocs="0,337186;0,189667;147519,42148;535374,42148;535374,0;619670,84297;535374,168593;535374,126445;147519,126445;84297,189667;84297,337186;0,337186" o:connectangles="0,0,0,0,0,0,0,0,0,0,0,0"/>
              </v:shape>
            </w:pict>
          </mc:Fallback>
        </mc:AlternateContent>
      </w:r>
    </w:p>
    <w:p w:rsidR="00FC1F34" w:rsidRDefault="007434C1" w:rsidP="009F4538">
      <w:pPr>
        <w:rPr>
          <w:rFonts w:asciiTheme="minorHAnsi" w:eastAsia="MS Mincho" w:hAnsiTheme="minorHAnsi" w:cstheme="minorHAnsi"/>
        </w:rPr>
      </w:pPr>
      <w:r>
        <w:rPr>
          <w:rFonts w:asciiTheme="minorHAnsi" w:eastAsia="MS Mincho" w:hAnsiTheme="minorHAnsi" w:cstheme="minorHAnsi"/>
          <w:noProof/>
          <w:lang w:val="en-GB" w:eastAsia="en-GB" w:bidi="ar-SA"/>
        </w:rPr>
        <mc:AlternateContent>
          <mc:Choice Requires="wps">
            <w:drawing>
              <wp:anchor distT="0" distB="0" distL="114300" distR="114300" simplePos="0" relativeHeight="251680768" behindDoc="0" locked="0" layoutInCell="1" allowOverlap="1" wp14:anchorId="564E4CC4" wp14:editId="14E3CCE1">
                <wp:simplePos x="0" y="0"/>
                <wp:positionH relativeFrom="column">
                  <wp:posOffset>499199</wp:posOffset>
                </wp:positionH>
                <wp:positionV relativeFrom="paragraph">
                  <wp:posOffset>193674</wp:posOffset>
                </wp:positionV>
                <wp:extent cx="1239611" cy="337186"/>
                <wp:effectExtent l="0" t="0" r="17780" b="24765"/>
                <wp:wrapNone/>
                <wp:docPr id="21" name="Bent Arrow 21"/>
                <wp:cNvGraphicFramePr/>
                <a:graphic xmlns:a="http://schemas.openxmlformats.org/drawingml/2006/main">
                  <a:graphicData uri="http://schemas.microsoft.com/office/word/2010/wordprocessingShape">
                    <wps:wsp>
                      <wps:cNvSpPr/>
                      <wps:spPr>
                        <a:xfrm rot="10800000">
                          <a:off x="0" y="0"/>
                          <a:ext cx="1239611" cy="337186"/>
                        </a:xfrm>
                        <a:prstGeom prst="bentArrow">
                          <a:avLst>
                            <a:gd name="adj1" fmla="val 25000"/>
                            <a:gd name="adj2" fmla="val 18543"/>
                            <a:gd name="adj3" fmla="val 25000"/>
                            <a:gd name="adj4" fmla="val 43750"/>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 Arrow 21" o:spid="_x0000_s1026" style="position:absolute;margin-left:39.3pt;margin-top:15.25pt;width:97.6pt;height:26.55pt;rotation:18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39611,33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" path="m,337186l,167895c,86423,66047,20376,147519,20376r1007796,l1155315,r84296,62524l1155315,125049r,-20376l147519,104673v-34917,,-63222,28305,-63222,63222l84297,337186,,337186xe" fillcolor="#eeece1 [3214]" strokecolor="gray [1629]" strokeweight="2pt">
                <v:path arrowok="t" o:connecttype="custom" o:connectlocs="0,337186;0,167895;147519,20376;1155315,20376;1155315,0;1239611,62524;1155315,125049;1155315,104673;147519,104673;84297,167895;84297,337186;0,337186" o:connectangles="0,0,0,0,0,0,0,0,0,0,0,0"/>
              </v:shape>
            </w:pict>
          </mc:Fallback>
        </mc:AlternateContent>
      </w:r>
      <w:r>
        <w:rPr>
          <w:rFonts w:asciiTheme="minorHAnsi" w:eastAsia="MS Mincho" w:hAnsiTheme="minorHAnsi" w:cstheme="minorHAnsi"/>
          <w:noProof/>
          <w:lang w:val="en-GB" w:eastAsia="en-GB" w:bidi="ar-SA"/>
        </w:rPr>
        <mc:AlternateContent>
          <mc:Choice Requires="wps">
            <w:drawing>
              <wp:anchor distT="0" distB="0" distL="114300" distR="114300" simplePos="0" relativeHeight="251673600" behindDoc="0" locked="0" layoutInCell="1" allowOverlap="1" wp14:anchorId="023786C5" wp14:editId="2739DB6E">
                <wp:simplePos x="0" y="0"/>
                <wp:positionH relativeFrom="column">
                  <wp:posOffset>3666490</wp:posOffset>
                </wp:positionH>
                <wp:positionV relativeFrom="paragraph">
                  <wp:posOffset>40005</wp:posOffset>
                </wp:positionV>
                <wp:extent cx="271145" cy="337185"/>
                <wp:effectExtent l="5080" t="0" r="19685" b="19685"/>
                <wp:wrapNone/>
                <wp:docPr id="17" name="Bent Arrow 17"/>
                <wp:cNvGraphicFramePr/>
                <a:graphic xmlns:a="http://schemas.openxmlformats.org/drawingml/2006/main">
                  <a:graphicData uri="http://schemas.microsoft.com/office/word/2010/wordprocessingShape">
                    <wps:wsp>
                      <wps:cNvSpPr/>
                      <wps:spPr>
                        <a:xfrm rot="5400000">
                          <a:off x="0" y="0"/>
                          <a:ext cx="271145" cy="337185"/>
                        </a:xfrm>
                        <a:prstGeom prst="bentArrow">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 Arrow 17" o:spid="_x0000_s1026" style="position:absolute;margin-left:288.7pt;margin-top:3.15pt;width:21.35pt;height:26.55pt;rotation:9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1145,33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" path="m,337185l,152519c,87004,53111,33893,118626,33893r84733,l203359,r67786,67786l203359,135573r,-33894l118626,101679v-28078,,-50840,22762,-50840,50840l67786,337185,,337185xe" fillcolor="#eeece1 [3214]" strokecolor="gray [1629]" strokeweight="2pt">
                <v:path arrowok="t" o:connecttype="custom" o:connectlocs="0,337185;0,152519;118626,33893;203359,33893;203359,0;271145,67786;203359,135573;203359,101679;118626,101679;67786,152519;67786,337185;0,337185" o:connectangles="0,0,0,0,0,0,0,0,0,0,0,0"/>
              </v:shape>
            </w:pict>
          </mc:Fallback>
        </mc:AlternateContent>
      </w:r>
      <w:r>
        <w:rPr>
          <w:rFonts w:asciiTheme="minorHAnsi" w:eastAsia="MS Mincho" w:hAnsiTheme="minorHAnsi" w:cstheme="minorHAnsi"/>
          <w:noProof/>
          <w:lang w:val="en-GB" w:eastAsia="en-GB" w:bidi="ar-SA"/>
        </w:rPr>
        <mc:AlternateContent>
          <mc:Choice Requires="wps">
            <w:drawing>
              <wp:anchor distT="0" distB="0" distL="114300" distR="114300" simplePos="0" relativeHeight="251657213" behindDoc="0" locked="0" layoutInCell="1" allowOverlap="1" wp14:anchorId="71A3D6B7" wp14:editId="35710D76">
                <wp:simplePos x="0" y="0"/>
                <wp:positionH relativeFrom="column">
                  <wp:posOffset>2055495</wp:posOffset>
                </wp:positionH>
                <wp:positionV relativeFrom="paragraph">
                  <wp:posOffset>18415</wp:posOffset>
                </wp:positionV>
                <wp:extent cx="1469390" cy="511175"/>
                <wp:effectExtent l="38100" t="38100" r="111760" b="117475"/>
                <wp:wrapNone/>
                <wp:docPr id="11" name="Text Box 11"/>
                <wp:cNvGraphicFramePr/>
                <a:graphic xmlns:a="http://schemas.openxmlformats.org/drawingml/2006/main">
                  <a:graphicData uri="http://schemas.microsoft.com/office/word/2010/wordprocessingShape">
                    <wps:wsp>
                      <wps:cNvSpPr txBox="1"/>
                      <wps:spPr>
                        <a:xfrm>
                          <a:off x="0" y="0"/>
                          <a:ext cx="1469390" cy="511175"/>
                        </a:xfrm>
                        <a:prstGeom prst="rect">
                          <a:avLst/>
                        </a:prstGeom>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2F3D" w:rsidRDefault="003F2F3D" w:rsidP="00FC1F34">
                            <w:pPr>
                              <w:jc w:val="center"/>
                            </w:pPr>
                            <w:r>
                              <w:t>Coding and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52" type="#_x0000_t202" style="position:absolute;margin-left:161.85pt;margin-top:1.45pt;width:115.7pt;height:40.25pt;z-index:2516572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" fillcolor="white [3201]" strokecolor="gray [1629]" strokeweight="2pt">
                <v:shadow on="t" color="black" opacity="26214f" origin="-.5,-.5" offset=".74836mm,.74836mm"/>
                <v:textbox>
                  <w:txbxContent>
                    <w:p w:rsidR="00AC02B4" w:rsidRDefault="00AC02B4" w:rsidP="00FC1F34">
                      <w:pPr>
                        <w:jc w:val="center"/>
                      </w:pPr>
                      <w:r>
                        <w:t>Coding and Testing</w:t>
                      </w:r>
                    </w:p>
                  </w:txbxContent>
                </v:textbox>
              </v:shape>
            </w:pict>
          </mc:Fallback>
        </mc:AlternateContent>
      </w:r>
    </w:p>
    <w:p w:rsidR="00FC1F34" w:rsidRDefault="007434C1" w:rsidP="009F4538">
      <w:pPr>
        <w:rPr>
          <w:rFonts w:asciiTheme="minorHAnsi" w:eastAsia="MS Mincho" w:hAnsiTheme="minorHAnsi" w:cstheme="minorHAnsi"/>
        </w:rPr>
      </w:pPr>
      <w:r>
        <w:rPr>
          <w:rFonts w:asciiTheme="minorHAnsi" w:eastAsia="MS Mincho" w:hAnsiTheme="minorHAnsi" w:cstheme="minorHAnsi"/>
          <w:noProof/>
          <w:lang w:val="en-GB" w:eastAsia="en-GB" w:bidi="ar-SA"/>
        </w:rPr>
        <mc:AlternateContent>
          <mc:Choice Requires="wps">
            <w:drawing>
              <wp:anchor distT="0" distB="0" distL="114300" distR="114300" simplePos="0" relativeHeight="251682816" behindDoc="0" locked="0" layoutInCell="1" allowOverlap="1" wp14:anchorId="4E378E84" wp14:editId="44634ECC">
                <wp:simplePos x="0" y="0"/>
                <wp:positionH relativeFrom="column">
                  <wp:posOffset>499019</wp:posOffset>
                </wp:positionH>
                <wp:positionV relativeFrom="paragraph">
                  <wp:posOffset>258353</wp:posOffset>
                </wp:positionV>
                <wp:extent cx="2317387" cy="337186"/>
                <wp:effectExtent l="0" t="0" r="26035" b="24765"/>
                <wp:wrapNone/>
                <wp:docPr id="22" name="Bent Arrow 22"/>
                <wp:cNvGraphicFramePr/>
                <a:graphic xmlns:a="http://schemas.openxmlformats.org/drawingml/2006/main">
                  <a:graphicData uri="http://schemas.microsoft.com/office/word/2010/wordprocessingShape">
                    <wps:wsp>
                      <wps:cNvSpPr/>
                      <wps:spPr>
                        <a:xfrm rot="10800000">
                          <a:off x="0" y="0"/>
                          <a:ext cx="2317387" cy="337186"/>
                        </a:xfrm>
                        <a:prstGeom prst="bentArrow">
                          <a:avLst>
                            <a:gd name="adj1" fmla="val 25000"/>
                            <a:gd name="adj2" fmla="val 18543"/>
                            <a:gd name="adj3" fmla="val 25000"/>
                            <a:gd name="adj4" fmla="val 43750"/>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 Arrow 22" o:spid="_x0000_s1026" style="position:absolute;margin-left:39.3pt;margin-top:20.35pt;width:182.45pt;height:26.55pt;rotation:18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317387,33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" path="m,337186l,167895c,86423,66047,20376,147519,20376r2085572,l2233091,r84296,62524l2233091,125049r,-20376l147519,104673v-34917,,-63222,28305,-63222,63222l84297,337186,,337186xe" fillcolor="#eeece1 [3214]" strokecolor="gray [1629]" strokeweight="2pt">
                <v:path arrowok="t" o:connecttype="custom" o:connectlocs="0,337186;0,167895;147519,20376;2233091,20376;2233091,0;2317387,62524;2233091,125049;2233091,104673;147519,104673;84297,167895;84297,337186;0,337186" o:connectangles="0,0,0,0,0,0,0,0,0,0,0,0"/>
              </v:shape>
            </w:pict>
          </mc:Fallback>
        </mc:AlternateContent>
      </w:r>
      <w:r>
        <w:rPr>
          <w:rFonts w:asciiTheme="minorHAnsi" w:eastAsia="MS Mincho" w:hAnsiTheme="minorHAnsi" w:cstheme="minorHAnsi"/>
          <w:noProof/>
          <w:lang w:val="en-GB" w:eastAsia="en-GB" w:bidi="ar-SA"/>
        </w:rPr>
        <mc:AlternateContent>
          <mc:Choice Requires="wps">
            <w:drawing>
              <wp:anchor distT="0" distB="0" distL="114300" distR="114300" simplePos="0" relativeHeight="251675648" behindDoc="0" locked="0" layoutInCell="1" allowOverlap="1" wp14:anchorId="30D2B0B7" wp14:editId="1DD236B2">
                <wp:simplePos x="0" y="0"/>
                <wp:positionH relativeFrom="column">
                  <wp:posOffset>4733290</wp:posOffset>
                </wp:positionH>
                <wp:positionV relativeFrom="paragraph">
                  <wp:posOffset>60325</wp:posOffset>
                </wp:positionV>
                <wp:extent cx="271145" cy="337185"/>
                <wp:effectExtent l="5080" t="0" r="19685" b="19685"/>
                <wp:wrapNone/>
                <wp:docPr id="18" name="Bent Arrow 18"/>
                <wp:cNvGraphicFramePr/>
                <a:graphic xmlns:a="http://schemas.openxmlformats.org/drawingml/2006/main">
                  <a:graphicData uri="http://schemas.microsoft.com/office/word/2010/wordprocessingShape">
                    <wps:wsp>
                      <wps:cNvSpPr/>
                      <wps:spPr>
                        <a:xfrm rot="5400000">
                          <a:off x="0" y="0"/>
                          <a:ext cx="271145" cy="337185"/>
                        </a:xfrm>
                        <a:prstGeom prst="bentArrow">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 Arrow 18" o:spid="_x0000_s1026" style="position:absolute;margin-left:372.7pt;margin-top:4.75pt;width:21.35pt;height:26.55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71145,33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" path="m,337185l,152519c,87004,53111,33893,118626,33893r84733,l203359,r67786,67786l203359,135573r,-33894l118626,101679v-28078,,-50840,22762,-50840,50840l67786,337185,,337185xe" fillcolor="#eeece1 [3214]" strokecolor="gray [1629]" strokeweight="2pt">
                <v:path arrowok="t" o:connecttype="custom" o:connectlocs="0,337185;0,152519;118626,33893;203359,33893;203359,0;271145,67786;203359,135573;203359,101679;118626,101679;67786,152519;67786,337185;0,337185" o:connectangles="0,0,0,0,0,0,0,0,0,0,0,0"/>
              </v:shape>
            </w:pict>
          </mc:Fallback>
        </mc:AlternateContent>
      </w:r>
      <w:r w:rsidR="00FC1F34">
        <w:rPr>
          <w:rFonts w:asciiTheme="minorHAnsi" w:eastAsia="MS Mincho" w:hAnsiTheme="minorHAnsi" w:cstheme="minorHAnsi"/>
          <w:noProof/>
          <w:lang w:val="en-GB" w:eastAsia="en-GB" w:bidi="ar-SA"/>
        </w:rPr>
        <mc:AlternateContent>
          <mc:Choice Requires="wps">
            <w:drawing>
              <wp:anchor distT="0" distB="0" distL="114300" distR="114300" simplePos="0" relativeHeight="251656188" behindDoc="0" locked="0" layoutInCell="1" allowOverlap="1" wp14:anchorId="248918D1" wp14:editId="3A89CEB6">
                <wp:simplePos x="0" y="0"/>
                <wp:positionH relativeFrom="column">
                  <wp:posOffset>3394710</wp:posOffset>
                </wp:positionH>
                <wp:positionV relativeFrom="paragraph">
                  <wp:posOffset>83729</wp:posOffset>
                </wp:positionV>
                <wp:extent cx="1208314" cy="511175"/>
                <wp:effectExtent l="38100" t="38100" r="106680" b="117475"/>
                <wp:wrapNone/>
                <wp:docPr id="12" name="Text Box 12"/>
                <wp:cNvGraphicFramePr/>
                <a:graphic xmlns:a="http://schemas.openxmlformats.org/drawingml/2006/main">
                  <a:graphicData uri="http://schemas.microsoft.com/office/word/2010/wordprocessingShape">
                    <wps:wsp>
                      <wps:cNvSpPr txBox="1"/>
                      <wps:spPr>
                        <a:xfrm>
                          <a:off x="0" y="0"/>
                          <a:ext cx="1208314" cy="511175"/>
                        </a:xfrm>
                        <a:prstGeom prst="rect">
                          <a:avLst/>
                        </a:prstGeom>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2F3D" w:rsidRDefault="003F2F3D" w:rsidP="00FC1F34">
                            <w:pPr>
                              <w:jc w:val="center"/>
                            </w:pPr>
                            <w: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53" type="#_x0000_t202" style="position:absolute;margin-left:267.3pt;margin-top:6.6pt;width:95.15pt;height:40.25pt;z-index:2516561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" fillcolor="white [3201]" strokecolor="gray [1629]" strokeweight="2pt">
                <v:shadow on="t" color="black" opacity="26214f" origin="-.5,-.5" offset=".74836mm,.74836mm"/>
                <v:textbox>
                  <w:txbxContent>
                    <w:p w:rsidR="00AC02B4" w:rsidRDefault="00AC02B4" w:rsidP="00FC1F34">
                      <w:pPr>
                        <w:jc w:val="center"/>
                      </w:pPr>
                      <w:r>
                        <w:t>Implementation</w:t>
                      </w:r>
                    </w:p>
                  </w:txbxContent>
                </v:textbox>
              </v:shape>
            </w:pict>
          </mc:Fallback>
        </mc:AlternateContent>
      </w:r>
    </w:p>
    <w:p w:rsidR="00FC1F34" w:rsidRDefault="00FC1F34" w:rsidP="009F4538">
      <w:pPr>
        <w:rPr>
          <w:rFonts w:asciiTheme="minorHAnsi" w:eastAsia="MS Mincho" w:hAnsiTheme="minorHAnsi" w:cstheme="minorHAnsi"/>
        </w:rPr>
      </w:pPr>
      <w:r>
        <w:rPr>
          <w:rFonts w:asciiTheme="minorHAnsi" w:eastAsia="MS Mincho" w:hAnsiTheme="minorHAnsi" w:cstheme="minorHAnsi"/>
          <w:noProof/>
          <w:lang w:val="en-GB" w:eastAsia="en-GB" w:bidi="ar-SA"/>
        </w:rPr>
        <mc:AlternateContent>
          <mc:Choice Requires="wps">
            <w:drawing>
              <wp:anchor distT="0" distB="0" distL="114300" distR="114300" simplePos="0" relativeHeight="251655163" behindDoc="0" locked="0" layoutInCell="1" allowOverlap="1" wp14:anchorId="53CBEC37" wp14:editId="5131DA7D">
                <wp:simplePos x="0" y="0"/>
                <wp:positionH relativeFrom="column">
                  <wp:posOffset>4428490</wp:posOffset>
                </wp:positionH>
                <wp:positionV relativeFrom="paragraph">
                  <wp:posOffset>126909</wp:posOffset>
                </wp:positionV>
                <wp:extent cx="1251857" cy="511175"/>
                <wp:effectExtent l="38100" t="38100" r="120015" b="117475"/>
                <wp:wrapNone/>
                <wp:docPr id="13" name="Text Box 13"/>
                <wp:cNvGraphicFramePr/>
                <a:graphic xmlns:a="http://schemas.openxmlformats.org/drawingml/2006/main">
                  <a:graphicData uri="http://schemas.microsoft.com/office/word/2010/wordprocessingShape">
                    <wps:wsp>
                      <wps:cNvSpPr txBox="1"/>
                      <wps:spPr>
                        <a:xfrm>
                          <a:off x="0" y="0"/>
                          <a:ext cx="1251857" cy="511175"/>
                        </a:xfrm>
                        <a:prstGeom prst="rect">
                          <a:avLst/>
                        </a:prstGeom>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F2F3D" w:rsidRDefault="003F2F3D" w:rsidP="00FC1F34">
                            <w:pPr>
                              <w:jc w:val="center"/>
                            </w:pPr>
                            <w:r>
                              <w:t>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54" type="#_x0000_t202" style="position:absolute;margin-left:348.7pt;margin-top:10pt;width:98.55pt;height:40.25pt;z-index:2516551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" fillcolor="white [3201]" strokecolor="gray [1629]" strokeweight="2pt">
                <v:shadow on="t" color="black" opacity="26214f" origin="-.5,-.5" offset=".74836mm,.74836mm"/>
                <v:textbox>
                  <w:txbxContent>
                    <w:p w:rsidR="00AC02B4" w:rsidRDefault="00AC02B4" w:rsidP="00FC1F34">
                      <w:pPr>
                        <w:jc w:val="center"/>
                      </w:pPr>
                      <w:r>
                        <w:t>Maintenance</w:t>
                      </w:r>
                    </w:p>
                  </w:txbxContent>
                </v:textbox>
              </v:shape>
            </w:pict>
          </mc:Fallback>
        </mc:AlternateContent>
      </w:r>
    </w:p>
    <w:p w:rsidR="00FC1F34" w:rsidRDefault="007434C1" w:rsidP="009F4538">
      <w:pPr>
        <w:rPr>
          <w:rFonts w:asciiTheme="minorHAnsi" w:eastAsia="MS Mincho" w:hAnsiTheme="minorHAnsi" w:cstheme="minorHAnsi"/>
        </w:rPr>
      </w:pPr>
      <w:r>
        <w:rPr>
          <w:rFonts w:asciiTheme="minorHAnsi" w:eastAsia="MS Mincho" w:hAnsiTheme="minorHAnsi" w:cstheme="minorHAnsi"/>
          <w:noProof/>
          <w:lang w:val="en-GB" w:eastAsia="en-GB" w:bidi="ar-SA"/>
        </w:rPr>
        <mc:AlternateContent>
          <mc:Choice Requires="wps">
            <w:drawing>
              <wp:anchor distT="0" distB="0" distL="114300" distR="114300" simplePos="0" relativeHeight="251684864" behindDoc="0" locked="0" layoutInCell="1" allowOverlap="1" wp14:anchorId="5679067F" wp14:editId="7BFB1179">
                <wp:simplePos x="0" y="0"/>
                <wp:positionH relativeFrom="column">
                  <wp:posOffset>499199</wp:posOffset>
                </wp:positionH>
                <wp:positionV relativeFrom="paragraph">
                  <wp:posOffset>40004</wp:posOffset>
                </wp:positionV>
                <wp:extent cx="3558087" cy="337186"/>
                <wp:effectExtent l="0" t="0" r="23495" b="24765"/>
                <wp:wrapNone/>
                <wp:docPr id="23" name="Bent Arrow 23"/>
                <wp:cNvGraphicFramePr/>
                <a:graphic xmlns:a="http://schemas.openxmlformats.org/drawingml/2006/main">
                  <a:graphicData uri="http://schemas.microsoft.com/office/word/2010/wordprocessingShape">
                    <wps:wsp>
                      <wps:cNvSpPr/>
                      <wps:spPr>
                        <a:xfrm rot="10800000">
                          <a:off x="0" y="0"/>
                          <a:ext cx="3558087" cy="337186"/>
                        </a:xfrm>
                        <a:prstGeom prst="bentArrow">
                          <a:avLst>
                            <a:gd name="adj1" fmla="val 25000"/>
                            <a:gd name="adj2" fmla="val 18543"/>
                            <a:gd name="adj3" fmla="val 25000"/>
                            <a:gd name="adj4" fmla="val 43750"/>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 Arrow 23" o:spid="_x0000_s1026" style="position:absolute;margin-left:39.3pt;margin-top:3.15pt;width:280.15pt;height:26.55pt;rotation:18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558087,33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" path="m,337186l,167895c,86423,66047,20376,147519,20376r3326272,l3473791,r84296,62524l3473791,125049r,-20376l147519,104673v-34917,,-63222,28305,-63222,63222l84297,337186,,337186xe" fillcolor="#eeece1 [3214]" strokecolor="gray [1629]" strokeweight="2pt">
                <v:path arrowok="t" o:connecttype="custom" o:connectlocs="0,337186;0,167895;147519,20376;3473791,20376;3473791,0;3558087,62524;3473791,125049;3473791,104673;147519,104673;84297,167895;84297,337186;0,337186" o:connectangles="0,0,0,0,0,0,0,0,0,0,0,0"/>
              </v:shape>
            </w:pict>
          </mc:Fallback>
        </mc:AlternateContent>
      </w:r>
    </w:p>
    <w:p w:rsidR="00FC1F34" w:rsidRDefault="007434C1" w:rsidP="009F4538">
      <w:pPr>
        <w:rPr>
          <w:rFonts w:asciiTheme="minorHAnsi" w:eastAsia="MS Mincho" w:hAnsiTheme="minorHAnsi" w:cstheme="minorHAnsi"/>
        </w:rPr>
      </w:pPr>
      <w:r>
        <w:rPr>
          <w:rFonts w:asciiTheme="minorHAnsi" w:eastAsia="MS Mincho" w:hAnsiTheme="minorHAnsi" w:cstheme="minorHAnsi"/>
          <w:noProof/>
          <w:lang w:val="en-GB" w:eastAsia="en-GB" w:bidi="ar-SA"/>
        </w:rPr>
        <mc:AlternateContent>
          <mc:Choice Requires="wps">
            <w:drawing>
              <wp:anchor distT="0" distB="0" distL="114300" distR="114300" simplePos="0" relativeHeight="251686912" behindDoc="0" locked="0" layoutInCell="1" allowOverlap="1" wp14:anchorId="65A88554" wp14:editId="0D0FC3FB">
                <wp:simplePos x="0" y="0"/>
                <wp:positionH relativeFrom="column">
                  <wp:posOffset>499199</wp:posOffset>
                </wp:positionH>
                <wp:positionV relativeFrom="paragraph">
                  <wp:posOffset>72026</wp:posOffset>
                </wp:positionV>
                <wp:extent cx="4570277" cy="337186"/>
                <wp:effectExtent l="0" t="0" r="20955" b="24765"/>
                <wp:wrapNone/>
                <wp:docPr id="24" name="Bent Arrow 24"/>
                <wp:cNvGraphicFramePr/>
                <a:graphic xmlns:a="http://schemas.openxmlformats.org/drawingml/2006/main">
                  <a:graphicData uri="http://schemas.microsoft.com/office/word/2010/wordprocessingShape">
                    <wps:wsp>
                      <wps:cNvSpPr/>
                      <wps:spPr>
                        <a:xfrm rot="10800000">
                          <a:off x="0" y="0"/>
                          <a:ext cx="4570277" cy="337186"/>
                        </a:xfrm>
                        <a:prstGeom prst="bentArrow">
                          <a:avLst>
                            <a:gd name="adj1" fmla="val 25000"/>
                            <a:gd name="adj2" fmla="val 18543"/>
                            <a:gd name="adj3" fmla="val 25000"/>
                            <a:gd name="adj4" fmla="val 43750"/>
                          </a:avLst>
                        </a:prstGeom>
                        <a:solidFill>
                          <a:schemeClr val="bg2"/>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 Arrow 24" o:spid="_x0000_s1026" style="position:absolute;margin-left:39.3pt;margin-top:5.65pt;width:359.85pt;height:26.55pt;rotation:18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570277,33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" path="m,337186l,167895c,86423,66047,20376,147519,20376r4338462,l4485981,r84296,62524l4485981,125049r,-20376l147519,104673v-34917,,-63222,28305,-63222,63222l84297,337186,,337186xe" fillcolor="#eeece1 [3214]" strokecolor="gray [1629]" strokeweight="2pt">
                <v:path arrowok="t" o:connecttype="custom" o:connectlocs="0,337186;0,167895;147519,20376;4485981,20376;4485981,0;4570277,62524;4485981,125049;4485981,104673;147519,104673;84297,167895;84297,337186;0,337186" o:connectangles="0,0,0,0,0,0,0,0,0,0,0,0"/>
              </v:shape>
            </w:pict>
          </mc:Fallback>
        </mc:AlternateContent>
      </w:r>
    </w:p>
    <w:p w:rsidR="00FC1F34" w:rsidRDefault="00FC1F34" w:rsidP="009F4538">
      <w:pPr>
        <w:rPr>
          <w:rFonts w:asciiTheme="minorHAnsi" w:eastAsia="MS Mincho" w:hAnsiTheme="minorHAnsi" w:cstheme="minorHAnsi"/>
        </w:rPr>
      </w:pPr>
    </w:p>
    <w:p w:rsidR="00487F94" w:rsidRDefault="00487F94" w:rsidP="009F4538">
      <w:pPr>
        <w:rPr>
          <w:rFonts w:asciiTheme="minorHAnsi" w:eastAsia="MS Mincho" w:hAnsiTheme="minorHAnsi" w:cstheme="minorHAnsi"/>
        </w:rPr>
      </w:pPr>
    </w:p>
    <w:p w:rsidR="006704A8" w:rsidRPr="006704A8" w:rsidRDefault="00937607" w:rsidP="009F4538">
      <w:pPr>
        <w:rPr>
          <w:rFonts w:asciiTheme="minorHAnsi" w:eastAsia="MS Mincho" w:hAnsiTheme="minorHAnsi" w:cstheme="minorHAnsi"/>
          <w:b/>
        </w:rPr>
      </w:pPr>
      <w:r>
        <w:rPr>
          <w:rFonts w:asciiTheme="minorHAnsi" w:eastAsia="MS Mincho" w:hAnsiTheme="minorHAnsi" w:cstheme="minorHAnsi"/>
          <w:b/>
        </w:rPr>
        <w:t>Analysis and Design Methods/M</w:t>
      </w:r>
      <w:r w:rsidR="006704A8" w:rsidRPr="006704A8">
        <w:rPr>
          <w:rFonts w:asciiTheme="minorHAnsi" w:eastAsia="MS Mincho" w:hAnsiTheme="minorHAnsi" w:cstheme="minorHAnsi"/>
          <w:b/>
        </w:rPr>
        <w:t>odels</w:t>
      </w:r>
    </w:p>
    <w:p w:rsidR="00487F94" w:rsidRDefault="00AB50E1" w:rsidP="009F4538">
      <w:pPr>
        <w:rPr>
          <w:rFonts w:asciiTheme="minorHAnsi" w:eastAsia="MS Mincho" w:hAnsiTheme="minorHAnsi" w:cstheme="minorHAnsi"/>
        </w:rPr>
      </w:pPr>
      <w:r>
        <w:rPr>
          <w:rFonts w:asciiTheme="minorHAnsi" w:eastAsia="MS Mincho" w:hAnsiTheme="minorHAnsi" w:cstheme="minorHAnsi"/>
        </w:rPr>
        <w:t>I will also be using</w:t>
      </w:r>
      <w:r w:rsidR="006704A8">
        <w:rPr>
          <w:rFonts w:asciiTheme="minorHAnsi" w:eastAsia="MS Mincho" w:hAnsiTheme="minorHAnsi" w:cstheme="minorHAnsi"/>
        </w:rPr>
        <w:t xml:space="preserve"> the following analysis and design methods/models for designing the application:</w:t>
      </w:r>
    </w:p>
    <w:p w:rsidR="006704A8" w:rsidRDefault="006704A8" w:rsidP="009F4538">
      <w:pPr>
        <w:rPr>
          <w:rFonts w:asciiTheme="minorHAnsi" w:eastAsia="MS Mincho" w:hAnsiTheme="minorHAnsi" w:cstheme="minorHAnsi"/>
        </w:rPr>
      </w:pPr>
      <w:r w:rsidRPr="002F489B">
        <w:rPr>
          <w:rFonts w:asciiTheme="minorHAnsi" w:eastAsia="MS Mincho" w:hAnsiTheme="minorHAnsi" w:cstheme="minorHAnsi"/>
          <w:b/>
        </w:rPr>
        <w:t>[1]</w:t>
      </w:r>
      <w:r w:rsidR="00BF6D3A" w:rsidRPr="002F489B">
        <w:rPr>
          <w:rFonts w:asciiTheme="minorHAnsi" w:eastAsia="MS Mincho" w:hAnsiTheme="minorHAnsi" w:cstheme="minorHAnsi"/>
          <w:b/>
        </w:rPr>
        <w:t xml:space="preserve"> Us</w:t>
      </w:r>
      <w:r w:rsidR="008727B3">
        <w:rPr>
          <w:rFonts w:asciiTheme="minorHAnsi" w:eastAsia="MS Mincho" w:hAnsiTheme="minorHAnsi" w:cstheme="minorHAnsi"/>
          <w:b/>
        </w:rPr>
        <w:t>e Case D</w:t>
      </w:r>
      <w:r w:rsidR="00BF6D3A" w:rsidRPr="002F489B">
        <w:rPr>
          <w:rFonts w:asciiTheme="minorHAnsi" w:eastAsia="MS Mincho" w:hAnsiTheme="minorHAnsi" w:cstheme="minorHAnsi"/>
          <w:b/>
        </w:rPr>
        <w:t xml:space="preserve">iagram </w:t>
      </w:r>
      <w:r w:rsidR="008727B3">
        <w:rPr>
          <w:rFonts w:asciiTheme="minorHAnsi" w:eastAsia="MS Mincho" w:hAnsiTheme="minorHAnsi" w:cstheme="minorHAnsi"/>
          <w:b/>
        </w:rPr>
        <w:t>and D</w:t>
      </w:r>
      <w:r w:rsidR="00BF6D3A" w:rsidRPr="002F489B">
        <w:rPr>
          <w:rFonts w:asciiTheme="minorHAnsi" w:eastAsia="MS Mincho" w:hAnsiTheme="minorHAnsi" w:cstheme="minorHAnsi"/>
          <w:b/>
        </w:rPr>
        <w:t>escription</w:t>
      </w:r>
      <w:r w:rsidR="002F489B">
        <w:rPr>
          <w:rFonts w:asciiTheme="minorHAnsi" w:eastAsia="MS Mincho" w:hAnsiTheme="minorHAnsi" w:cstheme="minorHAnsi"/>
        </w:rPr>
        <w:t xml:space="preserve"> – It will show the graphical depiction of the collaboration and interactions among the elements of the POS-Pi application.</w:t>
      </w:r>
    </w:p>
    <w:p w:rsidR="00BF6D3A" w:rsidRDefault="00BF6D3A" w:rsidP="009F4538">
      <w:pPr>
        <w:rPr>
          <w:rFonts w:asciiTheme="minorHAnsi" w:eastAsia="MS Mincho" w:hAnsiTheme="minorHAnsi" w:cstheme="minorHAnsi"/>
        </w:rPr>
      </w:pPr>
      <w:r w:rsidRPr="00034F14">
        <w:rPr>
          <w:rFonts w:asciiTheme="minorHAnsi" w:eastAsia="MS Mincho" w:hAnsiTheme="minorHAnsi" w:cstheme="minorHAnsi"/>
          <w:b/>
        </w:rPr>
        <w:t xml:space="preserve">[2] </w:t>
      </w:r>
      <w:r w:rsidR="008727B3">
        <w:rPr>
          <w:rFonts w:asciiTheme="minorHAnsi" w:eastAsia="MS Mincho" w:hAnsiTheme="minorHAnsi" w:cstheme="minorHAnsi"/>
          <w:b/>
        </w:rPr>
        <w:t>Activity D</w:t>
      </w:r>
      <w:r w:rsidRPr="00034F14">
        <w:rPr>
          <w:rFonts w:asciiTheme="minorHAnsi" w:eastAsia="MS Mincho" w:hAnsiTheme="minorHAnsi" w:cstheme="minorHAnsi"/>
          <w:b/>
        </w:rPr>
        <w:t>iagram</w:t>
      </w:r>
      <w:r w:rsidR="00034F14">
        <w:rPr>
          <w:rFonts w:asciiTheme="minorHAnsi" w:eastAsia="MS Mincho" w:hAnsiTheme="minorHAnsi" w:cstheme="minorHAnsi"/>
        </w:rPr>
        <w:t xml:space="preserve"> – a flowchart representation of the actions, activity and workflow of the application.</w:t>
      </w:r>
    </w:p>
    <w:p w:rsidR="00BF6D3A" w:rsidRDefault="00BF6D3A" w:rsidP="009F4538">
      <w:pPr>
        <w:rPr>
          <w:rFonts w:asciiTheme="minorHAnsi" w:eastAsia="MS Mincho" w:hAnsiTheme="minorHAnsi" w:cstheme="minorHAnsi"/>
        </w:rPr>
      </w:pPr>
      <w:r w:rsidRPr="0072705E">
        <w:rPr>
          <w:rFonts w:asciiTheme="minorHAnsi" w:eastAsia="MS Mincho" w:hAnsiTheme="minorHAnsi" w:cstheme="minorHAnsi"/>
          <w:b/>
        </w:rPr>
        <w:t>[3] Class Diagram</w:t>
      </w:r>
      <w:r w:rsidR="00034F14">
        <w:rPr>
          <w:rFonts w:asciiTheme="minorHAnsi" w:eastAsia="MS Mincho" w:hAnsiTheme="minorHAnsi" w:cstheme="minorHAnsi"/>
        </w:rPr>
        <w:t xml:space="preserve"> </w:t>
      </w:r>
      <w:r w:rsidR="0072705E">
        <w:rPr>
          <w:rFonts w:asciiTheme="minorHAnsi" w:eastAsia="MS Mincho" w:hAnsiTheme="minorHAnsi" w:cstheme="minorHAnsi"/>
        </w:rPr>
        <w:t>–</w:t>
      </w:r>
      <w:r w:rsidR="008727B3">
        <w:rPr>
          <w:rFonts w:asciiTheme="minorHAnsi" w:eastAsia="MS Mincho" w:hAnsiTheme="minorHAnsi" w:cstheme="minorHAnsi"/>
        </w:rPr>
        <w:t xml:space="preserve"> </w:t>
      </w:r>
      <w:r w:rsidR="0072705E">
        <w:rPr>
          <w:rFonts w:asciiTheme="minorHAnsi" w:eastAsia="MS Mincho" w:hAnsiTheme="minorHAnsi" w:cstheme="minorHAnsi"/>
        </w:rPr>
        <w:t>will provide a graphical overview of the POS-Pi system by describing the classes, their attributes and methods and the relationships among the classes.</w:t>
      </w:r>
      <w:r w:rsidR="00034F14">
        <w:rPr>
          <w:rFonts w:asciiTheme="minorHAnsi" w:eastAsia="MS Mincho" w:hAnsiTheme="minorHAnsi" w:cstheme="minorHAnsi"/>
        </w:rPr>
        <w:t xml:space="preserve"> </w:t>
      </w:r>
    </w:p>
    <w:p w:rsidR="001B5348" w:rsidRDefault="00937607" w:rsidP="009F4538">
      <w:pPr>
        <w:rPr>
          <w:rFonts w:asciiTheme="minorHAnsi" w:eastAsia="MS Mincho" w:hAnsiTheme="minorHAnsi" w:cstheme="minorHAnsi"/>
        </w:rPr>
      </w:pPr>
      <w:r w:rsidRPr="00430B4C">
        <w:rPr>
          <w:rFonts w:asciiTheme="minorHAnsi" w:eastAsia="MS Mincho" w:hAnsiTheme="minorHAnsi" w:cstheme="minorHAnsi"/>
          <w:b/>
        </w:rPr>
        <w:t>[4] Sequence Diagram</w:t>
      </w:r>
      <w:r>
        <w:rPr>
          <w:rFonts w:asciiTheme="minorHAnsi" w:eastAsia="MS Mincho" w:hAnsiTheme="minorHAnsi" w:cstheme="minorHAnsi"/>
        </w:rPr>
        <w:t xml:space="preserve"> </w:t>
      </w:r>
      <w:r w:rsidR="00430B4C">
        <w:rPr>
          <w:rFonts w:asciiTheme="minorHAnsi" w:eastAsia="MS Mincho" w:hAnsiTheme="minorHAnsi" w:cstheme="minorHAnsi"/>
        </w:rPr>
        <w:t>–</w:t>
      </w:r>
      <w:r>
        <w:rPr>
          <w:rFonts w:asciiTheme="minorHAnsi" w:eastAsia="MS Mincho" w:hAnsiTheme="minorHAnsi" w:cstheme="minorHAnsi"/>
        </w:rPr>
        <w:t xml:space="preserve"> </w:t>
      </w:r>
      <w:r w:rsidR="00430B4C">
        <w:rPr>
          <w:rFonts w:asciiTheme="minorHAnsi" w:eastAsia="MS Mincho" w:hAnsiTheme="minorHAnsi" w:cstheme="minorHAnsi"/>
        </w:rPr>
        <w:t xml:space="preserve">It will show a graphical representation </w:t>
      </w:r>
      <w:r w:rsidR="007E62F6">
        <w:rPr>
          <w:rFonts w:asciiTheme="minorHAnsi" w:eastAsia="MS Mincho" w:hAnsiTheme="minorHAnsi" w:cstheme="minorHAnsi"/>
        </w:rPr>
        <w:t>of a scenario</w:t>
      </w:r>
      <w:r w:rsidR="00366A90">
        <w:rPr>
          <w:rFonts w:asciiTheme="minorHAnsi" w:eastAsia="MS Mincho" w:hAnsiTheme="minorHAnsi" w:cstheme="minorHAnsi"/>
        </w:rPr>
        <w:t xml:space="preserve"> of a Point of Sale application</w:t>
      </w:r>
      <w:r w:rsidR="007E62F6">
        <w:rPr>
          <w:rFonts w:asciiTheme="minorHAnsi" w:eastAsia="MS Mincho" w:hAnsiTheme="minorHAnsi" w:cstheme="minorHAnsi"/>
        </w:rPr>
        <w:t xml:space="preserve"> and the</w:t>
      </w:r>
      <w:r w:rsidR="00430B4C">
        <w:rPr>
          <w:rFonts w:asciiTheme="minorHAnsi" w:eastAsia="MS Mincho" w:hAnsiTheme="minorHAnsi" w:cstheme="minorHAnsi"/>
        </w:rPr>
        <w:t xml:space="preserve"> interactions between objects </w:t>
      </w:r>
      <w:r w:rsidR="0007799E">
        <w:rPr>
          <w:rFonts w:asciiTheme="minorHAnsi" w:eastAsia="MS Mincho" w:hAnsiTheme="minorHAnsi" w:cstheme="minorHAnsi"/>
        </w:rPr>
        <w:t xml:space="preserve">and classes and the exchange of messages between them </w:t>
      </w:r>
      <w:r w:rsidR="00430B4C">
        <w:rPr>
          <w:rFonts w:asciiTheme="minorHAnsi" w:eastAsia="MS Mincho" w:hAnsiTheme="minorHAnsi" w:cstheme="minorHAnsi"/>
        </w:rPr>
        <w:t>based on a time sequence.</w:t>
      </w:r>
    </w:p>
    <w:p w:rsidR="00BF6D3A" w:rsidRDefault="001B5348" w:rsidP="009F4538">
      <w:pPr>
        <w:rPr>
          <w:rFonts w:asciiTheme="minorHAnsi" w:eastAsia="MS Mincho" w:hAnsiTheme="minorHAnsi" w:cstheme="minorHAnsi"/>
        </w:rPr>
      </w:pPr>
      <w:r w:rsidRPr="00842696">
        <w:rPr>
          <w:rFonts w:asciiTheme="minorHAnsi" w:eastAsia="MS Mincho" w:hAnsiTheme="minorHAnsi" w:cstheme="minorHAnsi"/>
          <w:b/>
        </w:rPr>
        <w:t>[5</w:t>
      </w:r>
      <w:r w:rsidR="00BF6D3A" w:rsidRPr="00842696">
        <w:rPr>
          <w:rFonts w:asciiTheme="minorHAnsi" w:eastAsia="MS Mincho" w:hAnsiTheme="minorHAnsi" w:cstheme="minorHAnsi"/>
          <w:b/>
        </w:rPr>
        <w:t xml:space="preserve">] </w:t>
      </w:r>
      <w:r w:rsidR="00842696" w:rsidRPr="00842696">
        <w:rPr>
          <w:rFonts w:asciiTheme="minorHAnsi" w:eastAsia="MS Mincho" w:hAnsiTheme="minorHAnsi" w:cstheme="minorHAnsi"/>
          <w:b/>
        </w:rPr>
        <w:t>Database Schema and Entity Relationship Diagram</w:t>
      </w:r>
      <w:r w:rsidR="00842696">
        <w:rPr>
          <w:rFonts w:asciiTheme="minorHAnsi" w:eastAsia="MS Mincho" w:hAnsiTheme="minorHAnsi" w:cstheme="minorHAnsi"/>
        </w:rPr>
        <w:t>. – will show a graphical representation of the model and layout of the database and the structure and relationship of the tables involved in the POS-Pi application.</w:t>
      </w:r>
    </w:p>
    <w:p w:rsidR="00304BBF" w:rsidRDefault="00304BBF" w:rsidP="009F4538">
      <w:pPr>
        <w:rPr>
          <w:rFonts w:asciiTheme="minorHAnsi" w:eastAsia="MS Mincho" w:hAnsiTheme="minorHAnsi" w:cstheme="minorHAnsi"/>
          <w:b/>
        </w:rPr>
      </w:pPr>
    </w:p>
    <w:p w:rsidR="00304BBF" w:rsidRDefault="00304BBF" w:rsidP="009F4538">
      <w:pPr>
        <w:rPr>
          <w:rFonts w:asciiTheme="minorHAnsi" w:eastAsia="MS Mincho" w:hAnsiTheme="minorHAnsi" w:cstheme="minorHAnsi"/>
          <w:b/>
        </w:rPr>
      </w:pPr>
    </w:p>
    <w:p w:rsidR="00BF6D3A" w:rsidRDefault="001B5348" w:rsidP="009F4538">
      <w:pPr>
        <w:rPr>
          <w:rFonts w:asciiTheme="minorHAnsi" w:eastAsia="MS Mincho" w:hAnsiTheme="minorHAnsi" w:cstheme="minorHAnsi"/>
        </w:rPr>
      </w:pPr>
      <w:r w:rsidRPr="00732402">
        <w:rPr>
          <w:rFonts w:asciiTheme="minorHAnsi" w:eastAsia="MS Mincho" w:hAnsiTheme="minorHAnsi" w:cstheme="minorHAnsi"/>
          <w:b/>
        </w:rPr>
        <w:lastRenderedPageBreak/>
        <w:t>[</w:t>
      </w:r>
      <w:r w:rsidR="00842696" w:rsidRPr="00732402">
        <w:rPr>
          <w:rFonts w:asciiTheme="minorHAnsi" w:eastAsia="MS Mincho" w:hAnsiTheme="minorHAnsi" w:cstheme="minorHAnsi"/>
          <w:b/>
        </w:rPr>
        <w:t>6</w:t>
      </w:r>
      <w:r w:rsidR="00BF6D3A" w:rsidRPr="00732402">
        <w:rPr>
          <w:rFonts w:asciiTheme="minorHAnsi" w:eastAsia="MS Mincho" w:hAnsiTheme="minorHAnsi" w:cstheme="minorHAnsi"/>
          <w:b/>
        </w:rPr>
        <w:t xml:space="preserve">] </w:t>
      </w:r>
      <w:r w:rsidRPr="00732402">
        <w:rPr>
          <w:rFonts w:asciiTheme="minorHAnsi" w:eastAsia="MS Mincho" w:hAnsiTheme="minorHAnsi" w:cstheme="minorHAnsi"/>
          <w:b/>
        </w:rPr>
        <w:t>Data Flow Diagram</w:t>
      </w:r>
      <w:r w:rsidR="00842696">
        <w:rPr>
          <w:rFonts w:asciiTheme="minorHAnsi" w:eastAsia="MS Mincho" w:hAnsiTheme="minorHAnsi" w:cstheme="minorHAnsi"/>
        </w:rPr>
        <w:t xml:space="preserve"> </w:t>
      </w:r>
      <w:r w:rsidR="00153B87">
        <w:rPr>
          <w:rFonts w:asciiTheme="minorHAnsi" w:eastAsia="MS Mincho" w:hAnsiTheme="minorHAnsi" w:cstheme="minorHAnsi"/>
        </w:rPr>
        <w:t>–</w:t>
      </w:r>
      <w:r w:rsidR="00842696">
        <w:rPr>
          <w:rFonts w:asciiTheme="minorHAnsi" w:eastAsia="MS Mincho" w:hAnsiTheme="minorHAnsi" w:cstheme="minorHAnsi"/>
        </w:rPr>
        <w:t xml:space="preserve"> </w:t>
      </w:r>
      <w:r w:rsidR="00153B87">
        <w:rPr>
          <w:rFonts w:asciiTheme="minorHAnsi" w:eastAsia="MS Mincho" w:hAnsiTheme="minorHAnsi" w:cstheme="minorHAnsi"/>
        </w:rPr>
        <w:t>shows the flow of inf</w:t>
      </w:r>
      <w:r w:rsidR="0043347E">
        <w:rPr>
          <w:rFonts w:asciiTheme="minorHAnsi" w:eastAsia="MS Mincho" w:hAnsiTheme="minorHAnsi" w:cstheme="minorHAnsi"/>
        </w:rPr>
        <w:t>ormation and the type of data</w:t>
      </w:r>
      <w:r w:rsidR="00153B87">
        <w:rPr>
          <w:rFonts w:asciiTheme="minorHAnsi" w:eastAsia="MS Mincho" w:hAnsiTheme="minorHAnsi" w:cstheme="minorHAnsi"/>
        </w:rPr>
        <w:t xml:space="preserve"> involved in the system by showing:</w:t>
      </w:r>
    </w:p>
    <w:p w:rsidR="00153B87" w:rsidRDefault="00153B87" w:rsidP="009F4538">
      <w:pPr>
        <w:rPr>
          <w:rFonts w:asciiTheme="minorHAnsi" w:eastAsia="MS Mincho" w:hAnsiTheme="minorHAnsi" w:cstheme="minorHAnsi"/>
        </w:rPr>
      </w:pPr>
      <w:r>
        <w:rPr>
          <w:rFonts w:asciiTheme="minorHAnsi" w:eastAsia="MS Mincho" w:hAnsiTheme="minorHAnsi" w:cstheme="minorHAnsi"/>
        </w:rPr>
        <w:tab/>
      </w:r>
      <w:r w:rsidRPr="00906C14">
        <w:rPr>
          <w:rFonts w:asciiTheme="minorHAnsi" w:eastAsia="MS Mincho" w:hAnsiTheme="minorHAnsi" w:cstheme="minorHAnsi"/>
        </w:rPr>
        <w:t>-</w:t>
      </w:r>
      <w:r>
        <w:rPr>
          <w:rFonts w:asciiTheme="minorHAnsi" w:eastAsia="MS Mincho" w:hAnsiTheme="minorHAnsi" w:cstheme="minorHAnsi"/>
        </w:rPr>
        <w:t xml:space="preserve"> </w:t>
      </w:r>
      <w:r w:rsidR="00E9349D">
        <w:rPr>
          <w:rFonts w:asciiTheme="minorHAnsi" w:eastAsia="MS Mincho" w:hAnsiTheme="minorHAnsi" w:cstheme="minorHAnsi"/>
        </w:rPr>
        <w:t xml:space="preserve">      </w:t>
      </w:r>
      <w:r>
        <w:rPr>
          <w:rFonts w:asciiTheme="minorHAnsi" w:eastAsia="MS Mincho" w:hAnsiTheme="minorHAnsi" w:cstheme="minorHAnsi"/>
        </w:rPr>
        <w:t>How data enters and exits the system.</w:t>
      </w:r>
    </w:p>
    <w:p w:rsidR="00153B87" w:rsidRDefault="00153B87" w:rsidP="009F4538">
      <w:pPr>
        <w:rPr>
          <w:rFonts w:asciiTheme="minorHAnsi" w:eastAsia="MS Mincho" w:hAnsiTheme="minorHAnsi" w:cstheme="minorHAnsi"/>
        </w:rPr>
      </w:pPr>
      <w:r>
        <w:rPr>
          <w:rFonts w:asciiTheme="minorHAnsi" w:eastAsia="MS Mincho" w:hAnsiTheme="minorHAnsi" w:cstheme="minorHAnsi"/>
        </w:rPr>
        <w:tab/>
        <w:t xml:space="preserve">- </w:t>
      </w:r>
      <w:r w:rsidR="00E9349D">
        <w:rPr>
          <w:rFonts w:asciiTheme="minorHAnsi" w:eastAsia="MS Mincho" w:hAnsiTheme="minorHAnsi" w:cstheme="minorHAnsi"/>
        </w:rPr>
        <w:t xml:space="preserve">      </w:t>
      </w:r>
      <w:r>
        <w:rPr>
          <w:rFonts w:asciiTheme="minorHAnsi" w:eastAsia="MS Mincho" w:hAnsiTheme="minorHAnsi" w:cstheme="minorHAnsi"/>
        </w:rPr>
        <w:t>What and how the data changes.</w:t>
      </w:r>
    </w:p>
    <w:p w:rsidR="00153B87" w:rsidRDefault="00153B87" w:rsidP="009F4538">
      <w:pPr>
        <w:rPr>
          <w:rFonts w:asciiTheme="minorHAnsi" w:eastAsia="MS Mincho" w:hAnsiTheme="minorHAnsi" w:cstheme="minorHAnsi"/>
        </w:rPr>
      </w:pPr>
      <w:r>
        <w:rPr>
          <w:rFonts w:asciiTheme="minorHAnsi" w:eastAsia="MS Mincho" w:hAnsiTheme="minorHAnsi" w:cstheme="minorHAnsi"/>
        </w:rPr>
        <w:tab/>
        <w:t xml:space="preserve">- </w:t>
      </w:r>
      <w:r w:rsidR="00E9349D">
        <w:rPr>
          <w:rFonts w:asciiTheme="minorHAnsi" w:eastAsia="MS Mincho" w:hAnsiTheme="minorHAnsi" w:cstheme="minorHAnsi"/>
        </w:rPr>
        <w:t xml:space="preserve">      </w:t>
      </w:r>
      <w:r>
        <w:rPr>
          <w:rFonts w:asciiTheme="minorHAnsi" w:eastAsia="MS Mincho" w:hAnsiTheme="minorHAnsi" w:cstheme="minorHAnsi"/>
        </w:rPr>
        <w:t>Where data is stored.</w:t>
      </w:r>
    </w:p>
    <w:p w:rsidR="00E9349D" w:rsidRDefault="00906615" w:rsidP="00E9349D">
      <w:pPr>
        <w:rPr>
          <w:rFonts w:asciiTheme="minorHAnsi" w:eastAsia="MS Mincho" w:hAnsiTheme="minorHAnsi" w:cstheme="minorHAnsi"/>
          <w:b/>
        </w:rPr>
      </w:pPr>
      <w:r w:rsidRPr="00E9349D">
        <w:rPr>
          <w:rFonts w:asciiTheme="minorHAnsi" w:eastAsia="MS Mincho" w:hAnsiTheme="minorHAnsi" w:cstheme="minorHAnsi"/>
          <w:b/>
        </w:rPr>
        <w:t>Programming languages used:</w:t>
      </w:r>
    </w:p>
    <w:p w:rsidR="00E9349D" w:rsidRDefault="00E9349D" w:rsidP="00D73879">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Java</w:t>
      </w:r>
    </w:p>
    <w:p w:rsidR="00E9349D" w:rsidRDefault="00E9349D" w:rsidP="00D73879">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SQL</w:t>
      </w:r>
    </w:p>
    <w:p w:rsidR="00487F94" w:rsidRDefault="00792887" w:rsidP="00D73879">
      <w:pPr>
        <w:pStyle w:val="ListParagraph"/>
        <w:numPr>
          <w:ilvl w:val="0"/>
          <w:numId w:val="3"/>
        </w:numPr>
        <w:rPr>
          <w:rFonts w:asciiTheme="minorHAnsi" w:eastAsia="MS Mincho" w:hAnsiTheme="minorHAnsi" w:cstheme="minorHAnsi"/>
        </w:rPr>
      </w:pPr>
      <w:r w:rsidRPr="00792887">
        <w:rPr>
          <w:rFonts w:asciiTheme="minorHAnsi" w:eastAsia="MS Mincho" w:hAnsiTheme="minorHAnsi" w:cstheme="minorHAnsi"/>
        </w:rPr>
        <w:t>Linux terminal commands</w:t>
      </w:r>
    </w:p>
    <w:p w:rsidR="00792887" w:rsidRPr="00792887" w:rsidRDefault="00792887" w:rsidP="00792887">
      <w:pPr>
        <w:pStyle w:val="ListParagraph"/>
        <w:ind w:left="1080"/>
        <w:rPr>
          <w:rFonts w:asciiTheme="minorHAnsi" w:eastAsia="MS Mincho" w:hAnsiTheme="minorHAnsi" w:cstheme="minorHAnsi"/>
        </w:rPr>
      </w:pPr>
    </w:p>
    <w:p w:rsidR="0047469F" w:rsidRPr="00322606" w:rsidRDefault="0047469F">
      <w:pPr>
        <w:pStyle w:val="Heading2"/>
        <w:rPr>
          <w:rFonts w:asciiTheme="minorHAnsi" w:eastAsia="MS Mincho" w:hAnsiTheme="minorHAnsi" w:cstheme="minorHAnsi"/>
        </w:rPr>
      </w:pPr>
      <w:bookmarkStart w:id="21" w:name="_Toc93829137"/>
      <w:bookmarkStart w:id="22" w:name="_Toc93829929"/>
      <w:bookmarkStart w:id="23" w:name="_Toc328058746"/>
      <w:r w:rsidRPr="00322606">
        <w:rPr>
          <w:rFonts w:asciiTheme="minorHAnsi" w:eastAsia="MS Mincho" w:hAnsiTheme="minorHAnsi" w:cstheme="minorHAnsi"/>
        </w:rPr>
        <w:t xml:space="preserve">2.3. </w:t>
      </w:r>
      <w:bookmarkEnd w:id="21"/>
      <w:bookmarkEnd w:id="22"/>
      <w:r w:rsidR="003B3207" w:rsidRPr="00322606">
        <w:rPr>
          <w:rFonts w:asciiTheme="minorHAnsi" w:eastAsia="MS Mincho" w:hAnsiTheme="minorHAnsi" w:cstheme="minorHAnsi"/>
        </w:rPr>
        <w:t>Justification of Approach</w:t>
      </w:r>
      <w:bookmarkEnd w:id="23"/>
    </w:p>
    <w:p w:rsidR="00652244" w:rsidRDefault="00E844B5" w:rsidP="009F4538">
      <w:pPr>
        <w:rPr>
          <w:rFonts w:asciiTheme="minorHAnsi" w:eastAsia="MS Mincho" w:hAnsiTheme="minorHAnsi" w:cstheme="minorHAnsi"/>
        </w:rPr>
      </w:pPr>
      <w:r>
        <w:rPr>
          <w:rFonts w:asciiTheme="minorHAnsi" w:eastAsia="MS Mincho" w:hAnsiTheme="minorHAnsi" w:cstheme="minorHAnsi"/>
        </w:rPr>
        <w:t xml:space="preserve">I have decided that the waterfall method to be the best approach to the project due to resource and time constraints. The project is relatively </w:t>
      </w:r>
      <w:r w:rsidR="00A53E55">
        <w:rPr>
          <w:rFonts w:asciiTheme="minorHAnsi" w:eastAsia="MS Mincho" w:hAnsiTheme="minorHAnsi" w:cstheme="minorHAnsi"/>
        </w:rPr>
        <w:t>small with</w:t>
      </w:r>
      <w:r>
        <w:rPr>
          <w:rFonts w:asciiTheme="minorHAnsi" w:eastAsia="MS Mincho" w:hAnsiTheme="minorHAnsi" w:cstheme="minorHAnsi"/>
        </w:rPr>
        <w:t xml:space="preserve"> clear and defined requirements. As I will be working alone on the project, having clear set tasks</w:t>
      </w:r>
      <w:r w:rsidR="004B5700">
        <w:rPr>
          <w:rFonts w:asciiTheme="minorHAnsi" w:eastAsia="MS Mincho" w:hAnsiTheme="minorHAnsi" w:cstheme="minorHAnsi"/>
        </w:rPr>
        <w:t>, stages</w:t>
      </w:r>
      <w:r>
        <w:rPr>
          <w:rFonts w:asciiTheme="minorHAnsi" w:eastAsia="MS Mincho" w:hAnsiTheme="minorHAnsi" w:cstheme="minorHAnsi"/>
        </w:rPr>
        <w:t xml:space="preserve"> and deadlines would be beneficial in</w:t>
      </w:r>
      <w:r w:rsidR="004B5700">
        <w:rPr>
          <w:rFonts w:asciiTheme="minorHAnsi" w:eastAsia="MS Mincho" w:hAnsiTheme="minorHAnsi" w:cstheme="minorHAnsi"/>
        </w:rPr>
        <w:t xml:space="preserve"> monitoring</w:t>
      </w:r>
      <w:r w:rsidR="00AC037F">
        <w:rPr>
          <w:rFonts w:asciiTheme="minorHAnsi" w:eastAsia="MS Mincho" w:hAnsiTheme="minorHAnsi" w:cstheme="minorHAnsi"/>
        </w:rPr>
        <w:t>/gauging</w:t>
      </w:r>
      <w:r w:rsidR="004B5700">
        <w:rPr>
          <w:rFonts w:asciiTheme="minorHAnsi" w:eastAsia="MS Mincho" w:hAnsiTheme="minorHAnsi" w:cstheme="minorHAnsi"/>
        </w:rPr>
        <w:t xml:space="preserve"> the progress of the project.</w:t>
      </w:r>
      <w:r w:rsidR="00903743">
        <w:rPr>
          <w:rFonts w:asciiTheme="minorHAnsi" w:eastAsia="MS Mincho" w:hAnsiTheme="minorHAnsi" w:cstheme="minorHAnsi"/>
        </w:rPr>
        <w:t xml:space="preserve"> The approach will also allow me to loop between phases to make any corrections or adjustments.</w:t>
      </w:r>
    </w:p>
    <w:p w:rsidR="00F76E12" w:rsidRDefault="00860605" w:rsidP="009F4538">
      <w:pPr>
        <w:rPr>
          <w:rFonts w:asciiTheme="minorHAnsi" w:eastAsia="MS Mincho" w:hAnsiTheme="minorHAnsi" w:cstheme="minorHAnsi"/>
        </w:rPr>
      </w:pPr>
      <w:r>
        <w:rPr>
          <w:rFonts w:asciiTheme="minorHAnsi" w:eastAsia="MS Mincho" w:hAnsiTheme="minorHAnsi" w:cstheme="minorHAnsi"/>
        </w:rPr>
        <w:t>The project will be</w:t>
      </w:r>
      <w:r w:rsidR="004F2EEA">
        <w:rPr>
          <w:rFonts w:asciiTheme="minorHAnsi" w:eastAsia="MS Mincho" w:hAnsiTheme="minorHAnsi" w:cstheme="minorHAnsi"/>
        </w:rPr>
        <w:t xml:space="preserve"> entirely</w:t>
      </w:r>
      <w:r>
        <w:rPr>
          <w:rFonts w:asciiTheme="minorHAnsi" w:eastAsia="MS Mincho" w:hAnsiTheme="minorHAnsi" w:cstheme="minorHAnsi"/>
        </w:rPr>
        <w:t xml:space="preserve"> designed, developed and tested at </w:t>
      </w:r>
      <w:r w:rsidR="00E1436E">
        <w:rPr>
          <w:rFonts w:asciiTheme="minorHAnsi" w:eastAsia="MS Mincho" w:hAnsiTheme="minorHAnsi" w:cstheme="minorHAnsi"/>
        </w:rPr>
        <w:t xml:space="preserve">my </w:t>
      </w:r>
      <w:r>
        <w:rPr>
          <w:rFonts w:asciiTheme="minorHAnsi" w:eastAsia="MS Mincho" w:hAnsiTheme="minorHAnsi" w:cstheme="minorHAnsi"/>
        </w:rPr>
        <w:t xml:space="preserve">home using my own resources. The cost for any materials/hardware needed for the project will be purchased at my expense. The </w:t>
      </w:r>
      <w:r w:rsidR="00F76E12">
        <w:rPr>
          <w:rFonts w:asciiTheme="minorHAnsi" w:eastAsia="MS Mincho" w:hAnsiTheme="minorHAnsi" w:cstheme="minorHAnsi"/>
        </w:rPr>
        <w:t xml:space="preserve">resources needed for the </w:t>
      </w:r>
      <w:r>
        <w:rPr>
          <w:rFonts w:asciiTheme="minorHAnsi" w:eastAsia="MS Mincho" w:hAnsiTheme="minorHAnsi" w:cstheme="minorHAnsi"/>
        </w:rPr>
        <w:t>development environment is composed</w:t>
      </w:r>
      <w:r w:rsidR="00F76E12">
        <w:rPr>
          <w:rFonts w:asciiTheme="minorHAnsi" w:eastAsia="MS Mincho" w:hAnsiTheme="minorHAnsi" w:cstheme="minorHAnsi"/>
        </w:rPr>
        <w:t xml:space="preserve"> of:</w:t>
      </w:r>
    </w:p>
    <w:p w:rsidR="00663259" w:rsidRPr="00D66847" w:rsidRDefault="00663259" w:rsidP="009F4538">
      <w:pPr>
        <w:rPr>
          <w:rFonts w:asciiTheme="minorHAnsi" w:eastAsia="MS Mincho" w:hAnsiTheme="minorHAnsi" w:cstheme="minorHAnsi"/>
          <w:b/>
        </w:rPr>
      </w:pPr>
      <w:r w:rsidRPr="00D66847">
        <w:rPr>
          <w:rFonts w:asciiTheme="minorHAnsi" w:eastAsia="MS Mincho" w:hAnsiTheme="minorHAnsi" w:cstheme="minorHAnsi"/>
          <w:b/>
        </w:rPr>
        <w:t>Hardware:</w:t>
      </w:r>
    </w:p>
    <w:p w:rsidR="00F76E12" w:rsidRDefault="00F76E12" w:rsidP="009F4538">
      <w:pPr>
        <w:rPr>
          <w:rFonts w:asciiTheme="minorHAnsi" w:eastAsia="MS Mincho" w:hAnsiTheme="minorHAnsi" w:cstheme="minorHAnsi"/>
        </w:rPr>
      </w:pPr>
      <w:r>
        <w:rPr>
          <w:rFonts w:asciiTheme="minorHAnsi" w:eastAsia="MS Mincho" w:hAnsiTheme="minorHAnsi" w:cstheme="minorHAnsi"/>
        </w:rPr>
        <w:t>[1] Raspberry Pi</w:t>
      </w:r>
    </w:p>
    <w:p w:rsidR="00F76E12" w:rsidRDefault="00F76E12" w:rsidP="009F4538">
      <w:pPr>
        <w:rPr>
          <w:rFonts w:asciiTheme="minorHAnsi" w:eastAsia="MS Mincho" w:hAnsiTheme="minorHAnsi" w:cstheme="minorHAnsi"/>
        </w:rPr>
      </w:pPr>
      <w:r>
        <w:rPr>
          <w:rFonts w:asciiTheme="minorHAnsi" w:eastAsia="MS Mincho" w:hAnsiTheme="minorHAnsi" w:cstheme="minorHAnsi"/>
        </w:rPr>
        <w:t>[2] Monitor</w:t>
      </w:r>
    </w:p>
    <w:p w:rsidR="00F76E12" w:rsidRDefault="00F76E12" w:rsidP="009F4538">
      <w:pPr>
        <w:rPr>
          <w:rFonts w:asciiTheme="minorHAnsi" w:eastAsia="MS Mincho" w:hAnsiTheme="minorHAnsi" w:cstheme="minorHAnsi"/>
        </w:rPr>
      </w:pPr>
      <w:r>
        <w:rPr>
          <w:rFonts w:asciiTheme="minorHAnsi" w:eastAsia="MS Mincho" w:hAnsiTheme="minorHAnsi" w:cstheme="minorHAnsi"/>
        </w:rPr>
        <w:t>[3] M</w:t>
      </w:r>
      <w:r w:rsidR="00860605">
        <w:rPr>
          <w:rFonts w:asciiTheme="minorHAnsi" w:eastAsia="MS Mincho" w:hAnsiTheme="minorHAnsi" w:cstheme="minorHAnsi"/>
        </w:rPr>
        <w:t>ouse</w:t>
      </w:r>
      <w:r>
        <w:rPr>
          <w:rFonts w:asciiTheme="minorHAnsi" w:eastAsia="MS Mincho" w:hAnsiTheme="minorHAnsi" w:cstheme="minorHAnsi"/>
        </w:rPr>
        <w:t>/</w:t>
      </w:r>
      <w:r w:rsidR="00860605">
        <w:rPr>
          <w:rFonts w:asciiTheme="minorHAnsi" w:eastAsia="MS Mincho" w:hAnsiTheme="minorHAnsi" w:cstheme="minorHAnsi"/>
        </w:rPr>
        <w:t xml:space="preserve"> keyboard</w:t>
      </w:r>
    </w:p>
    <w:p w:rsidR="00F76E12" w:rsidRDefault="00F76E12" w:rsidP="009F4538">
      <w:pPr>
        <w:rPr>
          <w:rFonts w:asciiTheme="minorHAnsi" w:eastAsia="MS Mincho" w:hAnsiTheme="minorHAnsi" w:cstheme="minorHAnsi"/>
        </w:rPr>
      </w:pPr>
      <w:r>
        <w:rPr>
          <w:rFonts w:asciiTheme="minorHAnsi" w:eastAsia="MS Mincho" w:hAnsiTheme="minorHAnsi" w:cstheme="minorHAnsi"/>
        </w:rPr>
        <w:t>[4] Portable USB barcode scanner</w:t>
      </w:r>
    </w:p>
    <w:p w:rsidR="00F76E12" w:rsidRDefault="00F76E12" w:rsidP="009F4538">
      <w:pPr>
        <w:rPr>
          <w:rFonts w:asciiTheme="minorHAnsi" w:eastAsia="MS Mincho" w:hAnsiTheme="minorHAnsi" w:cstheme="minorHAnsi"/>
        </w:rPr>
      </w:pPr>
      <w:r>
        <w:rPr>
          <w:rFonts w:asciiTheme="minorHAnsi" w:eastAsia="MS Mincho" w:hAnsiTheme="minorHAnsi" w:cstheme="minorHAnsi"/>
        </w:rPr>
        <w:t>[5] USB Wi-Fi adapter</w:t>
      </w:r>
      <w:r w:rsidR="00860605">
        <w:rPr>
          <w:rFonts w:asciiTheme="minorHAnsi" w:eastAsia="MS Mincho" w:hAnsiTheme="minorHAnsi" w:cstheme="minorHAnsi"/>
        </w:rPr>
        <w:t xml:space="preserve"> </w:t>
      </w:r>
    </w:p>
    <w:p w:rsidR="00F76E12" w:rsidRDefault="00F76E12" w:rsidP="009F4538">
      <w:pPr>
        <w:rPr>
          <w:rFonts w:asciiTheme="minorHAnsi" w:eastAsia="MS Mincho" w:hAnsiTheme="minorHAnsi" w:cstheme="minorHAnsi"/>
        </w:rPr>
      </w:pPr>
      <w:r>
        <w:rPr>
          <w:rFonts w:asciiTheme="minorHAnsi" w:eastAsia="MS Mincho" w:hAnsiTheme="minorHAnsi" w:cstheme="minorHAnsi"/>
        </w:rPr>
        <w:t>[6] USB portable power bank</w:t>
      </w:r>
    </w:p>
    <w:p w:rsidR="00F76E12" w:rsidRDefault="00F76E12" w:rsidP="009F4538">
      <w:pPr>
        <w:rPr>
          <w:rFonts w:asciiTheme="minorHAnsi" w:eastAsia="MS Mincho" w:hAnsiTheme="minorHAnsi" w:cstheme="minorHAnsi"/>
        </w:rPr>
      </w:pPr>
      <w:r>
        <w:rPr>
          <w:rFonts w:asciiTheme="minorHAnsi" w:eastAsia="MS Mincho" w:hAnsiTheme="minorHAnsi" w:cstheme="minorHAnsi"/>
        </w:rPr>
        <w:t>[7] 3.2”/3.5” LCD touch screen</w:t>
      </w:r>
    </w:p>
    <w:p w:rsidR="00663259" w:rsidRPr="00D66847" w:rsidRDefault="00663259" w:rsidP="009F4538">
      <w:pPr>
        <w:rPr>
          <w:rFonts w:asciiTheme="minorHAnsi" w:eastAsia="MS Mincho" w:hAnsiTheme="minorHAnsi" w:cstheme="minorHAnsi"/>
          <w:b/>
        </w:rPr>
      </w:pPr>
      <w:r w:rsidRPr="00D66847">
        <w:rPr>
          <w:rFonts w:asciiTheme="minorHAnsi" w:eastAsia="MS Mincho" w:hAnsiTheme="minorHAnsi" w:cstheme="minorHAnsi"/>
          <w:b/>
        </w:rPr>
        <w:t>Software</w:t>
      </w:r>
      <w:r w:rsidR="00D66847" w:rsidRPr="00D66847">
        <w:rPr>
          <w:rFonts w:asciiTheme="minorHAnsi" w:eastAsia="MS Mincho" w:hAnsiTheme="minorHAnsi" w:cstheme="minorHAnsi"/>
          <w:b/>
        </w:rPr>
        <w:t>:</w:t>
      </w:r>
    </w:p>
    <w:p w:rsidR="00663259" w:rsidRDefault="00663259" w:rsidP="009F4538">
      <w:pPr>
        <w:rPr>
          <w:rFonts w:asciiTheme="minorHAnsi" w:eastAsia="MS Mincho" w:hAnsiTheme="minorHAnsi" w:cstheme="minorHAnsi"/>
        </w:rPr>
      </w:pPr>
      <w:r>
        <w:rPr>
          <w:rFonts w:asciiTheme="minorHAnsi" w:eastAsia="MS Mincho" w:hAnsiTheme="minorHAnsi" w:cstheme="minorHAnsi"/>
        </w:rPr>
        <w:t>[1] BlueJ IDE</w:t>
      </w:r>
    </w:p>
    <w:p w:rsidR="00663259" w:rsidRDefault="00663259" w:rsidP="009F4538">
      <w:pPr>
        <w:rPr>
          <w:rFonts w:asciiTheme="minorHAnsi" w:eastAsia="MS Mincho" w:hAnsiTheme="minorHAnsi" w:cstheme="minorHAnsi"/>
        </w:rPr>
      </w:pPr>
      <w:r>
        <w:rPr>
          <w:rFonts w:asciiTheme="minorHAnsi" w:eastAsia="MS Mincho" w:hAnsiTheme="minorHAnsi" w:cstheme="minorHAnsi"/>
        </w:rPr>
        <w:t>[2] JDK 7/8</w:t>
      </w:r>
    </w:p>
    <w:p w:rsidR="00663259" w:rsidRDefault="00663259" w:rsidP="009F4538">
      <w:pPr>
        <w:rPr>
          <w:rFonts w:asciiTheme="minorHAnsi" w:eastAsia="MS Mincho" w:hAnsiTheme="minorHAnsi" w:cstheme="minorHAnsi"/>
        </w:rPr>
      </w:pPr>
      <w:r>
        <w:rPr>
          <w:rFonts w:asciiTheme="minorHAnsi" w:eastAsia="MS Mincho" w:hAnsiTheme="minorHAnsi" w:cstheme="minorHAnsi"/>
        </w:rPr>
        <w:t>[3] MySQL</w:t>
      </w:r>
    </w:p>
    <w:p w:rsidR="00860605" w:rsidRDefault="00663259" w:rsidP="00663259">
      <w:pPr>
        <w:rPr>
          <w:rFonts w:asciiTheme="minorHAnsi" w:eastAsia="MS Mincho" w:hAnsiTheme="minorHAnsi" w:cstheme="minorHAnsi"/>
        </w:rPr>
      </w:pPr>
      <w:r>
        <w:rPr>
          <w:rFonts w:asciiTheme="minorHAnsi" w:eastAsia="MS Mincho" w:hAnsiTheme="minorHAnsi" w:cstheme="minorHAnsi"/>
        </w:rPr>
        <w:t>[4] PHPMyAdmin</w:t>
      </w:r>
    </w:p>
    <w:p w:rsidR="00A1312D" w:rsidRPr="00322606" w:rsidRDefault="00A1312D" w:rsidP="009F4538">
      <w:pPr>
        <w:rPr>
          <w:rFonts w:asciiTheme="minorHAnsi" w:eastAsia="MS Mincho" w:hAnsiTheme="minorHAnsi" w:cstheme="minorHAnsi"/>
        </w:rPr>
      </w:pPr>
    </w:p>
    <w:p w:rsidR="0002564E" w:rsidRPr="00322606" w:rsidRDefault="0077691E" w:rsidP="009F4538">
      <w:pPr>
        <w:rPr>
          <w:rFonts w:asciiTheme="minorHAnsi" w:eastAsia="MS Mincho" w:hAnsiTheme="minorHAnsi" w:cstheme="minorHAnsi"/>
        </w:rPr>
      </w:pPr>
      <w:r w:rsidRPr="00322606">
        <w:rPr>
          <w:rFonts w:asciiTheme="minorHAnsi" w:eastAsia="MS Mincho" w:hAnsiTheme="minorHAnsi" w:cstheme="minorHAnsi"/>
        </w:rPr>
        <w:br w:type="page"/>
      </w:r>
    </w:p>
    <w:p w:rsidR="0047469F" w:rsidRPr="00322606" w:rsidRDefault="0047469F">
      <w:pPr>
        <w:pStyle w:val="Heading2"/>
        <w:rPr>
          <w:rFonts w:asciiTheme="minorHAnsi" w:eastAsia="MS Mincho" w:hAnsiTheme="minorHAnsi" w:cstheme="minorHAnsi"/>
        </w:rPr>
      </w:pPr>
      <w:bookmarkStart w:id="24" w:name="_Toc93829138"/>
      <w:bookmarkStart w:id="25" w:name="_Toc93829930"/>
      <w:bookmarkStart w:id="26" w:name="_Toc328058747"/>
      <w:r w:rsidRPr="00322606">
        <w:rPr>
          <w:rFonts w:asciiTheme="minorHAnsi" w:eastAsia="MS Mincho" w:hAnsiTheme="minorHAnsi" w:cstheme="minorHAnsi"/>
        </w:rPr>
        <w:lastRenderedPageBreak/>
        <w:t>2.4. Project Plan</w:t>
      </w:r>
      <w:bookmarkEnd w:id="24"/>
      <w:bookmarkEnd w:id="25"/>
      <w:bookmarkEnd w:id="26"/>
    </w:p>
    <w:p w:rsidR="00C410FC" w:rsidRDefault="00D969AF" w:rsidP="009F4538">
      <w:pPr>
        <w:rPr>
          <w:rFonts w:asciiTheme="minorHAnsi" w:eastAsia="MS Mincho" w:hAnsiTheme="minorHAnsi" w:cstheme="minorHAnsi"/>
        </w:rPr>
      </w:pPr>
      <w:r>
        <w:rPr>
          <w:rFonts w:asciiTheme="minorHAnsi" w:eastAsia="MS Mincho" w:hAnsiTheme="minorHAnsi" w:cstheme="minorHAnsi"/>
        </w:rPr>
        <w:t xml:space="preserve">The project plan will help improve my performance and productivity in creating the project by providing clear set tasks and goals. The visual guide that the project plan provides will give me a </w:t>
      </w:r>
      <w:r w:rsidR="00944E43">
        <w:rPr>
          <w:rFonts w:asciiTheme="minorHAnsi" w:eastAsia="MS Mincho" w:hAnsiTheme="minorHAnsi" w:cstheme="minorHAnsi"/>
        </w:rPr>
        <w:t>method to monitor</w:t>
      </w:r>
      <w:r>
        <w:rPr>
          <w:rFonts w:asciiTheme="minorHAnsi" w:eastAsia="MS Mincho" w:hAnsiTheme="minorHAnsi" w:cstheme="minorHAnsi"/>
        </w:rPr>
        <w:t xml:space="preserve"> the overall</w:t>
      </w:r>
      <w:r w:rsidR="00944E43">
        <w:rPr>
          <w:rFonts w:asciiTheme="minorHAnsi" w:eastAsia="MS Mincho" w:hAnsiTheme="minorHAnsi" w:cstheme="minorHAnsi"/>
        </w:rPr>
        <w:t xml:space="preserve"> progress of the project.</w:t>
      </w:r>
    </w:p>
    <w:p w:rsidR="00944E43" w:rsidRDefault="00253A51" w:rsidP="009F4538">
      <w:pPr>
        <w:rPr>
          <w:rFonts w:asciiTheme="minorHAnsi" w:eastAsia="MS Mincho" w:hAnsiTheme="minorHAnsi" w:cstheme="minorHAnsi"/>
        </w:rPr>
      </w:pPr>
      <w:r>
        <w:rPr>
          <w:rFonts w:asciiTheme="minorHAnsi" w:eastAsia="MS Mincho" w:hAnsiTheme="minorHAnsi" w:cstheme="minorHAnsi"/>
        </w:rPr>
        <w:t>Below is a</w:t>
      </w:r>
      <w:r w:rsidR="00944E43">
        <w:rPr>
          <w:rFonts w:asciiTheme="minorHAnsi" w:eastAsia="MS Mincho" w:hAnsiTheme="minorHAnsi" w:cstheme="minorHAnsi"/>
        </w:rPr>
        <w:t xml:space="preserve"> screenshots of the actual project plan created with Microsoft Project:</w:t>
      </w:r>
    </w:p>
    <w:p w:rsidR="00DC3A09" w:rsidRPr="00322606" w:rsidRDefault="00503E1F" w:rsidP="00253A51">
      <w:pPr>
        <w:jc w:val="center"/>
        <w:rPr>
          <w:rFonts w:asciiTheme="minorHAnsi" w:eastAsia="MS Mincho" w:hAnsiTheme="minorHAnsi" w:cstheme="minorHAnsi"/>
        </w:rPr>
      </w:pPr>
      <w:r>
        <w:rPr>
          <w:rFonts w:asciiTheme="minorHAnsi" w:eastAsia="MS Mincho" w:hAnsiTheme="minorHAnsi" w:cstheme="minorHAnsi"/>
          <w:noProof/>
          <w:lang w:val="en-GB" w:eastAsia="en-GB" w:bidi="ar-SA"/>
        </w:rPr>
        <w:drawing>
          <wp:inline distT="0" distB="0" distL="0" distR="0">
            <wp:extent cx="4997060" cy="73043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 Pi Project Plan.gif"/>
                    <pic:cNvPicPr/>
                  </pic:nvPicPr>
                  <pic:blipFill>
                    <a:blip r:embed="rId21">
                      <a:extLst>
                        <a:ext uri="{28A0092B-C50C-407E-A947-70E740481C1C}">
                          <a14:useLocalDpi xmlns:a14="http://schemas.microsoft.com/office/drawing/2010/main" val="0"/>
                        </a:ext>
                      </a:extLst>
                    </a:blip>
                    <a:stretch>
                      <a:fillRect/>
                    </a:stretch>
                  </pic:blipFill>
                  <pic:spPr>
                    <a:xfrm>
                      <a:off x="0" y="0"/>
                      <a:ext cx="5005227" cy="7316252"/>
                    </a:xfrm>
                    <a:prstGeom prst="rect">
                      <a:avLst/>
                    </a:prstGeom>
                  </pic:spPr>
                </pic:pic>
              </a:graphicData>
            </a:graphic>
          </wp:inline>
        </w:drawing>
      </w:r>
    </w:p>
    <w:p w:rsidR="0047469F" w:rsidRPr="00322606" w:rsidRDefault="0047469F" w:rsidP="009F4538">
      <w:pPr>
        <w:rPr>
          <w:rFonts w:asciiTheme="minorHAnsi" w:eastAsia="MS Mincho" w:hAnsiTheme="minorHAnsi" w:cstheme="minorHAnsi"/>
        </w:rPr>
      </w:pPr>
    </w:p>
    <w:p w:rsidR="0047469F" w:rsidRPr="00322606" w:rsidRDefault="0047469F">
      <w:pPr>
        <w:pStyle w:val="Heading2"/>
        <w:rPr>
          <w:rFonts w:asciiTheme="minorHAnsi" w:eastAsia="MS Mincho" w:hAnsiTheme="minorHAnsi" w:cstheme="minorHAnsi"/>
        </w:rPr>
      </w:pPr>
      <w:bookmarkStart w:id="27" w:name="_Toc93829139"/>
      <w:bookmarkStart w:id="28" w:name="_Toc93829931"/>
      <w:bookmarkStart w:id="29" w:name="_Toc328058748"/>
      <w:r w:rsidRPr="00322606">
        <w:rPr>
          <w:rFonts w:asciiTheme="minorHAnsi" w:eastAsia="MS Mincho" w:hAnsiTheme="minorHAnsi" w:cstheme="minorHAnsi"/>
        </w:rPr>
        <w:t xml:space="preserve">2.5. </w:t>
      </w:r>
      <w:bookmarkEnd w:id="27"/>
      <w:bookmarkEnd w:id="28"/>
      <w:r w:rsidR="003B1D2A" w:rsidRPr="00322606">
        <w:rPr>
          <w:rFonts w:asciiTheme="minorHAnsi" w:eastAsia="MS Mincho" w:hAnsiTheme="minorHAnsi" w:cstheme="minorHAnsi"/>
        </w:rPr>
        <w:t>Information Sources</w:t>
      </w:r>
      <w:bookmarkEnd w:id="29"/>
    </w:p>
    <w:p w:rsidR="008109FA" w:rsidRDefault="008109FA" w:rsidP="009F4538">
      <w:pPr>
        <w:rPr>
          <w:rFonts w:asciiTheme="minorHAnsi" w:eastAsia="MS Mincho" w:hAnsiTheme="minorHAnsi" w:cstheme="minorHAnsi"/>
        </w:rPr>
      </w:pPr>
    </w:p>
    <w:p w:rsidR="008327EB" w:rsidRDefault="008109FA" w:rsidP="009F4538">
      <w:pPr>
        <w:rPr>
          <w:rFonts w:asciiTheme="minorHAnsi" w:eastAsia="MS Mincho" w:hAnsiTheme="minorHAnsi" w:cstheme="minorHAnsi"/>
        </w:rPr>
      </w:pPr>
      <w:r>
        <w:rPr>
          <w:rFonts w:asciiTheme="minorHAnsi" w:eastAsia="MS Mincho" w:hAnsiTheme="minorHAnsi" w:cstheme="minorHAnsi"/>
        </w:rPr>
        <w:t>Below is a list of websites and online materials that I have referred to while preparing the initial investigation for the project:</w:t>
      </w:r>
    </w:p>
    <w:p w:rsidR="00FD1960" w:rsidRDefault="008327EB" w:rsidP="009F4538">
      <w:pPr>
        <w:rPr>
          <w:rFonts w:asciiTheme="minorHAnsi" w:eastAsia="MS Mincho" w:hAnsiTheme="minorHAnsi" w:cstheme="minorHAnsi"/>
        </w:rPr>
      </w:pPr>
      <w:r>
        <w:rPr>
          <w:rFonts w:asciiTheme="minorHAnsi" w:eastAsia="MS Mincho" w:hAnsiTheme="minorHAnsi" w:cstheme="minorHAnsi"/>
        </w:rPr>
        <w:t xml:space="preserve">[1] ComputerWeekly [July 2009][website] Point of Sale (POS) Software – Essential Guide, </w:t>
      </w:r>
      <w:r w:rsidRPr="00610111">
        <w:rPr>
          <w:rFonts w:asciiTheme="minorHAnsi" w:eastAsia="MS Mincho" w:hAnsiTheme="minorHAnsi" w:cstheme="minorHAnsi"/>
        </w:rPr>
        <w:t>http://www.computerweekly.com/feature/Point-of-Sale-POS-software-software-Essential-Guide</w:t>
      </w:r>
      <w:r>
        <w:rPr>
          <w:rFonts w:asciiTheme="minorHAnsi" w:eastAsia="MS Mincho" w:hAnsiTheme="minorHAnsi" w:cstheme="minorHAnsi"/>
        </w:rPr>
        <w:t xml:space="preserve"> [</w:t>
      </w:r>
      <w:r w:rsidR="00815742">
        <w:rPr>
          <w:rFonts w:asciiTheme="minorHAnsi" w:eastAsia="MS Mincho" w:hAnsiTheme="minorHAnsi" w:cstheme="minorHAnsi"/>
        </w:rPr>
        <w:t>Accessed January</w:t>
      </w:r>
      <w:r>
        <w:rPr>
          <w:rFonts w:asciiTheme="minorHAnsi" w:eastAsia="MS Mincho" w:hAnsiTheme="minorHAnsi" w:cstheme="minorHAnsi"/>
        </w:rPr>
        <w:t>2015]</w:t>
      </w:r>
    </w:p>
    <w:p w:rsidR="008327EB" w:rsidRPr="00322606" w:rsidRDefault="008327EB" w:rsidP="009F4538">
      <w:pPr>
        <w:rPr>
          <w:rFonts w:asciiTheme="minorHAnsi" w:eastAsia="MS Mincho" w:hAnsiTheme="minorHAnsi" w:cstheme="minorHAnsi"/>
        </w:rPr>
      </w:pPr>
      <w:r>
        <w:rPr>
          <w:rFonts w:asciiTheme="minorHAnsi" w:eastAsia="MS Mincho" w:hAnsiTheme="minorHAnsi" w:cstheme="minorHAnsi"/>
        </w:rPr>
        <w:t xml:space="preserve">[2] DigitalDining [no date][website] Handheld POS, </w:t>
      </w:r>
      <w:r w:rsidRPr="00610111">
        <w:rPr>
          <w:rFonts w:asciiTheme="minorHAnsi" w:eastAsia="MS Mincho" w:hAnsiTheme="minorHAnsi" w:cstheme="minorHAnsi"/>
        </w:rPr>
        <w:t>http://www.digitaldining.com/handheld-pos/</w:t>
      </w:r>
      <w:r>
        <w:rPr>
          <w:rFonts w:asciiTheme="minorHAnsi" w:eastAsia="MS Mincho" w:hAnsiTheme="minorHAnsi" w:cstheme="minorHAnsi"/>
        </w:rPr>
        <w:t xml:space="preserve"> [</w:t>
      </w:r>
      <w:r w:rsidR="00815742">
        <w:rPr>
          <w:rFonts w:asciiTheme="minorHAnsi" w:eastAsia="MS Mincho" w:hAnsiTheme="minorHAnsi" w:cstheme="minorHAnsi"/>
        </w:rPr>
        <w:t xml:space="preserve">Accessed January </w:t>
      </w:r>
      <w:r>
        <w:rPr>
          <w:rFonts w:asciiTheme="minorHAnsi" w:eastAsia="MS Mincho" w:hAnsiTheme="minorHAnsi" w:cstheme="minorHAnsi"/>
        </w:rPr>
        <w:t>2015]</w:t>
      </w:r>
    </w:p>
    <w:p w:rsidR="0047469F" w:rsidRPr="00322606" w:rsidRDefault="002C308C" w:rsidP="009F4538">
      <w:pPr>
        <w:rPr>
          <w:rFonts w:asciiTheme="minorHAnsi" w:eastAsia="MS Mincho" w:hAnsiTheme="minorHAnsi" w:cstheme="minorHAnsi"/>
        </w:rPr>
      </w:pPr>
      <w:r>
        <w:rPr>
          <w:rFonts w:asciiTheme="minorHAnsi" w:eastAsia="MS Mincho" w:hAnsiTheme="minorHAnsi" w:cstheme="minorHAnsi"/>
        </w:rPr>
        <w:t xml:space="preserve">[3] Computer Science and Information Engineering [December 2006] [website] A Case Study – Point of Sale, </w:t>
      </w:r>
      <w:r w:rsidRPr="002C308C">
        <w:rPr>
          <w:rFonts w:asciiTheme="minorHAnsi" w:eastAsia="MS Mincho" w:hAnsiTheme="minorHAnsi" w:cstheme="minorHAnsi"/>
        </w:rPr>
        <w:t>http://www.csie.ntut.edu.tw/sdrc/files/course/20061201/SoftwareRequirementSpecification.pdf</w:t>
      </w:r>
      <w:r>
        <w:rPr>
          <w:rFonts w:asciiTheme="minorHAnsi" w:eastAsia="MS Mincho" w:hAnsiTheme="minorHAnsi" w:cstheme="minorHAnsi"/>
        </w:rPr>
        <w:t xml:space="preserve"> [</w:t>
      </w:r>
      <w:r w:rsidR="00815742">
        <w:rPr>
          <w:rFonts w:asciiTheme="minorHAnsi" w:eastAsia="MS Mincho" w:hAnsiTheme="minorHAnsi" w:cstheme="minorHAnsi"/>
        </w:rPr>
        <w:t>Accessed January</w:t>
      </w:r>
      <w:r>
        <w:rPr>
          <w:rFonts w:asciiTheme="minorHAnsi" w:eastAsia="MS Mincho" w:hAnsiTheme="minorHAnsi" w:cstheme="minorHAnsi"/>
        </w:rPr>
        <w:t>2015]</w:t>
      </w:r>
    </w:p>
    <w:p w:rsidR="00815742" w:rsidRDefault="00450F52" w:rsidP="009F4538">
      <w:pPr>
        <w:rPr>
          <w:rFonts w:asciiTheme="minorHAnsi" w:eastAsia="MS Mincho" w:hAnsiTheme="minorHAnsi" w:cstheme="minorHAnsi"/>
        </w:rPr>
      </w:pPr>
      <w:r>
        <w:rPr>
          <w:rFonts w:asciiTheme="minorHAnsi" w:eastAsia="MS Mincho" w:hAnsiTheme="minorHAnsi" w:cstheme="minorHAnsi"/>
        </w:rPr>
        <w:t xml:space="preserve">[4] Chip and Pin Machines [no date][website] WorldPayZinc vs iZettle vs Payleven, </w:t>
      </w:r>
      <w:r w:rsidRPr="00450F52">
        <w:rPr>
          <w:rFonts w:asciiTheme="minorHAnsi" w:eastAsia="MS Mincho" w:hAnsiTheme="minorHAnsi" w:cstheme="minorHAnsi"/>
        </w:rPr>
        <w:t>http://www.chipandpin-machines.com/category/chip-and-pin/</w:t>
      </w:r>
      <w:r>
        <w:rPr>
          <w:rFonts w:asciiTheme="minorHAnsi" w:eastAsia="MS Mincho" w:hAnsiTheme="minorHAnsi" w:cstheme="minorHAnsi"/>
        </w:rPr>
        <w:t xml:space="preserve"> [Accessed </w:t>
      </w:r>
      <w:r w:rsidR="00815742">
        <w:rPr>
          <w:rFonts w:asciiTheme="minorHAnsi" w:eastAsia="MS Mincho" w:hAnsiTheme="minorHAnsi" w:cstheme="minorHAnsi"/>
        </w:rPr>
        <w:t xml:space="preserve">January </w:t>
      </w:r>
      <w:r>
        <w:rPr>
          <w:rFonts w:asciiTheme="minorHAnsi" w:eastAsia="MS Mincho" w:hAnsiTheme="minorHAnsi" w:cstheme="minorHAnsi"/>
        </w:rPr>
        <w:t>2015]</w:t>
      </w:r>
    </w:p>
    <w:p w:rsidR="00101629" w:rsidRPr="00322606" w:rsidRDefault="00815742" w:rsidP="009F4538">
      <w:pPr>
        <w:rPr>
          <w:rFonts w:asciiTheme="minorHAnsi" w:hAnsiTheme="minorHAnsi" w:cstheme="minorHAnsi"/>
        </w:rPr>
      </w:pPr>
      <w:r>
        <w:rPr>
          <w:rFonts w:asciiTheme="minorHAnsi" w:eastAsia="MS Mincho" w:hAnsiTheme="minorHAnsi" w:cstheme="minorHAnsi"/>
        </w:rPr>
        <w:t xml:space="preserve">[5] Raspberry Pi [no date][website] Raspberry Pi, </w:t>
      </w:r>
      <w:r w:rsidRPr="00815742">
        <w:rPr>
          <w:rFonts w:asciiTheme="minorHAnsi" w:eastAsia="MS Mincho" w:hAnsiTheme="minorHAnsi" w:cstheme="minorHAnsi"/>
        </w:rPr>
        <w:t>http://www.raspberrypi.org/</w:t>
      </w:r>
      <w:r>
        <w:rPr>
          <w:rFonts w:asciiTheme="minorHAnsi" w:eastAsia="MS Mincho" w:hAnsiTheme="minorHAnsi" w:cstheme="minorHAnsi"/>
        </w:rPr>
        <w:t xml:space="preserve"> [Accessed December 2014]</w:t>
      </w:r>
      <w:r w:rsidR="0047469F" w:rsidRPr="00322606">
        <w:rPr>
          <w:rFonts w:asciiTheme="minorHAnsi" w:eastAsia="MS Mincho" w:hAnsiTheme="minorHAnsi" w:cstheme="minorHAnsi"/>
        </w:rPr>
        <w:br w:type="page"/>
      </w:r>
      <w:bookmarkStart w:id="30" w:name="_Toc93829143"/>
      <w:bookmarkStart w:id="31" w:name="_Toc93829935"/>
    </w:p>
    <w:p w:rsidR="0047469F" w:rsidRPr="00322606" w:rsidRDefault="0047469F" w:rsidP="00101629">
      <w:pPr>
        <w:pStyle w:val="Heading1"/>
        <w:rPr>
          <w:rFonts w:asciiTheme="minorHAnsi" w:eastAsia="MS Mincho" w:hAnsiTheme="minorHAnsi" w:cstheme="minorHAnsi"/>
        </w:rPr>
      </w:pPr>
      <w:bookmarkStart w:id="32" w:name="_Toc328058749"/>
      <w:r w:rsidRPr="00322606">
        <w:rPr>
          <w:rFonts w:asciiTheme="minorHAnsi" w:eastAsia="MS Mincho" w:hAnsiTheme="minorHAnsi" w:cstheme="minorHAnsi"/>
        </w:rPr>
        <w:lastRenderedPageBreak/>
        <w:t xml:space="preserve">3. </w:t>
      </w:r>
      <w:bookmarkEnd w:id="30"/>
      <w:bookmarkEnd w:id="31"/>
      <w:r w:rsidRPr="00322606">
        <w:rPr>
          <w:rFonts w:asciiTheme="minorHAnsi" w:eastAsia="MS Mincho" w:hAnsiTheme="minorHAnsi" w:cstheme="minorHAnsi"/>
        </w:rPr>
        <w:t>Developing</w:t>
      </w:r>
      <w:bookmarkEnd w:id="32"/>
    </w:p>
    <w:p w:rsidR="00FD1960" w:rsidRPr="00322606" w:rsidRDefault="00FD1960" w:rsidP="009F4538">
      <w:pPr>
        <w:rPr>
          <w:rFonts w:asciiTheme="minorHAnsi" w:eastAsia="MS Mincho" w:hAnsiTheme="minorHAnsi" w:cstheme="minorHAnsi"/>
        </w:rPr>
      </w:pPr>
    </w:p>
    <w:p w:rsidR="0047469F" w:rsidRPr="00322606" w:rsidRDefault="0047469F">
      <w:pPr>
        <w:pStyle w:val="Heading2"/>
        <w:rPr>
          <w:rFonts w:asciiTheme="minorHAnsi" w:eastAsia="MS Mincho" w:hAnsiTheme="minorHAnsi" w:cstheme="minorHAnsi"/>
        </w:rPr>
      </w:pPr>
      <w:bookmarkStart w:id="33" w:name="_Toc328058750"/>
      <w:r w:rsidRPr="00322606">
        <w:rPr>
          <w:rFonts w:asciiTheme="minorHAnsi" w:eastAsia="MS Mincho" w:hAnsiTheme="minorHAnsi" w:cstheme="minorHAnsi"/>
        </w:rPr>
        <w:t xml:space="preserve">3.1. </w:t>
      </w:r>
      <w:bookmarkEnd w:id="33"/>
      <w:r w:rsidR="00B564D0">
        <w:rPr>
          <w:rFonts w:asciiTheme="minorHAnsi" w:eastAsia="MS Mincho" w:hAnsiTheme="minorHAnsi" w:cstheme="minorHAnsi"/>
        </w:rPr>
        <w:t>DEsign/production of application</w:t>
      </w:r>
    </w:p>
    <w:p w:rsidR="00FD1960" w:rsidRDefault="00632152" w:rsidP="009F4538">
      <w:pPr>
        <w:rPr>
          <w:rFonts w:asciiTheme="minorHAnsi" w:eastAsia="MS Mincho" w:hAnsiTheme="minorHAnsi" w:cstheme="minorHAnsi"/>
        </w:rPr>
      </w:pPr>
      <w:r>
        <w:rPr>
          <w:rFonts w:asciiTheme="minorHAnsi" w:eastAsia="MS Mincho" w:hAnsiTheme="minorHAnsi" w:cstheme="minorHAnsi"/>
        </w:rPr>
        <w:t xml:space="preserve">Top Level </w:t>
      </w:r>
      <w:r w:rsidR="003360FD">
        <w:rPr>
          <w:rFonts w:asciiTheme="minorHAnsi" w:eastAsia="MS Mincho" w:hAnsiTheme="minorHAnsi" w:cstheme="minorHAnsi"/>
        </w:rPr>
        <w:t>Use Case Diagram</w:t>
      </w:r>
      <w:r w:rsidR="001D675E">
        <w:rPr>
          <w:rFonts w:asciiTheme="minorHAnsi" w:eastAsia="MS Mincho" w:hAnsiTheme="minorHAnsi" w:cstheme="minorHAnsi"/>
        </w:rPr>
        <w:t>: POS-Pi Application</w:t>
      </w:r>
    </w:p>
    <w:p w:rsidR="0005542E" w:rsidRDefault="0005542E" w:rsidP="009F4538">
      <w:pPr>
        <w:rPr>
          <w:rFonts w:asciiTheme="minorHAnsi" w:eastAsia="MS Mincho" w:hAnsiTheme="minorHAnsi" w:cstheme="minorHAnsi"/>
        </w:rPr>
      </w:pPr>
    </w:p>
    <w:p w:rsidR="003360FD" w:rsidRPr="00322606" w:rsidRDefault="0005542E" w:rsidP="009F4538">
      <w:pPr>
        <w:rPr>
          <w:rFonts w:asciiTheme="minorHAnsi" w:eastAsia="MS Mincho" w:hAnsiTheme="minorHAnsi" w:cstheme="minorHAnsi"/>
        </w:rPr>
      </w:pPr>
      <w:r>
        <w:rPr>
          <w:rFonts w:asciiTheme="minorHAnsi" w:eastAsia="MS Mincho" w:hAnsiTheme="minorHAnsi" w:cstheme="minorHAnsi"/>
          <w:noProof/>
          <w:lang w:val="en-GB" w:eastAsia="en-GB" w:bidi="ar-SA"/>
        </w:rPr>
        <w:drawing>
          <wp:inline distT="0" distB="0" distL="0" distR="0">
            <wp:extent cx="6289973" cy="4958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6289973" cy="4958275"/>
                    </a:xfrm>
                    <a:prstGeom prst="rect">
                      <a:avLst/>
                    </a:prstGeom>
                  </pic:spPr>
                </pic:pic>
              </a:graphicData>
            </a:graphic>
          </wp:inline>
        </w:drawing>
      </w:r>
    </w:p>
    <w:p w:rsidR="0005542E" w:rsidRDefault="00A70D37" w:rsidP="009F4538">
      <w:pPr>
        <w:rPr>
          <w:rFonts w:asciiTheme="minorHAnsi" w:eastAsia="MS Mincho" w:hAnsiTheme="minorHAnsi" w:cstheme="minorHAnsi"/>
        </w:rPr>
      </w:pPr>
      <w:r>
        <w:rPr>
          <w:rFonts w:asciiTheme="minorHAnsi" w:eastAsia="MS Mincho" w:hAnsiTheme="minorHAnsi" w:cstheme="minorHAnsi"/>
        </w:rPr>
        <w:t>Diagram created with ArgoUML (</w:t>
      </w:r>
      <w:r w:rsidRPr="00A70D37">
        <w:rPr>
          <w:rFonts w:asciiTheme="minorHAnsi" w:eastAsia="MS Mincho" w:hAnsiTheme="minorHAnsi" w:cstheme="minorHAnsi"/>
        </w:rPr>
        <w:t>http://sourceforge.net/projects/argouml/</w:t>
      </w:r>
      <w:r>
        <w:rPr>
          <w:rFonts w:asciiTheme="minorHAnsi" w:eastAsia="MS Mincho" w:hAnsiTheme="minorHAnsi" w:cstheme="minorHAnsi"/>
        </w:rPr>
        <w:t>)</w:t>
      </w:r>
    </w:p>
    <w:p w:rsidR="0005542E" w:rsidRPr="005C51E8" w:rsidRDefault="005C51E8" w:rsidP="009F4538">
      <w:pPr>
        <w:rPr>
          <w:rFonts w:asciiTheme="minorHAnsi" w:eastAsia="MS Mincho" w:hAnsiTheme="minorHAnsi" w:cstheme="minorHAnsi"/>
          <w:sz w:val="16"/>
          <w:szCs w:val="16"/>
        </w:rPr>
      </w:pPr>
      <w:r w:rsidRPr="005C51E8">
        <w:rPr>
          <w:rFonts w:asciiTheme="minorHAnsi" w:eastAsia="MS Mincho" w:hAnsiTheme="minorHAnsi" w:cstheme="minorHAnsi"/>
          <w:sz w:val="16"/>
          <w:szCs w:val="16"/>
        </w:rPr>
        <w:t xml:space="preserve">Jason E. Robbins, nd. </w:t>
      </w:r>
      <w:proofErr w:type="gramStart"/>
      <w:r w:rsidRPr="005C51E8">
        <w:rPr>
          <w:rFonts w:asciiTheme="minorHAnsi" w:eastAsia="MS Mincho" w:hAnsiTheme="minorHAnsi" w:cstheme="minorHAnsi"/>
          <w:sz w:val="16"/>
          <w:szCs w:val="16"/>
        </w:rPr>
        <w:t>ArgoUML.</w:t>
      </w:r>
      <w:proofErr w:type="gramEnd"/>
      <w:r w:rsidRPr="005C51E8">
        <w:rPr>
          <w:rFonts w:asciiTheme="minorHAnsi" w:eastAsia="MS Mincho" w:hAnsiTheme="minorHAnsi" w:cstheme="minorHAnsi"/>
          <w:sz w:val="16"/>
          <w:szCs w:val="16"/>
        </w:rPr>
        <w:t xml:space="preserve"> [</w:t>
      </w:r>
      <w:proofErr w:type="gramStart"/>
      <w:r w:rsidRPr="005C51E8">
        <w:rPr>
          <w:rFonts w:asciiTheme="minorHAnsi" w:eastAsia="MS Mincho" w:hAnsiTheme="minorHAnsi" w:cstheme="minorHAnsi"/>
          <w:sz w:val="16"/>
          <w:szCs w:val="16"/>
        </w:rPr>
        <w:t>computer</w:t>
      </w:r>
      <w:proofErr w:type="gramEnd"/>
      <w:r w:rsidRPr="005C51E8">
        <w:rPr>
          <w:rFonts w:asciiTheme="minorHAnsi" w:eastAsia="MS Mincho" w:hAnsiTheme="minorHAnsi" w:cstheme="minorHAnsi"/>
          <w:sz w:val="16"/>
          <w:szCs w:val="16"/>
        </w:rPr>
        <w:t xml:space="preserve"> program]. Tigris.org. Available at: &lt;http://sourceforge.net/projects/argouml/&gt; [Accessed April 29, 2015].</w:t>
      </w:r>
    </w:p>
    <w:p w:rsidR="0005542E" w:rsidRDefault="0005542E" w:rsidP="009F4538">
      <w:pPr>
        <w:rPr>
          <w:rFonts w:asciiTheme="minorHAnsi" w:eastAsia="MS Mincho" w:hAnsiTheme="minorHAnsi" w:cstheme="minorHAnsi"/>
        </w:rPr>
      </w:pPr>
    </w:p>
    <w:p w:rsidR="0005542E" w:rsidRDefault="0005542E" w:rsidP="009F4538">
      <w:pPr>
        <w:rPr>
          <w:rFonts w:asciiTheme="minorHAnsi" w:eastAsia="MS Mincho" w:hAnsiTheme="minorHAnsi" w:cstheme="minorHAnsi"/>
        </w:rPr>
      </w:pPr>
    </w:p>
    <w:p w:rsidR="0005542E" w:rsidRDefault="0005542E" w:rsidP="009F4538">
      <w:pPr>
        <w:rPr>
          <w:rFonts w:asciiTheme="minorHAnsi" w:eastAsia="MS Mincho" w:hAnsiTheme="minorHAnsi" w:cstheme="minorHAnsi"/>
        </w:rPr>
      </w:pPr>
    </w:p>
    <w:p w:rsidR="00A64762" w:rsidRDefault="00A64762" w:rsidP="009F4538">
      <w:pPr>
        <w:rPr>
          <w:rFonts w:asciiTheme="minorHAnsi" w:eastAsia="MS Mincho" w:hAnsiTheme="minorHAnsi" w:cstheme="minorHAnsi"/>
        </w:rPr>
      </w:pPr>
    </w:p>
    <w:p w:rsidR="00171DA5" w:rsidRDefault="0005542E" w:rsidP="009F4538">
      <w:pPr>
        <w:rPr>
          <w:rFonts w:asciiTheme="minorHAnsi" w:eastAsia="MS Mincho" w:hAnsiTheme="minorHAnsi" w:cstheme="minorHAnsi"/>
          <w:noProof/>
          <w:lang w:val="en-GB" w:eastAsia="en-GB" w:bidi="ar-SA"/>
        </w:rPr>
      </w:pPr>
      <w:r w:rsidRPr="006666F8">
        <w:rPr>
          <w:rFonts w:asciiTheme="minorHAnsi" w:eastAsia="MS Mincho" w:hAnsiTheme="minorHAnsi" w:cstheme="minorHAnsi"/>
        </w:rPr>
        <w:lastRenderedPageBreak/>
        <w:t>Use Case Diagram:</w:t>
      </w:r>
      <w:r>
        <w:rPr>
          <w:rFonts w:asciiTheme="minorHAnsi" w:eastAsia="MS Mincho" w:hAnsiTheme="minorHAnsi" w:cstheme="minorHAnsi"/>
        </w:rPr>
        <w:t xml:space="preserve"> Product Maintenance</w:t>
      </w:r>
      <w:r w:rsidR="004E21BE">
        <w:rPr>
          <w:rFonts w:asciiTheme="minorHAnsi" w:eastAsia="MS Mincho" w:hAnsiTheme="minorHAnsi" w:cstheme="minorHAnsi"/>
        </w:rPr>
        <w:t>/Manage Products</w:t>
      </w:r>
      <w:r w:rsidR="00945950">
        <w:rPr>
          <w:rFonts w:asciiTheme="minorHAnsi" w:eastAsia="MS Mincho" w:hAnsiTheme="minorHAnsi" w:cstheme="minorHAnsi"/>
          <w:noProof/>
          <w:lang w:val="en-GB" w:eastAsia="en-GB" w:bidi="ar-SA"/>
        </w:rPr>
        <w:t xml:space="preserve"> </w:t>
      </w:r>
      <w:r w:rsidR="00492877">
        <w:rPr>
          <w:rFonts w:asciiTheme="minorHAnsi" w:eastAsia="MS Mincho" w:hAnsiTheme="minorHAnsi" w:cstheme="minorHAnsi"/>
          <w:noProof/>
          <w:lang w:val="en-GB" w:eastAsia="en-GB" w:bidi="ar-SA"/>
        </w:rPr>
        <w:drawing>
          <wp:inline distT="0" distB="0" distL="0" distR="0">
            <wp:extent cx="5502728" cy="38582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Usecase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8230" cy="3862092"/>
                    </a:xfrm>
                    <a:prstGeom prst="rect">
                      <a:avLst/>
                    </a:prstGeom>
                  </pic:spPr>
                </pic:pic>
              </a:graphicData>
            </a:graphic>
          </wp:inline>
        </w:drawing>
      </w:r>
    </w:p>
    <w:p w:rsidR="00492877" w:rsidRDefault="00492877" w:rsidP="009F4538">
      <w:pPr>
        <w:rPr>
          <w:rFonts w:asciiTheme="minorHAnsi" w:eastAsia="MS Mincho" w:hAnsiTheme="minorHAnsi" w:cstheme="minorHAnsi"/>
        </w:rPr>
      </w:pPr>
      <w:r>
        <w:rPr>
          <w:rFonts w:asciiTheme="minorHAnsi" w:eastAsia="MS Mincho" w:hAnsiTheme="minorHAnsi" w:cstheme="minorHAnsi"/>
        </w:rPr>
        <w:t>Use Case Diagram: Checkout</w:t>
      </w:r>
      <w:r w:rsidR="00D76022">
        <w:rPr>
          <w:rFonts w:asciiTheme="minorHAnsi" w:eastAsia="MS Mincho" w:hAnsiTheme="minorHAnsi" w:cstheme="minorHAnsi"/>
          <w:noProof/>
          <w:lang w:val="en-GB" w:eastAsia="en-GB" w:bidi="ar-SA"/>
        </w:rPr>
        <w:drawing>
          <wp:inline distT="0" distB="0" distL="0" distR="0">
            <wp:extent cx="6462944" cy="3675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UsecaseDiagram.png"/>
                    <pic:cNvPicPr/>
                  </pic:nvPicPr>
                  <pic:blipFill>
                    <a:blip r:embed="rId24">
                      <a:extLst>
                        <a:ext uri="{28A0092B-C50C-407E-A947-70E740481C1C}">
                          <a14:useLocalDpi xmlns:a14="http://schemas.microsoft.com/office/drawing/2010/main" val="0"/>
                        </a:ext>
                      </a:extLst>
                    </a:blip>
                    <a:stretch>
                      <a:fillRect/>
                    </a:stretch>
                  </pic:blipFill>
                  <pic:spPr>
                    <a:xfrm>
                      <a:off x="0" y="0"/>
                      <a:ext cx="6462944" cy="3675355"/>
                    </a:xfrm>
                    <a:prstGeom prst="rect">
                      <a:avLst/>
                    </a:prstGeom>
                  </pic:spPr>
                </pic:pic>
              </a:graphicData>
            </a:graphic>
          </wp:inline>
        </w:drawing>
      </w:r>
    </w:p>
    <w:p w:rsidR="00C84DC8" w:rsidRDefault="00C84DC8" w:rsidP="00C84DC8">
      <w:pPr>
        <w:rPr>
          <w:rFonts w:asciiTheme="minorHAnsi" w:eastAsia="MS Mincho" w:hAnsiTheme="minorHAnsi" w:cstheme="minorHAnsi"/>
        </w:rPr>
      </w:pPr>
      <w:r>
        <w:rPr>
          <w:rFonts w:asciiTheme="minorHAnsi" w:eastAsia="MS Mincho" w:hAnsiTheme="minorHAnsi" w:cstheme="minorHAnsi"/>
        </w:rPr>
        <w:t>Diagram created with ArgoUML (</w:t>
      </w:r>
      <w:r w:rsidRPr="00A70D37">
        <w:rPr>
          <w:rFonts w:asciiTheme="minorHAnsi" w:eastAsia="MS Mincho" w:hAnsiTheme="minorHAnsi" w:cstheme="minorHAnsi"/>
        </w:rPr>
        <w:t>http://sourceforge.net/projects/argouml/</w:t>
      </w:r>
      <w:r>
        <w:rPr>
          <w:rFonts w:asciiTheme="minorHAnsi" w:eastAsia="MS Mincho" w:hAnsiTheme="minorHAnsi" w:cstheme="minorHAnsi"/>
        </w:rPr>
        <w:t>)</w:t>
      </w:r>
    </w:p>
    <w:p w:rsidR="00C84DC8" w:rsidRPr="00171DA5" w:rsidRDefault="00171DA5" w:rsidP="009F4538">
      <w:pPr>
        <w:rPr>
          <w:rFonts w:asciiTheme="minorHAnsi" w:eastAsia="MS Mincho" w:hAnsiTheme="minorHAnsi" w:cstheme="minorHAnsi"/>
          <w:sz w:val="16"/>
          <w:szCs w:val="16"/>
        </w:rPr>
      </w:pPr>
      <w:r w:rsidRPr="00171DA5">
        <w:rPr>
          <w:rFonts w:asciiTheme="minorHAnsi" w:eastAsia="MS Mincho" w:hAnsiTheme="minorHAnsi" w:cstheme="minorHAnsi"/>
          <w:sz w:val="16"/>
          <w:szCs w:val="16"/>
        </w:rPr>
        <w:t xml:space="preserve">Jason E. Robbins, nd. </w:t>
      </w:r>
      <w:proofErr w:type="gramStart"/>
      <w:r w:rsidRPr="00171DA5">
        <w:rPr>
          <w:rFonts w:asciiTheme="minorHAnsi" w:eastAsia="MS Mincho" w:hAnsiTheme="minorHAnsi" w:cstheme="minorHAnsi"/>
          <w:sz w:val="16"/>
          <w:szCs w:val="16"/>
        </w:rPr>
        <w:t>ArgoUML.</w:t>
      </w:r>
      <w:proofErr w:type="gramEnd"/>
      <w:r w:rsidRPr="00171DA5">
        <w:rPr>
          <w:rFonts w:asciiTheme="minorHAnsi" w:eastAsia="MS Mincho" w:hAnsiTheme="minorHAnsi" w:cstheme="minorHAnsi"/>
          <w:sz w:val="16"/>
          <w:szCs w:val="16"/>
        </w:rPr>
        <w:t xml:space="preserve"> [</w:t>
      </w:r>
      <w:proofErr w:type="gramStart"/>
      <w:r w:rsidRPr="00171DA5">
        <w:rPr>
          <w:rFonts w:asciiTheme="minorHAnsi" w:eastAsia="MS Mincho" w:hAnsiTheme="minorHAnsi" w:cstheme="minorHAnsi"/>
          <w:sz w:val="16"/>
          <w:szCs w:val="16"/>
        </w:rPr>
        <w:t>computer</w:t>
      </w:r>
      <w:proofErr w:type="gramEnd"/>
      <w:r w:rsidRPr="00171DA5">
        <w:rPr>
          <w:rFonts w:asciiTheme="minorHAnsi" w:eastAsia="MS Mincho" w:hAnsiTheme="minorHAnsi" w:cstheme="minorHAnsi"/>
          <w:sz w:val="16"/>
          <w:szCs w:val="16"/>
        </w:rPr>
        <w:t xml:space="preserve"> program]. Tigris.org. Available at: &lt;http://sourceforge.net/projects/argouml/&gt; [Accessed April 29, 2015].</w:t>
      </w:r>
    </w:p>
    <w:p w:rsidR="002F4A39" w:rsidRPr="002F4A39" w:rsidRDefault="00C93703" w:rsidP="009F4538">
      <w:pPr>
        <w:rPr>
          <w:rFonts w:asciiTheme="minorHAnsi" w:eastAsia="MS Mincho" w:hAnsiTheme="minorHAnsi" w:cstheme="minorHAnsi"/>
          <w:b/>
          <w:sz w:val="32"/>
          <w:szCs w:val="32"/>
        </w:rPr>
      </w:pPr>
      <w:r w:rsidRPr="002F4A39">
        <w:rPr>
          <w:rFonts w:asciiTheme="minorHAnsi" w:eastAsia="MS Mincho" w:hAnsiTheme="minorHAnsi" w:cstheme="minorHAnsi"/>
          <w:b/>
          <w:sz w:val="32"/>
          <w:szCs w:val="32"/>
        </w:rPr>
        <w:lastRenderedPageBreak/>
        <w:t>Use Case Descriptions</w:t>
      </w:r>
      <w:r w:rsidR="0050224A">
        <w:rPr>
          <w:rFonts w:asciiTheme="minorHAnsi" w:eastAsia="MS Mincho" w:hAnsiTheme="minorHAnsi" w:cstheme="minorHAnsi"/>
          <w:b/>
          <w:sz w:val="32"/>
          <w:szCs w:val="32"/>
        </w:rPr>
        <w:t xml:space="preserve"> – Product Maintenance</w:t>
      </w:r>
    </w:p>
    <w:p w:rsidR="00492877" w:rsidRDefault="00C93703" w:rsidP="009F4538">
      <w:pPr>
        <w:rPr>
          <w:rFonts w:asciiTheme="minorHAnsi" w:eastAsia="MS Mincho" w:hAnsiTheme="minorHAnsi" w:cstheme="minorHAnsi"/>
          <w:b/>
        </w:rPr>
      </w:pPr>
      <w:r w:rsidRPr="00C93703">
        <w:rPr>
          <w:rFonts w:asciiTheme="minorHAnsi" w:eastAsia="MS Mincho" w:hAnsiTheme="minorHAnsi" w:cstheme="minorHAnsi"/>
          <w:b/>
        </w:rPr>
        <w:t>Use case:</w:t>
      </w:r>
    </w:p>
    <w:p w:rsidR="00C93703" w:rsidRPr="00F126E8" w:rsidRDefault="00C93703" w:rsidP="009F4538">
      <w:pPr>
        <w:rPr>
          <w:rFonts w:asciiTheme="minorHAnsi" w:eastAsia="MS Mincho" w:hAnsiTheme="minorHAnsi" w:cstheme="minorHAnsi"/>
        </w:rPr>
      </w:pPr>
      <w:r w:rsidRPr="00F126E8">
        <w:rPr>
          <w:rFonts w:asciiTheme="minorHAnsi" w:eastAsia="MS Mincho" w:hAnsiTheme="minorHAnsi" w:cstheme="minorHAnsi"/>
        </w:rPr>
        <w:t>Login</w:t>
      </w:r>
    </w:p>
    <w:p w:rsidR="00C93703" w:rsidRDefault="00C93703" w:rsidP="009F4538">
      <w:pPr>
        <w:rPr>
          <w:rFonts w:asciiTheme="minorHAnsi" w:eastAsia="MS Mincho" w:hAnsiTheme="minorHAnsi" w:cstheme="minorHAnsi"/>
          <w:b/>
        </w:rPr>
      </w:pPr>
      <w:r w:rsidRPr="00C93703">
        <w:rPr>
          <w:rFonts w:asciiTheme="minorHAnsi" w:eastAsia="MS Mincho" w:hAnsiTheme="minorHAnsi" w:cstheme="minorHAnsi"/>
          <w:b/>
        </w:rPr>
        <w:t>Requirements:</w:t>
      </w:r>
    </w:p>
    <w:p w:rsidR="00C93703" w:rsidRDefault="00C93703" w:rsidP="009F4538">
      <w:pPr>
        <w:rPr>
          <w:rFonts w:asciiTheme="minorHAnsi" w:eastAsia="MS Mincho" w:hAnsiTheme="minorHAnsi" w:cstheme="minorHAnsi"/>
        </w:rPr>
      </w:pPr>
      <w:r>
        <w:rPr>
          <w:rFonts w:asciiTheme="minorHAnsi" w:eastAsia="MS Mincho" w:hAnsiTheme="minorHAnsi" w:cstheme="minorHAnsi"/>
        </w:rPr>
        <w:t>Valid username and password.</w:t>
      </w:r>
    </w:p>
    <w:p w:rsidR="00C93703" w:rsidRDefault="00C93703" w:rsidP="009F4538">
      <w:pPr>
        <w:rPr>
          <w:rFonts w:asciiTheme="minorHAnsi" w:eastAsia="MS Mincho" w:hAnsiTheme="minorHAnsi" w:cstheme="minorHAnsi"/>
          <w:b/>
        </w:rPr>
      </w:pPr>
      <w:r w:rsidRPr="00C93703">
        <w:rPr>
          <w:rFonts w:asciiTheme="minorHAnsi" w:eastAsia="MS Mincho" w:hAnsiTheme="minorHAnsi" w:cstheme="minorHAnsi"/>
          <w:b/>
        </w:rPr>
        <w:t>Pre-conditions:</w:t>
      </w:r>
    </w:p>
    <w:p w:rsidR="00C93703" w:rsidRDefault="00E41DAD" w:rsidP="009F4538">
      <w:pPr>
        <w:rPr>
          <w:rFonts w:asciiTheme="minorHAnsi" w:eastAsia="MS Mincho" w:hAnsiTheme="minorHAnsi" w:cstheme="minorHAnsi"/>
        </w:rPr>
      </w:pPr>
      <w:r>
        <w:rPr>
          <w:rFonts w:asciiTheme="minorHAnsi" w:eastAsia="MS Mincho" w:hAnsiTheme="minorHAnsi" w:cstheme="minorHAnsi"/>
        </w:rPr>
        <w:t>User has started the Point of Sale application.</w:t>
      </w:r>
    </w:p>
    <w:p w:rsidR="00E41DAD" w:rsidRDefault="00E41DAD" w:rsidP="009F4538">
      <w:pPr>
        <w:rPr>
          <w:rFonts w:asciiTheme="minorHAnsi" w:eastAsia="MS Mincho" w:hAnsiTheme="minorHAnsi" w:cstheme="minorHAnsi"/>
        </w:rPr>
      </w:pPr>
      <w:r>
        <w:rPr>
          <w:rFonts w:asciiTheme="minorHAnsi" w:eastAsia="MS Mincho" w:hAnsiTheme="minorHAnsi" w:cstheme="minorHAnsi"/>
          <w:b/>
        </w:rPr>
        <w:t>Post-conditions:</w:t>
      </w:r>
    </w:p>
    <w:p w:rsidR="00E41DAD" w:rsidRDefault="002E0895" w:rsidP="009F4538">
      <w:pPr>
        <w:rPr>
          <w:rFonts w:asciiTheme="minorHAnsi" w:eastAsia="MS Mincho" w:hAnsiTheme="minorHAnsi" w:cstheme="minorHAnsi"/>
        </w:rPr>
      </w:pPr>
      <w:r>
        <w:rPr>
          <w:rFonts w:asciiTheme="minorHAnsi" w:eastAsia="MS Mincho" w:hAnsiTheme="minorHAnsi" w:cstheme="minorHAnsi"/>
        </w:rPr>
        <w:t>The main menu for the application will be displayed after a successful login.</w:t>
      </w:r>
    </w:p>
    <w:p w:rsidR="002E0895" w:rsidRDefault="00A32B00" w:rsidP="009F4538">
      <w:pPr>
        <w:rPr>
          <w:rFonts w:asciiTheme="minorHAnsi" w:eastAsia="MS Mincho" w:hAnsiTheme="minorHAnsi" w:cstheme="minorHAnsi"/>
        </w:rPr>
      </w:pPr>
      <w:r>
        <w:rPr>
          <w:rFonts w:asciiTheme="minorHAnsi" w:eastAsia="MS Mincho" w:hAnsiTheme="minorHAnsi" w:cstheme="minorHAnsi"/>
          <w:b/>
        </w:rPr>
        <w:t>Invariants:</w:t>
      </w:r>
    </w:p>
    <w:p w:rsidR="00A32B00" w:rsidRDefault="00A32B00" w:rsidP="009F4538">
      <w:pPr>
        <w:rPr>
          <w:rFonts w:asciiTheme="minorHAnsi" w:eastAsia="MS Mincho" w:hAnsiTheme="minorHAnsi" w:cstheme="minorHAnsi"/>
        </w:rPr>
      </w:pPr>
      <w:r>
        <w:rPr>
          <w:rFonts w:asciiTheme="minorHAnsi" w:eastAsia="MS Mincho" w:hAnsiTheme="minorHAnsi" w:cstheme="minorHAnsi"/>
        </w:rPr>
        <w:t>[1] Incorrect username – allow user to cancel or re-enter username.</w:t>
      </w:r>
    </w:p>
    <w:p w:rsidR="00A32B00" w:rsidRDefault="00A32B00" w:rsidP="009F4538">
      <w:pPr>
        <w:rPr>
          <w:rFonts w:asciiTheme="minorHAnsi" w:eastAsia="MS Mincho" w:hAnsiTheme="minorHAnsi" w:cstheme="minorHAnsi"/>
        </w:rPr>
      </w:pPr>
      <w:r>
        <w:rPr>
          <w:rFonts w:asciiTheme="minorHAnsi" w:eastAsia="MS Mincho" w:hAnsiTheme="minorHAnsi" w:cstheme="minorHAnsi"/>
        </w:rPr>
        <w:t>[2] Incorrect password – allow user to cancel or re-enter password.</w:t>
      </w:r>
    </w:p>
    <w:p w:rsidR="009C49CD" w:rsidRDefault="009C49CD" w:rsidP="009F4538">
      <w:pPr>
        <w:rPr>
          <w:rFonts w:asciiTheme="minorHAnsi" w:eastAsia="MS Mincho" w:hAnsiTheme="minorHAnsi" w:cstheme="minorHAnsi"/>
        </w:rPr>
      </w:pPr>
      <w:r>
        <w:rPr>
          <w:rFonts w:asciiTheme="minorHAnsi" w:eastAsia="MS Mincho" w:hAnsiTheme="minorHAnsi" w:cstheme="minorHAnsi"/>
          <w:b/>
        </w:rPr>
        <w:t>Scenario:</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Ask for username and password</w:t>
      </w:r>
    </w:p>
    <w:p w:rsidR="009C49CD" w:rsidRDefault="009C49CD" w:rsidP="009F4538">
      <w:pPr>
        <w:rPr>
          <w:rFonts w:asciiTheme="minorHAnsi" w:eastAsia="MS Mincho" w:hAnsiTheme="minorHAnsi" w:cstheme="minorHAnsi"/>
        </w:rPr>
      </w:pPr>
      <w:r>
        <w:rPr>
          <w:rFonts w:asciiTheme="minorHAnsi" w:eastAsia="MS Mincho" w:hAnsiTheme="minorHAnsi" w:cstheme="minorHAnsi"/>
        </w:rPr>
        <w:t>Get username and password</w:t>
      </w:r>
    </w:p>
    <w:p w:rsidR="009C49CD" w:rsidRDefault="009C49CD" w:rsidP="009F4538">
      <w:pPr>
        <w:rPr>
          <w:rFonts w:asciiTheme="minorHAnsi" w:eastAsia="MS Mincho" w:hAnsiTheme="minorHAnsi" w:cstheme="minorHAnsi"/>
        </w:rPr>
      </w:pPr>
      <w:r>
        <w:rPr>
          <w:rFonts w:asciiTheme="minorHAnsi" w:eastAsia="MS Mincho" w:hAnsiTheme="minorHAnsi" w:cstheme="minorHAnsi"/>
        </w:rPr>
        <w:t>Verify username</w:t>
      </w:r>
    </w:p>
    <w:p w:rsidR="009C49CD" w:rsidRDefault="009C49CD" w:rsidP="009F4538">
      <w:pPr>
        <w:rPr>
          <w:rFonts w:asciiTheme="minorHAnsi" w:eastAsia="MS Mincho" w:hAnsiTheme="minorHAnsi" w:cstheme="minorHAnsi"/>
        </w:rPr>
      </w:pPr>
      <w:r>
        <w:rPr>
          <w:rFonts w:asciiTheme="minorHAnsi" w:eastAsia="MS Mincho" w:hAnsiTheme="minorHAnsi" w:cstheme="minorHAnsi"/>
        </w:rPr>
        <w:t>If username is valid then</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b/>
        <w:t>Verify password</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b/>
        <w:t>If password is valid then</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Launch Point of Sale application</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b/>
        <w:t>Else</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Display error message</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Allow user to re-enter password</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b/>
        <w:t>End If</w:t>
      </w:r>
    </w:p>
    <w:p w:rsidR="009C49CD" w:rsidRDefault="009C49CD" w:rsidP="009F4538">
      <w:pPr>
        <w:rPr>
          <w:rFonts w:asciiTheme="minorHAnsi" w:eastAsia="MS Mincho" w:hAnsiTheme="minorHAnsi" w:cstheme="minorHAnsi"/>
        </w:rPr>
      </w:pPr>
      <w:r>
        <w:rPr>
          <w:rFonts w:asciiTheme="minorHAnsi" w:eastAsia="MS Mincho" w:hAnsiTheme="minorHAnsi" w:cstheme="minorHAnsi"/>
        </w:rPr>
        <w:t>Else</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b/>
        <w:t>Display error message</w:t>
      </w:r>
    </w:p>
    <w:p w:rsidR="009C49CD" w:rsidRDefault="009C49CD" w:rsidP="009F4538">
      <w:pPr>
        <w:rPr>
          <w:rFonts w:asciiTheme="minorHAnsi" w:eastAsia="MS Mincho" w:hAnsiTheme="minorHAnsi" w:cstheme="minorHAnsi"/>
        </w:rPr>
      </w:pPr>
      <w:r>
        <w:rPr>
          <w:rFonts w:asciiTheme="minorHAnsi" w:eastAsia="MS Mincho" w:hAnsiTheme="minorHAnsi" w:cstheme="minorHAnsi"/>
        </w:rPr>
        <w:tab/>
        <w:t>Allow user to re-enter username</w:t>
      </w:r>
    </w:p>
    <w:p w:rsidR="009C49CD" w:rsidRDefault="009C49CD" w:rsidP="009F4538">
      <w:pPr>
        <w:rPr>
          <w:rFonts w:asciiTheme="minorHAnsi" w:eastAsia="MS Mincho" w:hAnsiTheme="minorHAnsi" w:cstheme="minorHAnsi"/>
        </w:rPr>
      </w:pPr>
      <w:r>
        <w:rPr>
          <w:rFonts w:asciiTheme="minorHAnsi" w:eastAsia="MS Mincho" w:hAnsiTheme="minorHAnsi" w:cstheme="minorHAnsi"/>
        </w:rPr>
        <w:t>End If</w:t>
      </w:r>
    </w:p>
    <w:p w:rsidR="005B2263" w:rsidRDefault="005B2263" w:rsidP="009F4538">
      <w:pPr>
        <w:rPr>
          <w:rFonts w:asciiTheme="minorHAnsi" w:eastAsia="MS Mincho" w:hAnsiTheme="minorHAnsi" w:cstheme="minorHAnsi"/>
        </w:rPr>
      </w:pPr>
    </w:p>
    <w:p w:rsidR="005B2263" w:rsidRDefault="005B2263" w:rsidP="009F4538">
      <w:pPr>
        <w:rPr>
          <w:rFonts w:asciiTheme="minorHAnsi" w:eastAsia="MS Mincho" w:hAnsiTheme="minorHAnsi" w:cstheme="minorHAnsi"/>
        </w:rPr>
      </w:pPr>
      <w:r>
        <w:rPr>
          <w:rFonts w:asciiTheme="minorHAnsi" w:eastAsia="MS Mincho" w:hAnsiTheme="minorHAnsi" w:cstheme="minorHAnsi"/>
          <w:b/>
        </w:rPr>
        <w:lastRenderedPageBreak/>
        <w:t>Use case:</w:t>
      </w:r>
    </w:p>
    <w:p w:rsidR="005B2263" w:rsidRPr="00F126E8" w:rsidRDefault="005B2263" w:rsidP="009F4538">
      <w:pPr>
        <w:rPr>
          <w:rFonts w:asciiTheme="minorHAnsi" w:eastAsia="MS Mincho" w:hAnsiTheme="minorHAnsi" w:cstheme="minorHAnsi"/>
        </w:rPr>
      </w:pPr>
      <w:r w:rsidRPr="00F126E8">
        <w:rPr>
          <w:rFonts w:asciiTheme="minorHAnsi" w:eastAsia="MS Mincho" w:hAnsiTheme="minorHAnsi" w:cstheme="minorHAnsi"/>
        </w:rPr>
        <w:t>Add new product</w:t>
      </w:r>
    </w:p>
    <w:p w:rsidR="005B2263" w:rsidRDefault="005B2263" w:rsidP="009F4538">
      <w:pPr>
        <w:rPr>
          <w:rFonts w:asciiTheme="minorHAnsi" w:eastAsia="MS Mincho" w:hAnsiTheme="minorHAnsi" w:cstheme="minorHAnsi"/>
          <w:b/>
        </w:rPr>
      </w:pPr>
      <w:r>
        <w:rPr>
          <w:rFonts w:asciiTheme="minorHAnsi" w:eastAsia="MS Mincho" w:hAnsiTheme="minorHAnsi" w:cstheme="minorHAnsi"/>
          <w:b/>
        </w:rPr>
        <w:t>Requirements:</w:t>
      </w:r>
    </w:p>
    <w:p w:rsidR="005B2263" w:rsidRDefault="005B2263" w:rsidP="009F4538">
      <w:pPr>
        <w:rPr>
          <w:rFonts w:asciiTheme="minorHAnsi" w:eastAsia="MS Mincho" w:hAnsiTheme="minorHAnsi" w:cstheme="minorHAnsi"/>
        </w:rPr>
      </w:pPr>
      <w:r>
        <w:rPr>
          <w:rFonts w:asciiTheme="minorHAnsi" w:eastAsia="MS Mincho" w:hAnsiTheme="minorHAnsi" w:cstheme="minorHAnsi"/>
        </w:rPr>
        <w:t>Successful login.</w:t>
      </w:r>
    </w:p>
    <w:p w:rsidR="005B2263" w:rsidRDefault="005B2263" w:rsidP="009F4538">
      <w:pPr>
        <w:rPr>
          <w:rFonts w:asciiTheme="minorHAnsi" w:eastAsia="MS Mincho" w:hAnsiTheme="minorHAnsi" w:cstheme="minorHAnsi"/>
          <w:b/>
        </w:rPr>
      </w:pPr>
      <w:r>
        <w:rPr>
          <w:rFonts w:asciiTheme="minorHAnsi" w:eastAsia="MS Mincho" w:hAnsiTheme="minorHAnsi" w:cstheme="minorHAnsi"/>
          <w:b/>
        </w:rPr>
        <w:t>Pre-conditions:</w:t>
      </w:r>
    </w:p>
    <w:p w:rsidR="005B2263" w:rsidRDefault="005B2263" w:rsidP="009F4538">
      <w:pPr>
        <w:rPr>
          <w:rFonts w:asciiTheme="minorHAnsi" w:eastAsia="MS Mincho" w:hAnsiTheme="minorHAnsi" w:cstheme="minorHAnsi"/>
        </w:rPr>
      </w:pPr>
      <w:r>
        <w:rPr>
          <w:rFonts w:asciiTheme="minorHAnsi" w:eastAsia="MS Mincho" w:hAnsiTheme="minorHAnsi" w:cstheme="minorHAnsi"/>
        </w:rPr>
        <w:t>User is logged-in and has selected to add a new product in the product maintenance screen.</w:t>
      </w:r>
    </w:p>
    <w:p w:rsidR="00183D7D" w:rsidRDefault="00183D7D" w:rsidP="009F4538">
      <w:pPr>
        <w:rPr>
          <w:rFonts w:asciiTheme="minorHAnsi" w:eastAsia="MS Mincho" w:hAnsiTheme="minorHAnsi" w:cstheme="minorHAnsi"/>
        </w:rPr>
      </w:pPr>
      <w:r>
        <w:rPr>
          <w:rFonts w:asciiTheme="minorHAnsi" w:eastAsia="MS Mincho" w:hAnsiTheme="minorHAnsi" w:cstheme="minorHAnsi"/>
          <w:b/>
        </w:rPr>
        <w:t>Post-condition:</w:t>
      </w:r>
    </w:p>
    <w:p w:rsidR="00183D7D" w:rsidRDefault="00183D7D" w:rsidP="009F4538">
      <w:pPr>
        <w:rPr>
          <w:rFonts w:asciiTheme="minorHAnsi" w:eastAsia="MS Mincho" w:hAnsiTheme="minorHAnsi" w:cstheme="minorHAnsi"/>
        </w:rPr>
      </w:pPr>
      <w:r>
        <w:rPr>
          <w:rFonts w:asciiTheme="minorHAnsi" w:eastAsia="MS Mincho" w:hAnsiTheme="minorHAnsi" w:cstheme="minorHAnsi"/>
        </w:rPr>
        <w:t xml:space="preserve">A </w:t>
      </w:r>
      <w:r w:rsidR="004F01EE">
        <w:rPr>
          <w:rFonts w:asciiTheme="minorHAnsi" w:eastAsia="MS Mincho" w:hAnsiTheme="minorHAnsi" w:cstheme="minorHAnsi"/>
        </w:rPr>
        <w:t xml:space="preserve">new </w:t>
      </w:r>
      <w:r>
        <w:rPr>
          <w:rFonts w:asciiTheme="minorHAnsi" w:eastAsia="MS Mincho" w:hAnsiTheme="minorHAnsi" w:cstheme="minorHAnsi"/>
        </w:rPr>
        <w:t>product will be added to the database.</w:t>
      </w:r>
    </w:p>
    <w:p w:rsidR="00183D7D" w:rsidRDefault="00183D7D" w:rsidP="009F4538">
      <w:pPr>
        <w:rPr>
          <w:rFonts w:asciiTheme="minorHAnsi" w:eastAsia="MS Mincho" w:hAnsiTheme="minorHAnsi" w:cstheme="minorHAnsi"/>
        </w:rPr>
      </w:pPr>
      <w:r>
        <w:rPr>
          <w:rFonts w:asciiTheme="minorHAnsi" w:eastAsia="MS Mincho" w:hAnsiTheme="minorHAnsi" w:cstheme="minorHAnsi"/>
          <w:b/>
        </w:rPr>
        <w:t>Invariants:</w:t>
      </w:r>
    </w:p>
    <w:p w:rsidR="00183D7D" w:rsidRDefault="004F01EE" w:rsidP="009F4538">
      <w:pPr>
        <w:rPr>
          <w:rFonts w:asciiTheme="minorHAnsi" w:eastAsia="MS Mincho" w:hAnsiTheme="minorHAnsi" w:cstheme="minorHAnsi"/>
        </w:rPr>
      </w:pPr>
      <w:r>
        <w:rPr>
          <w:rFonts w:asciiTheme="minorHAnsi" w:eastAsia="MS Mincho" w:hAnsiTheme="minorHAnsi" w:cstheme="minorHAnsi"/>
        </w:rPr>
        <w:t xml:space="preserve">Product information does not </w:t>
      </w:r>
      <w:r w:rsidR="005676F2">
        <w:rPr>
          <w:rFonts w:asciiTheme="minorHAnsi" w:eastAsia="MS Mincho" w:hAnsiTheme="minorHAnsi" w:cstheme="minorHAnsi"/>
        </w:rPr>
        <w:t>satisfy</w:t>
      </w:r>
      <w:r>
        <w:rPr>
          <w:rFonts w:asciiTheme="minorHAnsi" w:eastAsia="MS Mincho" w:hAnsiTheme="minorHAnsi" w:cstheme="minorHAnsi"/>
        </w:rPr>
        <w:t xml:space="preserve"> the rules of the business – allow user to </w:t>
      </w:r>
      <w:r w:rsidR="0024359B">
        <w:rPr>
          <w:rFonts w:asciiTheme="minorHAnsi" w:eastAsia="MS Mincho" w:hAnsiTheme="minorHAnsi" w:cstheme="minorHAnsi"/>
        </w:rPr>
        <w:t>re-enter</w:t>
      </w:r>
      <w:r>
        <w:rPr>
          <w:rFonts w:asciiTheme="minorHAnsi" w:eastAsia="MS Mincho" w:hAnsiTheme="minorHAnsi" w:cstheme="minorHAnsi"/>
        </w:rPr>
        <w:t xml:space="preserve"> product information.</w:t>
      </w:r>
    </w:p>
    <w:p w:rsidR="008D37AE" w:rsidRDefault="008D37AE" w:rsidP="009F4538">
      <w:pPr>
        <w:rPr>
          <w:rFonts w:asciiTheme="minorHAnsi" w:eastAsia="MS Mincho" w:hAnsiTheme="minorHAnsi" w:cstheme="minorHAnsi"/>
        </w:rPr>
      </w:pPr>
      <w:r>
        <w:rPr>
          <w:rFonts w:asciiTheme="minorHAnsi" w:eastAsia="MS Mincho" w:hAnsiTheme="minorHAnsi" w:cstheme="minorHAnsi"/>
        </w:rPr>
        <w:t xml:space="preserve">(Rule example: A product can either have a barcode or a </w:t>
      </w:r>
      <w:r w:rsidR="006436B9">
        <w:rPr>
          <w:rFonts w:asciiTheme="minorHAnsi" w:eastAsia="MS Mincho" w:hAnsiTheme="minorHAnsi" w:cstheme="minorHAnsi"/>
        </w:rPr>
        <w:t>‘</w:t>
      </w:r>
      <w:r>
        <w:rPr>
          <w:rFonts w:asciiTheme="minorHAnsi" w:eastAsia="MS Mincho" w:hAnsiTheme="minorHAnsi" w:cstheme="minorHAnsi"/>
        </w:rPr>
        <w:t>uom</w:t>
      </w:r>
      <w:r w:rsidR="006436B9">
        <w:rPr>
          <w:rFonts w:asciiTheme="minorHAnsi" w:eastAsia="MS Mincho" w:hAnsiTheme="minorHAnsi" w:cstheme="minorHAnsi"/>
        </w:rPr>
        <w:t>’</w:t>
      </w:r>
      <w:r>
        <w:rPr>
          <w:rFonts w:asciiTheme="minorHAnsi" w:eastAsia="MS Mincho" w:hAnsiTheme="minorHAnsi" w:cstheme="minorHAnsi"/>
        </w:rPr>
        <w:t>-unit of measurement-code, but not both. A</w:t>
      </w:r>
      <w:r w:rsidR="00B109C8">
        <w:rPr>
          <w:rFonts w:asciiTheme="minorHAnsi" w:eastAsia="MS Mincho" w:hAnsiTheme="minorHAnsi" w:cstheme="minorHAnsi"/>
        </w:rPr>
        <w:t xml:space="preserve"> barcode is meant to be scanned, whereas a</w:t>
      </w:r>
      <w:r>
        <w:rPr>
          <w:rFonts w:asciiTheme="minorHAnsi" w:eastAsia="MS Mincho" w:hAnsiTheme="minorHAnsi" w:cstheme="minorHAnsi"/>
        </w:rPr>
        <w:t xml:space="preserve"> uom code is applied to products where the use of a barcode is not practical or possible).</w:t>
      </w:r>
    </w:p>
    <w:p w:rsidR="004F01EE" w:rsidRDefault="004F01EE" w:rsidP="009F4538">
      <w:pPr>
        <w:rPr>
          <w:rFonts w:asciiTheme="minorHAnsi" w:eastAsia="MS Mincho" w:hAnsiTheme="minorHAnsi" w:cstheme="minorHAnsi"/>
        </w:rPr>
      </w:pPr>
      <w:r>
        <w:rPr>
          <w:rFonts w:asciiTheme="minorHAnsi" w:eastAsia="MS Mincho" w:hAnsiTheme="minorHAnsi" w:cstheme="minorHAnsi"/>
          <w:b/>
        </w:rPr>
        <w:t>Scenario:</w:t>
      </w:r>
    </w:p>
    <w:p w:rsidR="004F01EE" w:rsidRDefault="005A329C" w:rsidP="009F4538">
      <w:pPr>
        <w:rPr>
          <w:rFonts w:asciiTheme="minorHAnsi" w:eastAsia="MS Mincho" w:hAnsiTheme="minorHAnsi" w:cstheme="minorHAnsi"/>
        </w:rPr>
      </w:pPr>
      <w:r>
        <w:rPr>
          <w:rFonts w:asciiTheme="minorHAnsi" w:eastAsia="MS Mincho" w:hAnsiTheme="minorHAnsi" w:cstheme="minorHAnsi"/>
        </w:rPr>
        <w:t>If product information is valid then</w:t>
      </w:r>
    </w:p>
    <w:p w:rsidR="005A329C" w:rsidRDefault="005A329C" w:rsidP="009F4538">
      <w:pPr>
        <w:rPr>
          <w:rFonts w:asciiTheme="minorHAnsi" w:eastAsia="MS Mincho" w:hAnsiTheme="minorHAnsi" w:cstheme="minorHAnsi"/>
        </w:rPr>
      </w:pPr>
      <w:r>
        <w:rPr>
          <w:rFonts w:asciiTheme="minorHAnsi" w:eastAsia="MS Mincho" w:hAnsiTheme="minorHAnsi" w:cstheme="minorHAnsi"/>
        </w:rPr>
        <w:tab/>
        <w:t>Add new product to the database</w:t>
      </w:r>
    </w:p>
    <w:p w:rsidR="005A329C" w:rsidRDefault="005A329C" w:rsidP="009F4538">
      <w:pPr>
        <w:rPr>
          <w:rFonts w:asciiTheme="minorHAnsi" w:eastAsia="MS Mincho" w:hAnsiTheme="minorHAnsi" w:cstheme="minorHAnsi"/>
        </w:rPr>
      </w:pPr>
      <w:r>
        <w:rPr>
          <w:rFonts w:asciiTheme="minorHAnsi" w:eastAsia="MS Mincho" w:hAnsiTheme="minorHAnsi" w:cstheme="minorHAnsi"/>
        </w:rPr>
        <w:t>Else</w:t>
      </w:r>
    </w:p>
    <w:p w:rsidR="005A329C" w:rsidRDefault="005A329C" w:rsidP="009F4538">
      <w:pPr>
        <w:rPr>
          <w:rFonts w:asciiTheme="minorHAnsi" w:eastAsia="MS Mincho" w:hAnsiTheme="minorHAnsi" w:cstheme="minorHAnsi"/>
        </w:rPr>
      </w:pPr>
      <w:r>
        <w:rPr>
          <w:rFonts w:asciiTheme="minorHAnsi" w:eastAsia="MS Mincho" w:hAnsiTheme="minorHAnsi" w:cstheme="minorHAnsi"/>
        </w:rPr>
        <w:tab/>
        <w:t>Display error message</w:t>
      </w:r>
    </w:p>
    <w:p w:rsidR="005A329C" w:rsidRDefault="005A329C" w:rsidP="009F4538">
      <w:pPr>
        <w:rPr>
          <w:rFonts w:asciiTheme="minorHAnsi" w:eastAsia="MS Mincho" w:hAnsiTheme="minorHAnsi" w:cstheme="minorHAnsi"/>
        </w:rPr>
      </w:pPr>
      <w:r>
        <w:rPr>
          <w:rFonts w:asciiTheme="minorHAnsi" w:eastAsia="MS Mincho" w:hAnsiTheme="minorHAnsi" w:cstheme="minorHAnsi"/>
        </w:rPr>
        <w:tab/>
        <w:t>Allow user to re-enter product information</w:t>
      </w:r>
    </w:p>
    <w:p w:rsidR="005A329C" w:rsidRDefault="005A329C" w:rsidP="009F4538">
      <w:pPr>
        <w:rPr>
          <w:rFonts w:asciiTheme="minorHAnsi" w:eastAsia="MS Mincho" w:hAnsiTheme="minorHAnsi" w:cstheme="minorHAnsi"/>
        </w:rPr>
      </w:pPr>
      <w:r>
        <w:rPr>
          <w:rFonts w:asciiTheme="minorHAnsi" w:eastAsia="MS Mincho" w:hAnsiTheme="minorHAnsi" w:cstheme="minorHAnsi"/>
        </w:rPr>
        <w:t>End If</w:t>
      </w:r>
    </w:p>
    <w:p w:rsidR="002C60C3" w:rsidRDefault="002C60C3" w:rsidP="009F4538">
      <w:pPr>
        <w:rPr>
          <w:rFonts w:asciiTheme="minorHAnsi" w:eastAsia="MS Mincho" w:hAnsiTheme="minorHAnsi" w:cstheme="minorHAnsi"/>
        </w:rPr>
      </w:pPr>
    </w:p>
    <w:p w:rsidR="002C60C3" w:rsidRDefault="002C60C3" w:rsidP="009F4538">
      <w:pPr>
        <w:rPr>
          <w:rFonts w:asciiTheme="minorHAnsi" w:eastAsia="MS Mincho" w:hAnsiTheme="minorHAnsi" w:cstheme="minorHAnsi"/>
        </w:rPr>
      </w:pPr>
    </w:p>
    <w:p w:rsidR="002C60C3" w:rsidRDefault="002C60C3" w:rsidP="009F4538">
      <w:pPr>
        <w:rPr>
          <w:rFonts w:asciiTheme="minorHAnsi" w:eastAsia="MS Mincho" w:hAnsiTheme="minorHAnsi" w:cstheme="minorHAnsi"/>
        </w:rPr>
      </w:pPr>
    </w:p>
    <w:p w:rsidR="002C60C3" w:rsidRDefault="002C60C3" w:rsidP="009F4538">
      <w:pPr>
        <w:rPr>
          <w:rFonts w:asciiTheme="minorHAnsi" w:eastAsia="MS Mincho" w:hAnsiTheme="minorHAnsi" w:cstheme="minorHAnsi"/>
        </w:rPr>
      </w:pPr>
    </w:p>
    <w:p w:rsidR="002C60C3" w:rsidRDefault="002C60C3" w:rsidP="009F4538">
      <w:pPr>
        <w:rPr>
          <w:rFonts w:asciiTheme="minorHAnsi" w:eastAsia="MS Mincho" w:hAnsiTheme="minorHAnsi" w:cstheme="minorHAnsi"/>
        </w:rPr>
      </w:pPr>
    </w:p>
    <w:p w:rsidR="002C60C3" w:rsidRDefault="002C60C3" w:rsidP="009F4538">
      <w:pPr>
        <w:rPr>
          <w:rFonts w:asciiTheme="minorHAnsi" w:eastAsia="MS Mincho" w:hAnsiTheme="minorHAnsi" w:cstheme="minorHAnsi"/>
        </w:rPr>
      </w:pPr>
    </w:p>
    <w:p w:rsidR="002C60C3" w:rsidRDefault="002C60C3" w:rsidP="009F4538">
      <w:pPr>
        <w:rPr>
          <w:rFonts w:asciiTheme="minorHAnsi" w:eastAsia="MS Mincho" w:hAnsiTheme="minorHAnsi" w:cstheme="minorHAnsi"/>
        </w:rPr>
      </w:pPr>
    </w:p>
    <w:p w:rsidR="002C60C3" w:rsidRDefault="002C60C3" w:rsidP="009F4538">
      <w:pPr>
        <w:rPr>
          <w:rFonts w:asciiTheme="minorHAnsi" w:eastAsia="MS Mincho" w:hAnsiTheme="minorHAnsi" w:cstheme="minorHAnsi"/>
        </w:rPr>
      </w:pPr>
    </w:p>
    <w:p w:rsidR="00B02404" w:rsidRDefault="00B02404" w:rsidP="009F4538">
      <w:pPr>
        <w:rPr>
          <w:rFonts w:asciiTheme="minorHAnsi" w:eastAsia="MS Mincho" w:hAnsiTheme="minorHAnsi" w:cstheme="minorHAnsi"/>
          <w:b/>
        </w:rPr>
      </w:pPr>
    </w:p>
    <w:p w:rsidR="00B02404" w:rsidRDefault="00B02404" w:rsidP="009F4538">
      <w:pPr>
        <w:rPr>
          <w:rFonts w:asciiTheme="minorHAnsi" w:eastAsia="MS Mincho" w:hAnsiTheme="minorHAnsi" w:cstheme="minorHAnsi"/>
          <w:b/>
        </w:rPr>
      </w:pPr>
    </w:p>
    <w:p w:rsidR="002C60C3" w:rsidRDefault="002C60C3" w:rsidP="009F4538">
      <w:pPr>
        <w:rPr>
          <w:rFonts w:asciiTheme="minorHAnsi" w:eastAsia="MS Mincho" w:hAnsiTheme="minorHAnsi" w:cstheme="minorHAnsi"/>
        </w:rPr>
      </w:pPr>
      <w:r>
        <w:rPr>
          <w:rFonts w:asciiTheme="minorHAnsi" w:eastAsia="MS Mincho" w:hAnsiTheme="minorHAnsi" w:cstheme="minorHAnsi"/>
          <w:b/>
        </w:rPr>
        <w:lastRenderedPageBreak/>
        <w:t>Use case:</w:t>
      </w:r>
    </w:p>
    <w:p w:rsidR="002C60C3" w:rsidRDefault="000C54BA" w:rsidP="009F4538">
      <w:pPr>
        <w:rPr>
          <w:rFonts w:asciiTheme="minorHAnsi" w:eastAsia="MS Mincho" w:hAnsiTheme="minorHAnsi" w:cstheme="minorHAnsi"/>
        </w:rPr>
      </w:pPr>
      <w:r>
        <w:rPr>
          <w:rFonts w:asciiTheme="minorHAnsi" w:eastAsia="MS Mincho" w:hAnsiTheme="minorHAnsi" w:cstheme="minorHAnsi"/>
        </w:rPr>
        <w:t>Update</w:t>
      </w:r>
      <w:r w:rsidR="002C60C3">
        <w:rPr>
          <w:rFonts w:asciiTheme="minorHAnsi" w:eastAsia="MS Mincho" w:hAnsiTheme="minorHAnsi" w:cstheme="minorHAnsi"/>
        </w:rPr>
        <w:t xml:space="preserve"> Existing Product</w:t>
      </w:r>
    </w:p>
    <w:p w:rsidR="000C54BA" w:rsidRDefault="000C54BA" w:rsidP="009F4538">
      <w:pPr>
        <w:rPr>
          <w:rFonts w:asciiTheme="minorHAnsi" w:eastAsia="MS Mincho" w:hAnsiTheme="minorHAnsi" w:cstheme="minorHAnsi"/>
        </w:rPr>
      </w:pPr>
      <w:r>
        <w:rPr>
          <w:rFonts w:asciiTheme="minorHAnsi" w:eastAsia="MS Mincho" w:hAnsiTheme="minorHAnsi" w:cstheme="minorHAnsi"/>
          <w:b/>
        </w:rPr>
        <w:t>Requirements:</w:t>
      </w:r>
    </w:p>
    <w:p w:rsidR="000C54BA" w:rsidRDefault="00F30D4C" w:rsidP="009F4538">
      <w:pPr>
        <w:rPr>
          <w:rFonts w:asciiTheme="minorHAnsi" w:eastAsia="MS Mincho" w:hAnsiTheme="minorHAnsi" w:cstheme="minorHAnsi"/>
        </w:rPr>
      </w:pPr>
      <w:r>
        <w:rPr>
          <w:rFonts w:asciiTheme="minorHAnsi" w:eastAsia="MS Mincho" w:hAnsiTheme="minorHAnsi" w:cstheme="minorHAnsi"/>
        </w:rPr>
        <w:t xml:space="preserve">[1] </w:t>
      </w:r>
      <w:r w:rsidR="000C54BA">
        <w:rPr>
          <w:rFonts w:asciiTheme="minorHAnsi" w:eastAsia="MS Mincho" w:hAnsiTheme="minorHAnsi" w:cstheme="minorHAnsi"/>
        </w:rPr>
        <w:t>Successful login.</w:t>
      </w:r>
    </w:p>
    <w:p w:rsidR="00F30D4C" w:rsidRDefault="00F30D4C" w:rsidP="009F4538">
      <w:pPr>
        <w:rPr>
          <w:rFonts w:asciiTheme="minorHAnsi" w:eastAsia="MS Mincho" w:hAnsiTheme="minorHAnsi" w:cstheme="minorHAnsi"/>
        </w:rPr>
      </w:pPr>
      <w:r>
        <w:rPr>
          <w:rFonts w:asciiTheme="minorHAnsi" w:eastAsia="MS Mincho" w:hAnsiTheme="minorHAnsi" w:cstheme="minorHAnsi"/>
        </w:rPr>
        <w:t>[2] Product to be updated exists in the database.</w:t>
      </w:r>
    </w:p>
    <w:p w:rsidR="000C54BA" w:rsidRDefault="000C54BA" w:rsidP="009F4538">
      <w:pPr>
        <w:rPr>
          <w:rFonts w:asciiTheme="minorHAnsi" w:eastAsia="MS Mincho" w:hAnsiTheme="minorHAnsi" w:cstheme="minorHAnsi"/>
        </w:rPr>
      </w:pPr>
      <w:r>
        <w:rPr>
          <w:rFonts w:asciiTheme="minorHAnsi" w:eastAsia="MS Mincho" w:hAnsiTheme="minorHAnsi" w:cstheme="minorHAnsi"/>
          <w:b/>
        </w:rPr>
        <w:t>Pre-conditions:</w:t>
      </w:r>
    </w:p>
    <w:p w:rsidR="000C54BA" w:rsidRDefault="000C54BA" w:rsidP="000C54BA">
      <w:pPr>
        <w:rPr>
          <w:rFonts w:asciiTheme="minorHAnsi" w:eastAsia="MS Mincho" w:hAnsiTheme="minorHAnsi" w:cstheme="minorHAnsi"/>
        </w:rPr>
      </w:pPr>
      <w:r>
        <w:rPr>
          <w:rFonts w:asciiTheme="minorHAnsi" w:eastAsia="MS Mincho" w:hAnsiTheme="minorHAnsi" w:cstheme="minorHAnsi"/>
        </w:rPr>
        <w:t>User is logged-in and has selected to update an existing product in the product maintenance screen.</w:t>
      </w:r>
    </w:p>
    <w:p w:rsidR="00C65CB3" w:rsidRDefault="00C65CB3" w:rsidP="000C54BA">
      <w:pPr>
        <w:rPr>
          <w:rFonts w:asciiTheme="minorHAnsi" w:eastAsia="MS Mincho" w:hAnsiTheme="minorHAnsi" w:cstheme="minorHAnsi"/>
          <w:b/>
        </w:rPr>
      </w:pPr>
      <w:r>
        <w:rPr>
          <w:rFonts w:asciiTheme="minorHAnsi" w:eastAsia="MS Mincho" w:hAnsiTheme="minorHAnsi" w:cstheme="minorHAnsi"/>
          <w:b/>
        </w:rPr>
        <w:t>Post-conditions:</w:t>
      </w:r>
    </w:p>
    <w:p w:rsidR="00C65CB3" w:rsidRDefault="00C65CB3" w:rsidP="000C54BA">
      <w:pPr>
        <w:rPr>
          <w:rFonts w:asciiTheme="minorHAnsi" w:eastAsia="MS Mincho" w:hAnsiTheme="minorHAnsi" w:cstheme="minorHAnsi"/>
        </w:rPr>
      </w:pPr>
      <w:r>
        <w:rPr>
          <w:rFonts w:asciiTheme="minorHAnsi" w:eastAsia="MS Mincho" w:hAnsiTheme="minorHAnsi" w:cstheme="minorHAnsi"/>
        </w:rPr>
        <w:t>An existing product information is updated.</w:t>
      </w:r>
    </w:p>
    <w:p w:rsidR="00C65CB3" w:rsidRPr="00C65CB3" w:rsidRDefault="00C65CB3" w:rsidP="000C54BA">
      <w:pPr>
        <w:rPr>
          <w:rFonts w:asciiTheme="minorHAnsi" w:eastAsia="MS Mincho" w:hAnsiTheme="minorHAnsi" w:cstheme="minorHAnsi"/>
        </w:rPr>
      </w:pPr>
      <w:r>
        <w:rPr>
          <w:rFonts w:asciiTheme="minorHAnsi" w:eastAsia="MS Mincho" w:hAnsiTheme="minorHAnsi" w:cstheme="minorHAnsi"/>
          <w:b/>
        </w:rPr>
        <w:t>Invariants:</w:t>
      </w:r>
    </w:p>
    <w:p w:rsidR="000C54BA" w:rsidRDefault="00C65CB3" w:rsidP="009F4538">
      <w:pPr>
        <w:rPr>
          <w:rFonts w:asciiTheme="minorHAnsi" w:eastAsia="MS Mincho" w:hAnsiTheme="minorHAnsi" w:cstheme="minorHAnsi"/>
        </w:rPr>
      </w:pPr>
      <w:r>
        <w:rPr>
          <w:rFonts w:asciiTheme="minorHAnsi" w:eastAsia="MS Mincho" w:hAnsiTheme="minorHAnsi" w:cstheme="minorHAnsi"/>
        </w:rPr>
        <w:t xml:space="preserve">Product information does not </w:t>
      </w:r>
      <w:r w:rsidR="005676F2">
        <w:rPr>
          <w:rFonts w:asciiTheme="minorHAnsi" w:eastAsia="MS Mincho" w:hAnsiTheme="minorHAnsi" w:cstheme="minorHAnsi"/>
        </w:rPr>
        <w:t>satisfy</w:t>
      </w:r>
      <w:r>
        <w:rPr>
          <w:rFonts w:asciiTheme="minorHAnsi" w:eastAsia="MS Mincho" w:hAnsiTheme="minorHAnsi" w:cstheme="minorHAnsi"/>
        </w:rPr>
        <w:t xml:space="preserve"> the rules of the business – allow user to </w:t>
      </w:r>
      <w:r w:rsidR="0024359B">
        <w:rPr>
          <w:rFonts w:asciiTheme="minorHAnsi" w:eastAsia="MS Mincho" w:hAnsiTheme="minorHAnsi" w:cstheme="minorHAnsi"/>
        </w:rPr>
        <w:t>re-enter</w:t>
      </w:r>
      <w:r>
        <w:rPr>
          <w:rFonts w:asciiTheme="minorHAnsi" w:eastAsia="MS Mincho" w:hAnsiTheme="minorHAnsi" w:cstheme="minorHAnsi"/>
        </w:rPr>
        <w:t xml:space="preserve"> product information.</w:t>
      </w:r>
    </w:p>
    <w:p w:rsidR="00DE10A9" w:rsidRDefault="00DE10A9" w:rsidP="009F4538">
      <w:pPr>
        <w:rPr>
          <w:rFonts w:asciiTheme="minorHAnsi" w:eastAsia="MS Mincho" w:hAnsiTheme="minorHAnsi" w:cstheme="minorHAnsi"/>
        </w:rPr>
      </w:pPr>
      <w:r>
        <w:rPr>
          <w:rFonts w:asciiTheme="minorHAnsi" w:eastAsia="MS Mincho" w:hAnsiTheme="minorHAnsi" w:cstheme="minorHAnsi"/>
        </w:rPr>
        <w:t>(Rule example: A product can either have a barcode or a ‘uom’-unit of measurement-code, but not both. A</w:t>
      </w:r>
      <w:r w:rsidR="00F724F6">
        <w:rPr>
          <w:rFonts w:asciiTheme="minorHAnsi" w:eastAsia="MS Mincho" w:hAnsiTheme="minorHAnsi" w:cstheme="minorHAnsi"/>
        </w:rPr>
        <w:t xml:space="preserve"> barcode is meant to be scanned, whereas a </w:t>
      </w:r>
      <w:r>
        <w:rPr>
          <w:rFonts w:asciiTheme="minorHAnsi" w:eastAsia="MS Mincho" w:hAnsiTheme="minorHAnsi" w:cstheme="minorHAnsi"/>
        </w:rPr>
        <w:t>uom code is applied to products where the use of a barcode is not practical or possible).</w:t>
      </w:r>
    </w:p>
    <w:p w:rsidR="00C65CB3" w:rsidRDefault="009C19EC" w:rsidP="009F4538">
      <w:pPr>
        <w:rPr>
          <w:rFonts w:asciiTheme="minorHAnsi" w:eastAsia="MS Mincho" w:hAnsiTheme="minorHAnsi" w:cstheme="minorHAnsi"/>
        </w:rPr>
      </w:pPr>
      <w:r>
        <w:rPr>
          <w:rFonts w:asciiTheme="minorHAnsi" w:eastAsia="MS Mincho" w:hAnsiTheme="minorHAnsi" w:cstheme="minorHAnsi"/>
          <w:b/>
        </w:rPr>
        <w:t>Scenario:</w:t>
      </w:r>
    </w:p>
    <w:p w:rsidR="000D7E48" w:rsidRDefault="000D7E48" w:rsidP="009F4538">
      <w:pPr>
        <w:rPr>
          <w:rFonts w:asciiTheme="minorHAnsi" w:eastAsia="MS Mincho" w:hAnsiTheme="minorHAnsi" w:cstheme="minorHAnsi"/>
        </w:rPr>
      </w:pPr>
      <w:r>
        <w:rPr>
          <w:rFonts w:asciiTheme="minorHAnsi" w:eastAsia="MS Mincho" w:hAnsiTheme="minorHAnsi" w:cstheme="minorHAnsi"/>
        </w:rPr>
        <w:t>Allow user to specify the product to be updated</w:t>
      </w:r>
    </w:p>
    <w:p w:rsidR="009C19EC" w:rsidRDefault="000D7E48" w:rsidP="009F4538">
      <w:pPr>
        <w:rPr>
          <w:rFonts w:asciiTheme="minorHAnsi" w:eastAsia="MS Mincho" w:hAnsiTheme="minorHAnsi" w:cstheme="minorHAnsi"/>
        </w:rPr>
      </w:pPr>
      <w:r>
        <w:rPr>
          <w:rFonts w:asciiTheme="minorHAnsi" w:eastAsia="MS Mincho" w:hAnsiTheme="minorHAnsi" w:cstheme="minorHAnsi"/>
        </w:rPr>
        <w:t>If product is in the database then</w:t>
      </w:r>
    </w:p>
    <w:p w:rsidR="000D7E48" w:rsidRDefault="000D7E48" w:rsidP="009F4538">
      <w:pPr>
        <w:rPr>
          <w:rFonts w:asciiTheme="minorHAnsi" w:eastAsia="MS Mincho" w:hAnsiTheme="minorHAnsi" w:cstheme="minorHAnsi"/>
        </w:rPr>
      </w:pPr>
      <w:r>
        <w:rPr>
          <w:rFonts w:asciiTheme="minorHAnsi" w:eastAsia="MS Mincho" w:hAnsiTheme="minorHAnsi" w:cstheme="minorHAnsi"/>
        </w:rPr>
        <w:tab/>
        <w:t>Ask user to provide new product information.</w:t>
      </w:r>
    </w:p>
    <w:p w:rsidR="000D7E48" w:rsidRDefault="000D7E48" w:rsidP="009F4538">
      <w:pPr>
        <w:rPr>
          <w:rFonts w:asciiTheme="minorHAnsi" w:eastAsia="MS Mincho" w:hAnsiTheme="minorHAnsi" w:cstheme="minorHAnsi"/>
        </w:rPr>
      </w:pPr>
      <w:r>
        <w:rPr>
          <w:rFonts w:asciiTheme="minorHAnsi" w:eastAsia="MS Mincho" w:hAnsiTheme="minorHAnsi" w:cstheme="minorHAnsi"/>
        </w:rPr>
        <w:tab/>
        <w:t>If product information is valid then</w:t>
      </w:r>
    </w:p>
    <w:p w:rsidR="000D7E48" w:rsidRDefault="000D7E48"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Update product from the database</w:t>
      </w:r>
    </w:p>
    <w:p w:rsidR="000D7E48" w:rsidRDefault="000D7E48" w:rsidP="009F4538">
      <w:pPr>
        <w:rPr>
          <w:rFonts w:asciiTheme="minorHAnsi" w:eastAsia="MS Mincho" w:hAnsiTheme="minorHAnsi" w:cstheme="minorHAnsi"/>
        </w:rPr>
      </w:pPr>
      <w:r>
        <w:rPr>
          <w:rFonts w:asciiTheme="minorHAnsi" w:eastAsia="MS Mincho" w:hAnsiTheme="minorHAnsi" w:cstheme="minorHAnsi"/>
        </w:rPr>
        <w:tab/>
        <w:t>Else</w:t>
      </w:r>
    </w:p>
    <w:p w:rsidR="000D7E48" w:rsidRDefault="000D7E48"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Display error message</w:t>
      </w:r>
    </w:p>
    <w:p w:rsidR="000D7E48" w:rsidRDefault="000D7E48"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Allow user to re-enter product information</w:t>
      </w:r>
    </w:p>
    <w:p w:rsidR="000D7E48" w:rsidRDefault="000D7E48" w:rsidP="009F4538">
      <w:pPr>
        <w:rPr>
          <w:rFonts w:asciiTheme="minorHAnsi" w:eastAsia="MS Mincho" w:hAnsiTheme="minorHAnsi" w:cstheme="minorHAnsi"/>
        </w:rPr>
      </w:pPr>
      <w:r>
        <w:rPr>
          <w:rFonts w:asciiTheme="minorHAnsi" w:eastAsia="MS Mincho" w:hAnsiTheme="minorHAnsi" w:cstheme="minorHAnsi"/>
        </w:rPr>
        <w:tab/>
        <w:t>End If</w:t>
      </w:r>
    </w:p>
    <w:p w:rsidR="000D7E48" w:rsidRDefault="000D7E48" w:rsidP="009F4538">
      <w:pPr>
        <w:rPr>
          <w:rFonts w:asciiTheme="minorHAnsi" w:eastAsia="MS Mincho" w:hAnsiTheme="minorHAnsi" w:cstheme="minorHAnsi"/>
        </w:rPr>
      </w:pPr>
      <w:r>
        <w:rPr>
          <w:rFonts w:asciiTheme="minorHAnsi" w:eastAsia="MS Mincho" w:hAnsiTheme="minorHAnsi" w:cstheme="minorHAnsi"/>
        </w:rPr>
        <w:t>Else</w:t>
      </w:r>
    </w:p>
    <w:p w:rsidR="000D7E48" w:rsidRDefault="000D7E48" w:rsidP="009F4538">
      <w:pPr>
        <w:rPr>
          <w:rFonts w:asciiTheme="minorHAnsi" w:eastAsia="MS Mincho" w:hAnsiTheme="minorHAnsi" w:cstheme="minorHAnsi"/>
        </w:rPr>
      </w:pPr>
      <w:r>
        <w:rPr>
          <w:rFonts w:asciiTheme="minorHAnsi" w:eastAsia="MS Mincho" w:hAnsiTheme="minorHAnsi" w:cstheme="minorHAnsi"/>
        </w:rPr>
        <w:tab/>
        <w:t>Display error message</w:t>
      </w:r>
    </w:p>
    <w:p w:rsidR="000D7E48" w:rsidRPr="00D02CBC" w:rsidRDefault="000D7E48" w:rsidP="009F4538">
      <w:pPr>
        <w:rPr>
          <w:rFonts w:asciiTheme="minorHAnsi" w:eastAsia="MS Mincho" w:hAnsiTheme="minorHAnsi" w:cstheme="minorHAnsi"/>
          <w:b/>
        </w:rPr>
      </w:pPr>
      <w:r>
        <w:rPr>
          <w:rFonts w:asciiTheme="minorHAnsi" w:eastAsia="MS Mincho" w:hAnsiTheme="minorHAnsi" w:cstheme="minorHAnsi"/>
        </w:rPr>
        <w:tab/>
        <w:t>Allow user to select another product from the database</w:t>
      </w:r>
    </w:p>
    <w:p w:rsidR="000D7E48" w:rsidRDefault="000D7E48" w:rsidP="009F4538">
      <w:pPr>
        <w:rPr>
          <w:rFonts w:asciiTheme="minorHAnsi" w:eastAsia="MS Mincho" w:hAnsiTheme="minorHAnsi" w:cstheme="minorHAnsi"/>
        </w:rPr>
      </w:pPr>
      <w:r>
        <w:rPr>
          <w:rFonts w:asciiTheme="minorHAnsi" w:eastAsia="MS Mincho" w:hAnsiTheme="minorHAnsi" w:cstheme="minorHAnsi"/>
        </w:rPr>
        <w:t>End If</w:t>
      </w:r>
    </w:p>
    <w:p w:rsidR="00CC7C4B" w:rsidRDefault="00CC7C4B" w:rsidP="009F4538">
      <w:pPr>
        <w:rPr>
          <w:rFonts w:asciiTheme="minorHAnsi" w:eastAsia="MS Mincho" w:hAnsiTheme="minorHAnsi" w:cstheme="minorHAnsi"/>
          <w:b/>
        </w:rPr>
      </w:pPr>
    </w:p>
    <w:p w:rsidR="00CC7C4B" w:rsidRDefault="00CC7C4B" w:rsidP="009F4538">
      <w:pPr>
        <w:rPr>
          <w:rFonts w:asciiTheme="minorHAnsi" w:eastAsia="MS Mincho" w:hAnsiTheme="minorHAnsi" w:cstheme="minorHAnsi"/>
          <w:b/>
        </w:rPr>
      </w:pPr>
    </w:p>
    <w:p w:rsidR="00D02CBC" w:rsidRDefault="00D02CBC" w:rsidP="009F4538">
      <w:pPr>
        <w:rPr>
          <w:rFonts w:asciiTheme="minorHAnsi" w:eastAsia="MS Mincho" w:hAnsiTheme="minorHAnsi" w:cstheme="minorHAnsi"/>
        </w:rPr>
      </w:pPr>
      <w:r>
        <w:rPr>
          <w:rFonts w:asciiTheme="minorHAnsi" w:eastAsia="MS Mincho" w:hAnsiTheme="minorHAnsi" w:cstheme="minorHAnsi"/>
          <w:b/>
        </w:rPr>
        <w:lastRenderedPageBreak/>
        <w:t>Use case:</w:t>
      </w:r>
    </w:p>
    <w:p w:rsidR="00D02CBC" w:rsidRDefault="00D02CBC" w:rsidP="009F4538">
      <w:pPr>
        <w:rPr>
          <w:rFonts w:asciiTheme="minorHAnsi" w:eastAsia="MS Mincho" w:hAnsiTheme="minorHAnsi" w:cstheme="minorHAnsi"/>
        </w:rPr>
      </w:pPr>
      <w:r>
        <w:rPr>
          <w:rFonts w:asciiTheme="minorHAnsi" w:eastAsia="MS Mincho" w:hAnsiTheme="minorHAnsi" w:cstheme="minorHAnsi"/>
        </w:rPr>
        <w:t>Delete product</w:t>
      </w:r>
    </w:p>
    <w:p w:rsidR="006B19CD" w:rsidRDefault="006B19CD" w:rsidP="009F4538">
      <w:pPr>
        <w:rPr>
          <w:rFonts w:asciiTheme="minorHAnsi" w:eastAsia="MS Mincho" w:hAnsiTheme="minorHAnsi" w:cstheme="minorHAnsi"/>
          <w:b/>
        </w:rPr>
      </w:pPr>
      <w:r>
        <w:rPr>
          <w:rFonts w:asciiTheme="minorHAnsi" w:eastAsia="MS Mincho" w:hAnsiTheme="minorHAnsi" w:cstheme="minorHAnsi"/>
          <w:b/>
        </w:rPr>
        <w:t>Requirements:</w:t>
      </w:r>
    </w:p>
    <w:p w:rsidR="006B19CD" w:rsidRDefault="006B19CD" w:rsidP="006B19CD">
      <w:pPr>
        <w:rPr>
          <w:rFonts w:asciiTheme="minorHAnsi" w:eastAsia="MS Mincho" w:hAnsiTheme="minorHAnsi" w:cstheme="minorHAnsi"/>
        </w:rPr>
      </w:pPr>
      <w:r>
        <w:rPr>
          <w:rFonts w:asciiTheme="minorHAnsi" w:eastAsia="MS Mincho" w:hAnsiTheme="minorHAnsi" w:cstheme="minorHAnsi"/>
        </w:rPr>
        <w:t>[1] Successful login.</w:t>
      </w:r>
    </w:p>
    <w:p w:rsidR="006B19CD" w:rsidRDefault="006B19CD" w:rsidP="006B19CD">
      <w:pPr>
        <w:rPr>
          <w:rFonts w:asciiTheme="minorHAnsi" w:eastAsia="MS Mincho" w:hAnsiTheme="minorHAnsi" w:cstheme="minorHAnsi"/>
        </w:rPr>
      </w:pPr>
      <w:r>
        <w:rPr>
          <w:rFonts w:asciiTheme="minorHAnsi" w:eastAsia="MS Mincho" w:hAnsiTheme="minorHAnsi" w:cstheme="minorHAnsi"/>
        </w:rPr>
        <w:t>[2] Product to be deleted exists in the database.</w:t>
      </w:r>
    </w:p>
    <w:p w:rsidR="00492877" w:rsidRDefault="006B19CD" w:rsidP="009F4538">
      <w:pPr>
        <w:rPr>
          <w:rFonts w:asciiTheme="minorHAnsi" w:eastAsia="MS Mincho" w:hAnsiTheme="minorHAnsi" w:cstheme="minorHAnsi"/>
        </w:rPr>
      </w:pPr>
      <w:r>
        <w:rPr>
          <w:rFonts w:asciiTheme="minorHAnsi" w:eastAsia="MS Mincho" w:hAnsiTheme="minorHAnsi" w:cstheme="minorHAnsi"/>
          <w:b/>
        </w:rPr>
        <w:t>Pre-conditions:</w:t>
      </w:r>
    </w:p>
    <w:p w:rsidR="006B19CD" w:rsidRDefault="006B19CD" w:rsidP="006B19CD">
      <w:pPr>
        <w:rPr>
          <w:rFonts w:asciiTheme="minorHAnsi" w:eastAsia="MS Mincho" w:hAnsiTheme="minorHAnsi" w:cstheme="minorHAnsi"/>
        </w:rPr>
      </w:pPr>
      <w:r>
        <w:rPr>
          <w:rFonts w:asciiTheme="minorHAnsi" w:eastAsia="MS Mincho" w:hAnsiTheme="minorHAnsi" w:cstheme="minorHAnsi"/>
        </w:rPr>
        <w:t>User is logged-in and has selected to delete a product in the product maintenance screen.</w:t>
      </w:r>
    </w:p>
    <w:p w:rsidR="00794B10" w:rsidRDefault="00794B10" w:rsidP="006B19CD">
      <w:pPr>
        <w:rPr>
          <w:rFonts w:asciiTheme="minorHAnsi" w:eastAsia="MS Mincho" w:hAnsiTheme="minorHAnsi" w:cstheme="minorHAnsi"/>
        </w:rPr>
      </w:pPr>
      <w:r>
        <w:rPr>
          <w:rFonts w:asciiTheme="minorHAnsi" w:eastAsia="MS Mincho" w:hAnsiTheme="minorHAnsi" w:cstheme="minorHAnsi"/>
          <w:b/>
        </w:rPr>
        <w:t>Post-conditions:</w:t>
      </w:r>
    </w:p>
    <w:p w:rsidR="00794B10" w:rsidRDefault="00366B39" w:rsidP="006B19CD">
      <w:pPr>
        <w:rPr>
          <w:rFonts w:asciiTheme="minorHAnsi" w:eastAsia="MS Mincho" w:hAnsiTheme="minorHAnsi" w:cstheme="minorHAnsi"/>
        </w:rPr>
      </w:pPr>
      <w:r>
        <w:rPr>
          <w:rFonts w:asciiTheme="minorHAnsi" w:eastAsia="MS Mincho" w:hAnsiTheme="minorHAnsi" w:cstheme="minorHAnsi"/>
        </w:rPr>
        <w:t>A product is deleted from the database.</w:t>
      </w:r>
    </w:p>
    <w:p w:rsidR="00056F29" w:rsidRDefault="00056F29" w:rsidP="006B19CD">
      <w:pPr>
        <w:rPr>
          <w:rFonts w:asciiTheme="minorHAnsi" w:eastAsia="MS Mincho" w:hAnsiTheme="minorHAnsi" w:cstheme="minorHAnsi"/>
        </w:rPr>
      </w:pPr>
      <w:r>
        <w:rPr>
          <w:rFonts w:asciiTheme="minorHAnsi" w:eastAsia="MS Mincho" w:hAnsiTheme="minorHAnsi" w:cstheme="minorHAnsi"/>
          <w:b/>
        </w:rPr>
        <w:t>Invariants:</w:t>
      </w:r>
    </w:p>
    <w:p w:rsidR="00056F29" w:rsidRDefault="00890BCC" w:rsidP="006B19CD">
      <w:pPr>
        <w:rPr>
          <w:rFonts w:asciiTheme="minorHAnsi" w:eastAsia="MS Mincho" w:hAnsiTheme="minorHAnsi" w:cstheme="minorHAnsi"/>
        </w:rPr>
      </w:pPr>
      <w:r>
        <w:rPr>
          <w:rFonts w:asciiTheme="minorHAnsi" w:eastAsia="MS Mincho" w:hAnsiTheme="minorHAnsi" w:cstheme="minorHAnsi"/>
          <w:b/>
        </w:rPr>
        <w:t>Scenario:</w:t>
      </w:r>
    </w:p>
    <w:p w:rsidR="00890BCC" w:rsidRDefault="00890BCC" w:rsidP="006B19CD">
      <w:pPr>
        <w:rPr>
          <w:rFonts w:asciiTheme="minorHAnsi" w:eastAsia="MS Mincho" w:hAnsiTheme="minorHAnsi" w:cstheme="minorHAnsi"/>
        </w:rPr>
      </w:pPr>
      <w:r>
        <w:rPr>
          <w:rFonts w:asciiTheme="minorHAnsi" w:eastAsia="MS Mincho" w:hAnsiTheme="minorHAnsi" w:cstheme="minorHAnsi"/>
        </w:rPr>
        <w:t>Allow user to select the product to delete</w:t>
      </w:r>
    </w:p>
    <w:p w:rsidR="00843ED2" w:rsidRDefault="00890BCC" w:rsidP="006B19CD">
      <w:pPr>
        <w:rPr>
          <w:rFonts w:asciiTheme="minorHAnsi" w:eastAsia="MS Mincho" w:hAnsiTheme="minorHAnsi" w:cstheme="minorHAnsi"/>
        </w:rPr>
      </w:pPr>
      <w:r>
        <w:rPr>
          <w:rFonts w:asciiTheme="minorHAnsi" w:eastAsia="MS Mincho" w:hAnsiTheme="minorHAnsi" w:cstheme="minorHAnsi"/>
        </w:rPr>
        <w:t>If product is in the database then</w:t>
      </w:r>
    </w:p>
    <w:p w:rsidR="00890BCC" w:rsidRDefault="00890BCC" w:rsidP="006B19CD">
      <w:pPr>
        <w:rPr>
          <w:rFonts w:asciiTheme="minorHAnsi" w:eastAsia="MS Mincho" w:hAnsiTheme="minorHAnsi" w:cstheme="minorHAnsi"/>
        </w:rPr>
      </w:pPr>
      <w:r>
        <w:rPr>
          <w:rFonts w:asciiTheme="minorHAnsi" w:eastAsia="MS Mincho" w:hAnsiTheme="minorHAnsi" w:cstheme="minorHAnsi"/>
        </w:rPr>
        <w:tab/>
        <w:t>Delete product from the database</w:t>
      </w:r>
    </w:p>
    <w:p w:rsidR="00890BCC" w:rsidRDefault="00890BCC" w:rsidP="006B19CD">
      <w:pPr>
        <w:rPr>
          <w:rFonts w:asciiTheme="minorHAnsi" w:eastAsia="MS Mincho" w:hAnsiTheme="minorHAnsi" w:cstheme="minorHAnsi"/>
        </w:rPr>
      </w:pPr>
      <w:r>
        <w:rPr>
          <w:rFonts w:asciiTheme="minorHAnsi" w:eastAsia="MS Mincho" w:hAnsiTheme="minorHAnsi" w:cstheme="minorHAnsi"/>
        </w:rPr>
        <w:t>Else</w:t>
      </w:r>
    </w:p>
    <w:p w:rsidR="00890BCC" w:rsidRDefault="00890BCC" w:rsidP="006B19CD">
      <w:pPr>
        <w:rPr>
          <w:rFonts w:asciiTheme="minorHAnsi" w:eastAsia="MS Mincho" w:hAnsiTheme="minorHAnsi" w:cstheme="minorHAnsi"/>
        </w:rPr>
      </w:pPr>
      <w:r>
        <w:rPr>
          <w:rFonts w:asciiTheme="minorHAnsi" w:eastAsia="MS Mincho" w:hAnsiTheme="minorHAnsi" w:cstheme="minorHAnsi"/>
        </w:rPr>
        <w:tab/>
        <w:t>Display error message</w:t>
      </w:r>
    </w:p>
    <w:p w:rsidR="00890BCC" w:rsidRPr="00890BCC" w:rsidRDefault="00890BCC" w:rsidP="006B19CD">
      <w:pPr>
        <w:rPr>
          <w:rFonts w:asciiTheme="minorHAnsi" w:eastAsia="MS Mincho" w:hAnsiTheme="minorHAnsi" w:cstheme="minorHAnsi"/>
        </w:rPr>
      </w:pPr>
      <w:r>
        <w:rPr>
          <w:rFonts w:asciiTheme="minorHAnsi" w:eastAsia="MS Mincho" w:hAnsiTheme="minorHAnsi" w:cstheme="minorHAnsi"/>
        </w:rPr>
        <w:t>End If</w:t>
      </w:r>
    </w:p>
    <w:p w:rsidR="006B19CD" w:rsidRPr="006B19CD" w:rsidRDefault="006B19CD" w:rsidP="009F4538">
      <w:pPr>
        <w:rPr>
          <w:rFonts w:asciiTheme="minorHAnsi" w:eastAsia="MS Mincho" w:hAnsiTheme="minorHAnsi" w:cstheme="minorHAnsi"/>
        </w:rPr>
      </w:pPr>
    </w:p>
    <w:p w:rsidR="00492877" w:rsidRDefault="00492877" w:rsidP="009F4538">
      <w:pPr>
        <w:rPr>
          <w:rFonts w:asciiTheme="minorHAnsi" w:eastAsia="MS Mincho" w:hAnsiTheme="minorHAnsi" w:cstheme="minorHAnsi"/>
        </w:rPr>
      </w:pPr>
    </w:p>
    <w:p w:rsidR="00492877" w:rsidRDefault="00492877" w:rsidP="009F4538">
      <w:pPr>
        <w:rPr>
          <w:rFonts w:asciiTheme="minorHAnsi" w:eastAsia="MS Mincho" w:hAnsiTheme="minorHAnsi" w:cstheme="minorHAnsi"/>
        </w:rPr>
      </w:pPr>
    </w:p>
    <w:p w:rsidR="009207CF" w:rsidRDefault="009207CF" w:rsidP="009F4538">
      <w:pPr>
        <w:rPr>
          <w:rFonts w:asciiTheme="minorHAnsi" w:eastAsia="MS Mincho" w:hAnsiTheme="minorHAnsi" w:cstheme="minorHAnsi"/>
        </w:rPr>
      </w:pPr>
    </w:p>
    <w:p w:rsidR="009207CF" w:rsidRDefault="009207CF" w:rsidP="009F4538">
      <w:pPr>
        <w:rPr>
          <w:rFonts w:asciiTheme="minorHAnsi" w:eastAsia="MS Mincho" w:hAnsiTheme="minorHAnsi" w:cstheme="minorHAnsi"/>
        </w:rPr>
      </w:pPr>
    </w:p>
    <w:p w:rsidR="009207CF" w:rsidRDefault="009207CF" w:rsidP="009F4538">
      <w:pPr>
        <w:rPr>
          <w:rFonts w:asciiTheme="minorHAnsi" w:eastAsia="MS Mincho" w:hAnsiTheme="minorHAnsi" w:cstheme="minorHAnsi"/>
        </w:rPr>
      </w:pPr>
    </w:p>
    <w:p w:rsidR="009207CF" w:rsidRDefault="009207CF" w:rsidP="009F4538">
      <w:pPr>
        <w:rPr>
          <w:rFonts w:asciiTheme="minorHAnsi" w:eastAsia="MS Mincho" w:hAnsiTheme="minorHAnsi" w:cstheme="minorHAnsi"/>
        </w:rPr>
      </w:pPr>
    </w:p>
    <w:p w:rsidR="009207CF" w:rsidRDefault="009207CF" w:rsidP="009F4538">
      <w:pPr>
        <w:rPr>
          <w:rFonts w:asciiTheme="minorHAnsi" w:eastAsia="MS Mincho" w:hAnsiTheme="minorHAnsi" w:cstheme="minorHAnsi"/>
        </w:rPr>
      </w:pPr>
    </w:p>
    <w:p w:rsidR="009207CF" w:rsidRDefault="009207CF" w:rsidP="009F4538">
      <w:pPr>
        <w:rPr>
          <w:rFonts w:asciiTheme="minorHAnsi" w:eastAsia="MS Mincho" w:hAnsiTheme="minorHAnsi" w:cstheme="minorHAnsi"/>
        </w:rPr>
      </w:pPr>
    </w:p>
    <w:p w:rsidR="009207CF" w:rsidRDefault="009207CF" w:rsidP="009F4538">
      <w:pPr>
        <w:rPr>
          <w:rFonts w:asciiTheme="minorHAnsi" w:eastAsia="MS Mincho" w:hAnsiTheme="minorHAnsi" w:cstheme="minorHAnsi"/>
        </w:rPr>
      </w:pPr>
    </w:p>
    <w:p w:rsidR="009207CF" w:rsidRDefault="009207CF" w:rsidP="009F4538">
      <w:pPr>
        <w:rPr>
          <w:rFonts w:asciiTheme="minorHAnsi" w:eastAsia="MS Mincho" w:hAnsiTheme="minorHAnsi" w:cstheme="minorHAnsi"/>
        </w:rPr>
      </w:pPr>
    </w:p>
    <w:p w:rsidR="009207CF" w:rsidRDefault="009207CF" w:rsidP="009F4538">
      <w:pPr>
        <w:rPr>
          <w:rFonts w:asciiTheme="minorHAnsi" w:eastAsia="MS Mincho" w:hAnsiTheme="minorHAnsi" w:cstheme="minorHAnsi"/>
        </w:rPr>
      </w:pPr>
    </w:p>
    <w:p w:rsidR="006E11E1" w:rsidRDefault="009207CF" w:rsidP="009207CF">
      <w:pPr>
        <w:rPr>
          <w:rFonts w:asciiTheme="minorHAnsi" w:eastAsia="MS Mincho" w:hAnsiTheme="minorHAnsi" w:cstheme="minorHAnsi"/>
          <w:b/>
          <w:sz w:val="32"/>
          <w:szCs w:val="32"/>
        </w:rPr>
      </w:pPr>
      <w:r w:rsidRPr="002F4A39">
        <w:rPr>
          <w:rFonts w:asciiTheme="minorHAnsi" w:eastAsia="MS Mincho" w:hAnsiTheme="minorHAnsi" w:cstheme="minorHAnsi"/>
          <w:b/>
          <w:sz w:val="32"/>
          <w:szCs w:val="32"/>
        </w:rPr>
        <w:lastRenderedPageBreak/>
        <w:t>Use Case Descriptions</w:t>
      </w:r>
      <w:r>
        <w:rPr>
          <w:rFonts w:asciiTheme="minorHAnsi" w:eastAsia="MS Mincho" w:hAnsiTheme="minorHAnsi" w:cstheme="minorHAnsi"/>
          <w:b/>
          <w:sz w:val="32"/>
          <w:szCs w:val="32"/>
        </w:rPr>
        <w:t xml:space="preserve"> – Checkout</w:t>
      </w:r>
    </w:p>
    <w:p w:rsidR="006E11E1" w:rsidRDefault="006E11E1" w:rsidP="006E11E1">
      <w:pPr>
        <w:rPr>
          <w:rFonts w:asciiTheme="minorHAnsi" w:eastAsia="MS Mincho" w:hAnsiTheme="minorHAnsi" w:cstheme="minorHAnsi"/>
          <w:b/>
        </w:rPr>
      </w:pPr>
      <w:r w:rsidRPr="00C93703">
        <w:rPr>
          <w:rFonts w:asciiTheme="minorHAnsi" w:eastAsia="MS Mincho" w:hAnsiTheme="minorHAnsi" w:cstheme="minorHAnsi"/>
          <w:b/>
        </w:rPr>
        <w:t>Use case:</w:t>
      </w:r>
    </w:p>
    <w:p w:rsidR="006E11E1" w:rsidRPr="00F126E8" w:rsidRDefault="00F4112D" w:rsidP="006E11E1">
      <w:pPr>
        <w:rPr>
          <w:rFonts w:asciiTheme="minorHAnsi" w:eastAsia="MS Mincho" w:hAnsiTheme="minorHAnsi" w:cstheme="minorHAnsi"/>
        </w:rPr>
      </w:pPr>
      <w:r>
        <w:rPr>
          <w:rFonts w:asciiTheme="minorHAnsi" w:eastAsia="MS Mincho" w:hAnsiTheme="minorHAnsi" w:cstheme="minorHAnsi"/>
        </w:rPr>
        <w:t>Input barcode</w:t>
      </w:r>
    </w:p>
    <w:p w:rsidR="006E11E1" w:rsidRDefault="006E11E1" w:rsidP="006E11E1">
      <w:pPr>
        <w:rPr>
          <w:rFonts w:asciiTheme="minorHAnsi" w:eastAsia="MS Mincho" w:hAnsiTheme="minorHAnsi" w:cstheme="minorHAnsi"/>
          <w:b/>
        </w:rPr>
      </w:pPr>
      <w:r w:rsidRPr="00C93703">
        <w:rPr>
          <w:rFonts w:asciiTheme="minorHAnsi" w:eastAsia="MS Mincho" w:hAnsiTheme="minorHAnsi" w:cstheme="minorHAnsi"/>
          <w:b/>
        </w:rPr>
        <w:t>Requirements:</w:t>
      </w:r>
    </w:p>
    <w:p w:rsidR="006E11E1" w:rsidRDefault="006E11E1" w:rsidP="006E11E1">
      <w:pPr>
        <w:rPr>
          <w:rFonts w:asciiTheme="minorHAnsi" w:eastAsia="MS Mincho" w:hAnsiTheme="minorHAnsi" w:cstheme="minorHAnsi"/>
        </w:rPr>
      </w:pPr>
      <w:r>
        <w:rPr>
          <w:rFonts w:asciiTheme="minorHAnsi" w:eastAsia="MS Mincho" w:hAnsiTheme="minorHAnsi" w:cstheme="minorHAnsi"/>
        </w:rPr>
        <w:t xml:space="preserve">Valid </w:t>
      </w:r>
      <w:r w:rsidR="00447FD3">
        <w:rPr>
          <w:rFonts w:asciiTheme="minorHAnsi" w:eastAsia="MS Mincho" w:hAnsiTheme="minorHAnsi" w:cstheme="minorHAnsi"/>
        </w:rPr>
        <w:t>barcode</w:t>
      </w:r>
      <w:r>
        <w:rPr>
          <w:rFonts w:asciiTheme="minorHAnsi" w:eastAsia="MS Mincho" w:hAnsiTheme="minorHAnsi" w:cstheme="minorHAnsi"/>
        </w:rPr>
        <w:t>.</w:t>
      </w:r>
    </w:p>
    <w:p w:rsidR="006E11E1" w:rsidRDefault="006E11E1" w:rsidP="006E11E1">
      <w:pPr>
        <w:rPr>
          <w:rFonts w:asciiTheme="minorHAnsi" w:eastAsia="MS Mincho" w:hAnsiTheme="minorHAnsi" w:cstheme="minorHAnsi"/>
          <w:b/>
        </w:rPr>
      </w:pPr>
      <w:r w:rsidRPr="00C93703">
        <w:rPr>
          <w:rFonts w:asciiTheme="minorHAnsi" w:eastAsia="MS Mincho" w:hAnsiTheme="minorHAnsi" w:cstheme="minorHAnsi"/>
          <w:b/>
        </w:rPr>
        <w:t>Pre-conditions:</w:t>
      </w:r>
    </w:p>
    <w:p w:rsidR="00320853" w:rsidRDefault="00320853" w:rsidP="006E11E1">
      <w:pPr>
        <w:rPr>
          <w:rFonts w:asciiTheme="minorHAnsi" w:eastAsia="MS Mincho" w:hAnsiTheme="minorHAnsi" w:cstheme="minorHAnsi"/>
        </w:rPr>
      </w:pPr>
      <w:r>
        <w:rPr>
          <w:rFonts w:asciiTheme="minorHAnsi" w:eastAsia="MS Mincho" w:hAnsiTheme="minorHAnsi" w:cstheme="minorHAnsi"/>
        </w:rPr>
        <w:t xml:space="preserve">[1] </w:t>
      </w:r>
      <w:r w:rsidR="006E11E1">
        <w:rPr>
          <w:rFonts w:asciiTheme="minorHAnsi" w:eastAsia="MS Mincho" w:hAnsiTheme="minorHAnsi" w:cstheme="minorHAnsi"/>
        </w:rPr>
        <w:t>User</w:t>
      </w:r>
      <w:r w:rsidR="00F4112D">
        <w:rPr>
          <w:rFonts w:asciiTheme="minorHAnsi" w:eastAsia="MS Mincho" w:hAnsiTheme="minorHAnsi" w:cstheme="minorHAnsi"/>
        </w:rPr>
        <w:t xml:space="preserve"> must be logged in and ha</w:t>
      </w:r>
      <w:r w:rsidR="00E64331">
        <w:rPr>
          <w:rFonts w:asciiTheme="minorHAnsi" w:eastAsia="MS Mincho" w:hAnsiTheme="minorHAnsi" w:cstheme="minorHAnsi"/>
        </w:rPr>
        <w:t>s</w:t>
      </w:r>
      <w:r w:rsidR="00F4112D">
        <w:rPr>
          <w:rFonts w:asciiTheme="minorHAnsi" w:eastAsia="MS Mincho" w:hAnsiTheme="minorHAnsi" w:cstheme="minorHAnsi"/>
        </w:rPr>
        <w:t xml:space="preserve"> accessed the point of sale transaction screen. </w:t>
      </w:r>
    </w:p>
    <w:p w:rsidR="006E11E1" w:rsidRDefault="00320853" w:rsidP="006E11E1">
      <w:pPr>
        <w:rPr>
          <w:rFonts w:asciiTheme="minorHAnsi" w:eastAsia="MS Mincho" w:hAnsiTheme="minorHAnsi" w:cstheme="minorHAnsi"/>
        </w:rPr>
      </w:pPr>
      <w:r>
        <w:rPr>
          <w:rFonts w:asciiTheme="minorHAnsi" w:eastAsia="MS Mincho" w:hAnsiTheme="minorHAnsi" w:cstheme="minorHAnsi"/>
        </w:rPr>
        <w:t xml:space="preserve">[2] </w:t>
      </w:r>
      <w:r w:rsidR="00F4112D">
        <w:rPr>
          <w:rFonts w:asciiTheme="minorHAnsi" w:eastAsia="MS Mincho" w:hAnsiTheme="minorHAnsi" w:cstheme="minorHAnsi"/>
        </w:rPr>
        <w:t>User must have access to an input device, such as a barcode scanner/reader; a mouse to access a virtual/on-screen keyboard, or a physical keyboard.</w:t>
      </w:r>
    </w:p>
    <w:p w:rsidR="006E11E1" w:rsidRDefault="006E11E1" w:rsidP="006E11E1">
      <w:pPr>
        <w:rPr>
          <w:rFonts w:asciiTheme="minorHAnsi" w:eastAsia="MS Mincho" w:hAnsiTheme="minorHAnsi" w:cstheme="minorHAnsi"/>
        </w:rPr>
      </w:pPr>
      <w:r>
        <w:rPr>
          <w:rFonts w:asciiTheme="minorHAnsi" w:eastAsia="MS Mincho" w:hAnsiTheme="minorHAnsi" w:cstheme="minorHAnsi"/>
          <w:b/>
        </w:rPr>
        <w:t>Post-conditions:</w:t>
      </w:r>
    </w:p>
    <w:p w:rsidR="006E11E1" w:rsidRDefault="00447FD3" w:rsidP="006E11E1">
      <w:pPr>
        <w:rPr>
          <w:rFonts w:asciiTheme="minorHAnsi" w:eastAsia="MS Mincho" w:hAnsiTheme="minorHAnsi" w:cstheme="minorHAnsi"/>
        </w:rPr>
      </w:pPr>
      <w:r>
        <w:rPr>
          <w:rFonts w:asciiTheme="minorHAnsi" w:eastAsia="MS Mincho" w:hAnsiTheme="minorHAnsi" w:cstheme="minorHAnsi"/>
        </w:rPr>
        <w:t>Product information is retrieved from the database and displayed</w:t>
      </w:r>
      <w:r w:rsidR="00C500D5">
        <w:rPr>
          <w:rFonts w:asciiTheme="minorHAnsi" w:eastAsia="MS Mincho" w:hAnsiTheme="minorHAnsi" w:cstheme="minorHAnsi"/>
        </w:rPr>
        <w:t xml:space="preserve"> on-screen and the sale amount updated.</w:t>
      </w:r>
    </w:p>
    <w:p w:rsidR="006E11E1" w:rsidRDefault="006E11E1" w:rsidP="006E11E1">
      <w:pPr>
        <w:rPr>
          <w:rFonts w:asciiTheme="minorHAnsi" w:eastAsia="MS Mincho" w:hAnsiTheme="minorHAnsi" w:cstheme="minorHAnsi"/>
        </w:rPr>
      </w:pPr>
      <w:r>
        <w:rPr>
          <w:rFonts w:asciiTheme="minorHAnsi" w:eastAsia="MS Mincho" w:hAnsiTheme="minorHAnsi" w:cstheme="minorHAnsi"/>
          <w:b/>
        </w:rPr>
        <w:t>Invariants:</w:t>
      </w:r>
    </w:p>
    <w:p w:rsidR="006E11E1" w:rsidRDefault="00C500D5" w:rsidP="00C500D5">
      <w:pPr>
        <w:rPr>
          <w:rFonts w:asciiTheme="minorHAnsi" w:eastAsia="MS Mincho" w:hAnsiTheme="minorHAnsi" w:cstheme="minorHAnsi"/>
        </w:rPr>
      </w:pPr>
      <w:r>
        <w:rPr>
          <w:rFonts w:asciiTheme="minorHAnsi" w:eastAsia="MS Mincho" w:hAnsiTheme="minorHAnsi" w:cstheme="minorHAnsi"/>
        </w:rPr>
        <w:t>Incorrect barcode</w:t>
      </w:r>
      <w:r w:rsidR="006E11E1">
        <w:rPr>
          <w:rFonts w:asciiTheme="minorHAnsi" w:eastAsia="MS Mincho" w:hAnsiTheme="minorHAnsi" w:cstheme="minorHAnsi"/>
        </w:rPr>
        <w:t xml:space="preserve"> – allow user to cancel </w:t>
      </w:r>
      <w:r>
        <w:rPr>
          <w:rFonts w:asciiTheme="minorHAnsi" w:eastAsia="MS Mincho" w:hAnsiTheme="minorHAnsi" w:cstheme="minorHAnsi"/>
        </w:rPr>
        <w:t xml:space="preserve">the sale </w:t>
      </w:r>
      <w:r w:rsidR="006E11E1">
        <w:rPr>
          <w:rFonts w:asciiTheme="minorHAnsi" w:eastAsia="MS Mincho" w:hAnsiTheme="minorHAnsi" w:cstheme="minorHAnsi"/>
        </w:rPr>
        <w:t xml:space="preserve">or re-enter </w:t>
      </w:r>
      <w:r>
        <w:rPr>
          <w:rFonts w:asciiTheme="minorHAnsi" w:eastAsia="MS Mincho" w:hAnsiTheme="minorHAnsi" w:cstheme="minorHAnsi"/>
        </w:rPr>
        <w:t>the barcode</w:t>
      </w:r>
      <w:r w:rsidR="006E11E1">
        <w:rPr>
          <w:rFonts w:asciiTheme="minorHAnsi" w:eastAsia="MS Mincho" w:hAnsiTheme="minorHAnsi" w:cstheme="minorHAnsi"/>
        </w:rPr>
        <w:t>.</w:t>
      </w:r>
    </w:p>
    <w:p w:rsidR="00A14AEC" w:rsidRPr="00A14AEC" w:rsidRDefault="006E11E1" w:rsidP="00B41B78">
      <w:pPr>
        <w:rPr>
          <w:rFonts w:asciiTheme="minorHAnsi" w:eastAsia="MS Mincho" w:hAnsiTheme="minorHAnsi" w:cstheme="minorHAnsi"/>
          <w:b/>
        </w:rPr>
      </w:pPr>
      <w:r>
        <w:rPr>
          <w:rFonts w:asciiTheme="minorHAnsi" w:eastAsia="MS Mincho" w:hAnsiTheme="minorHAnsi" w:cstheme="minorHAnsi"/>
          <w:b/>
        </w:rPr>
        <w:t>Scenario:</w:t>
      </w:r>
    </w:p>
    <w:p w:rsidR="006E11E1" w:rsidRDefault="00505AEA" w:rsidP="009207CF">
      <w:pPr>
        <w:rPr>
          <w:rFonts w:asciiTheme="minorHAnsi" w:eastAsia="MS Mincho" w:hAnsiTheme="minorHAnsi" w:cstheme="minorHAnsi"/>
        </w:rPr>
      </w:pPr>
      <w:r>
        <w:rPr>
          <w:rFonts w:asciiTheme="minorHAnsi" w:eastAsia="MS Mincho" w:hAnsiTheme="minorHAnsi" w:cstheme="minorHAnsi"/>
        </w:rPr>
        <w:t>Enter barcode.</w:t>
      </w:r>
    </w:p>
    <w:p w:rsidR="00505AEA" w:rsidRDefault="00505AEA" w:rsidP="009207CF">
      <w:pPr>
        <w:rPr>
          <w:rFonts w:asciiTheme="minorHAnsi" w:eastAsia="MS Mincho" w:hAnsiTheme="minorHAnsi" w:cstheme="minorHAnsi"/>
        </w:rPr>
      </w:pPr>
      <w:r>
        <w:rPr>
          <w:rFonts w:asciiTheme="minorHAnsi" w:eastAsia="MS Mincho" w:hAnsiTheme="minorHAnsi" w:cstheme="minorHAnsi"/>
        </w:rPr>
        <w:t>If barcode is in the database then</w:t>
      </w:r>
    </w:p>
    <w:p w:rsidR="00505AEA" w:rsidRDefault="00505AEA" w:rsidP="009207CF">
      <w:pPr>
        <w:rPr>
          <w:rFonts w:asciiTheme="minorHAnsi" w:eastAsia="MS Mincho" w:hAnsiTheme="minorHAnsi" w:cstheme="minorHAnsi"/>
        </w:rPr>
      </w:pPr>
      <w:r>
        <w:rPr>
          <w:rFonts w:asciiTheme="minorHAnsi" w:eastAsia="MS Mincho" w:hAnsiTheme="minorHAnsi" w:cstheme="minorHAnsi"/>
        </w:rPr>
        <w:tab/>
        <w:t>Retrieve product information</w:t>
      </w:r>
    </w:p>
    <w:p w:rsidR="00505AEA" w:rsidRDefault="00505AEA" w:rsidP="009207CF">
      <w:pPr>
        <w:rPr>
          <w:rFonts w:asciiTheme="minorHAnsi" w:eastAsia="MS Mincho" w:hAnsiTheme="minorHAnsi" w:cstheme="minorHAnsi"/>
        </w:rPr>
      </w:pPr>
      <w:r>
        <w:rPr>
          <w:rFonts w:asciiTheme="minorHAnsi" w:eastAsia="MS Mincho" w:hAnsiTheme="minorHAnsi" w:cstheme="minorHAnsi"/>
        </w:rPr>
        <w:tab/>
        <w:t>Display product information</w:t>
      </w:r>
    </w:p>
    <w:p w:rsidR="00505AEA" w:rsidRDefault="00505AEA" w:rsidP="009207CF">
      <w:pPr>
        <w:rPr>
          <w:rFonts w:asciiTheme="minorHAnsi" w:eastAsia="MS Mincho" w:hAnsiTheme="minorHAnsi" w:cstheme="minorHAnsi"/>
        </w:rPr>
      </w:pPr>
      <w:r>
        <w:rPr>
          <w:rFonts w:asciiTheme="minorHAnsi" w:eastAsia="MS Mincho" w:hAnsiTheme="minorHAnsi" w:cstheme="minorHAnsi"/>
        </w:rPr>
        <w:tab/>
        <w:t>Update sale amount</w:t>
      </w:r>
    </w:p>
    <w:p w:rsidR="00505AEA" w:rsidRDefault="00505AEA" w:rsidP="009207CF">
      <w:pPr>
        <w:rPr>
          <w:rFonts w:asciiTheme="minorHAnsi" w:eastAsia="MS Mincho" w:hAnsiTheme="minorHAnsi" w:cstheme="minorHAnsi"/>
        </w:rPr>
      </w:pPr>
      <w:r>
        <w:rPr>
          <w:rFonts w:asciiTheme="minorHAnsi" w:eastAsia="MS Mincho" w:hAnsiTheme="minorHAnsi" w:cstheme="minorHAnsi"/>
        </w:rPr>
        <w:t>Else</w:t>
      </w:r>
    </w:p>
    <w:p w:rsidR="00505AEA" w:rsidRDefault="00505AEA" w:rsidP="009207CF">
      <w:pPr>
        <w:rPr>
          <w:rFonts w:asciiTheme="minorHAnsi" w:eastAsia="MS Mincho" w:hAnsiTheme="minorHAnsi" w:cstheme="minorHAnsi"/>
        </w:rPr>
      </w:pPr>
      <w:r>
        <w:rPr>
          <w:rFonts w:asciiTheme="minorHAnsi" w:eastAsia="MS Mincho" w:hAnsiTheme="minorHAnsi" w:cstheme="minorHAnsi"/>
        </w:rPr>
        <w:tab/>
        <w:t>Display error message.</w:t>
      </w:r>
    </w:p>
    <w:p w:rsidR="00505AEA" w:rsidRPr="00505AEA" w:rsidRDefault="00505AEA" w:rsidP="009207CF">
      <w:pPr>
        <w:rPr>
          <w:rFonts w:asciiTheme="minorHAnsi" w:eastAsia="MS Mincho" w:hAnsiTheme="minorHAnsi" w:cstheme="minorHAnsi"/>
        </w:rPr>
      </w:pPr>
      <w:r>
        <w:rPr>
          <w:rFonts w:asciiTheme="minorHAnsi" w:eastAsia="MS Mincho" w:hAnsiTheme="minorHAnsi" w:cstheme="minorHAnsi"/>
        </w:rPr>
        <w:t>End if</w:t>
      </w:r>
    </w:p>
    <w:p w:rsidR="009207CF" w:rsidRDefault="009207CF" w:rsidP="009F4538">
      <w:pPr>
        <w:rPr>
          <w:rFonts w:asciiTheme="minorHAnsi" w:eastAsia="MS Mincho" w:hAnsiTheme="minorHAnsi" w:cstheme="minorHAnsi"/>
        </w:rPr>
      </w:pPr>
    </w:p>
    <w:p w:rsidR="00492877" w:rsidRDefault="00492877" w:rsidP="009F4538">
      <w:pPr>
        <w:rPr>
          <w:rFonts w:asciiTheme="minorHAnsi" w:eastAsia="MS Mincho" w:hAnsiTheme="minorHAnsi" w:cstheme="minorHAnsi"/>
        </w:rPr>
      </w:pPr>
    </w:p>
    <w:p w:rsidR="00492877" w:rsidRDefault="00492877" w:rsidP="009F4538">
      <w:pPr>
        <w:rPr>
          <w:rFonts w:asciiTheme="minorHAnsi" w:eastAsia="MS Mincho" w:hAnsiTheme="minorHAnsi" w:cstheme="minorHAnsi"/>
        </w:rPr>
      </w:pPr>
    </w:p>
    <w:p w:rsidR="00C71E7E" w:rsidRDefault="00C71E7E" w:rsidP="009F4538">
      <w:pPr>
        <w:rPr>
          <w:rFonts w:asciiTheme="minorHAnsi" w:eastAsia="MS Mincho" w:hAnsiTheme="minorHAnsi" w:cstheme="minorHAnsi"/>
        </w:rPr>
      </w:pPr>
    </w:p>
    <w:p w:rsidR="00C71E7E" w:rsidRDefault="00C71E7E" w:rsidP="009F4538">
      <w:pPr>
        <w:rPr>
          <w:rFonts w:asciiTheme="minorHAnsi" w:eastAsia="MS Mincho" w:hAnsiTheme="minorHAnsi" w:cstheme="minorHAnsi"/>
        </w:rPr>
      </w:pPr>
    </w:p>
    <w:p w:rsidR="00C71E7E" w:rsidRDefault="00C71E7E" w:rsidP="009F4538">
      <w:pPr>
        <w:rPr>
          <w:rFonts w:asciiTheme="minorHAnsi" w:eastAsia="MS Mincho" w:hAnsiTheme="minorHAnsi" w:cstheme="minorHAnsi"/>
        </w:rPr>
      </w:pPr>
    </w:p>
    <w:p w:rsidR="00C71E7E" w:rsidRDefault="00C71E7E" w:rsidP="009F4538">
      <w:pPr>
        <w:rPr>
          <w:rFonts w:asciiTheme="minorHAnsi" w:eastAsia="MS Mincho" w:hAnsiTheme="minorHAnsi" w:cstheme="minorHAnsi"/>
        </w:rPr>
      </w:pPr>
    </w:p>
    <w:p w:rsidR="00C71E7E" w:rsidRDefault="00C71E7E" w:rsidP="009F4538">
      <w:pPr>
        <w:rPr>
          <w:rFonts w:asciiTheme="minorHAnsi" w:eastAsia="MS Mincho" w:hAnsiTheme="minorHAnsi" w:cstheme="minorHAnsi"/>
        </w:rPr>
      </w:pPr>
    </w:p>
    <w:p w:rsidR="00C71E7E" w:rsidRDefault="00C71E7E" w:rsidP="009F4538">
      <w:pPr>
        <w:rPr>
          <w:rFonts w:asciiTheme="minorHAnsi" w:eastAsia="MS Mincho" w:hAnsiTheme="minorHAnsi" w:cstheme="minorHAnsi"/>
        </w:rPr>
      </w:pPr>
      <w:r>
        <w:rPr>
          <w:rFonts w:asciiTheme="minorHAnsi" w:eastAsia="MS Mincho" w:hAnsiTheme="minorHAnsi" w:cstheme="minorHAnsi"/>
          <w:b/>
        </w:rPr>
        <w:t>Use case:</w:t>
      </w:r>
    </w:p>
    <w:p w:rsidR="00C71E7E" w:rsidRDefault="001E0438" w:rsidP="009F4538">
      <w:pPr>
        <w:rPr>
          <w:rFonts w:asciiTheme="minorHAnsi" w:eastAsia="MS Mincho" w:hAnsiTheme="minorHAnsi" w:cstheme="minorHAnsi"/>
        </w:rPr>
      </w:pPr>
      <w:r>
        <w:rPr>
          <w:rFonts w:asciiTheme="minorHAnsi" w:eastAsia="MS Mincho" w:hAnsiTheme="minorHAnsi" w:cstheme="minorHAnsi"/>
        </w:rPr>
        <w:t>Retrieve</w:t>
      </w:r>
      <w:r w:rsidR="00C71E7E">
        <w:rPr>
          <w:rFonts w:asciiTheme="minorHAnsi" w:eastAsia="MS Mincho" w:hAnsiTheme="minorHAnsi" w:cstheme="minorHAnsi"/>
        </w:rPr>
        <w:t xml:space="preserve"> product ID</w:t>
      </w:r>
    </w:p>
    <w:p w:rsidR="00C71E7E" w:rsidRDefault="00C71E7E" w:rsidP="009F4538">
      <w:pPr>
        <w:rPr>
          <w:rFonts w:asciiTheme="minorHAnsi" w:eastAsia="MS Mincho" w:hAnsiTheme="minorHAnsi" w:cstheme="minorHAnsi"/>
        </w:rPr>
      </w:pPr>
      <w:r w:rsidRPr="00C71E7E">
        <w:rPr>
          <w:rFonts w:asciiTheme="minorHAnsi" w:eastAsia="MS Mincho" w:hAnsiTheme="minorHAnsi" w:cstheme="minorHAnsi"/>
          <w:b/>
        </w:rPr>
        <w:t>Requirements:</w:t>
      </w:r>
    </w:p>
    <w:p w:rsidR="00C71E7E" w:rsidRDefault="001E0438" w:rsidP="009F4538">
      <w:pPr>
        <w:rPr>
          <w:rFonts w:asciiTheme="minorHAnsi" w:eastAsia="MS Mincho" w:hAnsiTheme="minorHAnsi" w:cstheme="minorHAnsi"/>
        </w:rPr>
      </w:pPr>
      <w:r>
        <w:rPr>
          <w:rFonts w:asciiTheme="minorHAnsi" w:eastAsia="MS Mincho" w:hAnsiTheme="minorHAnsi" w:cstheme="minorHAnsi"/>
        </w:rPr>
        <w:t>User has selected a product with a valid uom (unit-of-</w:t>
      </w:r>
      <w:r w:rsidR="00CF145E">
        <w:rPr>
          <w:rFonts w:asciiTheme="minorHAnsi" w:eastAsia="MS Mincho" w:hAnsiTheme="minorHAnsi" w:cstheme="minorHAnsi"/>
        </w:rPr>
        <w:t>measurement</w:t>
      </w:r>
      <w:r>
        <w:rPr>
          <w:rFonts w:asciiTheme="minorHAnsi" w:eastAsia="MS Mincho" w:hAnsiTheme="minorHAnsi" w:cstheme="minorHAnsi"/>
        </w:rPr>
        <w:t>)</w:t>
      </w:r>
      <w:r w:rsidR="00CF145E">
        <w:rPr>
          <w:rFonts w:asciiTheme="minorHAnsi" w:eastAsia="MS Mincho" w:hAnsiTheme="minorHAnsi" w:cstheme="minorHAnsi"/>
        </w:rPr>
        <w:t xml:space="preserve"> code.</w:t>
      </w:r>
    </w:p>
    <w:p w:rsidR="00CF145E" w:rsidRPr="00CF145E" w:rsidRDefault="00CF145E" w:rsidP="009F4538">
      <w:pPr>
        <w:rPr>
          <w:rFonts w:asciiTheme="minorHAnsi" w:eastAsia="MS Mincho" w:hAnsiTheme="minorHAnsi" w:cstheme="minorHAnsi"/>
        </w:rPr>
      </w:pPr>
      <w:r>
        <w:rPr>
          <w:rFonts w:asciiTheme="minorHAnsi" w:eastAsia="MS Mincho" w:hAnsiTheme="minorHAnsi" w:cstheme="minorHAnsi"/>
          <w:b/>
        </w:rPr>
        <w:t>Pre-conditions:</w:t>
      </w:r>
    </w:p>
    <w:p w:rsidR="00320853" w:rsidRDefault="00320853" w:rsidP="00A84736">
      <w:pPr>
        <w:rPr>
          <w:rFonts w:asciiTheme="minorHAnsi" w:eastAsia="MS Mincho" w:hAnsiTheme="minorHAnsi" w:cstheme="minorHAnsi"/>
        </w:rPr>
      </w:pPr>
      <w:r>
        <w:rPr>
          <w:rFonts w:asciiTheme="minorHAnsi" w:eastAsia="MS Mincho" w:hAnsiTheme="minorHAnsi" w:cstheme="minorHAnsi"/>
        </w:rPr>
        <w:t xml:space="preserve">[1] </w:t>
      </w:r>
      <w:r w:rsidR="00A84736">
        <w:rPr>
          <w:rFonts w:asciiTheme="minorHAnsi" w:eastAsia="MS Mincho" w:hAnsiTheme="minorHAnsi" w:cstheme="minorHAnsi"/>
        </w:rPr>
        <w:t xml:space="preserve">User must be logged in and has accessed the point of sale transaction screen. </w:t>
      </w:r>
    </w:p>
    <w:p w:rsidR="00EC77FF" w:rsidRDefault="00320853" w:rsidP="00A84736">
      <w:pPr>
        <w:rPr>
          <w:rFonts w:asciiTheme="minorHAnsi" w:eastAsia="MS Mincho" w:hAnsiTheme="minorHAnsi" w:cstheme="minorHAnsi"/>
        </w:rPr>
      </w:pPr>
      <w:r>
        <w:rPr>
          <w:rFonts w:asciiTheme="minorHAnsi" w:eastAsia="MS Mincho" w:hAnsiTheme="minorHAnsi" w:cstheme="minorHAnsi"/>
        </w:rPr>
        <w:t xml:space="preserve">[2] </w:t>
      </w:r>
      <w:r w:rsidR="00726EA6">
        <w:rPr>
          <w:rFonts w:asciiTheme="minorHAnsi" w:eastAsia="MS Mincho" w:hAnsiTheme="minorHAnsi" w:cstheme="minorHAnsi"/>
        </w:rPr>
        <w:t xml:space="preserve">User must have </w:t>
      </w:r>
      <w:r w:rsidR="00F33E01">
        <w:rPr>
          <w:rFonts w:asciiTheme="minorHAnsi" w:eastAsia="MS Mincho" w:hAnsiTheme="minorHAnsi" w:cstheme="minorHAnsi"/>
        </w:rPr>
        <w:t>accessed</w:t>
      </w:r>
      <w:r w:rsidR="005628C9">
        <w:rPr>
          <w:rFonts w:asciiTheme="minorHAnsi" w:eastAsia="MS Mincho" w:hAnsiTheme="minorHAnsi" w:cstheme="minorHAnsi"/>
        </w:rPr>
        <w:t xml:space="preserve"> the</w:t>
      </w:r>
      <w:r w:rsidR="00F33E01">
        <w:rPr>
          <w:rFonts w:asciiTheme="minorHAnsi" w:eastAsia="MS Mincho" w:hAnsiTheme="minorHAnsi" w:cstheme="minorHAnsi"/>
        </w:rPr>
        <w:t xml:space="preserve"> </w:t>
      </w:r>
      <w:r w:rsidR="006F3436">
        <w:rPr>
          <w:rFonts w:asciiTheme="minorHAnsi" w:eastAsia="MS Mincho" w:hAnsiTheme="minorHAnsi" w:cstheme="minorHAnsi"/>
        </w:rPr>
        <w:t xml:space="preserve">unit-sale screen to </w:t>
      </w:r>
      <w:r w:rsidR="00726EA6">
        <w:rPr>
          <w:rFonts w:asciiTheme="minorHAnsi" w:eastAsia="MS Mincho" w:hAnsiTheme="minorHAnsi" w:cstheme="minorHAnsi"/>
        </w:rPr>
        <w:t>cho</w:t>
      </w:r>
      <w:r w:rsidR="006F3436">
        <w:rPr>
          <w:rFonts w:asciiTheme="minorHAnsi" w:eastAsia="MS Mincho" w:hAnsiTheme="minorHAnsi" w:cstheme="minorHAnsi"/>
        </w:rPr>
        <w:t>ose</w:t>
      </w:r>
      <w:r w:rsidR="00726EA6">
        <w:rPr>
          <w:rFonts w:asciiTheme="minorHAnsi" w:eastAsia="MS Mincho" w:hAnsiTheme="minorHAnsi" w:cstheme="minorHAnsi"/>
        </w:rPr>
        <w:t xml:space="preserve"> a</w:t>
      </w:r>
      <w:r w:rsidR="00EC77FF">
        <w:rPr>
          <w:rFonts w:asciiTheme="minorHAnsi" w:eastAsia="MS Mincho" w:hAnsiTheme="minorHAnsi" w:cstheme="minorHAnsi"/>
        </w:rPr>
        <w:t xml:space="preserve"> product with a uom code</w:t>
      </w:r>
      <w:r w:rsidR="00726EA6">
        <w:rPr>
          <w:rFonts w:asciiTheme="minorHAnsi" w:eastAsia="MS Mincho" w:hAnsiTheme="minorHAnsi" w:cstheme="minorHAnsi"/>
        </w:rPr>
        <w:t>.</w:t>
      </w:r>
    </w:p>
    <w:p w:rsidR="00320853" w:rsidRDefault="00320853" w:rsidP="00A84736">
      <w:pPr>
        <w:rPr>
          <w:rFonts w:asciiTheme="minorHAnsi" w:eastAsia="MS Mincho" w:hAnsiTheme="minorHAnsi" w:cstheme="minorHAnsi"/>
        </w:rPr>
      </w:pPr>
      <w:r>
        <w:rPr>
          <w:rFonts w:asciiTheme="minorHAnsi" w:eastAsia="MS Mincho" w:hAnsiTheme="minorHAnsi" w:cstheme="minorHAnsi"/>
        </w:rPr>
        <w:t xml:space="preserve">[3] </w:t>
      </w:r>
      <w:r w:rsidR="00EC77FF">
        <w:rPr>
          <w:rFonts w:asciiTheme="minorHAnsi" w:eastAsia="MS Mincho" w:hAnsiTheme="minorHAnsi" w:cstheme="minorHAnsi"/>
        </w:rPr>
        <w:t>User must have access to an input device,</w:t>
      </w:r>
      <w:r w:rsidR="00093957">
        <w:rPr>
          <w:rFonts w:asciiTheme="minorHAnsi" w:eastAsia="MS Mincho" w:hAnsiTheme="minorHAnsi" w:cstheme="minorHAnsi"/>
        </w:rPr>
        <w:t xml:space="preserve"> a</w:t>
      </w:r>
      <w:r w:rsidR="00EC77FF">
        <w:rPr>
          <w:rFonts w:asciiTheme="minorHAnsi" w:eastAsia="MS Mincho" w:hAnsiTheme="minorHAnsi" w:cstheme="minorHAnsi"/>
        </w:rPr>
        <w:t xml:space="preserve"> </w:t>
      </w:r>
      <w:r w:rsidR="00F60F98">
        <w:rPr>
          <w:rFonts w:asciiTheme="minorHAnsi" w:eastAsia="MS Mincho" w:hAnsiTheme="minorHAnsi" w:cstheme="minorHAnsi"/>
        </w:rPr>
        <w:t>virtual/on-screen keyboard;</w:t>
      </w:r>
      <w:r w:rsidR="00EC77FF">
        <w:rPr>
          <w:rFonts w:asciiTheme="minorHAnsi" w:eastAsia="MS Mincho" w:hAnsiTheme="minorHAnsi" w:cstheme="minorHAnsi"/>
        </w:rPr>
        <w:t xml:space="preserve"> or a physical keyboard.</w:t>
      </w:r>
    </w:p>
    <w:p w:rsidR="00476552" w:rsidRPr="00476552" w:rsidRDefault="00476552" w:rsidP="00A84736">
      <w:pPr>
        <w:rPr>
          <w:rFonts w:asciiTheme="minorHAnsi" w:eastAsia="MS Mincho" w:hAnsiTheme="minorHAnsi" w:cstheme="minorHAnsi"/>
          <w:b/>
        </w:rPr>
      </w:pPr>
      <w:r>
        <w:rPr>
          <w:rFonts w:asciiTheme="minorHAnsi" w:eastAsia="MS Mincho" w:hAnsiTheme="minorHAnsi" w:cstheme="minorHAnsi"/>
          <w:b/>
        </w:rPr>
        <w:t>Post-condition:</w:t>
      </w:r>
    </w:p>
    <w:p w:rsidR="008E3769" w:rsidRDefault="008E3769" w:rsidP="008E3769">
      <w:pPr>
        <w:rPr>
          <w:rFonts w:asciiTheme="minorHAnsi" w:eastAsia="MS Mincho" w:hAnsiTheme="minorHAnsi" w:cstheme="minorHAnsi"/>
        </w:rPr>
      </w:pPr>
      <w:r>
        <w:rPr>
          <w:rFonts w:asciiTheme="minorHAnsi" w:eastAsia="MS Mincho" w:hAnsiTheme="minorHAnsi" w:cstheme="minorHAnsi"/>
        </w:rPr>
        <w:t xml:space="preserve">Product </w:t>
      </w:r>
      <w:r w:rsidR="000D6C00">
        <w:rPr>
          <w:rFonts w:asciiTheme="minorHAnsi" w:eastAsia="MS Mincho" w:hAnsiTheme="minorHAnsi" w:cstheme="minorHAnsi"/>
        </w:rPr>
        <w:t xml:space="preserve">ID is returned and is used to search product </w:t>
      </w:r>
      <w:r>
        <w:rPr>
          <w:rFonts w:asciiTheme="minorHAnsi" w:eastAsia="MS Mincho" w:hAnsiTheme="minorHAnsi" w:cstheme="minorHAnsi"/>
        </w:rPr>
        <w:t xml:space="preserve">information </w:t>
      </w:r>
      <w:r w:rsidR="000D6C00">
        <w:rPr>
          <w:rFonts w:asciiTheme="minorHAnsi" w:eastAsia="MS Mincho" w:hAnsiTheme="minorHAnsi" w:cstheme="minorHAnsi"/>
        </w:rPr>
        <w:t xml:space="preserve">to be </w:t>
      </w:r>
      <w:r>
        <w:rPr>
          <w:rFonts w:asciiTheme="minorHAnsi" w:eastAsia="MS Mincho" w:hAnsiTheme="minorHAnsi" w:cstheme="minorHAnsi"/>
        </w:rPr>
        <w:t>displayed on-screen and the sale amount updated.</w:t>
      </w:r>
    </w:p>
    <w:p w:rsidR="000D6C00" w:rsidRDefault="00F722B2" w:rsidP="009F4538">
      <w:pPr>
        <w:rPr>
          <w:rFonts w:asciiTheme="minorHAnsi" w:eastAsia="MS Mincho" w:hAnsiTheme="minorHAnsi" w:cstheme="minorHAnsi"/>
        </w:rPr>
      </w:pPr>
      <w:r w:rsidRPr="00F722B2">
        <w:rPr>
          <w:rFonts w:asciiTheme="minorHAnsi" w:eastAsia="MS Mincho" w:hAnsiTheme="minorHAnsi" w:cstheme="minorHAnsi"/>
          <w:b/>
        </w:rPr>
        <w:t>Invariants:</w:t>
      </w:r>
    </w:p>
    <w:p w:rsidR="000D6C00" w:rsidRPr="000D6C00" w:rsidRDefault="000D6C00" w:rsidP="009F4538">
      <w:pPr>
        <w:rPr>
          <w:rFonts w:asciiTheme="minorHAnsi" w:eastAsia="MS Mincho" w:hAnsiTheme="minorHAnsi" w:cstheme="minorHAnsi"/>
        </w:rPr>
      </w:pPr>
      <w:r>
        <w:rPr>
          <w:rFonts w:asciiTheme="minorHAnsi" w:eastAsia="MS Mincho" w:hAnsiTheme="minorHAnsi" w:cstheme="minorHAnsi"/>
          <w:b/>
        </w:rPr>
        <w:t>Scenario:</w:t>
      </w:r>
    </w:p>
    <w:p w:rsidR="000D6C00" w:rsidRDefault="00F9336B" w:rsidP="009F4538">
      <w:pPr>
        <w:rPr>
          <w:rFonts w:asciiTheme="minorHAnsi" w:eastAsia="MS Mincho" w:hAnsiTheme="minorHAnsi" w:cstheme="minorHAnsi"/>
        </w:rPr>
      </w:pPr>
      <w:r>
        <w:rPr>
          <w:rFonts w:asciiTheme="minorHAnsi" w:eastAsia="MS Mincho" w:hAnsiTheme="minorHAnsi" w:cstheme="minorHAnsi"/>
        </w:rPr>
        <w:t>Let user choose the product with a unit of measurement</w:t>
      </w:r>
    </w:p>
    <w:p w:rsidR="00F9336B" w:rsidRDefault="00F9336B" w:rsidP="009F4538">
      <w:pPr>
        <w:rPr>
          <w:rFonts w:asciiTheme="minorHAnsi" w:eastAsia="MS Mincho" w:hAnsiTheme="minorHAnsi" w:cstheme="minorHAnsi"/>
        </w:rPr>
      </w:pPr>
      <w:r>
        <w:rPr>
          <w:rFonts w:asciiTheme="minorHAnsi" w:eastAsia="MS Mincho" w:hAnsiTheme="minorHAnsi" w:cstheme="minorHAnsi"/>
        </w:rPr>
        <w:t>Let user specify the quantity</w:t>
      </w:r>
      <w:r w:rsidR="006C1F10">
        <w:rPr>
          <w:rFonts w:asciiTheme="minorHAnsi" w:eastAsia="MS Mincho" w:hAnsiTheme="minorHAnsi" w:cstheme="minorHAnsi"/>
        </w:rPr>
        <w:t xml:space="preserve"> in relation to its unit of measurement</w:t>
      </w:r>
    </w:p>
    <w:p w:rsidR="00F9336B" w:rsidRDefault="00F9336B" w:rsidP="009F4538">
      <w:pPr>
        <w:rPr>
          <w:rFonts w:asciiTheme="minorHAnsi" w:eastAsia="MS Mincho" w:hAnsiTheme="minorHAnsi" w:cstheme="minorHAnsi"/>
        </w:rPr>
      </w:pPr>
      <w:r>
        <w:rPr>
          <w:rFonts w:asciiTheme="minorHAnsi" w:eastAsia="MS Mincho" w:hAnsiTheme="minorHAnsi" w:cstheme="minorHAnsi"/>
        </w:rPr>
        <w:t>Retrieve product ID</w:t>
      </w:r>
    </w:p>
    <w:p w:rsidR="00200ADC" w:rsidRDefault="00200ADC" w:rsidP="009F4538">
      <w:pPr>
        <w:rPr>
          <w:rFonts w:asciiTheme="minorHAnsi" w:eastAsia="MS Mincho" w:hAnsiTheme="minorHAnsi" w:cstheme="minorHAnsi"/>
        </w:rPr>
      </w:pPr>
      <w:r>
        <w:rPr>
          <w:rFonts w:asciiTheme="minorHAnsi" w:eastAsia="MS Mincho" w:hAnsiTheme="minorHAnsi" w:cstheme="minorHAnsi"/>
        </w:rPr>
        <w:t>If product ID exists in the database then</w:t>
      </w:r>
    </w:p>
    <w:p w:rsidR="00200ADC" w:rsidRDefault="00200ADC" w:rsidP="009F4538">
      <w:pPr>
        <w:rPr>
          <w:rFonts w:asciiTheme="minorHAnsi" w:eastAsia="MS Mincho" w:hAnsiTheme="minorHAnsi" w:cstheme="minorHAnsi"/>
        </w:rPr>
      </w:pPr>
      <w:r>
        <w:rPr>
          <w:rFonts w:asciiTheme="minorHAnsi" w:eastAsia="MS Mincho" w:hAnsiTheme="minorHAnsi" w:cstheme="minorHAnsi"/>
        </w:rPr>
        <w:tab/>
        <w:t>Retrieve product information</w:t>
      </w:r>
    </w:p>
    <w:p w:rsidR="00F9336B" w:rsidRDefault="00200ADC" w:rsidP="009F4538">
      <w:pPr>
        <w:rPr>
          <w:rFonts w:asciiTheme="minorHAnsi" w:eastAsia="MS Mincho" w:hAnsiTheme="minorHAnsi" w:cstheme="minorHAnsi"/>
        </w:rPr>
      </w:pPr>
      <w:r>
        <w:rPr>
          <w:rFonts w:asciiTheme="minorHAnsi" w:eastAsia="MS Mincho" w:hAnsiTheme="minorHAnsi" w:cstheme="minorHAnsi"/>
        </w:rPr>
        <w:tab/>
      </w:r>
      <w:r w:rsidR="00F9336B">
        <w:rPr>
          <w:rFonts w:asciiTheme="minorHAnsi" w:eastAsia="MS Mincho" w:hAnsiTheme="minorHAnsi" w:cstheme="minorHAnsi"/>
        </w:rPr>
        <w:t>Display product information</w:t>
      </w:r>
    </w:p>
    <w:p w:rsidR="00F9336B" w:rsidRDefault="00200ADC" w:rsidP="009F4538">
      <w:pPr>
        <w:rPr>
          <w:rFonts w:asciiTheme="minorHAnsi" w:eastAsia="MS Mincho" w:hAnsiTheme="minorHAnsi" w:cstheme="minorHAnsi"/>
        </w:rPr>
      </w:pPr>
      <w:r>
        <w:rPr>
          <w:rFonts w:asciiTheme="minorHAnsi" w:eastAsia="MS Mincho" w:hAnsiTheme="minorHAnsi" w:cstheme="minorHAnsi"/>
        </w:rPr>
        <w:tab/>
      </w:r>
      <w:r w:rsidR="00F9336B">
        <w:rPr>
          <w:rFonts w:asciiTheme="minorHAnsi" w:eastAsia="MS Mincho" w:hAnsiTheme="minorHAnsi" w:cstheme="minorHAnsi"/>
        </w:rPr>
        <w:t>Update sale amount</w:t>
      </w:r>
    </w:p>
    <w:p w:rsidR="00200ADC" w:rsidRDefault="00200ADC" w:rsidP="009F4538">
      <w:pPr>
        <w:rPr>
          <w:rFonts w:asciiTheme="minorHAnsi" w:eastAsia="MS Mincho" w:hAnsiTheme="minorHAnsi" w:cstheme="minorHAnsi"/>
        </w:rPr>
      </w:pPr>
      <w:r>
        <w:rPr>
          <w:rFonts w:asciiTheme="minorHAnsi" w:eastAsia="MS Mincho" w:hAnsiTheme="minorHAnsi" w:cstheme="minorHAnsi"/>
        </w:rPr>
        <w:t>Else</w:t>
      </w:r>
    </w:p>
    <w:p w:rsidR="00200ADC" w:rsidRDefault="00200ADC" w:rsidP="009F4538">
      <w:pPr>
        <w:rPr>
          <w:rFonts w:asciiTheme="minorHAnsi" w:eastAsia="MS Mincho" w:hAnsiTheme="minorHAnsi" w:cstheme="minorHAnsi"/>
        </w:rPr>
      </w:pPr>
      <w:r>
        <w:rPr>
          <w:rFonts w:asciiTheme="minorHAnsi" w:eastAsia="MS Mincho" w:hAnsiTheme="minorHAnsi" w:cstheme="minorHAnsi"/>
        </w:rPr>
        <w:tab/>
        <w:t>Display error message</w:t>
      </w:r>
    </w:p>
    <w:p w:rsidR="00200ADC" w:rsidRDefault="00200ADC" w:rsidP="009F4538">
      <w:pPr>
        <w:rPr>
          <w:rFonts w:asciiTheme="minorHAnsi" w:eastAsia="MS Mincho" w:hAnsiTheme="minorHAnsi" w:cstheme="minorHAnsi"/>
        </w:rPr>
      </w:pPr>
      <w:r>
        <w:rPr>
          <w:rFonts w:asciiTheme="minorHAnsi" w:eastAsia="MS Mincho" w:hAnsiTheme="minorHAnsi" w:cstheme="minorHAnsi"/>
        </w:rPr>
        <w:t>End if</w:t>
      </w:r>
    </w:p>
    <w:p w:rsidR="005B0450" w:rsidRDefault="005B0450" w:rsidP="009F4538">
      <w:pPr>
        <w:rPr>
          <w:rFonts w:asciiTheme="minorHAnsi" w:eastAsia="MS Mincho" w:hAnsiTheme="minorHAnsi" w:cstheme="minorHAnsi"/>
        </w:rPr>
      </w:pPr>
    </w:p>
    <w:p w:rsidR="005B0450" w:rsidRDefault="005B0450" w:rsidP="009F4538">
      <w:pPr>
        <w:rPr>
          <w:rFonts w:asciiTheme="minorHAnsi" w:eastAsia="MS Mincho" w:hAnsiTheme="minorHAnsi" w:cstheme="minorHAnsi"/>
        </w:rPr>
      </w:pPr>
    </w:p>
    <w:p w:rsidR="005B0450" w:rsidRDefault="005B0450" w:rsidP="009F4538">
      <w:pPr>
        <w:rPr>
          <w:rFonts w:asciiTheme="minorHAnsi" w:eastAsia="MS Mincho" w:hAnsiTheme="minorHAnsi" w:cstheme="minorHAnsi"/>
        </w:rPr>
      </w:pPr>
    </w:p>
    <w:p w:rsidR="005B0450" w:rsidRDefault="005B0450" w:rsidP="009F4538">
      <w:pPr>
        <w:rPr>
          <w:rFonts w:asciiTheme="minorHAnsi" w:eastAsia="MS Mincho" w:hAnsiTheme="minorHAnsi" w:cstheme="minorHAnsi"/>
        </w:rPr>
      </w:pPr>
    </w:p>
    <w:p w:rsidR="005B0450" w:rsidRDefault="005B0450" w:rsidP="009F4538">
      <w:pPr>
        <w:rPr>
          <w:rFonts w:asciiTheme="minorHAnsi" w:eastAsia="MS Mincho" w:hAnsiTheme="minorHAnsi" w:cstheme="minorHAnsi"/>
        </w:rPr>
      </w:pPr>
    </w:p>
    <w:p w:rsidR="00812779" w:rsidRDefault="000A31BF" w:rsidP="009F4538">
      <w:pPr>
        <w:rPr>
          <w:rFonts w:asciiTheme="minorHAnsi" w:eastAsia="MS Mincho" w:hAnsiTheme="minorHAnsi" w:cstheme="minorHAnsi"/>
        </w:rPr>
      </w:pPr>
      <w:r>
        <w:rPr>
          <w:rFonts w:asciiTheme="minorHAnsi" w:eastAsia="MS Mincho" w:hAnsiTheme="minorHAnsi" w:cstheme="minorHAnsi"/>
          <w:b/>
        </w:rPr>
        <w:lastRenderedPageBreak/>
        <w:t>Use case:</w:t>
      </w:r>
    </w:p>
    <w:p w:rsidR="000A31BF" w:rsidRDefault="00FD691E" w:rsidP="009F4538">
      <w:pPr>
        <w:rPr>
          <w:rFonts w:asciiTheme="minorHAnsi" w:eastAsia="MS Mincho" w:hAnsiTheme="minorHAnsi" w:cstheme="minorHAnsi"/>
        </w:rPr>
      </w:pPr>
      <w:r>
        <w:rPr>
          <w:rFonts w:asciiTheme="minorHAnsi" w:eastAsia="MS Mincho" w:hAnsiTheme="minorHAnsi" w:cstheme="minorHAnsi"/>
        </w:rPr>
        <w:t>Payment</w:t>
      </w:r>
    </w:p>
    <w:p w:rsidR="00FD691E" w:rsidRDefault="00FD691E" w:rsidP="009F4538">
      <w:pPr>
        <w:rPr>
          <w:rFonts w:asciiTheme="minorHAnsi" w:eastAsia="MS Mincho" w:hAnsiTheme="minorHAnsi" w:cstheme="minorHAnsi"/>
        </w:rPr>
      </w:pPr>
      <w:r>
        <w:rPr>
          <w:rFonts w:asciiTheme="minorHAnsi" w:eastAsia="MS Mincho" w:hAnsiTheme="minorHAnsi" w:cstheme="minorHAnsi"/>
          <w:b/>
        </w:rPr>
        <w:t>Requirements:</w:t>
      </w:r>
    </w:p>
    <w:p w:rsidR="00FD691E" w:rsidRDefault="00212D09" w:rsidP="009F4538">
      <w:pPr>
        <w:rPr>
          <w:rFonts w:asciiTheme="minorHAnsi" w:eastAsia="MS Mincho" w:hAnsiTheme="minorHAnsi" w:cstheme="minorHAnsi"/>
        </w:rPr>
      </w:pPr>
      <w:r>
        <w:rPr>
          <w:rFonts w:asciiTheme="minorHAnsi" w:eastAsia="MS Mincho" w:hAnsiTheme="minorHAnsi" w:cstheme="minorHAnsi"/>
        </w:rPr>
        <w:t xml:space="preserve">[1] </w:t>
      </w:r>
      <w:r w:rsidR="00C161C7">
        <w:rPr>
          <w:rFonts w:asciiTheme="minorHAnsi" w:eastAsia="MS Mincho" w:hAnsiTheme="minorHAnsi" w:cstheme="minorHAnsi"/>
        </w:rPr>
        <w:t>There must be at least one product entry in the shopping basket.</w:t>
      </w:r>
    </w:p>
    <w:p w:rsidR="00212D09" w:rsidRDefault="00212D09" w:rsidP="009F4538">
      <w:pPr>
        <w:rPr>
          <w:rFonts w:asciiTheme="minorHAnsi" w:eastAsia="MS Mincho" w:hAnsiTheme="minorHAnsi" w:cstheme="minorHAnsi"/>
        </w:rPr>
      </w:pPr>
      <w:r>
        <w:rPr>
          <w:rFonts w:asciiTheme="minorHAnsi" w:eastAsia="MS Mincho" w:hAnsiTheme="minorHAnsi" w:cstheme="minorHAnsi"/>
        </w:rPr>
        <w:t>[2] The cash amount tendered by the customer must be equal to or greater than the total sale</w:t>
      </w:r>
      <w:r w:rsidR="00FA0B6E">
        <w:rPr>
          <w:rFonts w:asciiTheme="minorHAnsi" w:eastAsia="MS Mincho" w:hAnsiTheme="minorHAnsi" w:cstheme="minorHAnsi"/>
        </w:rPr>
        <w:t>s</w:t>
      </w:r>
      <w:r>
        <w:rPr>
          <w:rFonts w:asciiTheme="minorHAnsi" w:eastAsia="MS Mincho" w:hAnsiTheme="minorHAnsi" w:cstheme="minorHAnsi"/>
        </w:rPr>
        <w:t xml:space="preserve"> amount.</w:t>
      </w:r>
    </w:p>
    <w:p w:rsidR="00C161C7" w:rsidRDefault="00C161C7" w:rsidP="009F4538">
      <w:pPr>
        <w:rPr>
          <w:rFonts w:asciiTheme="minorHAnsi" w:eastAsia="MS Mincho" w:hAnsiTheme="minorHAnsi" w:cstheme="minorHAnsi"/>
        </w:rPr>
      </w:pPr>
      <w:r>
        <w:rPr>
          <w:rFonts w:asciiTheme="minorHAnsi" w:eastAsia="MS Mincho" w:hAnsiTheme="minorHAnsi" w:cstheme="minorHAnsi"/>
          <w:b/>
        </w:rPr>
        <w:t>Pre-conditions:</w:t>
      </w:r>
    </w:p>
    <w:p w:rsidR="00C161C7" w:rsidRDefault="00C161C7" w:rsidP="009F4538">
      <w:pPr>
        <w:rPr>
          <w:rFonts w:asciiTheme="minorHAnsi" w:eastAsia="MS Mincho" w:hAnsiTheme="minorHAnsi" w:cstheme="minorHAnsi"/>
        </w:rPr>
      </w:pPr>
      <w:r>
        <w:rPr>
          <w:rFonts w:asciiTheme="minorHAnsi" w:eastAsia="MS Mincho" w:hAnsiTheme="minorHAnsi" w:cstheme="minorHAnsi"/>
        </w:rPr>
        <w:t xml:space="preserve">User must be logged-in, had accessed the point of sale transaction screen and has pressed the cash button indicating </w:t>
      </w:r>
      <w:r w:rsidR="00803D98">
        <w:rPr>
          <w:rFonts w:asciiTheme="minorHAnsi" w:eastAsia="MS Mincho" w:hAnsiTheme="minorHAnsi" w:cstheme="minorHAnsi"/>
        </w:rPr>
        <w:t xml:space="preserve">to </w:t>
      </w:r>
      <w:r>
        <w:rPr>
          <w:rFonts w:asciiTheme="minorHAnsi" w:eastAsia="MS Mincho" w:hAnsiTheme="minorHAnsi" w:cstheme="minorHAnsi"/>
        </w:rPr>
        <w:t>the system that the user is ready to checkout.</w:t>
      </w:r>
    </w:p>
    <w:p w:rsidR="00EB232C" w:rsidRDefault="00EB232C" w:rsidP="009F4538">
      <w:pPr>
        <w:rPr>
          <w:rFonts w:asciiTheme="minorHAnsi" w:eastAsia="MS Mincho" w:hAnsiTheme="minorHAnsi" w:cstheme="minorHAnsi"/>
        </w:rPr>
      </w:pPr>
      <w:r>
        <w:rPr>
          <w:rFonts w:asciiTheme="minorHAnsi" w:eastAsia="MS Mincho" w:hAnsiTheme="minorHAnsi" w:cstheme="minorHAnsi"/>
          <w:b/>
        </w:rPr>
        <w:t>Post-conditions:</w:t>
      </w:r>
    </w:p>
    <w:p w:rsidR="00EB232C" w:rsidRDefault="00EB232C" w:rsidP="009F4538">
      <w:pPr>
        <w:rPr>
          <w:rFonts w:asciiTheme="minorHAnsi" w:eastAsia="MS Mincho" w:hAnsiTheme="minorHAnsi" w:cstheme="minorHAnsi"/>
        </w:rPr>
      </w:pPr>
      <w:r>
        <w:rPr>
          <w:rFonts w:asciiTheme="minorHAnsi" w:eastAsia="MS Mincho" w:hAnsiTheme="minorHAnsi" w:cstheme="minorHAnsi"/>
        </w:rPr>
        <w:t>[1] Payment is accepted.</w:t>
      </w:r>
    </w:p>
    <w:p w:rsidR="00EB232C" w:rsidRDefault="00EB232C" w:rsidP="009F4538">
      <w:pPr>
        <w:rPr>
          <w:rFonts w:asciiTheme="minorHAnsi" w:eastAsia="MS Mincho" w:hAnsiTheme="minorHAnsi" w:cstheme="minorHAnsi"/>
        </w:rPr>
      </w:pPr>
      <w:r>
        <w:rPr>
          <w:rFonts w:asciiTheme="minorHAnsi" w:eastAsia="MS Mincho" w:hAnsiTheme="minorHAnsi" w:cstheme="minorHAnsi"/>
        </w:rPr>
        <w:t>[2] Sale transaction is saved to the database.</w:t>
      </w:r>
    </w:p>
    <w:p w:rsidR="00EB232C" w:rsidRDefault="00EB232C" w:rsidP="009F4538">
      <w:pPr>
        <w:rPr>
          <w:rFonts w:asciiTheme="minorHAnsi" w:eastAsia="MS Mincho" w:hAnsiTheme="minorHAnsi" w:cstheme="minorHAnsi"/>
        </w:rPr>
      </w:pPr>
      <w:r>
        <w:rPr>
          <w:rFonts w:asciiTheme="minorHAnsi" w:eastAsia="MS Mincho" w:hAnsiTheme="minorHAnsi" w:cstheme="minorHAnsi"/>
        </w:rPr>
        <w:t>[3] Stock inventory is updated.</w:t>
      </w:r>
    </w:p>
    <w:p w:rsidR="00C97A49" w:rsidRDefault="00C97A49" w:rsidP="009F4538">
      <w:pPr>
        <w:rPr>
          <w:rFonts w:asciiTheme="minorHAnsi" w:eastAsia="MS Mincho" w:hAnsiTheme="minorHAnsi" w:cstheme="minorHAnsi"/>
        </w:rPr>
      </w:pPr>
      <w:r>
        <w:rPr>
          <w:rFonts w:asciiTheme="minorHAnsi" w:eastAsia="MS Mincho" w:hAnsiTheme="minorHAnsi" w:cstheme="minorHAnsi"/>
        </w:rPr>
        <w:t>[4] Sales receipt is printed.</w:t>
      </w:r>
    </w:p>
    <w:p w:rsidR="00210D14" w:rsidRDefault="00210D14" w:rsidP="009F4538">
      <w:pPr>
        <w:rPr>
          <w:rFonts w:asciiTheme="minorHAnsi" w:eastAsia="MS Mincho" w:hAnsiTheme="minorHAnsi" w:cstheme="minorHAnsi"/>
          <w:b/>
        </w:rPr>
      </w:pPr>
      <w:r>
        <w:rPr>
          <w:rFonts w:asciiTheme="minorHAnsi" w:eastAsia="MS Mincho" w:hAnsiTheme="minorHAnsi" w:cstheme="minorHAnsi"/>
          <w:b/>
        </w:rPr>
        <w:t>Invariants:</w:t>
      </w:r>
    </w:p>
    <w:p w:rsidR="00210D14" w:rsidRDefault="00FA0B6E" w:rsidP="009F4538">
      <w:pPr>
        <w:rPr>
          <w:rFonts w:asciiTheme="minorHAnsi" w:eastAsia="MS Mincho" w:hAnsiTheme="minorHAnsi" w:cstheme="minorHAnsi"/>
        </w:rPr>
      </w:pPr>
      <w:r>
        <w:rPr>
          <w:rFonts w:asciiTheme="minorHAnsi" w:eastAsia="MS Mincho" w:hAnsiTheme="minorHAnsi" w:cstheme="minorHAnsi"/>
        </w:rPr>
        <w:t>[1] Cash amount tendered by the customer is less than the</w:t>
      </w:r>
      <w:r w:rsidR="004D4B2F">
        <w:rPr>
          <w:rFonts w:asciiTheme="minorHAnsi" w:eastAsia="MS Mincho" w:hAnsiTheme="minorHAnsi" w:cstheme="minorHAnsi"/>
        </w:rPr>
        <w:t xml:space="preserve"> total sales amount – allow user to re-enter cash tendered.</w:t>
      </w:r>
    </w:p>
    <w:p w:rsidR="004D4B2F" w:rsidRDefault="004D4B2F" w:rsidP="009F4538">
      <w:pPr>
        <w:rPr>
          <w:rFonts w:asciiTheme="minorHAnsi" w:eastAsia="MS Mincho" w:hAnsiTheme="minorHAnsi" w:cstheme="minorHAnsi"/>
        </w:rPr>
      </w:pPr>
      <w:r>
        <w:rPr>
          <w:rFonts w:asciiTheme="minorHAnsi" w:eastAsia="MS Mincho" w:hAnsiTheme="minorHAnsi" w:cstheme="minorHAnsi"/>
        </w:rPr>
        <w:t>[2] Unable to print receipt – show error message</w:t>
      </w:r>
      <w:r w:rsidR="007C2012">
        <w:rPr>
          <w:rFonts w:asciiTheme="minorHAnsi" w:eastAsia="MS Mincho" w:hAnsiTheme="minorHAnsi" w:cstheme="minorHAnsi"/>
        </w:rPr>
        <w:t>, but continue the checkout process</w:t>
      </w:r>
      <w:r>
        <w:rPr>
          <w:rFonts w:asciiTheme="minorHAnsi" w:eastAsia="MS Mincho" w:hAnsiTheme="minorHAnsi" w:cstheme="minorHAnsi"/>
        </w:rPr>
        <w:t>.</w:t>
      </w:r>
    </w:p>
    <w:p w:rsidR="004D4B2F" w:rsidRDefault="004D4B2F" w:rsidP="009F4538">
      <w:pPr>
        <w:rPr>
          <w:rFonts w:asciiTheme="minorHAnsi" w:eastAsia="MS Mincho" w:hAnsiTheme="minorHAnsi" w:cstheme="minorHAnsi"/>
        </w:rPr>
      </w:pPr>
      <w:r>
        <w:rPr>
          <w:rFonts w:asciiTheme="minorHAnsi" w:eastAsia="MS Mincho" w:hAnsiTheme="minorHAnsi" w:cstheme="minorHAnsi"/>
        </w:rPr>
        <w:t>[3]</w:t>
      </w:r>
      <w:r w:rsidR="00AD287B">
        <w:rPr>
          <w:rFonts w:asciiTheme="minorHAnsi" w:eastAsia="MS Mincho" w:hAnsiTheme="minorHAnsi" w:cstheme="minorHAnsi"/>
        </w:rPr>
        <w:t xml:space="preserve"> Sale transaction has </w:t>
      </w:r>
      <w:r w:rsidR="000870D8">
        <w:rPr>
          <w:rFonts w:asciiTheme="minorHAnsi" w:eastAsia="MS Mincho" w:hAnsiTheme="minorHAnsi" w:cstheme="minorHAnsi"/>
        </w:rPr>
        <w:t>failed (</w:t>
      </w:r>
      <w:r w:rsidR="00AD287B">
        <w:rPr>
          <w:rFonts w:asciiTheme="minorHAnsi" w:eastAsia="MS Mincho" w:hAnsiTheme="minorHAnsi" w:cstheme="minorHAnsi"/>
        </w:rPr>
        <w:t>updating the database has failed) – show error message, rollback changes to the database.</w:t>
      </w:r>
    </w:p>
    <w:p w:rsidR="002B766D" w:rsidRDefault="002B766D" w:rsidP="009F4538">
      <w:pPr>
        <w:rPr>
          <w:rFonts w:asciiTheme="minorHAnsi" w:eastAsia="MS Mincho" w:hAnsiTheme="minorHAnsi" w:cstheme="minorHAnsi"/>
        </w:rPr>
      </w:pPr>
      <w:r>
        <w:rPr>
          <w:rFonts w:asciiTheme="minorHAnsi" w:eastAsia="MS Mincho" w:hAnsiTheme="minorHAnsi" w:cstheme="minorHAnsi"/>
          <w:b/>
        </w:rPr>
        <w:t>Scenario:</w:t>
      </w:r>
    </w:p>
    <w:p w:rsidR="002B766D" w:rsidRDefault="008B36B3" w:rsidP="009F4538">
      <w:pPr>
        <w:rPr>
          <w:rFonts w:asciiTheme="minorHAnsi" w:eastAsia="MS Mincho" w:hAnsiTheme="minorHAnsi" w:cstheme="minorHAnsi"/>
        </w:rPr>
      </w:pPr>
      <w:r>
        <w:rPr>
          <w:rFonts w:asciiTheme="minorHAnsi" w:eastAsia="MS Mincho" w:hAnsiTheme="minorHAnsi" w:cstheme="minorHAnsi"/>
        </w:rPr>
        <w:t>If shopping basket is not empty then</w:t>
      </w:r>
    </w:p>
    <w:p w:rsidR="008B36B3" w:rsidRDefault="007A478C" w:rsidP="009F4538">
      <w:pPr>
        <w:rPr>
          <w:rFonts w:asciiTheme="minorHAnsi" w:eastAsia="MS Mincho" w:hAnsiTheme="minorHAnsi" w:cstheme="minorHAnsi"/>
        </w:rPr>
      </w:pPr>
      <w:r>
        <w:rPr>
          <w:rFonts w:asciiTheme="minorHAnsi" w:eastAsia="MS Mincho" w:hAnsiTheme="minorHAnsi" w:cstheme="minorHAnsi"/>
        </w:rPr>
        <w:tab/>
      </w:r>
      <w:r w:rsidR="00A00C8B">
        <w:rPr>
          <w:rFonts w:asciiTheme="minorHAnsi" w:eastAsia="MS Mincho" w:hAnsiTheme="minorHAnsi" w:cstheme="minorHAnsi"/>
        </w:rPr>
        <w:t>Get cash tendered</w:t>
      </w:r>
    </w:p>
    <w:p w:rsidR="00A00C8B" w:rsidRDefault="00A00C8B" w:rsidP="009F4538">
      <w:pPr>
        <w:rPr>
          <w:rFonts w:asciiTheme="minorHAnsi" w:eastAsia="MS Mincho" w:hAnsiTheme="minorHAnsi" w:cstheme="minorHAnsi"/>
        </w:rPr>
      </w:pPr>
      <w:r>
        <w:rPr>
          <w:rFonts w:asciiTheme="minorHAnsi" w:eastAsia="MS Mincho" w:hAnsiTheme="minorHAnsi" w:cstheme="minorHAnsi"/>
        </w:rPr>
        <w:tab/>
        <w:t>If cash tendered is equal to or greater than the total sale</w:t>
      </w:r>
      <w:r w:rsidR="00D858B4">
        <w:rPr>
          <w:rFonts w:asciiTheme="minorHAnsi" w:eastAsia="MS Mincho" w:hAnsiTheme="minorHAnsi" w:cstheme="minorHAnsi"/>
        </w:rPr>
        <w:t>s</w:t>
      </w:r>
      <w:r>
        <w:rPr>
          <w:rFonts w:asciiTheme="minorHAnsi" w:eastAsia="MS Mincho" w:hAnsiTheme="minorHAnsi" w:cstheme="minorHAnsi"/>
        </w:rPr>
        <w:t xml:space="preserve"> amount then</w:t>
      </w:r>
    </w:p>
    <w:p w:rsidR="00D858B4" w:rsidRDefault="00D858B4"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Display change if cash tendered is greater than the total sales amount</w:t>
      </w:r>
    </w:p>
    <w:p w:rsidR="00586CC9" w:rsidRDefault="00D858B4"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r>
      <w:r w:rsidR="00586CC9">
        <w:rPr>
          <w:rFonts w:asciiTheme="minorHAnsi" w:eastAsia="MS Mincho" w:hAnsiTheme="minorHAnsi" w:cstheme="minorHAnsi"/>
        </w:rPr>
        <w:t>Update stock inventory</w:t>
      </w:r>
    </w:p>
    <w:p w:rsidR="00D858B4" w:rsidRDefault="00586CC9"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r>
      <w:r w:rsidR="00D858B4">
        <w:rPr>
          <w:rFonts w:asciiTheme="minorHAnsi" w:eastAsia="MS Mincho" w:hAnsiTheme="minorHAnsi" w:cstheme="minorHAnsi"/>
        </w:rPr>
        <w:t>Save transaction to database</w:t>
      </w:r>
    </w:p>
    <w:p w:rsidR="00D858B4" w:rsidRDefault="00D858B4"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r>
      <w:r w:rsidR="00586CC9">
        <w:rPr>
          <w:rFonts w:asciiTheme="minorHAnsi" w:eastAsia="MS Mincho" w:hAnsiTheme="minorHAnsi" w:cstheme="minorHAnsi"/>
        </w:rPr>
        <w:t>P</w:t>
      </w:r>
      <w:r>
        <w:rPr>
          <w:rFonts w:asciiTheme="minorHAnsi" w:eastAsia="MS Mincho" w:hAnsiTheme="minorHAnsi" w:cstheme="minorHAnsi"/>
        </w:rPr>
        <w:t>rint receipt</w:t>
      </w:r>
    </w:p>
    <w:p w:rsidR="00A00C8B" w:rsidRDefault="00A00C8B" w:rsidP="009F4538">
      <w:pPr>
        <w:rPr>
          <w:rFonts w:asciiTheme="minorHAnsi" w:eastAsia="MS Mincho" w:hAnsiTheme="minorHAnsi" w:cstheme="minorHAnsi"/>
        </w:rPr>
      </w:pPr>
      <w:r>
        <w:rPr>
          <w:rFonts w:asciiTheme="minorHAnsi" w:eastAsia="MS Mincho" w:hAnsiTheme="minorHAnsi" w:cstheme="minorHAnsi"/>
        </w:rPr>
        <w:tab/>
        <w:t>Else</w:t>
      </w:r>
    </w:p>
    <w:p w:rsidR="00A00C8B" w:rsidRDefault="00A00C8B"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Display error message</w:t>
      </w:r>
    </w:p>
    <w:p w:rsidR="00A00C8B" w:rsidRDefault="00A00C8B" w:rsidP="009F4538">
      <w:pPr>
        <w:rPr>
          <w:rFonts w:asciiTheme="minorHAnsi" w:eastAsia="MS Mincho" w:hAnsiTheme="minorHAnsi" w:cstheme="minorHAnsi"/>
        </w:rPr>
      </w:pPr>
      <w:r>
        <w:rPr>
          <w:rFonts w:asciiTheme="minorHAnsi" w:eastAsia="MS Mincho" w:hAnsiTheme="minorHAnsi" w:cstheme="minorHAnsi"/>
        </w:rPr>
        <w:tab/>
        <w:t>End If</w:t>
      </w:r>
    </w:p>
    <w:p w:rsidR="008B36B3" w:rsidRDefault="008B36B3" w:rsidP="009F4538">
      <w:pPr>
        <w:rPr>
          <w:rFonts w:asciiTheme="minorHAnsi" w:eastAsia="MS Mincho" w:hAnsiTheme="minorHAnsi" w:cstheme="minorHAnsi"/>
        </w:rPr>
      </w:pPr>
      <w:r>
        <w:rPr>
          <w:rFonts w:asciiTheme="minorHAnsi" w:eastAsia="MS Mincho" w:hAnsiTheme="minorHAnsi" w:cstheme="minorHAnsi"/>
        </w:rPr>
        <w:t>Else</w:t>
      </w:r>
    </w:p>
    <w:p w:rsidR="008B36B3" w:rsidRDefault="008B36B3" w:rsidP="009F4538">
      <w:pPr>
        <w:rPr>
          <w:rFonts w:asciiTheme="minorHAnsi" w:eastAsia="MS Mincho" w:hAnsiTheme="minorHAnsi" w:cstheme="minorHAnsi"/>
        </w:rPr>
      </w:pPr>
      <w:r>
        <w:rPr>
          <w:rFonts w:asciiTheme="minorHAnsi" w:eastAsia="MS Mincho" w:hAnsiTheme="minorHAnsi" w:cstheme="minorHAnsi"/>
        </w:rPr>
        <w:lastRenderedPageBreak/>
        <w:tab/>
        <w:t>Display error message</w:t>
      </w:r>
    </w:p>
    <w:p w:rsidR="008B36B3" w:rsidRPr="002B766D" w:rsidRDefault="008B36B3" w:rsidP="009F4538">
      <w:pPr>
        <w:rPr>
          <w:rFonts w:asciiTheme="minorHAnsi" w:eastAsia="MS Mincho" w:hAnsiTheme="minorHAnsi" w:cstheme="minorHAnsi"/>
        </w:rPr>
      </w:pPr>
      <w:r>
        <w:rPr>
          <w:rFonts w:asciiTheme="minorHAnsi" w:eastAsia="MS Mincho" w:hAnsiTheme="minorHAnsi" w:cstheme="minorHAnsi"/>
        </w:rPr>
        <w:t>End If</w:t>
      </w:r>
    </w:p>
    <w:p w:rsidR="00812779" w:rsidRDefault="00812779" w:rsidP="009F4538">
      <w:pPr>
        <w:rPr>
          <w:rFonts w:asciiTheme="minorHAnsi" w:eastAsia="MS Mincho" w:hAnsiTheme="minorHAnsi" w:cstheme="minorHAnsi"/>
        </w:rPr>
      </w:pPr>
    </w:p>
    <w:p w:rsidR="00CF2FB4" w:rsidRDefault="00CF2FB4" w:rsidP="009F4538">
      <w:pPr>
        <w:rPr>
          <w:rFonts w:asciiTheme="minorHAnsi" w:eastAsia="MS Mincho" w:hAnsiTheme="minorHAnsi" w:cstheme="minorHAnsi"/>
          <w:b/>
        </w:rPr>
      </w:pPr>
      <w:r>
        <w:rPr>
          <w:rFonts w:asciiTheme="minorHAnsi" w:eastAsia="MS Mincho" w:hAnsiTheme="minorHAnsi" w:cstheme="minorHAnsi"/>
          <w:b/>
        </w:rPr>
        <w:t>Use case:</w:t>
      </w:r>
    </w:p>
    <w:p w:rsidR="00CF2FB4" w:rsidRDefault="00CF2FB4" w:rsidP="009F4538">
      <w:pPr>
        <w:rPr>
          <w:rFonts w:asciiTheme="minorHAnsi" w:eastAsia="MS Mincho" w:hAnsiTheme="minorHAnsi" w:cstheme="minorHAnsi"/>
        </w:rPr>
      </w:pPr>
      <w:r>
        <w:rPr>
          <w:rFonts w:asciiTheme="minorHAnsi" w:eastAsia="MS Mincho" w:hAnsiTheme="minorHAnsi" w:cstheme="minorHAnsi"/>
        </w:rPr>
        <w:t>Print receipt</w:t>
      </w:r>
    </w:p>
    <w:p w:rsidR="00025CB3" w:rsidRDefault="00025CB3" w:rsidP="009F4538">
      <w:pPr>
        <w:rPr>
          <w:rFonts w:asciiTheme="minorHAnsi" w:eastAsia="MS Mincho" w:hAnsiTheme="minorHAnsi" w:cstheme="minorHAnsi"/>
          <w:b/>
        </w:rPr>
      </w:pPr>
      <w:r>
        <w:rPr>
          <w:rFonts w:asciiTheme="minorHAnsi" w:eastAsia="MS Mincho" w:hAnsiTheme="minorHAnsi" w:cstheme="minorHAnsi"/>
          <w:b/>
        </w:rPr>
        <w:t>Requirements:</w:t>
      </w:r>
    </w:p>
    <w:p w:rsidR="00025CB3" w:rsidRDefault="00025CB3" w:rsidP="009F4538">
      <w:pPr>
        <w:rPr>
          <w:rFonts w:asciiTheme="minorHAnsi" w:eastAsia="MS Mincho" w:hAnsiTheme="minorHAnsi" w:cstheme="minorHAnsi"/>
        </w:rPr>
      </w:pPr>
      <w:r>
        <w:rPr>
          <w:rFonts w:asciiTheme="minorHAnsi" w:eastAsia="MS Mincho" w:hAnsiTheme="minorHAnsi" w:cstheme="minorHAnsi"/>
        </w:rPr>
        <w:t>A printer is connected to the point of sale device and is available</w:t>
      </w:r>
      <w:r w:rsidR="00962783">
        <w:rPr>
          <w:rFonts w:asciiTheme="minorHAnsi" w:eastAsia="MS Mincho" w:hAnsiTheme="minorHAnsi" w:cstheme="minorHAnsi"/>
        </w:rPr>
        <w:t xml:space="preserve"> and ready</w:t>
      </w:r>
      <w:r>
        <w:rPr>
          <w:rFonts w:asciiTheme="minorHAnsi" w:eastAsia="MS Mincho" w:hAnsiTheme="minorHAnsi" w:cstheme="minorHAnsi"/>
        </w:rPr>
        <w:t xml:space="preserve"> for printing.</w:t>
      </w:r>
    </w:p>
    <w:p w:rsidR="00025CB3" w:rsidRDefault="00C16929" w:rsidP="009F4538">
      <w:pPr>
        <w:rPr>
          <w:rFonts w:asciiTheme="minorHAnsi" w:eastAsia="MS Mincho" w:hAnsiTheme="minorHAnsi" w:cstheme="minorHAnsi"/>
          <w:b/>
        </w:rPr>
      </w:pPr>
      <w:r>
        <w:rPr>
          <w:rFonts w:asciiTheme="minorHAnsi" w:eastAsia="MS Mincho" w:hAnsiTheme="minorHAnsi" w:cstheme="minorHAnsi"/>
          <w:b/>
        </w:rPr>
        <w:t>Pre-conditions:</w:t>
      </w:r>
    </w:p>
    <w:p w:rsidR="00C16929" w:rsidRDefault="002D57EA" w:rsidP="009F4538">
      <w:pPr>
        <w:rPr>
          <w:rFonts w:asciiTheme="minorHAnsi" w:eastAsia="MS Mincho" w:hAnsiTheme="minorHAnsi" w:cstheme="minorHAnsi"/>
        </w:rPr>
      </w:pPr>
      <w:r>
        <w:rPr>
          <w:rFonts w:asciiTheme="minorHAnsi" w:eastAsia="MS Mincho" w:hAnsiTheme="minorHAnsi" w:cstheme="minorHAnsi"/>
        </w:rPr>
        <w:t>[1] Stock inventory is updated.</w:t>
      </w:r>
    </w:p>
    <w:p w:rsidR="002D57EA" w:rsidRDefault="002D57EA" w:rsidP="009F4538">
      <w:pPr>
        <w:rPr>
          <w:rFonts w:asciiTheme="minorHAnsi" w:eastAsia="MS Mincho" w:hAnsiTheme="minorHAnsi" w:cstheme="minorHAnsi"/>
        </w:rPr>
      </w:pPr>
      <w:r>
        <w:rPr>
          <w:rFonts w:asciiTheme="minorHAnsi" w:eastAsia="MS Mincho" w:hAnsiTheme="minorHAnsi" w:cstheme="minorHAnsi"/>
        </w:rPr>
        <w:t>[2] Cash payment is received.</w:t>
      </w:r>
    </w:p>
    <w:p w:rsidR="002D57EA" w:rsidRDefault="002D57EA" w:rsidP="009F4538">
      <w:pPr>
        <w:rPr>
          <w:rFonts w:asciiTheme="minorHAnsi" w:eastAsia="MS Mincho" w:hAnsiTheme="minorHAnsi" w:cstheme="minorHAnsi"/>
        </w:rPr>
      </w:pPr>
      <w:r>
        <w:rPr>
          <w:rFonts w:asciiTheme="minorHAnsi" w:eastAsia="MS Mincho" w:hAnsiTheme="minorHAnsi" w:cstheme="minorHAnsi"/>
        </w:rPr>
        <w:t>[3] Sale transaction is saved to the database.</w:t>
      </w:r>
    </w:p>
    <w:p w:rsidR="002D57EA" w:rsidRDefault="002D57EA" w:rsidP="009F4538">
      <w:pPr>
        <w:rPr>
          <w:rFonts w:asciiTheme="minorHAnsi" w:eastAsia="MS Mincho" w:hAnsiTheme="minorHAnsi" w:cstheme="minorHAnsi"/>
          <w:b/>
        </w:rPr>
      </w:pPr>
      <w:r>
        <w:rPr>
          <w:rFonts w:asciiTheme="minorHAnsi" w:eastAsia="MS Mincho" w:hAnsiTheme="minorHAnsi" w:cstheme="minorHAnsi"/>
          <w:b/>
        </w:rPr>
        <w:t>Post-conditions:</w:t>
      </w:r>
    </w:p>
    <w:p w:rsidR="002D57EA" w:rsidRDefault="002D57EA" w:rsidP="009F4538">
      <w:pPr>
        <w:rPr>
          <w:rFonts w:asciiTheme="minorHAnsi" w:eastAsia="MS Mincho" w:hAnsiTheme="minorHAnsi" w:cstheme="minorHAnsi"/>
        </w:rPr>
      </w:pPr>
      <w:r>
        <w:rPr>
          <w:rFonts w:asciiTheme="minorHAnsi" w:eastAsia="MS Mincho" w:hAnsiTheme="minorHAnsi" w:cstheme="minorHAnsi"/>
        </w:rPr>
        <w:t>A receipt is printed.</w:t>
      </w:r>
    </w:p>
    <w:p w:rsidR="002D57EA" w:rsidRDefault="002D57EA" w:rsidP="009F4538">
      <w:pPr>
        <w:rPr>
          <w:rFonts w:asciiTheme="minorHAnsi" w:eastAsia="MS Mincho" w:hAnsiTheme="minorHAnsi" w:cstheme="minorHAnsi"/>
        </w:rPr>
      </w:pPr>
      <w:r>
        <w:rPr>
          <w:rFonts w:asciiTheme="minorHAnsi" w:eastAsia="MS Mincho" w:hAnsiTheme="minorHAnsi" w:cstheme="minorHAnsi"/>
          <w:b/>
        </w:rPr>
        <w:t>Invariants:</w:t>
      </w:r>
    </w:p>
    <w:p w:rsidR="002D57EA" w:rsidRDefault="00536301" w:rsidP="009F4538">
      <w:pPr>
        <w:rPr>
          <w:rFonts w:asciiTheme="minorHAnsi" w:eastAsia="MS Mincho" w:hAnsiTheme="minorHAnsi" w:cstheme="minorHAnsi"/>
        </w:rPr>
      </w:pPr>
      <w:r>
        <w:rPr>
          <w:rFonts w:asciiTheme="minorHAnsi" w:eastAsia="MS Mincho" w:hAnsiTheme="minorHAnsi" w:cstheme="minorHAnsi"/>
        </w:rPr>
        <w:t>[1] Sale transaction has failed.</w:t>
      </w:r>
    </w:p>
    <w:p w:rsidR="00536301" w:rsidRDefault="00536301" w:rsidP="009F4538">
      <w:pPr>
        <w:rPr>
          <w:rFonts w:asciiTheme="minorHAnsi" w:eastAsia="MS Mincho" w:hAnsiTheme="minorHAnsi" w:cstheme="minorHAnsi"/>
        </w:rPr>
      </w:pPr>
      <w:r>
        <w:rPr>
          <w:rFonts w:asciiTheme="minorHAnsi" w:eastAsia="MS Mincho" w:hAnsiTheme="minorHAnsi" w:cstheme="minorHAnsi"/>
        </w:rPr>
        <w:t>[2] No printer is connected or available for printing the receipt.</w:t>
      </w:r>
    </w:p>
    <w:p w:rsidR="000C2DF6" w:rsidRDefault="000C2DF6" w:rsidP="009F4538">
      <w:pPr>
        <w:rPr>
          <w:rFonts w:asciiTheme="minorHAnsi" w:eastAsia="MS Mincho" w:hAnsiTheme="minorHAnsi" w:cstheme="minorHAnsi"/>
        </w:rPr>
      </w:pPr>
      <w:r>
        <w:rPr>
          <w:rFonts w:asciiTheme="minorHAnsi" w:eastAsia="MS Mincho" w:hAnsiTheme="minorHAnsi" w:cstheme="minorHAnsi"/>
          <w:b/>
        </w:rPr>
        <w:t>Scenario:</w:t>
      </w:r>
    </w:p>
    <w:p w:rsidR="000C2DF6" w:rsidRDefault="00E0346F" w:rsidP="009F4538">
      <w:pPr>
        <w:rPr>
          <w:rFonts w:asciiTheme="minorHAnsi" w:eastAsia="MS Mincho" w:hAnsiTheme="minorHAnsi" w:cstheme="minorHAnsi"/>
        </w:rPr>
      </w:pPr>
      <w:r>
        <w:rPr>
          <w:rFonts w:asciiTheme="minorHAnsi" w:eastAsia="MS Mincho" w:hAnsiTheme="minorHAnsi" w:cstheme="minorHAnsi"/>
        </w:rPr>
        <w:t>If sales transaction has been successfully committed then</w:t>
      </w:r>
    </w:p>
    <w:p w:rsidR="00E0346F" w:rsidRDefault="00E0346F" w:rsidP="009F4538">
      <w:pPr>
        <w:rPr>
          <w:rFonts w:asciiTheme="minorHAnsi" w:eastAsia="MS Mincho" w:hAnsiTheme="minorHAnsi" w:cstheme="minorHAnsi"/>
        </w:rPr>
      </w:pPr>
      <w:r>
        <w:rPr>
          <w:rFonts w:asciiTheme="minorHAnsi" w:eastAsia="MS Mincho" w:hAnsiTheme="minorHAnsi" w:cstheme="minorHAnsi"/>
        </w:rPr>
        <w:tab/>
        <w:t>If printer job is ready then</w:t>
      </w:r>
    </w:p>
    <w:p w:rsidR="00E0346F" w:rsidRDefault="00E0346F"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Send print job to printer</w:t>
      </w:r>
    </w:p>
    <w:p w:rsidR="00E0346F" w:rsidRDefault="00E0346F" w:rsidP="009F4538">
      <w:pPr>
        <w:rPr>
          <w:rFonts w:asciiTheme="minorHAnsi" w:eastAsia="MS Mincho" w:hAnsiTheme="minorHAnsi" w:cstheme="minorHAnsi"/>
        </w:rPr>
      </w:pPr>
      <w:r>
        <w:rPr>
          <w:rFonts w:asciiTheme="minorHAnsi" w:eastAsia="MS Mincho" w:hAnsiTheme="minorHAnsi" w:cstheme="minorHAnsi"/>
        </w:rPr>
        <w:tab/>
        <w:t>Else</w:t>
      </w:r>
    </w:p>
    <w:p w:rsidR="00E0346F" w:rsidRDefault="00E0346F" w:rsidP="009F4538">
      <w:pPr>
        <w:rPr>
          <w:rFonts w:asciiTheme="minorHAnsi" w:eastAsia="MS Mincho" w:hAnsiTheme="minorHAnsi" w:cstheme="minorHAnsi"/>
        </w:rPr>
      </w:pPr>
      <w:r>
        <w:rPr>
          <w:rFonts w:asciiTheme="minorHAnsi" w:eastAsia="MS Mincho" w:hAnsiTheme="minorHAnsi" w:cstheme="minorHAnsi"/>
        </w:rPr>
        <w:tab/>
      </w:r>
      <w:r>
        <w:rPr>
          <w:rFonts w:asciiTheme="minorHAnsi" w:eastAsia="MS Mincho" w:hAnsiTheme="minorHAnsi" w:cstheme="minorHAnsi"/>
        </w:rPr>
        <w:tab/>
        <w:t>Display error message</w:t>
      </w:r>
    </w:p>
    <w:p w:rsidR="00E0346F" w:rsidRDefault="00E0346F" w:rsidP="009F4538">
      <w:pPr>
        <w:rPr>
          <w:rFonts w:asciiTheme="minorHAnsi" w:eastAsia="MS Mincho" w:hAnsiTheme="minorHAnsi" w:cstheme="minorHAnsi"/>
        </w:rPr>
      </w:pPr>
      <w:r>
        <w:rPr>
          <w:rFonts w:asciiTheme="minorHAnsi" w:eastAsia="MS Mincho" w:hAnsiTheme="minorHAnsi" w:cstheme="minorHAnsi"/>
        </w:rPr>
        <w:tab/>
        <w:t>End If</w:t>
      </w:r>
    </w:p>
    <w:p w:rsidR="00E0346F" w:rsidRDefault="00E0346F" w:rsidP="009F4538">
      <w:pPr>
        <w:rPr>
          <w:rFonts w:asciiTheme="minorHAnsi" w:eastAsia="MS Mincho" w:hAnsiTheme="minorHAnsi" w:cstheme="minorHAnsi"/>
        </w:rPr>
      </w:pPr>
      <w:r>
        <w:rPr>
          <w:rFonts w:asciiTheme="minorHAnsi" w:eastAsia="MS Mincho" w:hAnsiTheme="minorHAnsi" w:cstheme="minorHAnsi"/>
        </w:rPr>
        <w:t>Else</w:t>
      </w:r>
    </w:p>
    <w:p w:rsidR="00E0346F" w:rsidRDefault="00E0346F" w:rsidP="009F4538">
      <w:pPr>
        <w:rPr>
          <w:rFonts w:asciiTheme="minorHAnsi" w:eastAsia="MS Mincho" w:hAnsiTheme="minorHAnsi" w:cstheme="minorHAnsi"/>
        </w:rPr>
      </w:pPr>
      <w:r>
        <w:rPr>
          <w:rFonts w:asciiTheme="minorHAnsi" w:eastAsia="MS Mincho" w:hAnsiTheme="minorHAnsi" w:cstheme="minorHAnsi"/>
        </w:rPr>
        <w:tab/>
        <w:t>Display error message</w:t>
      </w:r>
    </w:p>
    <w:p w:rsidR="00E0346F" w:rsidRPr="000C2DF6" w:rsidRDefault="00E0346F" w:rsidP="009F4538">
      <w:pPr>
        <w:rPr>
          <w:rFonts w:asciiTheme="minorHAnsi" w:eastAsia="MS Mincho" w:hAnsiTheme="minorHAnsi" w:cstheme="minorHAnsi"/>
        </w:rPr>
      </w:pPr>
      <w:r>
        <w:rPr>
          <w:rFonts w:asciiTheme="minorHAnsi" w:eastAsia="MS Mincho" w:hAnsiTheme="minorHAnsi" w:cstheme="minorHAnsi"/>
        </w:rPr>
        <w:t>End If</w:t>
      </w:r>
    </w:p>
    <w:p w:rsidR="00812779" w:rsidRDefault="00812779" w:rsidP="009F4538">
      <w:pPr>
        <w:rPr>
          <w:rFonts w:asciiTheme="minorHAnsi" w:eastAsia="MS Mincho" w:hAnsiTheme="minorHAnsi" w:cstheme="minorHAnsi"/>
        </w:rPr>
      </w:pPr>
    </w:p>
    <w:p w:rsidR="00CC7C4B" w:rsidRDefault="00CC7C4B" w:rsidP="009F4538">
      <w:pPr>
        <w:rPr>
          <w:rFonts w:asciiTheme="minorHAnsi" w:eastAsia="MS Mincho" w:hAnsiTheme="minorHAnsi" w:cstheme="minorHAnsi"/>
        </w:rPr>
      </w:pPr>
    </w:p>
    <w:p w:rsidR="00CC7C4B" w:rsidRDefault="00CC7C4B" w:rsidP="009F4538">
      <w:pPr>
        <w:rPr>
          <w:rFonts w:asciiTheme="minorHAnsi" w:eastAsia="MS Mincho" w:hAnsiTheme="minorHAnsi" w:cstheme="minorHAnsi"/>
        </w:rPr>
      </w:pPr>
    </w:p>
    <w:p w:rsidR="009B33FE" w:rsidRPr="002D2FA1" w:rsidRDefault="002D2FA1" w:rsidP="009F4538">
      <w:pPr>
        <w:rPr>
          <w:rFonts w:asciiTheme="minorHAnsi" w:eastAsia="MS Mincho" w:hAnsiTheme="minorHAnsi" w:cstheme="minorHAnsi"/>
          <w:b/>
        </w:rPr>
      </w:pPr>
      <w:r>
        <w:rPr>
          <w:rFonts w:asciiTheme="minorHAnsi" w:eastAsia="MS Mincho" w:hAnsiTheme="minorHAnsi" w:cstheme="minorHAnsi"/>
          <w:b/>
        </w:rPr>
        <w:lastRenderedPageBreak/>
        <w:t>Class Diagram: POS-Pi Application</w:t>
      </w:r>
      <w:r w:rsidR="009B33FE">
        <w:rPr>
          <w:rFonts w:asciiTheme="minorHAnsi" w:eastAsia="MS Mincho" w:hAnsiTheme="minorHAnsi" w:cstheme="minorHAnsi"/>
          <w:b/>
        </w:rPr>
        <w:t xml:space="preserve"> (with attributes and methods)</w:t>
      </w:r>
    </w:p>
    <w:p w:rsidR="00CC7C4B" w:rsidRDefault="00CC7C4B" w:rsidP="009F4538">
      <w:pPr>
        <w:rPr>
          <w:rFonts w:asciiTheme="minorHAnsi" w:eastAsia="MS Mincho" w:hAnsiTheme="minorHAnsi" w:cstheme="minorHAnsi"/>
        </w:rPr>
      </w:pPr>
      <w:r>
        <w:rPr>
          <w:rFonts w:asciiTheme="minorHAnsi" w:eastAsia="MS Mincho" w:hAnsiTheme="minorHAnsi" w:cstheme="minorHAnsi"/>
          <w:noProof/>
          <w:lang w:val="en-GB" w:eastAsia="en-GB" w:bidi="ar-SA"/>
        </w:rPr>
        <w:drawing>
          <wp:inline distT="0" distB="0" distL="0" distR="0">
            <wp:extent cx="7778650" cy="59052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7782809" cy="5908406"/>
                    </a:xfrm>
                    <a:prstGeom prst="rect">
                      <a:avLst/>
                    </a:prstGeom>
                  </pic:spPr>
                </pic:pic>
              </a:graphicData>
            </a:graphic>
          </wp:inline>
        </w:drawing>
      </w:r>
    </w:p>
    <w:p w:rsidR="00CC7C4B" w:rsidRDefault="00CC7C4B" w:rsidP="00CC7C4B">
      <w:pPr>
        <w:rPr>
          <w:rFonts w:asciiTheme="minorHAnsi" w:eastAsia="MS Mincho" w:hAnsiTheme="minorHAnsi" w:cstheme="minorHAnsi"/>
        </w:rPr>
      </w:pPr>
      <w:r>
        <w:rPr>
          <w:rFonts w:asciiTheme="minorHAnsi" w:eastAsia="MS Mincho" w:hAnsiTheme="minorHAnsi" w:cstheme="minorHAnsi"/>
        </w:rPr>
        <w:t>Diagram created with ArgoUML (</w:t>
      </w:r>
      <w:r w:rsidRPr="00A70D37">
        <w:rPr>
          <w:rFonts w:asciiTheme="minorHAnsi" w:eastAsia="MS Mincho" w:hAnsiTheme="minorHAnsi" w:cstheme="minorHAnsi"/>
        </w:rPr>
        <w:t>http://sourceforge.net/projects/argouml/</w:t>
      </w:r>
      <w:r>
        <w:rPr>
          <w:rFonts w:asciiTheme="minorHAnsi" w:eastAsia="MS Mincho" w:hAnsiTheme="minorHAnsi" w:cstheme="minorHAnsi"/>
        </w:rPr>
        <w:t>)</w:t>
      </w:r>
    </w:p>
    <w:p w:rsidR="00387E65" w:rsidRPr="00387E65" w:rsidRDefault="00387E65" w:rsidP="00D7248A">
      <w:pPr>
        <w:rPr>
          <w:rFonts w:asciiTheme="minorHAnsi" w:eastAsia="MS Mincho" w:hAnsiTheme="minorHAnsi" w:cstheme="minorHAnsi"/>
        </w:rPr>
      </w:pPr>
      <w:r w:rsidRPr="00387E65">
        <w:rPr>
          <w:rFonts w:asciiTheme="minorHAnsi" w:eastAsia="MS Mincho" w:hAnsiTheme="minorHAnsi" w:cstheme="minorHAnsi"/>
        </w:rPr>
        <w:t xml:space="preserve">Jason E. Robbins, nd. </w:t>
      </w:r>
      <w:proofErr w:type="gramStart"/>
      <w:r w:rsidRPr="00387E65">
        <w:rPr>
          <w:rFonts w:asciiTheme="minorHAnsi" w:eastAsia="MS Mincho" w:hAnsiTheme="minorHAnsi" w:cstheme="minorHAnsi"/>
        </w:rPr>
        <w:t>ArgoUML.</w:t>
      </w:r>
      <w:proofErr w:type="gramEnd"/>
      <w:r w:rsidRPr="00387E65">
        <w:rPr>
          <w:rFonts w:asciiTheme="minorHAnsi" w:eastAsia="MS Mincho" w:hAnsiTheme="minorHAnsi" w:cstheme="minorHAnsi"/>
        </w:rPr>
        <w:t xml:space="preserve"> </w:t>
      </w:r>
      <w:r w:rsidR="00DA3466">
        <w:rPr>
          <w:rFonts w:asciiTheme="minorHAnsi" w:eastAsia="MS Mincho" w:hAnsiTheme="minorHAnsi" w:cstheme="minorHAnsi"/>
        </w:rPr>
        <w:t>[</w:t>
      </w:r>
      <w:proofErr w:type="gramStart"/>
      <w:r w:rsidRPr="00387E65">
        <w:rPr>
          <w:rFonts w:asciiTheme="minorHAnsi" w:eastAsia="MS Mincho" w:hAnsiTheme="minorHAnsi" w:cstheme="minorHAnsi"/>
        </w:rPr>
        <w:t>computer</w:t>
      </w:r>
      <w:proofErr w:type="gramEnd"/>
      <w:r w:rsidRPr="00387E65">
        <w:rPr>
          <w:rFonts w:asciiTheme="minorHAnsi" w:eastAsia="MS Mincho" w:hAnsiTheme="minorHAnsi" w:cstheme="minorHAnsi"/>
        </w:rPr>
        <w:t xml:space="preserve"> program</w:t>
      </w:r>
      <w:r w:rsidR="00DA3466">
        <w:rPr>
          <w:rFonts w:asciiTheme="minorHAnsi" w:eastAsia="MS Mincho" w:hAnsiTheme="minorHAnsi" w:cstheme="minorHAnsi"/>
        </w:rPr>
        <w:t>]</w:t>
      </w:r>
      <w:r w:rsidRPr="00387E65">
        <w:rPr>
          <w:rFonts w:asciiTheme="minorHAnsi" w:eastAsia="MS Mincho" w:hAnsiTheme="minorHAnsi" w:cstheme="minorHAnsi"/>
        </w:rPr>
        <w:t>. Tigris.org. [April 29, 2015].</w:t>
      </w:r>
    </w:p>
    <w:p w:rsidR="0014280A" w:rsidRDefault="00D7248A" w:rsidP="00D7248A">
      <w:pPr>
        <w:rPr>
          <w:rFonts w:asciiTheme="minorHAnsi" w:eastAsia="MS Mincho" w:hAnsiTheme="minorHAnsi" w:cstheme="minorHAnsi"/>
          <w:b/>
        </w:rPr>
      </w:pPr>
      <w:r>
        <w:rPr>
          <w:rFonts w:asciiTheme="minorHAnsi" w:eastAsia="MS Mincho" w:hAnsiTheme="minorHAnsi" w:cstheme="minorHAnsi"/>
          <w:b/>
        </w:rPr>
        <w:lastRenderedPageBreak/>
        <w:t>Class Diagram: POS-Pi Application (without attributes and methods)</w:t>
      </w:r>
    </w:p>
    <w:p w:rsidR="00D051F2" w:rsidRDefault="00D051F2" w:rsidP="00D7248A">
      <w:pPr>
        <w:rPr>
          <w:rFonts w:asciiTheme="minorHAnsi" w:eastAsia="MS Mincho" w:hAnsiTheme="minorHAnsi" w:cstheme="minorHAnsi"/>
          <w:b/>
        </w:rPr>
      </w:pPr>
    </w:p>
    <w:p w:rsidR="00D051F2" w:rsidRPr="002D2FA1" w:rsidRDefault="00D051F2" w:rsidP="00D7248A">
      <w:pPr>
        <w:rPr>
          <w:rFonts w:asciiTheme="minorHAnsi" w:eastAsia="MS Mincho" w:hAnsiTheme="minorHAnsi" w:cstheme="minorHAnsi"/>
          <w:b/>
        </w:rPr>
      </w:pPr>
    </w:p>
    <w:p w:rsidR="00D7248A" w:rsidRDefault="00D7248A" w:rsidP="0014280A">
      <w:pPr>
        <w:jc w:val="center"/>
        <w:rPr>
          <w:rFonts w:asciiTheme="minorHAnsi" w:eastAsia="MS Mincho" w:hAnsiTheme="minorHAnsi" w:cstheme="minorHAnsi"/>
          <w:b/>
          <w:sz w:val="22"/>
          <w:szCs w:val="22"/>
        </w:rPr>
      </w:pPr>
      <w:r>
        <w:rPr>
          <w:rFonts w:asciiTheme="minorHAnsi" w:eastAsia="MS Mincho" w:hAnsiTheme="minorHAnsi" w:cstheme="minorHAnsi"/>
          <w:b/>
          <w:noProof/>
          <w:sz w:val="22"/>
          <w:szCs w:val="22"/>
          <w:lang w:val="en-GB" w:eastAsia="en-GB" w:bidi="ar-SA"/>
        </w:rPr>
        <w:drawing>
          <wp:inline distT="0" distB="0" distL="0" distR="0">
            <wp:extent cx="6424114" cy="52904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NoAttr.png"/>
                    <pic:cNvPicPr/>
                  </pic:nvPicPr>
                  <pic:blipFill>
                    <a:blip r:embed="rId26">
                      <a:extLst>
                        <a:ext uri="{28A0092B-C50C-407E-A947-70E740481C1C}">
                          <a14:useLocalDpi xmlns:a14="http://schemas.microsoft.com/office/drawing/2010/main" val="0"/>
                        </a:ext>
                      </a:extLst>
                    </a:blip>
                    <a:stretch>
                      <a:fillRect/>
                    </a:stretch>
                  </pic:blipFill>
                  <pic:spPr>
                    <a:xfrm>
                      <a:off x="0" y="0"/>
                      <a:ext cx="6428169" cy="5293796"/>
                    </a:xfrm>
                    <a:prstGeom prst="rect">
                      <a:avLst/>
                    </a:prstGeom>
                  </pic:spPr>
                </pic:pic>
              </a:graphicData>
            </a:graphic>
          </wp:inline>
        </w:drawing>
      </w:r>
    </w:p>
    <w:p w:rsidR="0014280A" w:rsidRDefault="0014280A" w:rsidP="009F4538">
      <w:pPr>
        <w:rPr>
          <w:rFonts w:asciiTheme="minorHAnsi" w:eastAsia="MS Mincho" w:hAnsiTheme="minorHAnsi" w:cstheme="minorHAnsi"/>
          <w:b/>
          <w:sz w:val="22"/>
          <w:szCs w:val="22"/>
        </w:rPr>
      </w:pPr>
    </w:p>
    <w:p w:rsidR="0014280A" w:rsidRDefault="0014280A" w:rsidP="009F4538">
      <w:pPr>
        <w:rPr>
          <w:rFonts w:asciiTheme="minorHAnsi" w:eastAsia="MS Mincho" w:hAnsiTheme="minorHAnsi" w:cstheme="minorHAnsi"/>
          <w:b/>
          <w:sz w:val="22"/>
          <w:szCs w:val="22"/>
        </w:rPr>
      </w:pPr>
    </w:p>
    <w:p w:rsidR="00D051F2" w:rsidRDefault="00D051F2" w:rsidP="00F156F7">
      <w:pPr>
        <w:rPr>
          <w:rFonts w:asciiTheme="minorHAnsi" w:eastAsia="MS Mincho" w:hAnsiTheme="minorHAnsi" w:cstheme="minorHAnsi"/>
        </w:rPr>
      </w:pPr>
    </w:p>
    <w:p w:rsidR="00D051F2" w:rsidRDefault="00D051F2" w:rsidP="00F156F7">
      <w:pPr>
        <w:rPr>
          <w:rFonts w:asciiTheme="minorHAnsi" w:eastAsia="MS Mincho" w:hAnsiTheme="minorHAnsi" w:cstheme="minorHAnsi"/>
        </w:rPr>
      </w:pPr>
    </w:p>
    <w:p w:rsidR="00D051F2" w:rsidRDefault="00D051F2" w:rsidP="00F156F7">
      <w:pPr>
        <w:rPr>
          <w:rFonts w:asciiTheme="minorHAnsi" w:eastAsia="MS Mincho" w:hAnsiTheme="minorHAnsi" w:cstheme="minorHAnsi"/>
        </w:rPr>
      </w:pPr>
    </w:p>
    <w:p w:rsidR="00D051F2" w:rsidRDefault="00D051F2" w:rsidP="00F156F7">
      <w:pPr>
        <w:rPr>
          <w:rFonts w:asciiTheme="minorHAnsi" w:eastAsia="MS Mincho" w:hAnsiTheme="minorHAnsi" w:cstheme="minorHAnsi"/>
        </w:rPr>
      </w:pPr>
    </w:p>
    <w:p w:rsidR="00F156F7" w:rsidRDefault="00F156F7" w:rsidP="00F156F7">
      <w:pPr>
        <w:rPr>
          <w:rFonts w:asciiTheme="minorHAnsi" w:eastAsia="MS Mincho" w:hAnsiTheme="minorHAnsi" w:cstheme="minorHAnsi"/>
        </w:rPr>
      </w:pPr>
      <w:r>
        <w:rPr>
          <w:rFonts w:asciiTheme="minorHAnsi" w:eastAsia="MS Mincho" w:hAnsiTheme="minorHAnsi" w:cstheme="minorHAnsi"/>
        </w:rPr>
        <w:t>Diagram created with ArgoUML (</w:t>
      </w:r>
      <w:hyperlink r:id="rId27" w:history="1">
        <w:r w:rsidR="00007972" w:rsidRPr="00385B46">
          <w:rPr>
            <w:rStyle w:val="Hyperlink"/>
            <w:rFonts w:asciiTheme="minorHAnsi" w:eastAsia="MS Mincho" w:hAnsiTheme="minorHAnsi" w:cstheme="minorHAnsi"/>
          </w:rPr>
          <w:t>http://sourceforge.net/projects/argouml/</w:t>
        </w:r>
      </w:hyperlink>
      <w:r>
        <w:rPr>
          <w:rFonts w:asciiTheme="minorHAnsi" w:eastAsia="MS Mincho" w:hAnsiTheme="minorHAnsi" w:cstheme="minorHAnsi"/>
        </w:rPr>
        <w:t>)</w:t>
      </w:r>
    </w:p>
    <w:p w:rsidR="006447C0" w:rsidRPr="00B72D63" w:rsidRDefault="00B72D63" w:rsidP="005E1CDC">
      <w:pPr>
        <w:rPr>
          <w:rFonts w:asciiTheme="minorHAnsi" w:eastAsia="MS Mincho" w:hAnsiTheme="minorHAnsi" w:cs="Arial"/>
          <w:sz w:val="22"/>
          <w:szCs w:val="22"/>
        </w:rPr>
      </w:pPr>
      <w:r w:rsidRPr="00B72D63">
        <w:rPr>
          <w:rFonts w:asciiTheme="minorHAnsi" w:eastAsia="MS Mincho" w:hAnsiTheme="minorHAnsi" w:cs="Arial"/>
          <w:sz w:val="22"/>
          <w:szCs w:val="22"/>
        </w:rPr>
        <w:t xml:space="preserve">Jason E. Robbins, nd. </w:t>
      </w:r>
      <w:proofErr w:type="gramStart"/>
      <w:r w:rsidRPr="00B72D63">
        <w:rPr>
          <w:rFonts w:asciiTheme="minorHAnsi" w:eastAsia="MS Mincho" w:hAnsiTheme="minorHAnsi" w:cs="Arial"/>
          <w:sz w:val="22"/>
          <w:szCs w:val="22"/>
        </w:rPr>
        <w:t>ArgoUML.</w:t>
      </w:r>
      <w:proofErr w:type="gramEnd"/>
      <w:r w:rsidRPr="00B72D63">
        <w:rPr>
          <w:rFonts w:asciiTheme="minorHAnsi" w:eastAsia="MS Mincho" w:hAnsiTheme="minorHAnsi" w:cs="Arial"/>
          <w:sz w:val="22"/>
          <w:szCs w:val="22"/>
        </w:rPr>
        <w:t xml:space="preserve"> </w:t>
      </w:r>
      <w:r w:rsidR="00DA3466">
        <w:rPr>
          <w:rFonts w:asciiTheme="minorHAnsi" w:eastAsia="MS Mincho" w:hAnsiTheme="minorHAnsi" w:cs="Arial"/>
          <w:sz w:val="22"/>
          <w:szCs w:val="22"/>
        </w:rPr>
        <w:t>[</w:t>
      </w:r>
      <w:proofErr w:type="gramStart"/>
      <w:r w:rsidRPr="00B72D63">
        <w:rPr>
          <w:rFonts w:asciiTheme="minorHAnsi" w:eastAsia="MS Mincho" w:hAnsiTheme="minorHAnsi" w:cs="Arial"/>
          <w:sz w:val="22"/>
          <w:szCs w:val="22"/>
        </w:rPr>
        <w:t>computer</w:t>
      </w:r>
      <w:proofErr w:type="gramEnd"/>
      <w:r w:rsidRPr="00B72D63">
        <w:rPr>
          <w:rFonts w:asciiTheme="minorHAnsi" w:eastAsia="MS Mincho" w:hAnsiTheme="minorHAnsi" w:cs="Arial"/>
          <w:sz w:val="22"/>
          <w:szCs w:val="22"/>
        </w:rPr>
        <w:t xml:space="preserve"> program</w:t>
      </w:r>
      <w:r w:rsidR="00DA3466">
        <w:rPr>
          <w:rFonts w:asciiTheme="minorHAnsi" w:eastAsia="MS Mincho" w:hAnsiTheme="minorHAnsi" w:cs="Arial"/>
          <w:sz w:val="22"/>
          <w:szCs w:val="22"/>
        </w:rPr>
        <w:t>]</w:t>
      </w:r>
      <w:r w:rsidRPr="00B72D63">
        <w:rPr>
          <w:rFonts w:asciiTheme="minorHAnsi" w:eastAsia="MS Mincho" w:hAnsiTheme="minorHAnsi" w:cs="Arial"/>
          <w:sz w:val="22"/>
          <w:szCs w:val="22"/>
        </w:rPr>
        <w:t>. Tigris.org. [April 29, 2015].</w:t>
      </w:r>
    </w:p>
    <w:p w:rsidR="005E1CDC" w:rsidRPr="00BF41C9" w:rsidRDefault="005E1CDC" w:rsidP="005E1CDC">
      <w:pPr>
        <w:rPr>
          <w:rFonts w:asciiTheme="minorHAnsi" w:eastAsia="MS Mincho" w:hAnsiTheme="minorHAnsi" w:cs="Arial"/>
          <w:b/>
          <w:sz w:val="22"/>
          <w:szCs w:val="22"/>
        </w:rPr>
      </w:pPr>
      <w:r>
        <w:rPr>
          <w:rFonts w:asciiTheme="minorHAnsi" w:eastAsia="MS Mincho" w:hAnsiTheme="minorHAnsi" w:cs="Arial"/>
          <w:b/>
          <w:sz w:val="22"/>
          <w:szCs w:val="22"/>
        </w:rPr>
        <w:lastRenderedPageBreak/>
        <w:t>**********************************</w:t>
      </w:r>
      <w:r w:rsidRPr="00F97848">
        <w:rPr>
          <w:rFonts w:asciiTheme="minorHAnsi" w:eastAsia="MS Mincho" w:hAnsiTheme="minorHAnsi" w:cs="Arial"/>
          <w:b/>
          <w:sz w:val="24"/>
          <w:szCs w:val="24"/>
        </w:rPr>
        <w:t>Author note:</w:t>
      </w:r>
      <w:r>
        <w:rPr>
          <w:rFonts w:asciiTheme="minorHAnsi" w:eastAsia="MS Mincho" w:hAnsiTheme="minorHAnsi" w:cs="Arial"/>
          <w:b/>
          <w:sz w:val="22"/>
          <w:szCs w:val="22"/>
        </w:rPr>
        <w:t>*************************************</w:t>
      </w:r>
    </w:p>
    <w:p w:rsidR="0000690C" w:rsidRDefault="0000690C" w:rsidP="005E1CDC">
      <w:pPr>
        <w:rPr>
          <w:rFonts w:asciiTheme="minorHAnsi" w:eastAsia="MS Mincho" w:hAnsiTheme="minorHAnsi" w:cstheme="minorHAnsi"/>
        </w:rPr>
      </w:pPr>
    </w:p>
    <w:p w:rsidR="005E1CDC" w:rsidRPr="00FB7D97" w:rsidRDefault="005E1CDC" w:rsidP="005E1CDC">
      <w:pPr>
        <w:rPr>
          <w:rFonts w:asciiTheme="minorHAnsi" w:eastAsia="MS Mincho" w:hAnsiTheme="minorHAnsi" w:cstheme="minorHAnsi"/>
        </w:rPr>
      </w:pPr>
      <w:r>
        <w:rPr>
          <w:rFonts w:asciiTheme="minorHAnsi" w:eastAsia="MS Mincho" w:hAnsiTheme="minorHAnsi" w:cstheme="minorHAnsi"/>
        </w:rPr>
        <w:t xml:space="preserve">The </w:t>
      </w:r>
      <w:r w:rsidRPr="00FB7D97">
        <w:rPr>
          <w:rFonts w:asciiTheme="minorHAnsi" w:eastAsia="MS Mincho" w:hAnsiTheme="minorHAnsi" w:cstheme="minorHAnsi"/>
          <w:b/>
        </w:rPr>
        <w:t>POS-Pi</w:t>
      </w:r>
      <w:r>
        <w:rPr>
          <w:rFonts w:asciiTheme="minorHAnsi" w:eastAsia="MS Mincho" w:hAnsiTheme="minorHAnsi" w:cstheme="minorHAnsi"/>
        </w:rPr>
        <w:t xml:space="preserve"> application is a Point-of-Sale application </w:t>
      </w:r>
      <w:r w:rsidR="007662FB">
        <w:rPr>
          <w:rFonts w:asciiTheme="minorHAnsi" w:eastAsia="MS Mincho" w:hAnsiTheme="minorHAnsi" w:cstheme="minorHAnsi"/>
        </w:rPr>
        <w:t xml:space="preserve">(fully </w:t>
      </w:r>
      <w:r w:rsidR="00137078">
        <w:rPr>
          <w:rFonts w:asciiTheme="minorHAnsi" w:eastAsia="MS Mincho" w:hAnsiTheme="minorHAnsi" w:cstheme="minorHAnsi"/>
        </w:rPr>
        <w:t>working</w:t>
      </w:r>
      <w:r w:rsidR="007662FB">
        <w:rPr>
          <w:rFonts w:asciiTheme="minorHAnsi" w:eastAsia="MS Mincho" w:hAnsiTheme="minorHAnsi" w:cstheme="minorHAnsi"/>
        </w:rPr>
        <w:t>)</w:t>
      </w:r>
      <w:r w:rsidR="00137078">
        <w:rPr>
          <w:rFonts w:asciiTheme="minorHAnsi" w:eastAsia="MS Mincho" w:hAnsiTheme="minorHAnsi" w:cstheme="minorHAnsi"/>
        </w:rPr>
        <w:t xml:space="preserve"> </w:t>
      </w:r>
      <w:r>
        <w:rPr>
          <w:rFonts w:asciiTheme="minorHAnsi" w:eastAsia="MS Mincho" w:hAnsiTheme="minorHAnsi" w:cstheme="minorHAnsi"/>
        </w:rPr>
        <w:t>prototype developed in Java. It is being developed using two Java IDEs: 1) eclipse for Windows and, 2) Bluej for the Raspberry Pi. I have to switch between the two ide during development for the following reasons:</w:t>
      </w:r>
    </w:p>
    <w:p w:rsidR="005E1CDC" w:rsidRDefault="005E1CDC" w:rsidP="00D73879">
      <w:pPr>
        <w:pStyle w:val="ListParagraph"/>
        <w:numPr>
          <w:ilvl w:val="0"/>
          <w:numId w:val="4"/>
        </w:numPr>
        <w:rPr>
          <w:rFonts w:asciiTheme="minorHAnsi" w:eastAsia="MS Mincho" w:hAnsiTheme="minorHAnsi" w:cs="Arial"/>
        </w:rPr>
      </w:pPr>
      <w:r w:rsidRPr="0007278C">
        <w:rPr>
          <w:rFonts w:asciiTheme="minorHAnsi" w:eastAsia="MS Mincho" w:hAnsiTheme="minorHAnsi" w:cs="Arial"/>
        </w:rPr>
        <w:t>I find the code-completion in eclipse to be an excellent feature, especially when I have to deal with libraries (Java Swing and JDBC) that were unfamiliar to me when I first started the project.</w:t>
      </w:r>
    </w:p>
    <w:p w:rsidR="00E717CF" w:rsidRDefault="00E717CF" w:rsidP="00E717CF">
      <w:pPr>
        <w:pStyle w:val="ListParagraph"/>
        <w:rPr>
          <w:rFonts w:asciiTheme="minorHAnsi" w:eastAsia="MS Mincho" w:hAnsiTheme="minorHAnsi" w:cs="Arial"/>
        </w:rPr>
      </w:pPr>
    </w:p>
    <w:p w:rsidR="00E717CF" w:rsidRDefault="00E717CF" w:rsidP="00E717CF">
      <w:pPr>
        <w:pStyle w:val="ListParagraph"/>
        <w:rPr>
          <w:rFonts w:asciiTheme="minorHAnsi" w:eastAsia="MS Mincho" w:hAnsiTheme="minorHAnsi" w:cs="Arial"/>
        </w:rPr>
      </w:pPr>
      <w:r>
        <w:rPr>
          <w:rFonts w:asciiTheme="minorHAnsi" w:eastAsia="MS Mincho" w:hAnsiTheme="minorHAnsi" w:cs="Arial"/>
        </w:rPr>
        <w:t xml:space="preserve">List of sources that I have used as a reference when </w:t>
      </w:r>
      <w:r w:rsidR="00B20E42">
        <w:rPr>
          <w:rFonts w:asciiTheme="minorHAnsi" w:eastAsia="MS Mincho" w:hAnsiTheme="minorHAnsi" w:cs="Arial"/>
        </w:rPr>
        <w:t xml:space="preserve">developing </w:t>
      </w:r>
      <w:r>
        <w:rPr>
          <w:rFonts w:asciiTheme="minorHAnsi" w:eastAsia="MS Mincho" w:hAnsiTheme="minorHAnsi" w:cs="Arial"/>
        </w:rPr>
        <w:t>using Java Swing and JDBC:</w:t>
      </w:r>
    </w:p>
    <w:p w:rsidR="00E717CF" w:rsidRDefault="00E717CF" w:rsidP="00E717CF">
      <w:pPr>
        <w:pStyle w:val="ListParagraph"/>
        <w:rPr>
          <w:rFonts w:asciiTheme="minorHAnsi" w:eastAsia="MS Mincho" w:hAnsiTheme="minorHAnsi" w:cs="Arial"/>
        </w:rPr>
      </w:pPr>
      <w:r>
        <w:rPr>
          <w:rFonts w:asciiTheme="minorHAnsi" w:eastAsia="MS Mincho" w:hAnsiTheme="minorHAnsi" w:cs="Arial"/>
        </w:rPr>
        <w:t xml:space="preserve">-Oracle Java Documentation: </w:t>
      </w:r>
      <w:hyperlink r:id="rId28" w:history="1">
        <w:r w:rsidRPr="006331B4">
          <w:rPr>
            <w:rStyle w:val="Hyperlink"/>
            <w:rFonts w:asciiTheme="minorHAnsi" w:eastAsia="MS Mincho" w:hAnsiTheme="minorHAnsi" w:cs="Arial"/>
          </w:rPr>
          <w:t>http://docs.oracle.com/javase/tutorial/uiswing/</w:t>
        </w:r>
      </w:hyperlink>
    </w:p>
    <w:p w:rsidR="00E717CF" w:rsidRDefault="00E717CF" w:rsidP="00E717CF">
      <w:pPr>
        <w:pStyle w:val="ListParagraph"/>
        <w:rPr>
          <w:rFonts w:asciiTheme="minorHAnsi" w:eastAsia="MS Mincho" w:hAnsiTheme="minorHAnsi" w:cs="Arial"/>
        </w:rPr>
      </w:pPr>
      <w:r>
        <w:rPr>
          <w:rFonts w:asciiTheme="minorHAnsi" w:eastAsia="MS Mincho" w:hAnsiTheme="minorHAnsi" w:cs="Arial"/>
        </w:rPr>
        <w:t xml:space="preserve">-tutorialspoint Swing tutorial: </w:t>
      </w:r>
      <w:hyperlink r:id="rId29" w:history="1">
        <w:r w:rsidR="00B52478" w:rsidRPr="006331B4">
          <w:rPr>
            <w:rStyle w:val="Hyperlink"/>
            <w:rFonts w:asciiTheme="minorHAnsi" w:eastAsia="MS Mincho" w:hAnsiTheme="minorHAnsi" w:cs="Arial"/>
          </w:rPr>
          <w:t>http://www.tutorialspoint.com/swing/</w:t>
        </w:r>
      </w:hyperlink>
    </w:p>
    <w:p w:rsidR="00B52478" w:rsidRDefault="00B52478" w:rsidP="00E717CF">
      <w:pPr>
        <w:pStyle w:val="ListParagraph"/>
        <w:rPr>
          <w:rFonts w:asciiTheme="minorHAnsi" w:eastAsia="MS Mincho" w:hAnsiTheme="minorHAnsi" w:cs="Arial"/>
        </w:rPr>
      </w:pPr>
      <w:r>
        <w:rPr>
          <w:rFonts w:asciiTheme="minorHAnsi" w:eastAsia="MS Mincho" w:hAnsiTheme="minorHAnsi" w:cs="Arial"/>
        </w:rPr>
        <w:t xml:space="preserve">-Package javax.swing: </w:t>
      </w:r>
      <w:hyperlink r:id="rId30" w:history="1">
        <w:r w:rsidRPr="006331B4">
          <w:rPr>
            <w:rStyle w:val="Hyperlink"/>
            <w:rFonts w:asciiTheme="minorHAnsi" w:eastAsia="MS Mincho" w:hAnsiTheme="minorHAnsi" w:cs="Arial"/>
          </w:rPr>
          <w:t>http://docs.oracle.com/javase/7/docs/api/javax/swing/package-summary.html</w:t>
        </w:r>
      </w:hyperlink>
    </w:p>
    <w:p w:rsidR="00B52478" w:rsidRDefault="00B52478" w:rsidP="00E717CF">
      <w:pPr>
        <w:pStyle w:val="ListParagraph"/>
        <w:rPr>
          <w:rFonts w:asciiTheme="minorHAnsi" w:eastAsia="MS Mincho" w:hAnsiTheme="minorHAnsi" w:cs="Arial"/>
        </w:rPr>
      </w:pPr>
      <w:r>
        <w:rPr>
          <w:rFonts w:asciiTheme="minorHAnsi" w:eastAsia="MS Mincho" w:hAnsiTheme="minorHAnsi" w:cs="Arial"/>
        </w:rPr>
        <w:t xml:space="preserve">-GUI Swing, Custom Dialog: </w:t>
      </w:r>
      <w:hyperlink r:id="rId31" w:history="1">
        <w:r w:rsidRPr="006331B4">
          <w:rPr>
            <w:rStyle w:val="Hyperlink"/>
            <w:rFonts w:asciiTheme="minorHAnsi" w:eastAsia="MS Mincho" w:hAnsiTheme="minorHAnsi" w:cs="Arial"/>
          </w:rPr>
          <w:t>http://javalessons.com/cgi-bin/ui/java-swing.cgi?1cd=odl&amp;sid=ao789</w:t>
        </w:r>
      </w:hyperlink>
    </w:p>
    <w:p w:rsidR="00B52478" w:rsidRDefault="00B52478" w:rsidP="00E717CF">
      <w:pPr>
        <w:pStyle w:val="ListParagraph"/>
        <w:rPr>
          <w:rFonts w:asciiTheme="minorHAnsi" w:eastAsia="MS Mincho" w:hAnsiTheme="minorHAnsi" w:cs="Arial"/>
        </w:rPr>
      </w:pPr>
      <w:r>
        <w:rPr>
          <w:rFonts w:asciiTheme="minorHAnsi" w:eastAsia="MS Mincho" w:hAnsiTheme="minorHAnsi" w:cs="Arial"/>
        </w:rPr>
        <w:t xml:space="preserve">-JDialog: </w:t>
      </w:r>
      <w:hyperlink r:id="rId32" w:history="1">
        <w:r w:rsidRPr="006331B4">
          <w:rPr>
            <w:rStyle w:val="Hyperlink"/>
            <w:rFonts w:asciiTheme="minorHAnsi" w:eastAsia="MS Mincho" w:hAnsiTheme="minorHAnsi" w:cs="Arial"/>
          </w:rPr>
          <w:t>http://www.java2s.com/Tutorial/Java/0240__Swing/1220__JDialog.htm</w:t>
        </w:r>
      </w:hyperlink>
    </w:p>
    <w:p w:rsidR="00B52478" w:rsidRDefault="00B52478" w:rsidP="00E717CF">
      <w:pPr>
        <w:pStyle w:val="ListParagraph"/>
        <w:rPr>
          <w:rFonts w:asciiTheme="minorHAnsi" w:eastAsia="MS Mincho" w:hAnsiTheme="minorHAnsi" w:cs="Arial"/>
        </w:rPr>
      </w:pPr>
      <w:r>
        <w:rPr>
          <w:rFonts w:asciiTheme="minorHAnsi" w:eastAsia="MS Mincho" w:hAnsiTheme="minorHAnsi" w:cs="Arial"/>
        </w:rPr>
        <w:t>-</w:t>
      </w:r>
      <w:r w:rsidR="001537D5">
        <w:rPr>
          <w:rFonts w:asciiTheme="minorHAnsi" w:eastAsia="MS Mincho" w:hAnsiTheme="minorHAnsi" w:cs="Arial"/>
        </w:rPr>
        <w:t xml:space="preserve">Lesson Printing: </w:t>
      </w:r>
      <w:hyperlink r:id="rId33" w:history="1">
        <w:r w:rsidR="001537D5" w:rsidRPr="006331B4">
          <w:rPr>
            <w:rStyle w:val="Hyperlink"/>
            <w:rFonts w:asciiTheme="minorHAnsi" w:eastAsia="MS Mincho" w:hAnsiTheme="minorHAnsi" w:cs="Arial"/>
          </w:rPr>
          <w:t>http://docs.oracle.com/javase/tutorial/2d/printing/index.html</w:t>
        </w:r>
      </w:hyperlink>
    </w:p>
    <w:p w:rsidR="001537D5" w:rsidRDefault="001537D5" w:rsidP="00E717CF">
      <w:pPr>
        <w:pStyle w:val="ListParagraph"/>
        <w:rPr>
          <w:rFonts w:asciiTheme="minorHAnsi" w:eastAsia="MS Mincho" w:hAnsiTheme="minorHAnsi" w:cs="Arial"/>
        </w:rPr>
      </w:pPr>
      <w:r>
        <w:rPr>
          <w:rFonts w:asciiTheme="minorHAnsi" w:eastAsia="MS Mincho" w:hAnsiTheme="minorHAnsi" w:cs="Arial"/>
        </w:rPr>
        <w:t xml:space="preserve">-Oracle Java Trail JDBC: </w:t>
      </w:r>
      <w:hyperlink r:id="rId34" w:history="1">
        <w:r w:rsidRPr="006331B4">
          <w:rPr>
            <w:rStyle w:val="Hyperlink"/>
            <w:rFonts w:asciiTheme="minorHAnsi" w:eastAsia="MS Mincho" w:hAnsiTheme="minorHAnsi" w:cs="Arial"/>
          </w:rPr>
          <w:t>http://docs.oracle.com/javase/tutorial/jdbc/</w:t>
        </w:r>
      </w:hyperlink>
    </w:p>
    <w:p w:rsidR="001537D5" w:rsidRDefault="001537D5" w:rsidP="00E717CF">
      <w:pPr>
        <w:pStyle w:val="ListParagraph"/>
        <w:rPr>
          <w:rFonts w:asciiTheme="minorHAnsi" w:eastAsia="MS Mincho" w:hAnsiTheme="minorHAnsi" w:cs="Arial"/>
        </w:rPr>
      </w:pPr>
      <w:r>
        <w:rPr>
          <w:rFonts w:asciiTheme="minorHAnsi" w:eastAsia="MS Mincho" w:hAnsiTheme="minorHAnsi" w:cs="Arial"/>
        </w:rPr>
        <w:t xml:space="preserve">-MKyong.com JDBC tutorial: </w:t>
      </w:r>
      <w:hyperlink r:id="rId35" w:history="1">
        <w:r w:rsidRPr="006331B4">
          <w:rPr>
            <w:rStyle w:val="Hyperlink"/>
            <w:rFonts w:asciiTheme="minorHAnsi" w:eastAsia="MS Mincho" w:hAnsiTheme="minorHAnsi" w:cs="Arial"/>
          </w:rPr>
          <w:t>http://www.mkyong.com/tutorials/jdbc-tutorials/</w:t>
        </w:r>
      </w:hyperlink>
    </w:p>
    <w:p w:rsidR="001537D5" w:rsidRDefault="001537D5" w:rsidP="00E717CF">
      <w:pPr>
        <w:pStyle w:val="ListParagraph"/>
        <w:rPr>
          <w:rFonts w:asciiTheme="minorHAnsi" w:eastAsia="MS Mincho" w:hAnsiTheme="minorHAnsi" w:cs="Arial"/>
        </w:rPr>
      </w:pPr>
      <w:r>
        <w:rPr>
          <w:rFonts w:asciiTheme="minorHAnsi" w:eastAsia="MS Mincho" w:hAnsiTheme="minorHAnsi" w:cs="Arial"/>
        </w:rPr>
        <w:t xml:space="preserve">-MySQL Java Tutorial: </w:t>
      </w:r>
      <w:hyperlink r:id="rId36" w:history="1">
        <w:r w:rsidRPr="006331B4">
          <w:rPr>
            <w:rStyle w:val="Hyperlink"/>
            <w:rFonts w:asciiTheme="minorHAnsi" w:eastAsia="MS Mincho" w:hAnsiTheme="minorHAnsi" w:cs="Arial"/>
          </w:rPr>
          <w:t>http://zetcode.com/db/mysqljava/</w:t>
        </w:r>
      </w:hyperlink>
    </w:p>
    <w:p w:rsidR="001537D5" w:rsidRDefault="001537D5" w:rsidP="00E717CF">
      <w:pPr>
        <w:pStyle w:val="ListParagraph"/>
        <w:rPr>
          <w:rFonts w:asciiTheme="minorHAnsi" w:eastAsia="MS Mincho" w:hAnsiTheme="minorHAnsi" w:cs="Arial"/>
        </w:rPr>
      </w:pPr>
      <w:r>
        <w:rPr>
          <w:rFonts w:asciiTheme="minorHAnsi" w:eastAsia="MS Mincho" w:hAnsiTheme="minorHAnsi" w:cs="Arial"/>
        </w:rPr>
        <w:t xml:space="preserve">-tutorialspoint JDBC tutorial: </w:t>
      </w:r>
      <w:hyperlink r:id="rId37" w:history="1">
        <w:r w:rsidRPr="006331B4">
          <w:rPr>
            <w:rStyle w:val="Hyperlink"/>
            <w:rFonts w:asciiTheme="minorHAnsi" w:eastAsia="MS Mincho" w:hAnsiTheme="minorHAnsi" w:cs="Arial"/>
          </w:rPr>
          <w:t>http://www.tutorialspoint.com/jdbc/</w:t>
        </w:r>
      </w:hyperlink>
    </w:p>
    <w:p w:rsidR="00A21731" w:rsidRDefault="001537D5" w:rsidP="00E717CF">
      <w:pPr>
        <w:pStyle w:val="ListParagraph"/>
        <w:rPr>
          <w:rFonts w:asciiTheme="minorHAnsi" w:eastAsia="MS Mincho" w:hAnsiTheme="minorHAnsi" w:cs="Arial"/>
        </w:rPr>
      </w:pPr>
      <w:r>
        <w:rPr>
          <w:rFonts w:asciiTheme="minorHAnsi" w:eastAsia="MS Mincho" w:hAnsiTheme="minorHAnsi" w:cs="Arial"/>
        </w:rPr>
        <w:t xml:space="preserve">-Java MySQL Select example: </w:t>
      </w:r>
      <w:hyperlink r:id="rId38" w:history="1">
        <w:r w:rsidR="00A21731" w:rsidRPr="006331B4">
          <w:rPr>
            <w:rStyle w:val="Hyperlink"/>
            <w:rFonts w:asciiTheme="minorHAnsi" w:eastAsia="MS Mincho" w:hAnsiTheme="minorHAnsi" w:cs="Arial"/>
          </w:rPr>
          <w:t>http://alvinalexander.com/java/java-mysql-select-query-example</w:t>
        </w:r>
      </w:hyperlink>
    </w:p>
    <w:p w:rsidR="00E717CF" w:rsidRPr="0007278C" w:rsidRDefault="00E717CF" w:rsidP="00E717CF">
      <w:pPr>
        <w:pStyle w:val="ListParagraph"/>
        <w:rPr>
          <w:rFonts w:asciiTheme="minorHAnsi" w:eastAsia="MS Mincho" w:hAnsiTheme="minorHAnsi" w:cs="Arial"/>
        </w:rPr>
      </w:pPr>
    </w:p>
    <w:p w:rsidR="005E1CDC" w:rsidRDefault="005E1CDC" w:rsidP="00D73879">
      <w:pPr>
        <w:pStyle w:val="ListParagraph"/>
        <w:numPr>
          <w:ilvl w:val="0"/>
          <w:numId w:val="4"/>
        </w:numPr>
        <w:rPr>
          <w:rFonts w:asciiTheme="minorHAnsi" w:eastAsia="MS Mincho" w:hAnsiTheme="minorHAnsi" w:cstheme="minorHAnsi"/>
        </w:rPr>
      </w:pPr>
      <w:r w:rsidRPr="0007278C">
        <w:rPr>
          <w:rFonts w:asciiTheme="minorHAnsi" w:eastAsia="MS Mincho" w:hAnsiTheme="minorHAnsi" w:cstheme="minorHAnsi"/>
        </w:rPr>
        <w:t>I have to use the Bluej IDE on the raspberry pi for testing purposes. Bluej on the raspberry runs fast and smooth compared to eclipse which is very slow and sluggish on the raspberry.</w:t>
      </w:r>
    </w:p>
    <w:p w:rsidR="00A46A59" w:rsidRDefault="00A46A59" w:rsidP="00A46A59">
      <w:pPr>
        <w:pStyle w:val="ListParagraph"/>
        <w:rPr>
          <w:rFonts w:asciiTheme="minorHAnsi" w:eastAsia="MS Mincho" w:hAnsiTheme="minorHAnsi" w:cstheme="minorHAnsi"/>
        </w:rPr>
      </w:pPr>
    </w:p>
    <w:p w:rsidR="005E1CDC" w:rsidRPr="0007278C" w:rsidRDefault="005E1CDC" w:rsidP="005E1CDC">
      <w:pPr>
        <w:rPr>
          <w:rFonts w:asciiTheme="minorHAnsi" w:eastAsia="MS Mincho" w:hAnsiTheme="minorHAnsi" w:cs="Arial"/>
        </w:rPr>
      </w:pPr>
      <w:r w:rsidRPr="0007278C">
        <w:rPr>
          <w:rFonts w:asciiTheme="minorHAnsi" w:eastAsia="MS Mincho" w:hAnsiTheme="minorHAnsi" w:cs="Arial"/>
        </w:rPr>
        <w:t>You will</w:t>
      </w:r>
      <w:r>
        <w:rPr>
          <w:rFonts w:asciiTheme="minorHAnsi" w:eastAsia="MS Mincho" w:hAnsiTheme="minorHAnsi" w:cs="Arial"/>
        </w:rPr>
        <w:t xml:space="preserve"> find a top level activity diagram on the next page that depicts a bird’s eye view of the entire workflow for the POS-Pi application. Followed by Javadoc documentation, sequence diagrams, flowcharts and source-code listings for the 14 classes that </w:t>
      </w:r>
      <w:r w:rsidR="00DE3C19">
        <w:rPr>
          <w:rFonts w:asciiTheme="minorHAnsi" w:eastAsia="MS Mincho" w:hAnsiTheme="minorHAnsi" w:cs="Arial"/>
        </w:rPr>
        <w:t>make</w:t>
      </w:r>
      <w:r>
        <w:rPr>
          <w:rFonts w:asciiTheme="minorHAnsi" w:eastAsia="MS Mincho" w:hAnsiTheme="minorHAnsi" w:cs="Arial"/>
        </w:rPr>
        <w:t xml:space="preserve"> up the POS-Pi application which I </w:t>
      </w:r>
      <w:r w:rsidR="000C27C8">
        <w:rPr>
          <w:rFonts w:asciiTheme="minorHAnsi" w:eastAsia="MS Mincho" w:hAnsiTheme="minorHAnsi" w:cs="Arial"/>
        </w:rPr>
        <w:t>have based</w:t>
      </w:r>
      <w:r>
        <w:rPr>
          <w:rFonts w:asciiTheme="minorHAnsi" w:eastAsia="MS Mincho" w:hAnsiTheme="minorHAnsi" w:cs="Arial"/>
        </w:rPr>
        <w:t xml:space="preserve"> on a Model-View-Controller design pattern.</w:t>
      </w:r>
    </w:p>
    <w:p w:rsidR="005E1CDC" w:rsidRDefault="005E1CDC" w:rsidP="009F4538">
      <w:pPr>
        <w:rPr>
          <w:rFonts w:asciiTheme="minorHAnsi" w:eastAsia="MS Mincho" w:hAnsiTheme="minorHAnsi" w:cstheme="minorHAnsi"/>
          <w:b/>
        </w:rPr>
      </w:pPr>
    </w:p>
    <w:p w:rsidR="005E1CDC" w:rsidRDefault="005E1CDC" w:rsidP="009F4538">
      <w:pPr>
        <w:rPr>
          <w:rFonts w:asciiTheme="minorHAnsi" w:eastAsia="MS Mincho" w:hAnsiTheme="minorHAnsi" w:cstheme="minorHAnsi"/>
          <w:b/>
        </w:rPr>
      </w:pPr>
    </w:p>
    <w:p w:rsidR="005E1CDC" w:rsidRDefault="005E1CDC" w:rsidP="009F4538">
      <w:pPr>
        <w:rPr>
          <w:rFonts w:asciiTheme="minorHAnsi" w:eastAsia="MS Mincho" w:hAnsiTheme="minorHAnsi" w:cstheme="minorHAnsi"/>
          <w:b/>
        </w:rPr>
      </w:pPr>
    </w:p>
    <w:p w:rsidR="005C5073" w:rsidRDefault="005C5073" w:rsidP="009F4538">
      <w:pPr>
        <w:rPr>
          <w:rFonts w:asciiTheme="minorHAnsi" w:eastAsia="MS Mincho" w:hAnsiTheme="minorHAnsi" w:cstheme="minorHAnsi"/>
          <w:b/>
        </w:rPr>
      </w:pPr>
    </w:p>
    <w:p w:rsidR="005C5073" w:rsidRDefault="005C5073" w:rsidP="009F4538">
      <w:pPr>
        <w:rPr>
          <w:rFonts w:asciiTheme="minorHAnsi" w:eastAsia="MS Mincho" w:hAnsiTheme="minorHAnsi" w:cstheme="minorHAnsi"/>
          <w:b/>
        </w:rPr>
      </w:pPr>
    </w:p>
    <w:p w:rsidR="005C5073" w:rsidRDefault="005C5073" w:rsidP="009F4538">
      <w:pPr>
        <w:rPr>
          <w:rFonts w:asciiTheme="minorHAnsi" w:eastAsia="MS Mincho" w:hAnsiTheme="minorHAnsi" w:cstheme="minorHAnsi"/>
          <w:b/>
        </w:rPr>
      </w:pPr>
    </w:p>
    <w:p w:rsidR="005C5073" w:rsidRDefault="005C5073" w:rsidP="009F4538">
      <w:pPr>
        <w:rPr>
          <w:rFonts w:asciiTheme="minorHAnsi" w:eastAsia="MS Mincho" w:hAnsiTheme="minorHAnsi" w:cstheme="minorHAnsi"/>
          <w:b/>
        </w:rPr>
      </w:pPr>
    </w:p>
    <w:p w:rsidR="005C5073" w:rsidRDefault="005C5073" w:rsidP="009F4538">
      <w:pPr>
        <w:rPr>
          <w:rFonts w:asciiTheme="minorHAnsi" w:eastAsia="MS Mincho" w:hAnsiTheme="minorHAnsi" w:cstheme="minorHAnsi"/>
          <w:b/>
        </w:rPr>
      </w:pPr>
    </w:p>
    <w:p w:rsidR="005C5073" w:rsidRDefault="005C5073" w:rsidP="009F4538">
      <w:pPr>
        <w:rPr>
          <w:rFonts w:asciiTheme="minorHAnsi" w:eastAsia="MS Mincho" w:hAnsiTheme="minorHAnsi" w:cstheme="minorHAnsi"/>
          <w:b/>
        </w:rPr>
      </w:pPr>
    </w:p>
    <w:p w:rsidR="00B72D63" w:rsidRDefault="00B72D63" w:rsidP="009F4538">
      <w:pPr>
        <w:rPr>
          <w:rFonts w:asciiTheme="minorHAnsi" w:eastAsia="MS Mincho" w:hAnsiTheme="minorHAnsi" w:cstheme="minorHAnsi"/>
          <w:b/>
        </w:rPr>
      </w:pPr>
    </w:p>
    <w:p w:rsidR="00B72D63" w:rsidRDefault="00B72D63" w:rsidP="009F4538">
      <w:pPr>
        <w:rPr>
          <w:rFonts w:asciiTheme="minorHAnsi" w:eastAsia="MS Mincho" w:hAnsiTheme="minorHAnsi" w:cstheme="minorHAnsi"/>
          <w:b/>
        </w:rPr>
      </w:pPr>
    </w:p>
    <w:p w:rsidR="0014280A" w:rsidRDefault="00007972" w:rsidP="009F4538">
      <w:pPr>
        <w:rPr>
          <w:rFonts w:asciiTheme="minorHAnsi" w:eastAsia="MS Mincho" w:hAnsiTheme="minorHAnsi" w:cstheme="minorHAnsi"/>
          <w:b/>
        </w:rPr>
      </w:pPr>
      <w:r w:rsidRPr="00007972">
        <w:rPr>
          <w:rFonts w:asciiTheme="minorHAnsi" w:eastAsia="MS Mincho" w:hAnsiTheme="minorHAnsi" w:cstheme="minorHAnsi"/>
          <w:b/>
        </w:rPr>
        <w:lastRenderedPageBreak/>
        <w:t>Top Level Activity Diagram</w:t>
      </w:r>
    </w:p>
    <w:p w:rsidR="00007972" w:rsidRPr="00007972" w:rsidRDefault="00007972" w:rsidP="009F4538">
      <w:pPr>
        <w:rPr>
          <w:rFonts w:asciiTheme="minorHAnsi" w:eastAsia="MS Mincho" w:hAnsiTheme="minorHAnsi" w:cstheme="minorHAnsi"/>
          <w:b/>
        </w:rPr>
      </w:pPr>
      <w:r>
        <w:rPr>
          <w:rFonts w:asciiTheme="minorHAnsi" w:eastAsia="MS Mincho" w:hAnsiTheme="minorHAnsi" w:cstheme="minorHAnsi"/>
          <w:b/>
          <w:noProof/>
          <w:lang w:val="en-GB" w:eastAsia="en-GB" w:bidi="ar-SA"/>
        </w:rPr>
        <w:drawing>
          <wp:inline distT="0" distB="0" distL="0" distR="0">
            <wp:extent cx="6090081" cy="77175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evelActivityDiagram.png"/>
                    <pic:cNvPicPr/>
                  </pic:nvPicPr>
                  <pic:blipFill>
                    <a:blip r:embed="rId39">
                      <a:extLst>
                        <a:ext uri="{28A0092B-C50C-407E-A947-70E740481C1C}">
                          <a14:useLocalDpi xmlns:a14="http://schemas.microsoft.com/office/drawing/2010/main" val="0"/>
                        </a:ext>
                      </a:extLst>
                    </a:blip>
                    <a:stretch>
                      <a:fillRect/>
                    </a:stretch>
                  </pic:blipFill>
                  <pic:spPr>
                    <a:xfrm>
                      <a:off x="0" y="0"/>
                      <a:ext cx="6092295" cy="7720344"/>
                    </a:xfrm>
                    <a:prstGeom prst="rect">
                      <a:avLst/>
                    </a:prstGeom>
                  </pic:spPr>
                </pic:pic>
              </a:graphicData>
            </a:graphic>
          </wp:inline>
        </w:drawing>
      </w:r>
    </w:p>
    <w:p w:rsidR="00007972" w:rsidRDefault="00007972" w:rsidP="00007972">
      <w:pPr>
        <w:rPr>
          <w:rFonts w:asciiTheme="minorHAnsi" w:eastAsia="MS Mincho" w:hAnsiTheme="minorHAnsi" w:cstheme="minorHAnsi"/>
        </w:rPr>
      </w:pPr>
      <w:r>
        <w:rPr>
          <w:rFonts w:asciiTheme="minorHAnsi" w:eastAsia="MS Mincho" w:hAnsiTheme="minorHAnsi" w:cstheme="minorHAnsi"/>
        </w:rPr>
        <w:t>Diagram created with ArgoUML (</w:t>
      </w:r>
      <w:hyperlink r:id="rId40" w:history="1">
        <w:r w:rsidRPr="00385B46">
          <w:rPr>
            <w:rStyle w:val="Hyperlink"/>
            <w:rFonts w:asciiTheme="minorHAnsi" w:eastAsia="MS Mincho" w:hAnsiTheme="minorHAnsi" w:cstheme="minorHAnsi"/>
          </w:rPr>
          <w:t>http://sourceforge.net/projects/argouml/</w:t>
        </w:r>
      </w:hyperlink>
      <w:r>
        <w:rPr>
          <w:rFonts w:asciiTheme="minorHAnsi" w:eastAsia="MS Mincho" w:hAnsiTheme="minorHAnsi" w:cstheme="minorHAnsi"/>
        </w:rPr>
        <w:t>)</w:t>
      </w:r>
    </w:p>
    <w:p w:rsidR="00B72D63" w:rsidRPr="00B72D63" w:rsidRDefault="00B72D63" w:rsidP="009F4538">
      <w:pPr>
        <w:rPr>
          <w:rFonts w:asciiTheme="minorHAnsi" w:eastAsia="MS Mincho" w:hAnsiTheme="minorHAnsi" w:cstheme="minorHAnsi"/>
          <w:sz w:val="22"/>
          <w:szCs w:val="22"/>
        </w:rPr>
      </w:pPr>
      <w:r w:rsidRPr="00B72D63">
        <w:rPr>
          <w:rFonts w:asciiTheme="minorHAnsi" w:eastAsia="MS Mincho" w:hAnsiTheme="minorHAnsi" w:cstheme="minorHAnsi"/>
          <w:sz w:val="22"/>
          <w:szCs w:val="22"/>
        </w:rPr>
        <w:t xml:space="preserve">Jason E. Robbins, nd. </w:t>
      </w:r>
      <w:proofErr w:type="gramStart"/>
      <w:r w:rsidRPr="00B72D63">
        <w:rPr>
          <w:rFonts w:asciiTheme="minorHAnsi" w:eastAsia="MS Mincho" w:hAnsiTheme="minorHAnsi" w:cstheme="minorHAnsi"/>
          <w:sz w:val="22"/>
          <w:szCs w:val="22"/>
        </w:rPr>
        <w:t>ArgoUML.</w:t>
      </w:r>
      <w:proofErr w:type="gramEnd"/>
      <w:r w:rsidRPr="00B72D63">
        <w:rPr>
          <w:rFonts w:asciiTheme="minorHAnsi" w:eastAsia="MS Mincho" w:hAnsiTheme="minorHAnsi" w:cstheme="minorHAnsi"/>
          <w:sz w:val="22"/>
          <w:szCs w:val="22"/>
        </w:rPr>
        <w:t xml:space="preserve"> </w:t>
      </w:r>
      <w:r w:rsidR="00DA3466">
        <w:rPr>
          <w:rFonts w:asciiTheme="minorHAnsi" w:eastAsia="MS Mincho" w:hAnsiTheme="minorHAnsi" w:cstheme="minorHAnsi"/>
          <w:sz w:val="22"/>
          <w:szCs w:val="22"/>
        </w:rPr>
        <w:t>[</w:t>
      </w:r>
      <w:proofErr w:type="gramStart"/>
      <w:r w:rsidRPr="00B72D63">
        <w:rPr>
          <w:rFonts w:asciiTheme="minorHAnsi" w:eastAsia="MS Mincho" w:hAnsiTheme="minorHAnsi" w:cstheme="minorHAnsi"/>
          <w:sz w:val="22"/>
          <w:szCs w:val="22"/>
        </w:rPr>
        <w:t>computer</w:t>
      </w:r>
      <w:proofErr w:type="gramEnd"/>
      <w:r w:rsidRPr="00B72D63">
        <w:rPr>
          <w:rFonts w:asciiTheme="minorHAnsi" w:eastAsia="MS Mincho" w:hAnsiTheme="minorHAnsi" w:cstheme="minorHAnsi"/>
          <w:sz w:val="22"/>
          <w:szCs w:val="22"/>
        </w:rPr>
        <w:t xml:space="preserve"> program</w:t>
      </w:r>
      <w:r w:rsidR="00DA3466">
        <w:rPr>
          <w:rFonts w:asciiTheme="minorHAnsi" w:eastAsia="MS Mincho" w:hAnsiTheme="minorHAnsi" w:cstheme="minorHAnsi"/>
          <w:sz w:val="22"/>
          <w:szCs w:val="22"/>
        </w:rPr>
        <w:t>]</w:t>
      </w:r>
      <w:r w:rsidRPr="00B72D63">
        <w:rPr>
          <w:rFonts w:asciiTheme="minorHAnsi" w:eastAsia="MS Mincho" w:hAnsiTheme="minorHAnsi" w:cstheme="minorHAnsi"/>
          <w:sz w:val="22"/>
          <w:szCs w:val="22"/>
        </w:rPr>
        <w:t>. Tigris.org. [April 29, 2015].</w:t>
      </w:r>
    </w:p>
    <w:p w:rsidR="009D7C6D" w:rsidRDefault="003B404F" w:rsidP="009F4538">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lastRenderedPageBreak/>
        <w:t>Javadoc Generated</w:t>
      </w:r>
      <w:r w:rsidR="00C45C0B" w:rsidRPr="000C215C">
        <w:rPr>
          <w:rFonts w:asciiTheme="minorHAnsi" w:eastAsia="MS Mincho" w:hAnsiTheme="minorHAnsi" w:cstheme="minorHAnsi"/>
          <w:b/>
          <w:sz w:val="22"/>
          <w:szCs w:val="22"/>
        </w:rPr>
        <w:t xml:space="preserve"> API</w:t>
      </w:r>
      <w:r w:rsidRPr="000C215C">
        <w:rPr>
          <w:rFonts w:asciiTheme="minorHAnsi" w:eastAsia="MS Mincho" w:hAnsiTheme="minorHAnsi" w:cstheme="minorHAnsi"/>
          <w:b/>
          <w:sz w:val="22"/>
          <w:szCs w:val="22"/>
        </w:rPr>
        <w:t xml:space="preserve"> Documentation</w:t>
      </w:r>
      <w:r w:rsidR="00F01279">
        <w:rPr>
          <w:rFonts w:asciiTheme="minorHAnsi" w:eastAsia="MS Mincho" w:hAnsiTheme="minorHAnsi" w:cstheme="minorHAnsi"/>
          <w:b/>
          <w:sz w:val="22"/>
          <w:szCs w:val="22"/>
        </w:rPr>
        <w:t xml:space="preserve"> </w:t>
      </w:r>
    </w:p>
    <w:p w:rsidR="005E235C" w:rsidRPr="005E235C" w:rsidRDefault="005E235C" w:rsidP="009F4538">
      <w:pPr>
        <w:rPr>
          <w:rFonts w:asciiTheme="minorHAnsi" w:eastAsia="MS Mincho" w:hAnsiTheme="minorHAnsi" w:cstheme="minorHAnsi"/>
          <w:sz w:val="16"/>
          <w:szCs w:val="16"/>
        </w:rPr>
      </w:pPr>
      <w:r w:rsidRPr="005E235C">
        <w:rPr>
          <w:rFonts w:asciiTheme="minorHAnsi" w:eastAsia="MS Mincho" w:hAnsiTheme="minorHAnsi" w:cstheme="minorHAnsi"/>
          <w:sz w:val="16"/>
          <w:szCs w:val="16"/>
        </w:rPr>
        <w:t xml:space="preserve">Oracle Corporation, nd. </w:t>
      </w:r>
      <w:proofErr w:type="gramStart"/>
      <w:r w:rsidRPr="005E235C">
        <w:rPr>
          <w:rFonts w:asciiTheme="minorHAnsi" w:eastAsia="MS Mincho" w:hAnsiTheme="minorHAnsi" w:cstheme="minorHAnsi"/>
          <w:sz w:val="16"/>
          <w:szCs w:val="16"/>
        </w:rPr>
        <w:t>Javadoc.</w:t>
      </w:r>
      <w:proofErr w:type="gramEnd"/>
      <w:r w:rsidRPr="005E235C">
        <w:rPr>
          <w:rFonts w:asciiTheme="minorHAnsi" w:eastAsia="MS Mincho" w:hAnsiTheme="minorHAnsi" w:cstheme="minorHAnsi"/>
          <w:sz w:val="16"/>
          <w:szCs w:val="16"/>
        </w:rPr>
        <w:t xml:space="preserve"> </w:t>
      </w:r>
      <w:proofErr w:type="gramStart"/>
      <w:r w:rsidRPr="005E235C">
        <w:rPr>
          <w:rFonts w:asciiTheme="minorHAnsi" w:eastAsia="MS Mincho" w:hAnsiTheme="minorHAnsi" w:cstheme="minorHAnsi"/>
          <w:sz w:val="16"/>
          <w:szCs w:val="16"/>
        </w:rPr>
        <w:t>computer</w:t>
      </w:r>
      <w:proofErr w:type="gramEnd"/>
      <w:r w:rsidRPr="005E235C">
        <w:rPr>
          <w:rFonts w:asciiTheme="minorHAnsi" w:eastAsia="MS Mincho" w:hAnsiTheme="minorHAnsi" w:cstheme="minorHAnsi"/>
          <w:sz w:val="16"/>
          <w:szCs w:val="16"/>
        </w:rPr>
        <w:t xml:space="preserve"> program. Oracle Corporation. </w:t>
      </w:r>
      <w:proofErr w:type="gramStart"/>
      <w:r w:rsidRPr="005E235C">
        <w:rPr>
          <w:rFonts w:asciiTheme="minorHAnsi" w:eastAsia="MS Mincho" w:hAnsiTheme="minorHAnsi" w:cstheme="minorHAnsi"/>
          <w:sz w:val="16"/>
          <w:szCs w:val="16"/>
        </w:rPr>
        <w:t>[Accessed April 28, 2015].</w:t>
      </w:r>
      <w:proofErr w:type="gramEnd"/>
    </w:p>
    <w:p w:rsidR="006E7B58" w:rsidRPr="00026E1D" w:rsidRDefault="006E7B58" w:rsidP="009D7C6D">
      <w:pPr>
        <w:pStyle w:val="Heading2"/>
        <w:pBdr>
          <w:bottom w:val="single" w:sz="24" w:space="1" w:color="DBE5F1"/>
        </w:pBdr>
        <w:rPr>
          <w:b/>
          <w:sz w:val="40"/>
          <w:szCs w:val="40"/>
        </w:rPr>
      </w:pPr>
      <w:r w:rsidRPr="00026E1D">
        <w:rPr>
          <w:b/>
          <w:sz w:val="40"/>
          <w:szCs w:val="40"/>
        </w:rPr>
        <w:t>pospi</w:t>
      </w:r>
      <w:r w:rsidRPr="00026E1D">
        <w:rPr>
          <w:b/>
          <w:sz w:val="40"/>
          <w:szCs w:val="40"/>
        </w:rPr>
        <w:br/>
        <w:t xml:space="preserve">Class PosPiApplication </w:t>
      </w:r>
    </w:p>
    <w:p w:rsidR="006E7B58" w:rsidRDefault="006E7B58" w:rsidP="006E7B58">
      <w:pPr>
        <w:pStyle w:val="HTMLPreformatted"/>
      </w:pPr>
      <w:r>
        <w:t>java.lang.Object</w:t>
      </w:r>
    </w:p>
    <w:p w:rsidR="006E7B58" w:rsidRDefault="006E7B58" w:rsidP="006E7B58">
      <w:pPr>
        <w:pStyle w:val="HTMLPreformatted"/>
      </w:pPr>
      <w:r>
        <w:t xml:space="preserve">  </w:t>
      </w:r>
      <w:r>
        <w:rPr>
          <w:noProof/>
        </w:rPr>
        <mc:AlternateContent>
          <mc:Choice Requires="wps">
            <w:drawing>
              <wp:inline distT="0" distB="0" distL="0" distR="0">
                <wp:extent cx="301625" cy="301625"/>
                <wp:effectExtent l="0" t="0" r="0" b="0"/>
                <wp:docPr id="29" name="Rectangle 29"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0E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3+l0E&#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rPr>
          <w:b/>
          <w:bCs/>
        </w:rPr>
        <w:t>pospi.PosPiApplication</w:t>
      </w:r>
    </w:p>
    <w:p w:rsidR="006E7B58" w:rsidRDefault="003F2F3D" w:rsidP="006E7B58">
      <w:r>
        <w:pict>
          <v:rect id="_x0000_i1025" style="width:0;height:1.5pt" o:hralign="center" o:hrstd="t" o:hr="t" fillcolor="#a0a0a0" stroked="f"/>
        </w:pict>
      </w:r>
    </w:p>
    <w:p w:rsidR="006E7B58" w:rsidRDefault="006E7B58" w:rsidP="006E7B58">
      <w:pPr>
        <w:pStyle w:val="HTMLPreformatted"/>
      </w:pPr>
      <w:r>
        <w:t xml:space="preserve">public class </w:t>
      </w:r>
      <w:r>
        <w:rPr>
          <w:b/>
          <w:bCs/>
        </w:rPr>
        <w:t>PosPiApplication</w:t>
      </w:r>
      <w:r>
        <w:t>extends java.lang.Object</w:t>
      </w:r>
    </w:p>
    <w:p w:rsidR="006E7B58" w:rsidRDefault="006E7B58" w:rsidP="006E7B58">
      <w:pPr>
        <w:pStyle w:val="NormalWeb"/>
      </w:pPr>
      <w:r>
        <w:t>Author: Angelo Romel Lopez</w:t>
      </w:r>
      <w:r>
        <w:br/>
        <w:t>Description: This class has the static main method which is the main entry point for the POS-Pi application.</w:t>
      </w:r>
      <w:r>
        <w:br/>
        <w:t>It's main task is to register the MySQL database driver and test for connection to the database.</w:t>
      </w:r>
      <w:r>
        <w:br/>
        <w:t>MySQL Connector/J is the official JDBC driver for MySQL. You can download it from this site:</w:t>
      </w:r>
      <w:r>
        <w:br/>
        <w:t xml:space="preserve">http://dev.mysql.com/downloads/connector/j/ </w:t>
      </w:r>
    </w:p>
    <w:p w:rsidR="006E7B58" w:rsidRDefault="003F2F3D" w:rsidP="006E7B58">
      <w:r>
        <w:pict>
          <v:rect id="_x0000_i1026"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273"/>
        <w:gridCol w:w="451"/>
      </w:tblGrid>
      <w:tr w:rsidR="006E7B58" w:rsidTr="006E7B58">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E7B58" w:rsidRDefault="006E7B58">
            <w:pPr>
              <w:rPr>
                <w:b/>
                <w:bCs/>
                <w:sz w:val="24"/>
                <w:szCs w:val="24"/>
              </w:rPr>
            </w:pPr>
            <w:bookmarkStart w:id="34" w:name="constructor_summary"/>
            <w:bookmarkEnd w:id="34"/>
            <w:r>
              <w:rPr>
                <w:b/>
                <w:bCs/>
                <w:sz w:val="36"/>
                <w:szCs w:val="36"/>
              </w:rPr>
              <w:t>Constructor Summary</w:t>
            </w:r>
            <w:r>
              <w:rPr>
                <w:b/>
                <w:bCs/>
              </w:rPr>
              <w:t xml:space="preserve"> </w:t>
            </w:r>
          </w:p>
        </w:tc>
      </w:tr>
      <w:tr w:rsidR="006E7B58" w:rsidTr="006E7B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7B58" w:rsidRDefault="003F2F3D">
            <w:pPr>
              <w:rPr>
                <w:sz w:val="24"/>
                <w:szCs w:val="24"/>
              </w:rPr>
            </w:pPr>
            <w:hyperlink r:id="rId41" w:anchor="PosPiApplication()" w:history="1">
              <w:r w:rsidR="006E7B58">
                <w:rPr>
                  <w:rStyle w:val="Hyperlink"/>
                  <w:rFonts w:ascii="Courier New" w:hAnsi="Courier New" w:cs="Courier New"/>
                  <w:b/>
                  <w:bCs/>
                </w:rPr>
                <w:t>PosPiApplication</w:t>
              </w:r>
            </w:hyperlink>
            <w:r w:rsidR="006E7B58">
              <w:rPr>
                <w:rStyle w:val="HTMLCode"/>
              </w:rPr>
              <w:t>()</w:t>
            </w:r>
            <w:r w:rsidR="006E7B58">
              <w:br/>
              <w:t xml:space="preserve">            </w:t>
            </w:r>
          </w:p>
        </w:tc>
        <w:tc>
          <w:tcPr>
            <w:tcW w:w="0" w:type="auto"/>
            <w:shd w:val="clear" w:color="auto" w:fill="FFFFFF"/>
            <w:vAlign w:val="center"/>
            <w:hideMark/>
          </w:tcPr>
          <w:p w:rsidR="006E7B58" w:rsidRDefault="006E7B58"/>
        </w:tc>
      </w:tr>
    </w:tbl>
    <w:p w:rsidR="006E7B58" w:rsidRDefault="006E7B58" w:rsidP="006E7B58">
      <w:r>
        <w:t xml:space="preserve">  </w:t>
      </w:r>
      <w:bookmarkStart w:id="35" w:name="method_summary"/>
      <w:bookmarkEnd w:id="35"/>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881"/>
        <w:gridCol w:w="6843"/>
      </w:tblGrid>
      <w:tr w:rsidR="006E7B58" w:rsidTr="006E7B58">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E7B58" w:rsidRDefault="006E7B58">
            <w:pPr>
              <w:rPr>
                <w:b/>
                <w:bCs/>
                <w:sz w:val="24"/>
                <w:szCs w:val="24"/>
              </w:rPr>
            </w:pPr>
            <w:r>
              <w:rPr>
                <w:b/>
                <w:bCs/>
                <w:sz w:val="36"/>
                <w:szCs w:val="36"/>
              </w:rPr>
              <w:t>Method Summary</w:t>
            </w:r>
            <w:r>
              <w:rPr>
                <w:b/>
                <w:bCs/>
              </w:rPr>
              <w:t xml:space="preserve"> </w:t>
            </w:r>
          </w:p>
        </w:tc>
      </w:tr>
      <w:tr w:rsidR="006E7B58" w:rsidTr="006E7B58">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E7B58" w:rsidRDefault="006E7B58">
            <w:pPr>
              <w:jc w:val="right"/>
              <w:rPr>
                <w:sz w:val="24"/>
                <w:szCs w:val="24"/>
              </w:rPr>
            </w:pPr>
            <w:r>
              <w:rPr>
                <w:rStyle w:val="HTMLCode"/>
              </w:rPr>
              <w:t>static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7B58" w:rsidRDefault="003F2F3D">
            <w:pPr>
              <w:rPr>
                <w:sz w:val="24"/>
                <w:szCs w:val="24"/>
              </w:rPr>
            </w:pPr>
            <w:hyperlink r:id="rId42" w:anchor="getDataConnection()" w:history="1">
              <w:r w:rsidR="006E7B58">
                <w:rPr>
                  <w:rStyle w:val="Hyperlink"/>
                  <w:rFonts w:ascii="Courier New" w:hAnsi="Courier New" w:cs="Courier New"/>
                  <w:b/>
                  <w:bCs/>
                </w:rPr>
                <w:t>getDataConnection</w:t>
              </w:r>
            </w:hyperlink>
            <w:r w:rsidR="006E7B58">
              <w:rPr>
                <w:rStyle w:val="HTMLCode"/>
              </w:rPr>
              <w:t>()</w:t>
            </w:r>
            <w:r w:rsidR="006E7B58">
              <w:br/>
              <w:t xml:space="preserve">            </w:t>
            </w:r>
          </w:p>
        </w:tc>
      </w:tr>
      <w:tr w:rsidR="006E7B58" w:rsidTr="006E7B58">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E7B58" w:rsidRDefault="006E7B58">
            <w:pPr>
              <w:jc w:val="right"/>
              <w:rPr>
                <w:sz w:val="24"/>
                <w:szCs w:val="24"/>
              </w:rPr>
            </w:pPr>
            <w:r>
              <w:rPr>
                <w:rStyle w:val="HTMLCode"/>
              </w:rPr>
              <w:t>static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7B58" w:rsidRDefault="003F2F3D">
            <w:pPr>
              <w:rPr>
                <w:sz w:val="24"/>
                <w:szCs w:val="24"/>
              </w:rPr>
            </w:pPr>
            <w:hyperlink r:id="rId43" w:anchor="getDataDriver()" w:history="1">
              <w:r w:rsidR="006E7B58">
                <w:rPr>
                  <w:rStyle w:val="Hyperlink"/>
                  <w:rFonts w:ascii="Courier New" w:hAnsi="Courier New" w:cs="Courier New"/>
                  <w:b/>
                  <w:bCs/>
                </w:rPr>
                <w:t>getDataDriver</w:t>
              </w:r>
            </w:hyperlink>
            <w:r w:rsidR="006E7B58">
              <w:rPr>
                <w:rStyle w:val="HTMLCode"/>
              </w:rPr>
              <w:t>()</w:t>
            </w:r>
            <w:r w:rsidR="006E7B58">
              <w:br/>
              <w:t xml:space="preserve">            </w:t>
            </w:r>
          </w:p>
        </w:tc>
      </w:tr>
      <w:tr w:rsidR="006E7B58" w:rsidTr="006E7B58">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E7B58" w:rsidRDefault="006E7B58">
            <w:pPr>
              <w:jc w:val="right"/>
              <w:rPr>
                <w:sz w:val="24"/>
                <w:szCs w:val="24"/>
              </w:rPr>
            </w:pPr>
            <w:r>
              <w:rPr>
                <w:rStyle w:val="HTMLCode"/>
              </w:rPr>
              <w:t>static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7B58" w:rsidRDefault="003F2F3D">
            <w:pPr>
              <w:rPr>
                <w:sz w:val="24"/>
                <w:szCs w:val="24"/>
              </w:rPr>
            </w:pPr>
            <w:hyperlink r:id="rId44" w:anchor="getDataPassword()" w:history="1">
              <w:r w:rsidR="006E7B58">
                <w:rPr>
                  <w:rStyle w:val="Hyperlink"/>
                  <w:rFonts w:ascii="Courier New" w:hAnsi="Courier New" w:cs="Courier New"/>
                  <w:b/>
                  <w:bCs/>
                </w:rPr>
                <w:t>getDataPassword</w:t>
              </w:r>
            </w:hyperlink>
            <w:r w:rsidR="006E7B58">
              <w:rPr>
                <w:rStyle w:val="HTMLCode"/>
              </w:rPr>
              <w:t>()</w:t>
            </w:r>
            <w:r w:rsidR="006E7B58">
              <w:br/>
              <w:t xml:space="preserve">            </w:t>
            </w:r>
          </w:p>
        </w:tc>
      </w:tr>
      <w:tr w:rsidR="006E7B58" w:rsidTr="006E7B58">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E7B58" w:rsidRDefault="006E7B58">
            <w:pPr>
              <w:jc w:val="right"/>
              <w:rPr>
                <w:sz w:val="24"/>
                <w:szCs w:val="24"/>
              </w:rPr>
            </w:pPr>
            <w:r>
              <w:rPr>
                <w:rStyle w:val="HTMLCode"/>
              </w:rPr>
              <w:lastRenderedPageBreak/>
              <w:t>static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7B58" w:rsidRDefault="003F2F3D">
            <w:pPr>
              <w:rPr>
                <w:sz w:val="24"/>
                <w:szCs w:val="24"/>
              </w:rPr>
            </w:pPr>
            <w:hyperlink r:id="rId45" w:anchor="getDataUser()" w:history="1">
              <w:r w:rsidR="006E7B58">
                <w:rPr>
                  <w:rStyle w:val="Hyperlink"/>
                  <w:rFonts w:ascii="Courier New" w:hAnsi="Courier New" w:cs="Courier New"/>
                  <w:b/>
                  <w:bCs/>
                </w:rPr>
                <w:t>getDataUser</w:t>
              </w:r>
            </w:hyperlink>
            <w:r w:rsidR="006E7B58">
              <w:rPr>
                <w:rStyle w:val="HTMLCode"/>
              </w:rPr>
              <w:t>()</w:t>
            </w:r>
            <w:r w:rsidR="006E7B58">
              <w:br/>
              <w:t xml:space="preserve">            </w:t>
            </w:r>
          </w:p>
        </w:tc>
      </w:tr>
      <w:tr w:rsidR="006E7B58" w:rsidTr="006E7B58">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E7B58" w:rsidRDefault="006E7B58">
            <w:pPr>
              <w:jc w:val="right"/>
              <w:rPr>
                <w:sz w:val="24"/>
                <w:szCs w:val="24"/>
              </w:rPr>
            </w:pPr>
            <w:r>
              <w:rPr>
                <w:rStyle w:val="HTMLCode"/>
              </w:rPr>
              <w:t>static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7B58" w:rsidRDefault="003F2F3D">
            <w:pPr>
              <w:rPr>
                <w:sz w:val="24"/>
                <w:szCs w:val="24"/>
              </w:rPr>
            </w:pPr>
            <w:hyperlink r:id="rId46" w:anchor="main(java.lang.String[])" w:history="1">
              <w:r w:rsidR="006E7B58">
                <w:rPr>
                  <w:rStyle w:val="Hyperlink"/>
                  <w:rFonts w:ascii="Courier New" w:hAnsi="Courier New" w:cs="Courier New"/>
                  <w:b/>
                  <w:bCs/>
                </w:rPr>
                <w:t>main</w:t>
              </w:r>
            </w:hyperlink>
            <w:r w:rsidR="006E7B58">
              <w:rPr>
                <w:rStyle w:val="HTMLCode"/>
              </w:rPr>
              <w:t>(java.lang.String[] args)</w:t>
            </w:r>
            <w:r w:rsidR="006E7B58">
              <w:br/>
              <w:t xml:space="preserve">          Main entry point of the application. </w:t>
            </w:r>
          </w:p>
        </w:tc>
      </w:tr>
    </w:tbl>
    <w:p w:rsidR="006E7B58" w:rsidRDefault="006E7B58" w:rsidP="006E7B58">
      <w:r>
        <w:t> </w:t>
      </w:r>
      <w:bookmarkStart w:id="36" w:name="methods_inherited_from_class_java.lang.O"/>
      <w:r>
        <w:t xml:space="preserve"> </w:t>
      </w:r>
      <w:bookmarkEnd w:id="36"/>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E7B58" w:rsidTr="006E7B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E7B58" w:rsidRDefault="006E7B58">
            <w:pPr>
              <w:rPr>
                <w:b/>
                <w:bCs/>
                <w:sz w:val="24"/>
                <w:szCs w:val="24"/>
              </w:rPr>
            </w:pPr>
            <w:r>
              <w:rPr>
                <w:b/>
                <w:bCs/>
              </w:rPr>
              <w:t xml:space="preserve">Methods inherited from class java.lang.Object </w:t>
            </w:r>
          </w:p>
        </w:tc>
      </w:tr>
      <w:tr w:rsidR="006E7B58" w:rsidTr="006E7B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E7B58" w:rsidRDefault="006E7B58">
            <w:pPr>
              <w:rPr>
                <w:sz w:val="24"/>
                <w:szCs w:val="24"/>
              </w:rPr>
            </w:pPr>
            <w:r>
              <w:rPr>
                <w:rStyle w:val="HTMLCode"/>
              </w:rPr>
              <w:t>clone, equals, finalize, getClass, hashCode, notify, notifyAll, toString, wait, wait, wait</w:t>
            </w:r>
            <w:r>
              <w:t xml:space="preserve"> </w:t>
            </w:r>
          </w:p>
        </w:tc>
      </w:tr>
    </w:tbl>
    <w:p w:rsidR="006E7B58" w:rsidRDefault="006E7B58" w:rsidP="006E7B58">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E7B58" w:rsidTr="006E7B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E7B58" w:rsidRDefault="006E7B58">
            <w:pPr>
              <w:rPr>
                <w:b/>
                <w:bCs/>
                <w:sz w:val="24"/>
                <w:szCs w:val="24"/>
              </w:rPr>
            </w:pPr>
            <w:bookmarkStart w:id="37" w:name="constructor_detail"/>
            <w:bookmarkEnd w:id="37"/>
            <w:r>
              <w:rPr>
                <w:b/>
                <w:bCs/>
                <w:sz w:val="36"/>
                <w:szCs w:val="36"/>
              </w:rPr>
              <w:t>Constructor Detail</w:t>
            </w:r>
            <w:r>
              <w:rPr>
                <w:b/>
                <w:bCs/>
              </w:rPr>
              <w:t xml:space="preserve"> </w:t>
            </w:r>
          </w:p>
        </w:tc>
      </w:tr>
    </w:tbl>
    <w:p w:rsidR="006E7B58" w:rsidRDefault="006E7B58" w:rsidP="006E7B58">
      <w:pPr>
        <w:pStyle w:val="Heading3"/>
      </w:pPr>
      <w:bookmarkStart w:id="38" w:name="PosPiApplication()"/>
      <w:bookmarkEnd w:id="38"/>
      <w:r>
        <w:t xml:space="preserve">PosPiApplication </w:t>
      </w:r>
    </w:p>
    <w:p w:rsidR="006E7B58" w:rsidRDefault="006E7B58" w:rsidP="006E7B58">
      <w:pPr>
        <w:pStyle w:val="HTMLPreformatted"/>
      </w:pPr>
      <w:r>
        <w:t xml:space="preserve">public </w:t>
      </w:r>
      <w:r>
        <w:rPr>
          <w:b/>
          <w:bCs/>
        </w:rPr>
        <w:t>PosPiApplication</w:t>
      </w:r>
      <w:r>
        <w: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E7B58" w:rsidTr="006E7B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E7B58" w:rsidRDefault="006E7B58">
            <w:pPr>
              <w:rPr>
                <w:b/>
                <w:bCs/>
                <w:sz w:val="24"/>
                <w:szCs w:val="24"/>
              </w:rPr>
            </w:pPr>
            <w:bookmarkStart w:id="39" w:name="method_detail"/>
            <w:bookmarkEnd w:id="39"/>
            <w:r>
              <w:rPr>
                <w:b/>
                <w:bCs/>
                <w:sz w:val="36"/>
                <w:szCs w:val="36"/>
              </w:rPr>
              <w:t>Method Detail</w:t>
            </w:r>
            <w:r>
              <w:rPr>
                <w:b/>
                <w:bCs/>
              </w:rPr>
              <w:t xml:space="preserve"> </w:t>
            </w:r>
          </w:p>
        </w:tc>
      </w:tr>
    </w:tbl>
    <w:p w:rsidR="006E7B58" w:rsidRDefault="006E7B58" w:rsidP="006E7B58">
      <w:pPr>
        <w:pStyle w:val="Heading3"/>
      </w:pPr>
      <w:bookmarkStart w:id="40" w:name="getDataConnection()"/>
      <w:bookmarkEnd w:id="40"/>
      <w:r>
        <w:t xml:space="preserve">getDataConnection </w:t>
      </w:r>
    </w:p>
    <w:p w:rsidR="006E7B58" w:rsidRDefault="006E7B58" w:rsidP="006E7B58">
      <w:pPr>
        <w:pStyle w:val="HTMLPreformatted"/>
      </w:pPr>
      <w:r>
        <w:t xml:space="preserve">public static java.lang.String </w:t>
      </w:r>
      <w:r>
        <w:rPr>
          <w:b/>
          <w:bCs/>
        </w:rPr>
        <w:t>getDataConnection</w:t>
      </w:r>
      <w:r>
        <w:t>()</w:t>
      </w:r>
    </w:p>
    <w:p w:rsidR="006E7B58" w:rsidRDefault="003F2F3D" w:rsidP="006E7B58">
      <w:r>
        <w:pict>
          <v:rect id="_x0000_i1027" style="width:0;height:1.5pt" o:hralign="center" o:hrstd="t" o:hr="t" fillcolor="#a0a0a0" stroked="f"/>
        </w:pict>
      </w:r>
    </w:p>
    <w:p w:rsidR="006E7B58" w:rsidRDefault="006E7B58" w:rsidP="006E7B58">
      <w:pPr>
        <w:pStyle w:val="Heading3"/>
      </w:pPr>
      <w:bookmarkStart w:id="41" w:name="getDataDriver()"/>
      <w:bookmarkEnd w:id="41"/>
      <w:r>
        <w:t xml:space="preserve">getDataDriver </w:t>
      </w:r>
    </w:p>
    <w:p w:rsidR="006E7B58" w:rsidRDefault="006E7B58" w:rsidP="006E7B58">
      <w:pPr>
        <w:pStyle w:val="HTMLPreformatted"/>
      </w:pPr>
      <w:r>
        <w:t xml:space="preserve">public static java.lang.String </w:t>
      </w:r>
      <w:r>
        <w:rPr>
          <w:b/>
          <w:bCs/>
        </w:rPr>
        <w:t>getDataDriver</w:t>
      </w:r>
      <w:r>
        <w:t>()</w:t>
      </w:r>
    </w:p>
    <w:p w:rsidR="006E7B58" w:rsidRDefault="003F2F3D" w:rsidP="006E7B58">
      <w:r>
        <w:pict>
          <v:rect id="_x0000_i1028" style="width:0;height:1.5pt" o:hralign="center" o:hrstd="t" o:hr="t" fillcolor="#a0a0a0" stroked="f"/>
        </w:pict>
      </w:r>
    </w:p>
    <w:p w:rsidR="006E7B58" w:rsidRDefault="006E7B58" w:rsidP="006E7B58">
      <w:pPr>
        <w:pStyle w:val="Heading3"/>
      </w:pPr>
      <w:bookmarkStart w:id="42" w:name="getDataPassword()"/>
      <w:bookmarkEnd w:id="42"/>
      <w:r>
        <w:t xml:space="preserve">getDataPassword </w:t>
      </w:r>
    </w:p>
    <w:p w:rsidR="006E7B58" w:rsidRDefault="006E7B58" w:rsidP="006E7B58">
      <w:pPr>
        <w:pStyle w:val="HTMLPreformatted"/>
      </w:pPr>
      <w:r>
        <w:t xml:space="preserve">public static java.lang.String </w:t>
      </w:r>
      <w:r>
        <w:rPr>
          <w:b/>
          <w:bCs/>
        </w:rPr>
        <w:t>getDataPassword</w:t>
      </w:r>
      <w:r>
        <w:t>()</w:t>
      </w:r>
    </w:p>
    <w:p w:rsidR="006E7B58" w:rsidRDefault="003F2F3D" w:rsidP="006E7B58">
      <w:r>
        <w:pict>
          <v:rect id="_x0000_i1029" style="width:0;height:1.5pt" o:hralign="center" o:hrstd="t" o:hr="t" fillcolor="#a0a0a0" stroked="f"/>
        </w:pict>
      </w:r>
    </w:p>
    <w:p w:rsidR="006E7B58" w:rsidRDefault="006E7B58" w:rsidP="006E7B58">
      <w:pPr>
        <w:pStyle w:val="Heading3"/>
      </w:pPr>
      <w:bookmarkStart w:id="43" w:name="getDataUser()"/>
      <w:bookmarkEnd w:id="43"/>
      <w:r>
        <w:t xml:space="preserve">getDataUser </w:t>
      </w:r>
    </w:p>
    <w:p w:rsidR="006E7B58" w:rsidRDefault="006E7B58" w:rsidP="006E7B58">
      <w:pPr>
        <w:pStyle w:val="HTMLPreformatted"/>
      </w:pPr>
      <w:r>
        <w:t xml:space="preserve">public static java.lang.String </w:t>
      </w:r>
      <w:r>
        <w:rPr>
          <w:b/>
          <w:bCs/>
        </w:rPr>
        <w:t>getDataUser</w:t>
      </w:r>
      <w:r>
        <w:t>()</w:t>
      </w:r>
    </w:p>
    <w:p w:rsidR="006E7B58" w:rsidRDefault="003F2F3D" w:rsidP="006E7B58">
      <w:r>
        <w:pict>
          <v:rect id="_x0000_i1030" style="width:0;height:1.5pt" o:hralign="center" o:hrstd="t" o:hr="t" fillcolor="#a0a0a0" stroked="f"/>
        </w:pict>
      </w:r>
    </w:p>
    <w:p w:rsidR="006E7B58" w:rsidRDefault="006E7B58" w:rsidP="006E7B58">
      <w:pPr>
        <w:pStyle w:val="Heading3"/>
      </w:pPr>
      <w:bookmarkStart w:id="44" w:name="main(java.lang.String[])"/>
      <w:bookmarkEnd w:id="44"/>
      <w:r>
        <w:lastRenderedPageBreak/>
        <w:t xml:space="preserve">main </w:t>
      </w:r>
    </w:p>
    <w:p w:rsidR="006E7B58" w:rsidRDefault="006E7B58" w:rsidP="006E7B58">
      <w:pPr>
        <w:pStyle w:val="HTMLPreformatted"/>
      </w:pPr>
      <w:r>
        <w:t xml:space="preserve">public static void </w:t>
      </w:r>
      <w:r>
        <w:rPr>
          <w:b/>
          <w:bCs/>
        </w:rPr>
        <w:t>main</w:t>
      </w:r>
      <w:r>
        <w:t>(java.lang.String[] args)</w:t>
      </w:r>
    </w:p>
    <w:p w:rsidR="006E7B58" w:rsidRDefault="006E7B58" w:rsidP="006E7B58">
      <w:pPr>
        <w:ind w:left="720"/>
      </w:pPr>
      <w:r>
        <w:t>Main entry point of the application.</w:t>
      </w:r>
      <w:r>
        <w:br/>
        <w:t>[1] Registers the MySQL database connection driver</w:t>
      </w:r>
      <w:r>
        <w:br/>
        <w:t>[2] Test connection to MySQL database</w:t>
      </w:r>
      <w:r>
        <w:br/>
        <w:t xml:space="preserve">[3] Clean-up (closes) connection object </w:t>
      </w:r>
    </w:p>
    <w:p w:rsidR="006E7B58" w:rsidRDefault="006E7B58" w:rsidP="006E7B58">
      <w:pPr>
        <w:ind w:left="720"/>
      </w:pPr>
      <w:r>
        <w:rPr>
          <w:b/>
          <w:bCs/>
        </w:rPr>
        <w:t>Parameters:</w:t>
      </w:r>
      <w:r>
        <w:t xml:space="preserve"> </w:t>
      </w:r>
    </w:p>
    <w:p w:rsidR="006E7B58" w:rsidRDefault="006E7B58" w:rsidP="006E7B58">
      <w:pPr>
        <w:ind w:left="720"/>
      </w:pPr>
      <w:r>
        <w:rPr>
          <w:rStyle w:val="HTMLCode"/>
        </w:rPr>
        <w:t>args[]</w:t>
      </w:r>
      <w:r>
        <w:t xml:space="preserve"> - String </w:t>
      </w:r>
    </w:p>
    <w:p w:rsidR="006E7B58" w:rsidRDefault="003F2F3D" w:rsidP="006E7B58">
      <w:r>
        <w:pict>
          <v:rect id="_x0000_i1031" style="width:0;height:1.5pt" o:hralign="center" o:hrstd="t" o:hr="t" fillcolor="#a0a0a0" stroked="f"/>
        </w:pict>
      </w: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025DC6" w:rsidRDefault="00025DC6" w:rsidP="006E7B58">
      <w:pPr>
        <w:rPr>
          <w:b/>
        </w:rPr>
      </w:pPr>
    </w:p>
    <w:p w:rsidR="00207451" w:rsidRDefault="00207451" w:rsidP="006E7B58">
      <w:pPr>
        <w:rPr>
          <w:b/>
        </w:rPr>
      </w:pPr>
    </w:p>
    <w:p w:rsidR="00207451" w:rsidRPr="00B72D63" w:rsidRDefault="00B72D63" w:rsidP="006E7B58">
      <w:pPr>
        <w:rPr>
          <w:rFonts w:asciiTheme="minorHAnsi" w:hAnsiTheme="minorHAnsi"/>
        </w:rPr>
      </w:pPr>
      <w:r w:rsidRPr="00B72D63">
        <w:rPr>
          <w:rFonts w:asciiTheme="minorHAnsi" w:hAnsiTheme="minorHAnsi"/>
        </w:rPr>
        <w:t xml:space="preserve">Oracle Corporation, nd. </w:t>
      </w:r>
      <w:proofErr w:type="gramStart"/>
      <w:r w:rsidRPr="00B72D63">
        <w:rPr>
          <w:rFonts w:asciiTheme="minorHAnsi" w:hAnsiTheme="minorHAnsi"/>
        </w:rPr>
        <w:t>Javadoc.</w:t>
      </w:r>
      <w:proofErr w:type="gramEnd"/>
      <w:r w:rsidRPr="00B72D63">
        <w:rPr>
          <w:rFonts w:asciiTheme="minorHAnsi" w:hAnsiTheme="minorHAnsi"/>
        </w:rPr>
        <w:t xml:space="preserve"> </w:t>
      </w:r>
      <w:proofErr w:type="gramStart"/>
      <w:r w:rsidRPr="00B72D63">
        <w:rPr>
          <w:rFonts w:asciiTheme="minorHAnsi" w:hAnsiTheme="minorHAnsi"/>
        </w:rPr>
        <w:t>computer</w:t>
      </w:r>
      <w:proofErr w:type="gramEnd"/>
      <w:r w:rsidRPr="00B72D63">
        <w:rPr>
          <w:rFonts w:asciiTheme="minorHAnsi" w:hAnsiTheme="minorHAnsi"/>
        </w:rPr>
        <w:t xml:space="preserve"> program. Oracle Corporation. </w:t>
      </w:r>
      <w:proofErr w:type="gramStart"/>
      <w:r w:rsidRPr="00B72D63">
        <w:rPr>
          <w:rFonts w:asciiTheme="minorHAnsi" w:hAnsiTheme="minorHAnsi"/>
        </w:rPr>
        <w:t>[Accessed April 28, 2015].</w:t>
      </w:r>
      <w:proofErr w:type="gramEnd"/>
    </w:p>
    <w:p w:rsidR="00632152" w:rsidRDefault="00025DC6" w:rsidP="006E7B58">
      <w:r>
        <w:rPr>
          <w:b/>
        </w:rPr>
        <w:lastRenderedPageBreak/>
        <w:t>Main(String[]) – Sequence Diagram</w:t>
      </w:r>
    </w:p>
    <w:p w:rsidR="00025DC6" w:rsidRPr="00025DC6" w:rsidRDefault="00025DC6" w:rsidP="00025DC6">
      <w:pPr>
        <w:jc w:val="center"/>
      </w:pPr>
      <w:r>
        <w:rPr>
          <w:noProof/>
          <w:lang w:val="en-GB" w:eastAsia="en-GB" w:bidi="ar-SA"/>
        </w:rPr>
        <w:drawing>
          <wp:inline distT="0" distB="0" distL="0" distR="0" wp14:anchorId="00588147" wp14:editId="5E641ED6">
            <wp:extent cx="7643180" cy="3493324"/>
            <wp:effectExtent l="0" t="1588"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5400000">
                      <a:off x="0" y="0"/>
                      <a:ext cx="7658164" cy="3500172"/>
                    </a:xfrm>
                    <a:prstGeom prst="rect">
                      <a:avLst/>
                    </a:prstGeom>
                  </pic:spPr>
                </pic:pic>
              </a:graphicData>
            </a:graphic>
          </wp:inline>
        </w:drawing>
      </w:r>
    </w:p>
    <w:p w:rsidR="00B72D63" w:rsidRDefault="00B72D63" w:rsidP="00004F6B">
      <w:pPr>
        <w:rPr>
          <w:rFonts w:asciiTheme="minorHAnsi" w:eastAsia="MS Mincho" w:hAnsiTheme="minorHAnsi" w:cstheme="minorHAnsi"/>
        </w:rPr>
      </w:pPr>
    </w:p>
    <w:p w:rsidR="00B72D63" w:rsidRDefault="00025DC6" w:rsidP="00004F6B">
      <w:pPr>
        <w:rPr>
          <w:rFonts w:asciiTheme="minorHAnsi" w:hAnsiTheme="minorHAnsi"/>
          <w:sz w:val="16"/>
          <w:szCs w:val="16"/>
        </w:rPr>
      </w:pPr>
      <w:r>
        <w:rPr>
          <w:rFonts w:asciiTheme="minorHAnsi" w:eastAsia="MS Mincho" w:hAnsiTheme="minorHAnsi" w:cstheme="minorHAnsi"/>
        </w:rPr>
        <w:t>Diagram created with Visual Paradigm (</w:t>
      </w:r>
      <w:hyperlink r:id="rId48" w:history="1">
        <w:r w:rsidR="00B72D63" w:rsidRPr="008D39CD">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B72D63" w:rsidRPr="00B72D63" w:rsidRDefault="00B72D63" w:rsidP="00004F6B">
      <w:pPr>
        <w:rPr>
          <w:rFonts w:asciiTheme="minorHAnsi" w:hAnsiTheme="minorHAnsi"/>
          <w:sz w:val="16"/>
          <w:szCs w:val="16"/>
        </w:rPr>
      </w:pPr>
      <w:r w:rsidRPr="00B72D63">
        <w:rPr>
          <w:rFonts w:asciiTheme="minorHAnsi" w:hAnsiTheme="minorHAnsi"/>
          <w:sz w:val="16"/>
          <w:szCs w:val="16"/>
        </w:rPr>
        <w:t xml:space="preserve">Visual Paradigm International, nd. </w:t>
      </w:r>
      <w:proofErr w:type="gramStart"/>
      <w:r w:rsidRPr="00B72D63">
        <w:rPr>
          <w:rFonts w:asciiTheme="minorHAnsi" w:hAnsiTheme="minorHAnsi"/>
          <w:sz w:val="16"/>
          <w:szCs w:val="16"/>
        </w:rPr>
        <w:t>Visual Paradigm.</w:t>
      </w:r>
      <w:proofErr w:type="gramEnd"/>
      <w:r w:rsidRPr="00B72D63">
        <w:rPr>
          <w:rFonts w:asciiTheme="minorHAnsi" w:hAnsiTheme="minorHAnsi"/>
          <w:sz w:val="16"/>
          <w:szCs w:val="16"/>
        </w:rPr>
        <w:t xml:space="preserve"> </w:t>
      </w:r>
      <w:r w:rsidR="00DA3466">
        <w:rPr>
          <w:rFonts w:asciiTheme="minorHAnsi" w:hAnsiTheme="minorHAnsi"/>
          <w:sz w:val="16"/>
          <w:szCs w:val="16"/>
        </w:rPr>
        <w:t>[</w:t>
      </w:r>
      <w:proofErr w:type="gramStart"/>
      <w:r w:rsidRPr="00B72D63">
        <w:rPr>
          <w:rFonts w:asciiTheme="minorHAnsi" w:hAnsiTheme="minorHAnsi"/>
          <w:sz w:val="16"/>
          <w:szCs w:val="16"/>
        </w:rPr>
        <w:t>computer</w:t>
      </w:r>
      <w:proofErr w:type="gramEnd"/>
      <w:r w:rsidRPr="00B72D63">
        <w:rPr>
          <w:rFonts w:asciiTheme="minorHAnsi" w:hAnsiTheme="minorHAnsi"/>
          <w:sz w:val="16"/>
          <w:szCs w:val="16"/>
        </w:rPr>
        <w:t xml:space="preserve"> program</w:t>
      </w:r>
      <w:r w:rsidR="00DA3466">
        <w:rPr>
          <w:rFonts w:asciiTheme="minorHAnsi" w:hAnsiTheme="minorHAnsi"/>
          <w:sz w:val="16"/>
          <w:szCs w:val="16"/>
        </w:rPr>
        <w:t>]</w:t>
      </w:r>
      <w:r w:rsidRPr="00B72D63">
        <w:rPr>
          <w:rFonts w:asciiTheme="minorHAnsi" w:hAnsiTheme="minorHAnsi"/>
          <w:sz w:val="16"/>
          <w:szCs w:val="16"/>
        </w:rPr>
        <w:t xml:space="preserve">. </w:t>
      </w:r>
      <w:proofErr w:type="gramStart"/>
      <w:r w:rsidRPr="00B72D63">
        <w:rPr>
          <w:rFonts w:asciiTheme="minorHAnsi" w:hAnsiTheme="minorHAnsi"/>
          <w:sz w:val="16"/>
          <w:szCs w:val="16"/>
        </w:rPr>
        <w:t>Visual Paradigm International.</w:t>
      </w:r>
      <w:proofErr w:type="gramEnd"/>
      <w:r w:rsidRPr="00B72D63">
        <w:rPr>
          <w:rFonts w:asciiTheme="minorHAnsi" w:hAnsiTheme="minorHAnsi"/>
          <w:sz w:val="16"/>
          <w:szCs w:val="16"/>
        </w:rPr>
        <w:t xml:space="preserve"> </w:t>
      </w:r>
      <w:proofErr w:type="gramStart"/>
      <w:r w:rsidRPr="00B72D63">
        <w:rPr>
          <w:rFonts w:asciiTheme="minorHAnsi" w:hAnsiTheme="minorHAnsi"/>
          <w:sz w:val="16"/>
          <w:szCs w:val="16"/>
        </w:rPr>
        <w:t>[Accessed April 29, 2015].</w:t>
      </w:r>
      <w:proofErr w:type="gramEnd"/>
    </w:p>
    <w:p w:rsidR="00004F6B" w:rsidRDefault="00004F6B" w:rsidP="00004F6B">
      <w:r>
        <w:rPr>
          <w:b/>
        </w:rPr>
        <w:lastRenderedPageBreak/>
        <w:t>Main(String[]) – Flowchart</w:t>
      </w:r>
    </w:p>
    <w:p w:rsidR="00004F6B" w:rsidRPr="00004F6B" w:rsidRDefault="00004F6B" w:rsidP="00004F6B">
      <w:pPr>
        <w:jc w:val="center"/>
      </w:pPr>
      <w:r>
        <w:rPr>
          <w:noProof/>
          <w:lang w:val="en-GB" w:eastAsia="en-GB" w:bidi="ar-SA"/>
        </w:rPr>
        <w:drawing>
          <wp:inline distT="0" distB="0" distL="0" distR="0" wp14:anchorId="41FFF1BA" wp14:editId="12E949B6">
            <wp:extent cx="7540023" cy="3565162"/>
            <wp:effectExtent l="63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rot="5400000">
                      <a:off x="0" y="0"/>
                      <a:ext cx="7597032" cy="3592118"/>
                    </a:xfrm>
                    <a:prstGeom prst="rect">
                      <a:avLst/>
                    </a:prstGeom>
                  </pic:spPr>
                </pic:pic>
              </a:graphicData>
            </a:graphic>
          </wp:inline>
        </w:drawing>
      </w:r>
    </w:p>
    <w:p w:rsidR="00B72D63" w:rsidRDefault="00B72D63" w:rsidP="00004F6B">
      <w:pPr>
        <w:rPr>
          <w:rFonts w:asciiTheme="minorHAnsi" w:eastAsia="MS Mincho" w:hAnsiTheme="minorHAnsi" w:cstheme="minorHAnsi"/>
        </w:rPr>
      </w:pPr>
    </w:p>
    <w:p w:rsidR="00004F6B" w:rsidRDefault="003B438A" w:rsidP="00004F6B">
      <w:pPr>
        <w:rPr>
          <w:rFonts w:asciiTheme="minorHAnsi" w:eastAsia="MS Mincho" w:hAnsiTheme="minorHAnsi" w:cstheme="minorHAnsi"/>
        </w:rPr>
      </w:pPr>
      <w:r>
        <w:rPr>
          <w:rFonts w:asciiTheme="minorHAnsi" w:eastAsia="MS Mincho" w:hAnsiTheme="minorHAnsi" w:cstheme="minorHAnsi"/>
        </w:rPr>
        <w:t>Auto-generated di</w:t>
      </w:r>
      <w:r w:rsidR="00004F6B">
        <w:rPr>
          <w:rFonts w:asciiTheme="minorHAnsi" w:eastAsia="MS Mincho" w:hAnsiTheme="minorHAnsi" w:cstheme="minorHAnsi"/>
        </w:rPr>
        <w:t>agram created with Code Rocket Flowchart Editor (</w:t>
      </w:r>
      <w:hyperlink r:id="rId50" w:history="1">
        <w:r w:rsidR="00B72D63" w:rsidRPr="008D39CD">
          <w:rPr>
            <w:rStyle w:val="Hyperlink"/>
            <w:rFonts w:asciiTheme="minorHAnsi" w:eastAsia="MS Mincho" w:hAnsiTheme="minorHAnsi" w:cstheme="minorHAnsi"/>
          </w:rPr>
          <w:t>http://www.rapidqualitysystems.com/</w:t>
        </w:r>
      </w:hyperlink>
      <w:r w:rsidR="00004F6B">
        <w:rPr>
          <w:rFonts w:asciiTheme="minorHAnsi" w:eastAsia="MS Mincho" w:hAnsiTheme="minorHAnsi" w:cstheme="minorHAnsi"/>
        </w:rPr>
        <w:t>)</w:t>
      </w:r>
    </w:p>
    <w:p w:rsidR="00071C4F" w:rsidRDefault="00071C4F" w:rsidP="00E43A74">
      <w:pPr>
        <w:rPr>
          <w:sz w:val="16"/>
          <w:szCs w:val="16"/>
        </w:rPr>
      </w:pPr>
      <w:r w:rsidRPr="00071C4F">
        <w:rPr>
          <w:sz w:val="16"/>
          <w:szCs w:val="16"/>
        </w:rPr>
        <w:t xml:space="preserve">Rapid Quality Systems, nd. </w:t>
      </w:r>
      <w:proofErr w:type="gramStart"/>
      <w:r w:rsidRPr="00071C4F">
        <w:rPr>
          <w:sz w:val="16"/>
          <w:szCs w:val="16"/>
        </w:rPr>
        <w:t xml:space="preserve">Code Rocket for Eclipse, </w:t>
      </w:r>
      <w:r w:rsidR="00DA3466">
        <w:rPr>
          <w:sz w:val="16"/>
          <w:szCs w:val="16"/>
        </w:rPr>
        <w:t>[</w:t>
      </w:r>
      <w:r w:rsidRPr="00071C4F">
        <w:rPr>
          <w:sz w:val="16"/>
          <w:szCs w:val="16"/>
        </w:rPr>
        <w:t>computer program</w:t>
      </w:r>
      <w:r w:rsidR="00DA3466">
        <w:rPr>
          <w:sz w:val="16"/>
          <w:szCs w:val="16"/>
        </w:rPr>
        <w:t>]</w:t>
      </w:r>
      <w:r w:rsidRPr="00071C4F">
        <w:rPr>
          <w:sz w:val="16"/>
          <w:szCs w:val="16"/>
        </w:rPr>
        <w:t>.</w:t>
      </w:r>
      <w:proofErr w:type="gramEnd"/>
      <w:r w:rsidRPr="00071C4F">
        <w:rPr>
          <w:sz w:val="16"/>
          <w:szCs w:val="16"/>
        </w:rPr>
        <w:t xml:space="preserve"> </w:t>
      </w:r>
      <w:proofErr w:type="gramStart"/>
      <w:r w:rsidRPr="00071C4F">
        <w:rPr>
          <w:sz w:val="16"/>
          <w:szCs w:val="16"/>
        </w:rPr>
        <w:t>Rapid Quality Systems.</w:t>
      </w:r>
      <w:proofErr w:type="gramEnd"/>
      <w:r w:rsidRPr="00071C4F">
        <w:rPr>
          <w:sz w:val="16"/>
          <w:szCs w:val="16"/>
        </w:rPr>
        <w:t xml:space="preserve"> [Accessed April 29, 2015]</w:t>
      </w:r>
    </w:p>
    <w:p w:rsidR="00025DC6" w:rsidRPr="00450AA7" w:rsidRDefault="00450AA7" w:rsidP="00E43A74">
      <w:pPr>
        <w:rPr>
          <w:b/>
          <w:sz w:val="32"/>
          <w:szCs w:val="32"/>
        </w:rPr>
      </w:pPr>
      <w:r w:rsidRPr="00450AA7">
        <w:rPr>
          <w:b/>
          <w:sz w:val="32"/>
          <w:szCs w:val="32"/>
        </w:rPr>
        <w:lastRenderedPageBreak/>
        <w:t>PosPiApplication class code listing:</w:t>
      </w:r>
    </w:p>
    <w:p w:rsidR="00450AA7" w:rsidRDefault="00450AA7" w:rsidP="00450AA7">
      <w:r>
        <w:t>package pospi;</w:t>
      </w:r>
    </w:p>
    <w:p w:rsidR="00450AA7" w:rsidRDefault="00450AA7" w:rsidP="00450AA7">
      <w:r>
        <w:t>import javax.swing.*;</w:t>
      </w:r>
    </w:p>
    <w:p w:rsidR="00450AA7" w:rsidRDefault="00450AA7" w:rsidP="00450AA7">
      <w:r>
        <w:t>import java.sql.*;</w:t>
      </w:r>
    </w:p>
    <w:p w:rsidR="00450AA7" w:rsidRDefault="00450AA7" w:rsidP="00450AA7">
      <w:r>
        <w:t>/**</w:t>
      </w:r>
    </w:p>
    <w:p w:rsidR="00450AA7" w:rsidRDefault="00450AA7" w:rsidP="00450AA7">
      <w:r>
        <w:t xml:space="preserve"> * Author: Angelo Romel Lopez</w:t>
      </w:r>
    </w:p>
    <w:p w:rsidR="00450AA7" w:rsidRDefault="00450AA7" w:rsidP="00450AA7">
      <w:r>
        <w:t xml:space="preserve"> * &lt;br&gt;Description: This class has the static main method which is the main entry point for the POS-Pi application. </w:t>
      </w:r>
    </w:p>
    <w:p w:rsidR="00450AA7" w:rsidRDefault="00450AA7" w:rsidP="00450AA7">
      <w:r>
        <w:t xml:space="preserve"> * &lt;br&gt;It's main task is to register the MySQL database driver and test for connection to the database.</w:t>
      </w:r>
    </w:p>
    <w:p w:rsidR="00450AA7" w:rsidRDefault="00450AA7" w:rsidP="00450AA7">
      <w:r>
        <w:t xml:space="preserve"> * &lt;br&gt;MySQL Connector/J is the official JDBC driver for MySQL. You can download it from this site:</w:t>
      </w:r>
    </w:p>
    <w:p w:rsidR="00450AA7" w:rsidRDefault="00450AA7" w:rsidP="00450AA7">
      <w:r>
        <w:t xml:space="preserve"> * &lt;br&gt;http://dev.mysql.com/downloads/connector/j/</w:t>
      </w:r>
    </w:p>
    <w:p w:rsidR="00450AA7" w:rsidRDefault="00450AA7" w:rsidP="00450AA7">
      <w:r>
        <w:t xml:space="preserve"> **/</w:t>
      </w:r>
    </w:p>
    <w:p w:rsidR="00450AA7" w:rsidRDefault="00450AA7" w:rsidP="00450AA7">
      <w:r>
        <w:t>public class PosPiApplication {</w:t>
      </w:r>
    </w:p>
    <w:p w:rsidR="00450AA7" w:rsidRDefault="00450AA7" w:rsidP="00450AA7">
      <w:r>
        <w:t xml:space="preserve">    //MySQL driver</w:t>
      </w:r>
    </w:p>
    <w:p w:rsidR="00450AA7" w:rsidRDefault="00450AA7" w:rsidP="00450AA7">
      <w:r>
        <w:tab/>
        <w:t>private static final String DATA_DRIVER = "com.mysql.jdbc.Driver";</w:t>
      </w:r>
    </w:p>
    <w:p w:rsidR="00450AA7" w:rsidRDefault="00450AA7" w:rsidP="00450AA7">
      <w:r>
        <w:tab/>
        <w:t>//Database URL</w:t>
      </w:r>
    </w:p>
    <w:p w:rsidR="00450AA7" w:rsidRDefault="00450AA7" w:rsidP="00450AA7">
      <w:r>
        <w:tab/>
        <w:t>private static final String DATA_CONNECTION = "jdbc:mysql://localhost/pos_pi";</w:t>
      </w:r>
    </w:p>
    <w:p w:rsidR="00450AA7" w:rsidRDefault="00450AA7" w:rsidP="00450AA7">
      <w:r>
        <w:tab/>
        <w:t>//User credentials for MySQL, user name and password</w:t>
      </w:r>
    </w:p>
    <w:p w:rsidR="00450AA7" w:rsidRDefault="00450AA7" w:rsidP="00450AA7">
      <w:r>
        <w:tab/>
        <w:t>private static final String DATA_USER = "root";</w:t>
      </w:r>
    </w:p>
    <w:p w:rsidR="00450AA7" w:rsidRDefault="00450AA7" w:rsidP="00450AA7">
      <w:r>
        <w:tab/>
        <w:t>private static final String DATA_PASSWORD = "raspberry";</w:t>
      </w:r>
    </w:p>
    <w:p w:rsidR="00450AA7" w:rsidRDefault="00450AA7" w:rsidP="00450AA7">
      <w:r>
        <w:tab/>
      </w:r>
    </w:p>
    <w:p w:rsidR="00450AA7" w:rsidRDefault="00450AA7" w:rsidP="00450AA7">
      <w:r>
        <w:tab/>
        <w:t>/**</w:t>
      </w:r>
    </w:p>
    <w:p w:rsidR="00450AA7" w:rsidRDefault="00450AA7" w:rsidP="00450AA7">
      <w:r>
        <w:tab/>
        <w:t xml:space="preserve"> * Main entry point of the application.</w:t>
      </w:r>
    </w:p>
    <w:p w:rsidR="00450AA7" w:rsidRDefault="00450AA7" w:rsidP="00450AA7">
      <w:r>
        <w:tab/>
        <w:t xml:space="preserve"> * &lt;br&gt;[1] Registers the MySQL database connection driver</w:t>
      </w:r>
    </w:p>
    <w:p w:rsidR="00450AA7" w:rsidRDefault="00450AA7" w:rsidP="00450AA7">
      <w:r>
        <w:tab/>
        <w:t xml:space="preserve"> * &lt;br&gt;[2] Test connection to MySQL database</w:t>
      </w:r>
    </w:p>
    <w:p w:rsidR="00450AA7" w:rsidRDefault="00450AA7" w:rsidP="00450AA7">
      <w:r>
        <w:tab/>
        <w:t xml:space="preserve"> * &lt;br&gt;[3] Clean-up (closes) connection object</w:t>
      </w:r>
    </w:p>
    <w:p w:rsidR="00450AA7" w:rsidRDefault="00450AA7" w:rsidP="00450AA7">
      <w:r>
        <w:tab/>
        <w:t xml:space="preserve"> * @param args[] String</w:t>
      </w:r>
    </w:p>
    <w:p w:rsidR="00450AA7" w:rsidRDefault="00450AA7" w:rsidP="00450AA7">
      <w:r>
        <w:tab/>
        <w:t xml:space="preserve"> **/</w:t>
      </w:r>
    </w:p>
    <w:p w:rsidR="00450AA7" w:rsidRDefault="00450AA7" w:rsidP="00450AA7">
      <w:r>
        <w:tab/>
        <w:t>@SuppressWarnings("unused")</w:t>
      </w:r>
    </w:p>
    <w:p w:rsidR="00450AA7" w:rsidRDefault="00450AA7" w:rsidP="00450AA7">
      <w:r>
        <w:tab/>
        <w:t>public static void main(String[] args) {</w:t>
      </w:r>
      <w:r>
        <w:tab/>
      </w:r>
      <w:r>
        <w:tab/>
      </w:r>
    </w:p>
    <w:p w:rsidR="00450AA7" w:rsidRDefault="00450AA7" w:rsidP="00450AA7">
      <w:r>
        <w:lastRenderedPageBreak/>
        <w:tab/>
      </w:r>
      <w:r>
        <w:tab/>
        <w:t>Connection conn = null;</w:t>
      </w:r>
    </w:p>
    <w:p w:rsidR="00450AA7" w:rsidRDefault="00450AA7" w:rsidP="00450AA7">
      <w:r>
        <w:tab/>
      </w:r>
      <w:r>
        <w:tab/>
        <w:t>try{</w:t>
      </w:r>
    </w:p>
    <w:p w:rsidR="00450AA7" w:rsidRDefault="00450AA7" w:rsidP="00450AA7">
      <w:r>
        <w:tab/>
      </w:r>
      <w:r>
        <w:tab/>
      </w:r>
      <w:r>
        <w:tab/>
        <w:t>//Register JDBC driver (done once for the entire application).</w:t>
      </w:r>
    </w:p>
    <w:p w:rsidR="00450AA7" w:rsidRDefault="00450AA7" w:rsidP="00450AA7">
      <w:r>
        <w:tab/>
      </w:r>
      <w:r>
        <w:tab/>
      </w:r>
      <w:r>
        <w:tab/>
        <w:t>Class.forName(DATA_DRIVER);</w:t>
      </w:r>
    </w:p>
    <w:p w:rsidR="00450AA7" w:rsidRDefault="00450AA7" w:rsidP="00450AA7">
      <w:r>
        <w:tab/>
      </w:r>
      <w:r>
        <w:tab/>
      </w:r>
      <w:r>
        <w:tab/>
        <w:t>//Test connection to database</w:t>
      </w:r>
    </w:p>
    <w:p w:rsidR="00450AA7" w:rsidRDefault="00450AA7" w:rsidP="00450AA7">
      <w:r>
        <w:tab/>
      </w:r>
      <w:r>
        <w:tab/>
      </w:r>
      <w:r>
        <w:tab/>
        <w:t>conn = DriverManager.getConnection(DATA_CONNECTION, DATA_USER, DATA_PASSWORD);</w:t>
      </w:r>
    </w:p>
    <w:p w:rsidR="00450AA7" w:rsidRDefault="00450AA7" w:rsidP="00450AA7">
      <w:r>
        <w:tab/>
      </w:r>
      <w:r>
        <w:tab/>
      </w:r>
      <w:r>
        <w:tab/>
      </w:r>
    </w:p>
    <w:p w:rsidR="00450AA7" w:rsidRDefault="00450AA7" w:rsidP="00450AA7">
      <w:r>
        <w:tab/>
      </w:r>
      <w:r>
        <w:tab/>
      </w:r>
      <w:r>
        <w:tab/>
        <w:t xml:space="preserve">JOptionPane.showMessageDialog(null, "Database driver regristration and database\nconnection successful.\n" + </w:t>
      </w:r>
    </w:p>
    <w:p w:rsidR="00450AA7" w:rsidRDefault="00450AA7" w:rsidP="00450AA7">
      <w:r>
        <w:tab/>
      </w:r>
      <w:r>
        <w:tab/>
      </w:r>
      <w:r>
        <w:tab/>
      </w:r>
      <w:r>
        <w:tab/>
      </w:r>
      <w:r>
        <w:tab/>
        <w:t xml:space="preserve">"Welcome to the POS-Pi Application!", </w:t>
      </w:r>
    </w:p>
    <w:p w:rsidR="00450AA7" w:rsidRDefault="00450AA7" w:rsidP="00450AA7">
      <w:r>
        <w:tab/>
      </w:r>
      <w:r>
        <w:tab/>
      </w:r>
      <w:r>
        <w:tab/>
      </w:r>
      <w:r>
        <w:tab/>
      </w:r>
      <w:r>
        <w:tab/>
        <w:t>"***POS-Pi***", JOptionPane.INFORMATION_MESSAGE);</w:t>
      </w:r>
    </w:p>
    <w:p w:rsidR="00450AA7" w:rsidRDefault="00450AA7" w:rsidP="00450AA7">
      <w:r>
        <w:tab/>
      </w:r>
      <w:r>
        <w:tab/>
      </w:r>
      <w:r>
        <w:tab/>
        <w:t>UserLoginController loginController = new UserLoginController(new UserLoginView(), getDataConnection(),</w:t>
      </w:r>
    </w:p>
    <w:p w:rsidR="00450AA7" w:rsidRDefault="00450AA7" w:rsidP="00450AA7">
      <w:r>
        <w:tab/>
      </w:r>
      <w:r>
        <w:tab/>
      </w:r>
      <w:r>
        <w:tab/>
      </w:r>
      <w:r>
        <w:tab/>
      </w:r>
      <w:r>
        <w:tab/>
      </w:r>
      <w:r>
        <w:tab/>
      </w:r>
      <w:r>
        <w:tab/>
      </w:r>
      <w:r>
        <w:tab/>
      </w:r>
      <w:r>
        <w:tab/>
      </w:r>
      <w:r>
        <w:tab/>
      </w:r>
      <w:r>
        <w:tab/>
      </w:r>
      <w:r>
        <w:tab/>
      </w:r>
      <w:r>
        <w:tab/>
      </w:r>
      <w:r>
        <w:tab/>
      </w:r>
      <w:r>
        <w:tab/>
      </w:r>
      <w:r>
        <w:tab/>
      </w:r>
      <w:r>
        <w:tab/>
      </w:r>
      <w:r>
        <w:tab/>
      </w:r>
      <w:r>
        <w:tab/>
        <w:t>getDataUser(), getDataPassword());</w:t>
      </w:r>
    </w:p>
    <w:p w:rsidR="00450AA7" w:rsidRDefault="00450AA7" w:rsidP="00450AA7">
      <w:r>
        <w:tab/>
      </w:r>
      <w:r>
        <w:tab/>
        <w:t>}//end try</w:t>
      </w:r>
    </w:p>
    <w:p w:rsidR="00450AA7" w:rsidRDefault="00450AA7" w:rsidP="00450AA7">
      <w:r>
        <w:tab/>
      </w:r>
      <w:r>
        <w:tab/>
        <w:t>/*Catch errors if MySQL database driver registration is unsuccessful, or database connection</w:t>
      </w:r>
    </w:p>
    <w:p w:rsidR="00450AA7" w:rsidRDefault="00450AA7" w:rsidP="00450AA7">
      <w:r>
        <w:tab/>
      </w:r>
      <w:r>
        <w:tab/>
        <w:t xml:space="preserve"> * cannot be established.</w:t>
      </w:r>
    </w:p>
    <w:p w:rsidR="00450AA7" w:rsidRDefault="00450AA7" w:rsidP="00450AA7">
      <w:r>
        <w:tab/>
      </w:r>
      <w:r>
        <w:tab/>
        <w:t xml:space="preserve"> * */</w:t>
      </w:r>
    </w:p>
    <w:p w:rsidR="00450AA7" w:rsidRDefault="00450AA7" w:rsidP="00450AA7">
      <w:r>
        <w:tab/>
      </w:r>
      <w:r>
        <w:tab/>
        <w:t>catch(ClassNotFoundException cnfEx){</w:t>
      </w:r>
    </w:p>
    <w:p w:rsidR="00450AA7" w:rsidRDefault="00450AA7" w:rsidP="00450AA7">
      <w:r>
        <w:tab/>
      </w:r>
      <w:r>
        <w:tab/>
      </w:r>
      <w:r>
        <w:tab/>
        <w:t xml:space="preserve">JOptionPane.showMessageDialog(null, cnfEx.toString(), </w:t>
      </w:r>
    </w:p>
    <w:p w:rsidR="00450AA7" w:rsidRDefault="00450AA7" w:rsidP="00450AA7">
      <w:r>
        <w:tab/>
      </w:r>
      <w:r>
        <w:tab/>
      </w:r>
      <w:r>
        <w:tab/>
      </w:r>
      <w:r>
        <w:tab/>
      </w:r>
      <w:r>
        <w:tab/>
        <w:t>"Error in connecting to database.",</w:t>
      </w:r>
    </w:p>
    <w:p w:rsidR="00450AA7" w:rsidRDefault="00450AA7" w:rsidP="00450AA7">
      <w:r>
        <w:tab/>
      </w:r>
      <w:r>
        <w:tab/>
      </w:r>
      <w:r>
        <w:tab/>
      </w:r>
      <w:r>
        <w:tab/>
      </w:r>
      <w:r>
        <w:tab/>
        <w:t>JOptionPane.WARNING_MESSAGE);</w:t>
      </w:r>
    </w:p>
    <w:p w:rsidR="00450AA7" w:rsidRDefault="00450AA7" w:rsidP="00450AA7">
      <w:r>
        <w:tab/>
      </w:r>
      <w:r>
        <w:tab/>
        <w:t>}//end catch</w:t>
      </w:r>
      <w:r>
        <w:tab/>
      </w:r>
      <w:r>
        <w:tab/>
      </w:r>
    </w:p>
    <w:p w:rsidR="00450AA7" w:rsidRDefault="00450AA7" w:rsidP="00450AA7">
      <w:r>
        <w:tab/>
      </w:r>
      <w:r>
        <w:tab/>
        <w:t>catch(SQLException sqlEx){</w:t>
      </w:r>
    </w:p>
    <w:p w:rsidR="00450AA7" w:rsidRDefault="00450AA7" w:rsidP="00450AA7">
      <w:r>
        <w:tab/>
      </w:r>
      <w:r>
        <w:tab/>
      </w:r>
      <w:r>
        <w:tab/>
        <w:t xml:space="preserve">JOptionPane.showMessageDialog(null, sqlEx.toString(), </w:t>
      </w:r>
    </w:p>
    <w:p w:rsidR="00450AA7" w:rsidRDefault="00450AA7" w:rsidP="00450AA7">
      <w:r>
        <w:tab/>
      </w:r>
      <w:r>
        <w:tab/>
      </w:r>
      <w:r>
        <w:tab/>
      </w:r>
      <w:r>
        <w:tab/>
      </w:r>
      <w:r>
        <w:tab/>
        <w:t>"Error in connecting to database.",</w:t>
      </w:r>
    </w:p>
    <w:p w:rsidR="00450AA7" w:rsidRDefault="00450AA7" w:rsidP="00450AA7">
      <w:r>
        <w:tab/>
      </w:r>
      <w:r>
        <w:tab/>
      </w:r>
      <w:r>
        <w:tab/>
      </w:r>
      <w:r>
        <w:tab/>
      </w:r>
      <w:r>
        <w:tab/>
        <w:t>JOptionPane.WARNING_MESSAGE);</w:t>
      </w:r>
    </w:p>
    <w:p w:rsidR="00450AA7" w:rsidRDefault="00450AA7" w:rsidP="00450AA7">
      <w:r>
        <w:tab/>
      </w:r>
      <w:r>
        <w:tab/>
        <w:t>}//end catch</w:t>
      </w:r>
    </w:p>
    <w:p w:rsidR="00450AA7" w:rsidRDefault="00450AA7" w:rsidP="00450AA7">
      <w:r>
        <w:tab/>
      </w:r>
      <w:r>
        <w:tab/>
        <w:t>catch(Exception eEx){</w:t>
      </w:r>
    </w:p>
    <w:p w:rsidR="00450AA7" w:rsidRDefault="00450AA7" w:rsidP="00450AA7">
      <w:r>
        <w:lastRenderedPageBreak/>
        <w:tab/>
      </w:r>
      <w:r>
        <w:tab/>
      </w:r>
      <w:r>
        <w:tab/>
        <w:t>JOptionPane.showMessageDialog(null, eEx.toString(),</w:t>
      </w:r>
    </w:p>
    <w:p w:rsidR="00450AA7" w:rsidRDefault="00450AA7" w:rsidP="00450AA7">
      <w:r>
        <w:tab/>
      </w:r>
      <w:r>
        <w:tab/>
      </w:r>
      <w:r>
        <w:tab/>
      </w:r>
      <w:r>
        <w:tab/>
      </w:r>
      <w:r>
        <w:tab/>
        <w:t>"Error in connecting to database",</w:t>
      </w:r>
    </w:p>
    <w:p w:rsidR="00450AA7" w:rsidRDefault="00450AA7" w:rsidP="00450AA7">
      <w:r>
        <w:tab/>
      </w:r>
      <w:r>
        <w:tab/>
      </w:r>
      <w:r>
        <w:tab/>
      </w:r>
      <w:r>
        <w:tab/>
      </w:r>
      <w:r>
        <w:tab/>
        <w:t>JOptionPane.WARNING_MESSAGE);</w:t>
      </w:r>
    </w:p>
    <w:p w:rsidR="00450AA7" w:rsidRDefault="00450AA7" w:rsidP="00450AA7">
      <w:r>
        <w:tab/>
      </w:r>
      <w:r>
        <w:tab/>
        <w:t>}//end catch</w:t>
      </w:r>
      <w:r>
        <w:tab/>
      </w:r>
    </w:p>
    <w:p w:rsidR="00450AA7" w:rsidRDefault="00450AA7" w:rsidP="00450AA7">
      <w:r>
        <w:tab/>
      </w:r>
      <w:r>
        <w:tab/>
        <w:t>//perform clean-up. Close database connection</w:t>
      </w:r>
    </w:p>
    <w:p w:rsidR="00450AA7" w:rsidRDefault="00450AA7" w:rsidP="00450AA7">
      <w:r>
        <w:tab/>
      </w:r>
      <w:r>
        <w:tab/>
        <w:t>finally{</w:t>
      </w:r>
    </w:p>
    <w:p w:rsidR="00450AA7" w:rsidRDefault="00450AA7" w:rsidP="00450AA7">
      <w:r>
        <w:tab/>
      </w:r>
      <w:r>
        <w:tab/>
      </w:r>
      <w:r>
        <w:tab/>
        <w:t>if(conn != null){</w:t>
      </w:r>
    </w:p>
    <w:p w:rsidR="00450AA7" w:rsidRDefault="00450AA7" w:rsidP="00450AA7">
      <w:r>
        <w:tab/>
      </w:r>
      <w:r>
        <w:tab/>
      </w:r>
      <w:r>
        <w:tab/>
        <w:t xml:space="preserve">    //Close database object.</w:t>
      </w:r>
    </w:p>
    <w:p w:rsidR="00450AA7" w:rsidRDefault="00450AA7" w:rsidP="00450AA7">
      <w:r>
        <w:tab/>
      </w:r>
      <w:r>
        <w:tab/>
      </w:r>
      <w:r>
        <w:tab/>
      </w:r>
      <w:r>
        <w:tab/>
        <w:t>try{</w:t>
      </w:r>
    </w:p>
    <w:p w:rsidR="00450AA7" w:rsidRDefault="00450AA7" w:rsidP="00450AA7">
      <w:r>
        <w:tab/>
      </w:r>
      <w:r>
        <w:tab/>
      </w:r>
      <w:r>
        <w:tab/>
      </w:r>
      <w:r>
        <w:tab/>
        <w:t>conn.close();</w:t>
      </w:r>
      <w:r>
        <w:tab/>
      </w:r>
    </w:p>
    <w:p w:rsidR="00450AA7" w:rsidRDefault="00450AA7" w:rsidP="00450AA7">
      <w:r>
        <w:tab/>
      </w:r>
      <w:r>
        <w:tab/>
      </w:r>
      <w:r>
        <w:tab/>
      </w:r>
      <w:r>
        <w:tab/>
        <w:t>}//end try</w:t>
      </w:r>
    </w:p>
    <w:p w:rsidR="00450AA7" w:rsidRDefault="00450AA7" w:rsidP="00450AA7">
      <w:r>
        <w:tab/>
      </w:r>
      <w:r>
        <w:tab/>
      </w:r>
      <w:r>
        <w:tab/>
      </w:r>
      <w:r>
        <w:tab/>
        <w:t>catch(SQLException sqlEx){</w:t>
      </w:r>
    </w:p>
    <w:p w:rsidR="00450AA7" w:rsidRDefault="00450AA7" w:rsidP="00450AA7">
      <w:r>
        <w:tab/>
      </w:r>
      <w:r>
        <w:tab/>
      </w:r>
      <w:r>
        <w:tab/>
      </w:r>
      <w:r>
        <w:tab/>
      </w:r>
      <w:r>
        <w:tab/>
        <w:t xml:space="preserve">JOptionPane.showMessageDialog(null, sqlEx.toString(), </w:t>
      </w:r>
    </w:p>
    <w:p w:rsidR="00450AA7" w:rsidRDefault="00450AA7" w:rsidP="00450AA7">
      <w:r>
        <w:tab/>
      </w:r>
      <w:r>
        <w:tab/>
      </w:r>
      <w:r>
        <w:tab/>
      </w:r>
      <w:r>
        <w:tab/>
      </w:r>
      <w:r>
        <w:tab/>
      </w:r>
      <w:r>
        <w:tab/>
      </w:r>
      <w:r>
        <w:tab/>
        <w:t>"Error in closing the database.",</w:t>
      </w:r>
    </w:p>
    <w:p w:rsidR="00450AA7" w:rsidRDefault="00450AA7" w:rsidP="00450AA7">
      <w:r>
        <w:tab/>
      </w:r>
      <w:r>
        <w:tab/>
      </w:r>
      <w:r>
        <w:tab/>
      </w:r>
      <w:r>
        <w:tab/>
      </w:r>
      <w:r>
        <w:tab/>
      </w:r>
      <w:r>
        <w:tab/>
      </w:r>
      <w:r>
        <w:tab/>
        <w:t>JOptionPane.WARNING_MESSAGE);</w:t>
      </w:r>
    </w:p>
    <w:p w:rsidR="00450AA7" w:rsidRDefault="00450AA7" w:rsidP="00450AA7">
      <w:r>
        <w:tab/>
      </w:r>
      <w:r>
        <w:tab/>
      </w:r>
      <w:r>
        <w:tab/>
      </w:r>
      <w:r>
        <w:tab/>
        <w:t>}//end catch</w:t>
      </w:r>
    </w:p>
    <w:p w:rsidR="00450AA7" w:rsidRDefault="00450AA7" w:rsidP="00450AA7">
      <w:r>
        <w:tab/>
      </w:r>
      <w:r>
        <w:tab/>
      </w:r>
      <w:r>
        <w:tab/>
        <w:t>}//end if</w:t>
      </w:r>
    </w:p>
    <w:p w:rsidR="00450AA7" w:rsidRDefault="00450AA7" w:rsidP="00450AA7">
      <w:r>
        <w:tab/>
      </w:r>
      <w:r>
        <w:tab/>
        <w:t>}//end finally</w:t>
      </w:r>
    </w:p>
    <w:p w:rsidR="00450AA7" w:rsidRDefault="00450AA7" w:rsidP="00450AA7">
      <w:r>
        <w:tab/>
      </w:r>
      <w:r>
        <w:tab/>
      </w:r>
    </w:p>
    <w:p w:rsidR="00450AA7" w:rsidRDefault="00450AA7" w:rsidP="00450AA7">
      <w:r>
        <w:tab/>
        <w:t>}//end main</w:t>
      </w:r>
    </w:p>
    <w:p w:rsidR="00450AA7" w:rsidRDefault="00450AA7" w:rsidP="00450AA7"/>
    <w:p w:rsidR="00450AA7" w:rsidRDefault="00450AA7" w:rsidP="00450AA7">
      <w:r>
        <w:tab/>
        <w:t>/*</w:t>
      </w:r>
    </w:p>
    <w:p w:rsidR="00450AA7" w:rsidRDefault="00450AA7" w:rsidP="00450AA7">
      <w:r>
        <w:tab/>
        <w:t xml:space="preserve"> * Getters.</w:t>
      </w:r>
    </w:p>
    <w:p w:rsidR="00450AA7" w:rsidRDefault="00450AA7" w:rsidP="00450AA7">
      <w:r>
        <w:tab/>
        <w:t xml:space="preserve"> * */</w:t>
      </w:r>
    </w:p>
    <w:p w:rsidR="00450AA7" w:rsidRDefault="00450AA7" w:rsidP="00450AA7">
      <w:r>
        <w:tab/>
        <w:t>public static String getDataDriver() {</w:t>
      </w:r>
    </w:p>
    <w:p w:rsidR="00450AA7" w:rsidRDefault="00450AA7" w:rsidP="00450AA7">
      <w:r>
        <w:tab/>
      </w:r>
      <w:r>
        <w:tab/>
        <w:t>return DATA_DRIVER;</w:t>
      </w:r>
    </w:p>
    <w:p w:rsidR="00450AA7" w:rsidRDefault="00450AA7" w:rsidP="00450AA7">
      <w:r>
        <w:tab/>
        <w:t>}</w:t>
      </w:r>
    </w:p>
    <w:p w:rsidR="00450AA7" w:rsidRDefault="00450AA7" w:rsidP="00450AA7"/>
    <w:p w:rsidR="00450AA7" w:rsidRDefault="00450AA7" w:rsidP="00450AA7">
      <w:r>
        <w:tab/>
        <w:t>public static String getDataConnection() {</w:t>
      </w:r>
    </w:p>
    <w:p w:rsidR="00450AA7" w:rsidRDefault="00450AA7" w:rsidP="00450AA7">
      <w:r>
        <w:tab/>
      </w:r>
      <w:r>
        <w:tab/>
        <w:t>return DATA_CONNECTION;</w:t>
      </w:r>
    </w:p>
    <w:p w:rsidR="00450AA7" w:rsidRDefault="00450AA7" w:rsidP="00450AA7">
      <w:r>
        <w:lastRenderedPageBreak/>
        <w:tab/>
        <w:t>}</w:t>
      </w:r>
    </w:p>
    <w:p w:rsidR="00450AA7" w:rsidRDefault="00450AA7" w:rsidP="00450AA7"/>
    <w:p w:rsidR="00450AA7" w:rsidRDefault="00450AA7" w:rsidP="00450AA7">
      <w:r>
        <w:tab/>
        <w:t>public static String getDataUser() {</w:t>
      </w:r>
    </w:p>
    <w:p w:rsidR="00450AA7" w:rsidRDefault="00450AA7" w:rsidP="00450AA7">
      <w:r>
        <w:tab/>
      </w:r>
      <w:r>
        <w:tab/>
        <w:t>return DATA_USER;</w:t>
      </w:r>
    </w:p>
    <w:p w:rsidR="00450AA7" w:rsidRDefault="00450AA7" w:rsidP="00450AA7">
      <w:r>
        <w:tab/>
        <w:t>}</w:t>
      </w:r>
    </w:p>
    <w:p w:rsidR="00450AA7" w:rsidRDefault="00450AA7" w:rsidP="00450AA7"/>
    <w:p w:rsidR="00450AA7" w:rsidRDefault="00450AA7" w:rsidP="00450AA7">
      <w:r>
        <w:tab/>
        <w:t>public static String getDataPassword() {</w:t>
      </w:r>
    </w:p>
    <w:p w:rsidR="00450AA7" w:rsidRDefault="00450AA7" w:rsidP="00450AA7">
      <w:r>
        <w:tab/>
      </w:r>
      <w:r>
        <w:tab/>
        <w:t>return DATA_PASSWORD;</w:t>
      </w:r>
    </w:p>
    <w:p w:rsidR="00450AA7" w:rsidRDefault="00450AA7" w:rsidP="00450AA7">
      <w:r>
        <w:tab/>
        <w:t>}</w:t>
      </w:r>
    </w:p>
    <w:p w:rsidR="00450AA7" w:rsidRDefault="00450AA7" w:rsidP="00450AA7"/>
    <w:p w:rsidR="00025DC6" w:rsidRDefault="00450AA7" w:rsidP="00450AA7">
      <w:r>
        <w:t>}//end class</w:t>
      </w:r>
    </w:p>
    <w:p w:rsidR="00025DC6" w:rsidRDefault="00025DC6" w:rsidP="00E43A74"/>
    <w:p w:rsidR="00D87679" w:rsidRDefault="00D87679" w:rsidP="00E43A74">
      <w:pPr>
        <w:rPr>
          <w:b/>
        </w:rPr>
      </w:pPr>
    </w:p>
    <w:p w:rsidR="00D87679" w:rsidRDefault="00D87679" w:rsidP="00E43A74">
      <w:pPr>
        <w:rPr>
          <w:b/>
        </w:rPr>
      </w:pPr>
    </w:p>
    <w:p w:rsidR="00025DC6" w:rsidRDefault="00450AA7" w:rsidP="00E43A74">
      <w:pPr>
        <w:rPr>
          <w:b/>
        </w:rPr>
      </w:pPr>
      <w:r w:rsidRPr="00450AA7">
        <w:rPr>
          <w:b/>
        </w:rPr>
        <w:t>Screenshot:</w:t>
      </w:r>
    </w:p>
    <w:p w:rsidR="00D87679" w:rsidRPr="00450AA7" w:rsidRDefault="00D87679" w:rsidP="00E43A74">
      <w:pPr>
        <w:rPr>
          <w:b/>
        </w:rPr>
      </w:pPr>
    </w:p>
    <w:p w:rsidR="00025DC6" w:rsidRDefault="00450AA7" w:rsidP="00450AA7">
      <w:pPr>
        <w:jc w:val="center"/>
      </w:pPr>
      <w:r>
        <w:rPr>
          <w:noProof/>
          <w:lang w:val="en-GB" w:eastAsia="en-GB" w:bidi="ar-SA"/>
        </w:rPr>
        <w:drawing>
          <wp:inline distT="0" distB="0" distL="0" distR="0" wp14:anchorId="1ABD7621" wp14:editId="71698D80">
            <wp:extent cx="3114675" cy="14192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14675" cy="1419225"/>
                    </a:xfrm>
                    <a:prstGeom prst="rect">
                      <a:avLst/>
                    </a:prstGeom>
                  </pic:spPr>
                </pic:pic>
              </a:graphicData>
            </a:graphic>
          </wp:inline>
        </w:drawing>
      </w:r>
    </w:p>
    <w:p w:rsidR="00025DC6" w:rsidRDefault="00025DC6" w:rsidP="00E43A74"/>
    <w:p w:rsidR="00025DC6" w:rsidRDefault="00025DC6" w:rsidP="00E43A74"/>
    <w:p w:rsidR="00025DC6" w:rsidRDefault="00025DC6" w:rsidP="00E43A74"/>
    <w:p w:rsidR="00025DC6" w:rsidRDefault="00025DC6" w:rsidP="00E43A74"/>
    <w:p w:rsidR="00025DC6" w:rsidRDefault="00025DC6" w:rsidP="00E43A74"/>
    <w:p w:rsidR="00025DC6" w:rsidRDefault="00025DC6" w:rsidP="00E43A74"/>
    <w:p w:rsidR="00025DC6" w:rsidRDefault="00025DC6" w:rsidP="00E43A74"/>
    <w:p w:rsidR="00025DC6" w:rsidRDefault="00025DC6" w:rsidP="00E43A74"/>
    <w:p w:rsidR="00025DC6" w:rsidRDefault="00025DC6" w:rsidP="00E43A74"/>
    <w:p w:rsidR="00E43A74" w:rsidRDefault="003F2F3D" w:rsidP="00E43A74">
      <w:r>
        <w:lastRenderedPageBreak/>
        <w:pict>
          <v:rect id="_x0000_i1032" style="width:0;height:1.5pt" o:hralign="center" o:hrstd="t" o:hr="t" fillcolor="#a0a0a0" stroked="f"/>
        </w:pict>
      </w:r>
    </w:p>
    <w:p w:rsidR="000C215C" w:rsidRDefault="000C215C" w:rsidP="00E43A74">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5E235C" w:rsidRPr="005E235C" w:rsidRDefault="005E235C" w:rsidP="00E43A74">
      <w:pPr>
        <w:rPr>
          <w:sz w:val="16"/>
          <w:szCs w:val="16"/>
        </w:rPr>
      </w:pPr>
      <w:r w:rsidRPr="005E235C">
        <w:rPr>
          <w:sz w:val="16"/>
          <w:szCs w:val="16"/>
        </w:rPr>
        <w:t xml:space="preserve">Oracle Corporation, nd. </w:t>
      </w:r>
      <w:proofErr w:type="gramStart"/>
      <w:r w:rsidRPr="005E235C">
        <w:rPr>
          <w:sz w:val="16"/>
          <w:szCs w:val="16"/>
        </w:rPr>
        <w:t>Javadoc.</w:t>
      </w:r>
      <w:proofErr w:type="gramEnd"/>
      <w:r w:rsidRPr="005E235C">
        <w:rPr>
          <w:sz w:val="16"/>
          <w:szCs w:val="16"/>
        </w:rPr>
        <w:t xml:space="preserve"> </w:t>
      </w:r>
      <w:proofErr w:type="gramStart"/>
      <w:r w:rsidRPr="005E235C">
        <w:rPr>
          <w:sz w:val="16"/>
          <w:szCs w:val="16"/>
        </w:rPr>
        <w:t>computer</w:t>
      </w:r>
      <w:proofErr w:type="gramEnd"/>
      <w:r w:rsidRPr="005E235C">
        <w:rPr>
          <w:sz w:val="16"/>
          <w:szCs w:val="16"/>
        </w:rPr>
        <w:t xml:space="preserve"> program. Oracle Corporation. </w:t>
      </w:r>
      <w:proofErr w:type="gramStart"/>
      <w:r w:rsidRPr="005E235C">
        <w:rPr>
          <w:sz w:val="16"/>
          <w:szCs w:val="16"/>
        </w:rPr>
        <w:t>[Accessed April 28, 2015].</w:t>
      </w:r>
      <w:proofErr w:type="gramEnd"/>
    </w:p>
    <w:p w:rsidR="00E43A74" w:rsidRPr="000C215C" w:rsidRDefault="00E43A74" w:rsidP="00E43A74">
      <w:pPr>
        <w:pStyle w:val="Heading2"/>
        <w:rPr>
          <w:b/>
          <w:sz w:val="40"/>
          <w:szCs w:val="40"/>
        </w:rPr>
      </w:pPr>
      <w:r w:rsidRPr="000C215C">
        <w:rPr>
          <w:b/>
          <w:sz w:val="40"/>
          <w:szCs w:val="40"/>
        </w:rPr>
        <w:t>pospi</w:t>
      </w:r>
      <w:r w:rsidRPr="000C215C">
        <w:rPr>
          <w:b/>
          <w:sz w:val="40"/>
          <w:szCs w:val="40"/>
        </w:rPr>
        <w:br/>
        <w:t xml:space="preserve">Class UserLoginView </w:t>
      </w:r>
    </w:p>
    <w:p w:rsidR="00E43A74" w:rsidRDefault="00E43A74" w:rsidP="00E43A74">
      <w:pPr>
        <w:pStyle w:val="HTMLPreformatted"/>
      </w:pPr>
      <w:r>
        <w:t>java.lang.Object</w:t>
      </w:r>
    </w:p>
    <w:p w:rsidR="00E43A74" w:rsidRDefault="00E43A74" w:rsidP="00E43A74">
      <w:pPr>
        <w:pStyle w:val="HTMLPreformatted"/>
      </w:pPr>
      <w:r>
        <w:t xml:space="preserve">  </w:t>
      </w:r>
      <w:r>
        <w:rPr>
          <w:noProof/>
        </w:rPr>
        <mc:AlternateContent>
          <mc:Choice Requires="wps">
            <w:drawing>
              <wp:inline distT="0" distB="0" distL="0" distR="0" wp14:anchorId="79666C92" wp14:editId="69600DA7">
                <wp:extent cx="301625" cy="301625"/>
                <wp:effectExtent l="0" t="0" r="0" b="0"/>
                <wp:docPr id="30" name="Rectangle 30"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NgAXk&#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rPr>
          <w:b/>
          <w:bCs/>
        </w:rPr>
        <w:t>pospi.UserLoginView</w:t>
      </w:r>
    </w:p>
    <w:p w:rsidR="00E43A74" w:rsidRDefault="003F2F3D" w:rsidP="00E43A74">
      <w:r>
        <w:pict>
          <v:rect id="_x0000_i1033" style="width:0;height:1.5pt" o:hralign="center" o:hrstd="t" o:hr="t" fillcolor="#a0a0a0" stroked="f"/>
        </w:pict>
      </w:r>
    </w:p>
    <w:p w:rsidR="00E43A74" w:rsidRDefault="00E43A74" w:rsidP="00E43A74">
      <w:pPr>
        <w:pStyle w:val="HTMLPreformatted"/>
      </w:pPr>
      <w:r>
        <w:t xml:space="preserve">public class </w:t>
      </w:r>
      <w:r>
        <w:rPr>
          <w:b/>
          <w:bCs/>
        </w:rPr>
        <w:t>UserLoginView</w:t>
      </w:r>
      <w:r>
        <w:t>extends java.lang.Object</w:t>
      </w:r>
    </w:p>
    <w:p w:rsidR="00E43A74" w:rsidRDefault="00E43A74" w:rsidP="00E43A74">
      <w:pPr>
        <w:pStyle w:val="NormalWeb"/>
      </w:pPr>
      <w:r>
        <w:t>Author: Angelo Romel Lopez</w:t>
      </w:r>
      <w:r>
        <w:br/>
        <w:t xml:space="preserve">Description: Constructs and initializes the components and graphical user interface of the user login screen. </w:t>
      </w:r>
    </w:p>
    <w:p w:rsidR="00E43A74" w:rsidRDefault="003F2F3D" w:rsidP="00E43A74">
      <w:r>
        <w:pict>
          <v:rect id="_x0000_i1034"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193"/>
        <w:gridCol w:w="531"/>
      </w:tblGrid>
      <w:tr w:rsidR="00E43A74" w:rsidTr="00E43A74">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E43A74" w:rsidRDefault="00E43A74">
            <w:pPr>
              <w:rPr>
                <w:b/>
                <w:bCs/>
                <w:sz w:val="24"/>
                <w:szCs w:val="24"/>
              </w:rPr>
            </w:pPr>
            <w:r>
              <w:rPr>
                <w:b/>
                <w:bCs/>
                <w:sz w:val="36"/>
                <w:szCs w:val="36"/>
              </w:rPr>
              <w:t>Constructor Summary</w:t>
            </w:r>
            <w:r>
              <w:rPr>
                <w:b/>
                <w:bCs/>
              </w:rPr>
              <w:t xml:space="preserve"> </w:t>
            </w:r>
          </w:p>
        </w:tc>
      </w:tr>
      <w:tr w:rsidR="00E43A74" w:rsidTr="00E43A7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52" w:anchor="UserLoginView()" w:history="1">
              <w:r w:rsidR="00E43A74">
                <w:rPr>
                  <w:rStyle w:val="Hyperlink"/>
                  <w:rFonts w:ascii="Courier New" w:hAnsi="Courier New" w:cs="Courier New"/>
                  <w:b/>
                  <w:bCs/>
                </w:rPr>
                <w:t>UserLoginView</w:t>
              </w:r>
            </w:hyperlink>
            <w:r w:rsidR="00E43A74">
              <w:rPr>
                <w:rStyle w:val="HTMLCode"/>
              </w:rPr>
              <w:t>()</w:t>
            </w:r>
            <w:r w:rsidR="00E43A74">
              <w:br/>
              <w:t xml:space="preserve">          Constructor. </w:t>
            </w:r>
          </w:p>
        </w:tc>
        <w:tc>
          <w:tcPr>
            <w:tcW w:w="0" w:type="auto"/>
            <w:shd w:val="clear" w:color="auto" w:fill="FFFFFF"/>
            <w:vAlign w:val="center"/>
            <w:hideMark/>
          </w:tcPr>
          <w:p w:rsidR="00E43A74" w:rsidRDefault="00E43A74"/>
        </w:tc>
      </w:tr>
    </w:tbl>
    <w:p w:rsidR="00E43A74" w:rsidRDefault="00E43A74" w:rsidP="00E43A74">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874"/>
        <w:gridCol w:w="6850"/>
      </w:tblGrid>
      <w:tr w:rsidR="00E43A74" w:rsidTr="00E43A74">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E43A74" w:rsidRDefault="00E43A74">
            <w:pPr>
              <w:rPr>
                <w:b/>
                <w:bCs/>
                <w:sz w:val="24"/>
                <w:szCs w:val="24"/>
              </w:rPr>
            </w:pPr>
            <w:r>
              <w:rPr>
                <w:b/>
                <w:bCs/>
                <w:sz w:val="36"/>
                <w:szCs w:val="36"/>
              </w:rPr>
              <w:t>Method Summary</w:t>
            </w:r>
            <w:r>
              <w:rPr>
                <w:b/>
                <w:bCs/>
              </w:rPr>
              <w:t xml:space="preserve"> </w:t>
            </w:r>
          </w:p>
        </w:tc>
      </w:tr>
      <w:tr w:rsidR="00E43A74" w:rsidTr="00E43A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43A74" w:rsidRDefault="00E43A74">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53" w:anchor="getLoginButton()" w:history="1">
              <w:r w:rsidR="00E43A74">
                <w:rPr>
                  <w:rStyle w:val="Hyperlink"/>
                  <w:rFonts w:ascii="Courier New" w:hAnsi="Courier New" w:cs="Courier New"/>
                  <w:b/>
                  <w:bCs/>
                </w:rPr>
                <w:t>getLoginButton</w:t>
              </w:r>
            </w:hyperlink>
            <w:r w:rsidR="00E43A74">
              <w:rPr>
                <w:rStyle w:val="HTMLCode"/>
              </w:rPr>
              <w:t>()</w:t>
            </w:r>
            <w:r w:rsidR="00E43A74">
              <w:br/>
              <w:t xml:space="preserve">            </w:t>
            </w:r>
          </w:p>
        </w:tc>
      </w:tr>
      <w:tr w:rsidR="00E43A74" w:rsidTr="00E43A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43A74" w:rsidRDefault="00E43A74">
            <w:pPr>
              <w:jc w:val="right"/>
              <w:rPr>
                <w:sz w:val="24"/>
                <w:szCs w:val="24"/>
              </w:rPr>
            </w:pPr>
            <w:r>
              <w:rPr>
                <w:rStyle w:val="HTMLCode"/>
              </w:rPr>
              <w:t> javax.swing.JFrame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54" w:anchor="getMainFrame()" w:history="1">
              <w:r w:rsidR="00E43A74">
                <w:rPr>
                  <w:rStyle w:val="Hyperlink"/>
                  <w:rFonts w:ascii="Courier New" w:hAnsi="Courier New" w:cs="Courier New"/>
                  <w:b/>
                  <w:bCs/>
                </w:rPr>
                <w:t>getMainFrame</w:t>
              </w:r>
            </w:hyperlink>
            <w:r w:rsidR="00E43A74">
              <w:rPr>
                <w:rStyle w:val="HTMLCode"/>
              </w:rPr>
              <w:t>()</w:t>
            </w:r>
            <w:r w:rsidR="00E43A74">
              <w:br/>
              <w:t xml:space="preserve">            </w:t>
            </w:r>
          </w:p>
        </w:tc>
      </w:tr>
      <w:tr w:rsidR="00E43A74" w:rsidTr="00E43A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43A74" w:rsidRDefault="00E43A74">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55" w:anchor="getUserNameTextField()" w:history="1">
              <w:r w:rsidR="00E43A74">
                <w:rPr>
                  <w:rStyle w:val="Hyperlink"/>
                  <w:rFonts w:ascii="Courier New" w:hAnsi="Courier New" w:cs="Courier New"/>
                  <w:b/>
                  <w:bCs/>
                </w:rPr>
                <w:t>getUserNameTextField</w:t>
              </w:r>
            </w:hyperlink>
            <w:r w:rsidR="00E43A74">
              <w:rPr>
                <w:rStyle w:val="HTMLCode"/>
              </w:rPr>
              <w:t>()</w:t>
            </w:r>
            <w:r w:rsidR="00E43A74">
              <w:br/>
              <w:t xml:space="preserve">            </w:t>
            </w:r>
          </w:p>
        </w:tc>
      </w:tr>
      <w:tr w:rsidR="00E43A74" w:rsidTr="00E43A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43A74" w:rsidRDefault="00E43A74">
            <w:pPr>
              <w:jc w:val="right"/>
              <w:rPr>
                <w:sz w:val="24"/>
                <w:szCs w:val="24"/>
              </w:rPr>
            </w:pPr>
            <w:r>
              <w:rPr>
                <w:rStyle w:val="HTMLCode"/>
              </w:rPr>
              <w:t> javax.swing.JPassword</w:t>
            </w:r>
            <w:r>
              <w:rPr>
                <w:rStyle w:val="HTMLCode"/>
              </w:rPr>
              <w:lastRenderedPageBreak/>
              <w: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56" w:anchor="getUserPasswordField()" w:history="1">
              <w:r w:rsidR="00E43A74">
                <w:rPr>
                  <w:rStyle w:val="Hyperlink"/>
                  <w:rFonts w:ascii="Courier New" w:hAnsi="Courier New" w:cs="Courier New"/>
                  <w:b/>
                  <w:bCs/>
                </w:rPr>
                <w:t>getUserPasswordField</w:t>
              </w:r>
            </w:hyperlink>
            <w:r w:rsidR="00E43A74">
              <w:rPr>
                <w:rStyle w:val="HTMLCode"/>
              </w:rPr>
              <w:t>()</w:t>
            </w:r>
            <w:r w:rsidR="00E43A74">
              <w:br/>
            </w:r>
            <w:r w:rsidR="00E43A74">
              <w:lastRenderedPageBreak/>
              <w:t xml:space="preserve">            </w:t>
            </w:r>
          </w:p>
        </w:tc>
      </w:tr>
      <w:tr w:rsidR="00E43A74" w:rsidTr="00E43A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43A74" w:rsidRDefault="00E43A74">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57" w:anchor="setLoginButton(javax.swing.JButton)" w:history="1">
              <w:r w:rsidR="00E43A74">
                <w:rPr>
                  <w:rStyle w:val="Hyperlink"/>
                  <w:rFonts w:ascii="Courier New" w:hAnsi="Courier New" w:cs="Courier New"/>
                  <w:b/>
                  <w:bCs/>
                </w:rPr>
                <w:t>setLoginButton</w:t>
              </w:r>
            </w:hyperlink>
            <w:r w:rsidR="00E43A74">
              <w:rPr>
                <w:rStyle w:val="HTMLCode"/>
              </w:rPr>
              <w:t>(javax.swing.JButton loginButton)</w:t>
            </w:r>
            <w:r w:rsidR="00E43A74">
              <w:br/>
              <w:t xml:space="preserve">            </w:t>
            </w:r>
          </w:p>
        </w:tc>
      </w:tr>
      <w:tr w:rsidR="00E43A74" w:rsidTr="00E43A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43A74" w:rsidRDefault="00E43A74">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58" w:anchor="setMainFrame(javax.swing.JFrame)" w:history="1">
              <w:r w:rsidR="00E43A74">
                <w:rPr>
                  <w:rStyle w:val="Hyperlink"/>
                  <w:rFonts w:ascii="Courier New" w:hAnsi="Courier New" w:cs="Courier New"/>
                  <w:b/>
                  <w:bCs/>
                </w:rPr>
                <w:t>setMainFrame</w:t>
              </w:r>
            </w:hyperlink>
            <w:r w:rsidR="00E43A74">
              <w:rPr>
                <w:rStyle w:val="HTMLCode"/>
              </w:rPr>
              <w:t>(javax.swing.JFrame mainFrame)</w:t>
            </w:r>
            <w:r w:rsidR="00E43A74">
              <w:br/>
              <w:t xml:space="preserve">            </w:t>
            </w:r>
          </w:p>
        </w:tc>
      </w:tr>
      <w:tr w:rsidR="00E43A74" w:rsidTr="00E43A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43A74" w:rsidRDefault="00E43A74">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59" w:anchor="setUserNameTextField(javax.swing.JTextField)" w:history="1">
              <w:r w:rsidR="00E43A74">
                <w:rPr>
                  <w:rStyle w:val="Hyperlink"/>
                  <w:rFonts w:ascii="Courier New" w:hAnsi="Courier New" w:cs="Courier New"/>
                  <w:b/>
                  <w:bCs/>
                </w:rPr>
                <w:t>setUserNameTextField</w:t>
              </w:r>
            </w:hyperlink>
            <w:r w:rsidR="00E43A74">
              <w:rPr>
                <w:rStyle w:val="HTMLCode"/>
              </w:rPr>
              <w:t>(javax.swing.JTextField userNameTextField)</w:t>
            </w:r>
            <w:r w:rsidR="00E43A74">
              <w:br/>
              <w:t xml:space="preserve">            </w:t>
            </w:r>
          </w:p>
        </w:tc>
      </w:tr>
      <w:tr w:rsidR="00E43A74" w:rsidTr="00E43A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43A74" w:rsidRDefault="00E43A74">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60" w:anchor="setUserPasswordField(javax.swing.JPasswordField)" w:history="1">
              <w:r w:rsidR="00E43A74">
                <w:rPr>
                  <w:rStyle w:val="Hyperlink"/>
                  <w:rFonts w:ascii="Courier New" w:hAnsi="Courier New" w:cs="Courier New"/>
                  <w:b/>
                  <w:bCs/>
                </w:rPr>
                <w:t>setUserPasswordField</w:t>
              </w:r>
            </w:hyperlink>
            <w:r w:rsidR="00E43A74">
              <w:rPr>
                <w:rStyle w:val="HTMLCode"/>
              </w:rPr>
              <w:t>(javax.swing.JPasswordField userPasswordField)</w:t>
            </w:r>
            <w:r w:rsidR="00E43A74">
              <w:br/>
              <w:t xml:space="preserve">            </w:t>
            </w:r>
          </w:p>
        </w:tc>
      </w:tr>
      <w:tr w:rsidR="00E43A74" w:rsidTr="00E43A74">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E43A74" w:rsidRDefault="00E43A74">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3F2F3D">
            <w:pPr>
              <w:rPr>
                <w:sz w:val="24"/>
                <w:szCs w:val="24"/>
              </w:rPr>
            </w:pPr>
            <w:hyperlink r:id="rId61" w:anchor="showGUI()" w:history="1">
              <w:r w:rsidR="00E43A74">
                <w:rPr>
                  <w:rStyle w:val="Hyperlink"/>
                  <w:rFonts w:ascii="Courier New" w:hAnsi="Courier New" w:cs="Courier New"/>
                  <w:b/>
                  <w:bCs/>
                </w:rPr>
                <w:t>showGUI</w:t>
              </w:r>
            </w:hyperlink>
            <w:r w:rsidR="00E43A74">
              <w:rPr>
                <w:rStyle w:val="HTMLCode"/>
              </w:rPr>
              <w:t>()</w:t>
            </w:r>
            <w:r w:rsidR="00E43A74">
              <w:br/>
              <w:t xml:space="preserve">          Makes the frame visible. </w:t>
            </w:r>
          </w:p>
        </w:tc>
      </w:tr>
    </w:tbl>
    <w:p w:rsidR="00E43A74" w:rsidRDefault="00E43A74" w:rsidP="00E43A74">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E43A74" w:rsidTr="00E43A7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E43A74" w:rsidRDefault="00E43A74">
            <w:pPr>
              <w:rPr>
                <w:b/>
                <w:bCs/>
                <w:sz w:val="24"/>
                <w:szCs w:val="24"/>
              </w:rPr>
            </w:pPr>
            <w:r>
              <w:rPr>
                <w:b/>
                <w:bCs/>
              </w:rPr>
              <w:t xml:space="preserve">Methods inherited from class java.lang.Object </w:t>
            </w:r>
          </w:p>
        </w:tc>
      </w:tr>
      <w:tr w:rsidR="00E43A74" w:rsidTr="00E43A7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43A74" w:rsidRDefault="00E43A74">
            <w:pPr>
              <w:rPr>
                <w:sz w:val="24"/>
                <w:szCs w:val="24"/>
              </w:rPr>
            </w:pPr>
            <w:r>
              <w:rPr>
                <w:rStyle w:val="HTMLCode"/>
              </w:rPr>
              <w:t>clone, equals, finalize, getClass, hashCode, notify, notifyAll, toString, wait, wait, wait</w:t>
            </w:r>
            <w:r>
              <w:t xml:space="preserve"> </w:t>
            </w:r>
          </w:p>
        </w:tc>
      </w:tr>
    </w:tbl>
    <w:p w:rsidR="00E43A74" w:rsidRDefault="00E43A74" w:rsidP="00E43A74">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E43A74" w:rsidTr="00E43A7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E43A74" w:rsidRDefault="00E43A74">
            <w:pPr>
              <w:rPr>
                <w:b/>
                <w:bCs/>
                <w:sz w:val="24"/>
                <w:szCs w:val="24"/>
              </w:rPr>
            </w:pPr>
            <w:r>
              <w:rPr>
                <w:b/>
                <w:bCs/>
                <w:sz w:val="36"/>
                <w:szCs w:val="36"/>
              </w:rPr>
              <w:t>Constructor Detail</w:t>
            </w:r>
            <w:r>
              <w:rPr>
                <w:b/>
                <w:bCs/>
              </w:rPr>
              <w:t xml:space="preserve"> </w:t>
            </w:r>
          </w:p>
        </w:tc>
      </w:tr>
    </w:tbl>
    <w:p w:rsidR="00E43A74" w:rsidRDefault="00E43A74" w:rsidP="00E43A74">
      <w:pPr>
        <w:pStyle w:val="Heading3"/>
      </w:pPr>
      <w:bookmarkStart w:id="45" w:name="UserLoginView()"/>
      <w:bookmarkEnd w:id="45"/>
      <w:r>
        <w:t xml:space="preserve">UserLoginView </w:t>
      </w:r>
    </w:p>
    <w:p w:rsidR="00E43A74" w:rsidRDefault="00E43A74" w:rsidP="00E43A74">
      <w:pPr>
        <w:pStyle w:val="HTMLPreformatted"/>
      </w:pPr>
      <w:r>
        <w:t xml:space="preserve">public </w:t>
      </w:r>
      <w:r>
        <w:rPr>
          <w:b/>
          <w:bCs/>
        </w:rPr>
        <w:t>UserLoginView</w:t>
      </w:r>
      <w:r>
        <w:t>()</w:t>
      </w:r>
    </w:p>
    <w:p w:rsidR="00E43A74" w:rsidRDefault="00E43A74" w:rsidP="00E43A74">
      <w:pPr>
        <w:ind w:left="720"/>
      </w:pPr>
      <w:r>
        <w:t xml:space="preserve">Constructor.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E43A74" w:rsidTr="00E43A7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E43A74" w:rsidRDefault="00E43A74">
            <w:pPr>
              <w:rPr>
                <w:b/>
                <w:bCs/>
                <w:sz w:val="24"/>
                <w:szCs w:val="24"/>
              </w:rPr>
            </w:pPr>
            <w:r>
              <w:rPr>
                <w:b/>
                <w:bCs/>
                <w:sz w:val="36"/>
                <w:szCs w:val="36"/>
              </w:rPr>
              <w:t>Method Detail</w:t>
            </w:r>
            <w:r>
              <w:rPr>
                <w:b/>
                <w:bCs/>
              </w:rPr>
              <w:t xml:space="preserve"> </w:t>
            </w:r>
          </w:p>
        </w:tc>
      </w:tr>
    </w:tbl>
    <w:p w:rsidR="00E43A74" w:rsidRDefault="00E43A74" w:rsidP="00E43A74">
      <w:pPr>
        <w:pStyle w:val="Heading3"/>
      </w:pPr>
      <w:bookmarkStart w:id="46" w:name="getLoginButton()"/>
      <w:bookmarkEnd w:id="46"/>
      <w:r>
        <w:t xml:space="preserve">getLoginButton </w:t>
      </w:r>
    </w:p>
    <w:p w:rsidR="00E43A74" w:rsidRDefault="00E43A74" w:rsidP="00E43A74">
      <w:pPr>
        <w:pStyle w:val="HTMLPreformatted"/>
      </w:pPr>
      <w:r>
        <w:lastRenderedPageBreak/>
        <w:t xml:space="preserve">public javax.swing.JButton </w:t>
      </w:r>
      <w:r>
        <w:rPr>
          <w:b/>
          <w:bCs/>
        </w:rPr>
        <w:t>getLoginButton</w:t>
      </w:r>
      <w:r>
        <w:t>()</w:t>
      </w:r>
    </w:p>
    <w:p w:rsidR="00E43A74" w:rsidRDefault="003F2F3D" w:rsidP="00E43A74">
      <w:r>
        <w:pict>
          <v:rect id="_x0000_i1035" style="width:0;height:1.5pt" o:hralign="center" o:hrstd="t" o:hr="t" fillcolor="#a0a0a0" stroked="f"/>
        </w:pict>
      </w:r>
    </w:p>
    <w:p w:rsidR="00E43A74" w:rsidRDefault="00E43A74" w:rsidP="00E43A74">
      <w:pPr>
        <w:pStyle w:val="Heading3"/>
      </w:pPr>
      <w:bookmarkStart w:id="47" w:name="getMainFrame()"/>
      <w:bookmarkEnd w:id="47"/>
      <w:r>
        <w:t xml:space="preserve">getMainFrame </w:t>
      </w:r>
    </w:p>
    <w:p w:rsidR="00E43A74" w:rsidRDefault="00E43A74" w:rsidP="00E43A74">
      <w:pPr>
        <w:pStyle w:val="HTMLPreformatted"/>
      </w:pPr>
      <w:r>
        <w:t xml:space="preserve">public javax.swing.JFrame </w:t>
      </w:r>
      <w:r>
        <w:rPr>
          <w:b/>
          <w:bCs/>
        </w:rPr>
        <w:t>getMainFrame</w:t>
      </w:r>
      <w:r>
        <w:t>()</w:t>
      </w:r>
    </w:p>
    <w:p w:rsidR="00E43A74" w:rsidRDefault="003F2F3D" w:rsidP="00E43A74">
      <w:r>
        <w:pict>
          <v:rect id="_x0000_i1036" style="width:0;height:1.5pt" o:hralign="center" o:hrstd="t" o:hr="t" fillcolor="#a0a0a0" stroked="f"/>
        </w:pict>
      </w:r>
    </w:p>
    <w:p w:rsidR="00E43A74" w:rsidRDefault="00E43A74" w:rsidP="00E43A74">
      <w:pPr>
        <w:pStyle w:val="Heading3"/>
      </w:pPr>
      <w:bookmarkStart w:id="48" w:name="getUserNameTextField()"/>
      <w:bookmarkEnd w:id="48"/>
      <w:r>
        <w:t xml:space="preserve">getUserNameTextField </w:t>
      </w:r>
    </w:p>
    <w:p w:rsidR="00E43A74" w:rsidRDefault="00E43A74" w:rsidP="00E43A74">
      <w:pPr>
        <w:pStyle w:val="HTMLPreformatted"/>
      </w:pPr>
      <w:r>
        <w:t xml:space="preserve">public javax.swing.JTextField </w:t>
      </w:r>
      <w:r>
        <w:rPr>
          <w:b/>
          <w:bCs/>
        </w:rPr>
        <w:t>getUserNameTextField</w:t>
      </w:r>
      <w:r>
        <w:t>()</w:t>
      </w:r>
    </w:p>
    <w:p w:rsidR="00E43A74" w:rsidRDefault="003F2F3D" w:rsidP="00E43A74">
      <w:r>
        <w:pict>
          <v:rect id="_x0000_i1037" style="width:0;height:1.5pt" o:hralign="center" o:hrstd="t" o:hr="t" fillcolor="#a0a0a0" stroked="f"/>
        </w:pict>
      </w:r>
    </w:p>
    <w:p w:rsidR="00E43A74" w:rsidRDefault="00E43A74" w:rsidP="00E43A74">
      <w:pPr>
        <w:pStyle w:val="Heading3"/>
      </w:pPr>
      <w:bookmarkStart w:id="49" w:name="getUserPasswordField()"/>
      <w:bookmarkEnd w:id="49"/>
      <w:r>
        <w:t xml:space="preserve">getUserPasswordField </w:t>
      </w:r>
    </w:p>
    <w:p w:rsidR="00E43A74" w:rsidRDefault="00E43A74" w:rsidP="00E43A74">
      <w:pPr>
        <w:pStyle w:val="HTMLPreformatted"/>
      </w:pPr>
      <w:r>
        <w:t xml:space="preserve">public javax.swing.JPasswordField </w:t>
      </w:r>
      <w:r>
        <w:rPr>
          <w:b/>
          <w:bCs/>
        </w:rPr>
        <w:t>getUserPasswordField</w:t>
      </w:r>
      <w:r>
        <w:t>()</w:t>
      </w:r>
    </w:p>
    <w:p w:rsidR="00E43A74" w:rsidRDefault="003F2F3D" w:rsidP="00E43A74">
      <w:r>
        <w:pict>
          <v:rect id="_x0000_i1038" style="width:0;height:1.5pt" o:hralign="center" o:hrstd="t" o:hr="t" fillcolor="#a0a0a0" stroked="f"/>
        </w:pict>
      </w:r>
    </w:p>
    <w:p w:rsidR="00E43A74" w:rsidRDefault="00E43A74" w:rsidP="00E43A74">
      <w:pPr>
        <w:pStyle w:val="Heading3"/>
      </w:pPr>
      <w:bookmarkStart w:id="50" w:name="setLoginButton(javax.swing.JButton)"/>
      <w:bookmarkEnd w:id="50"/>
      <w:r>
        <w:t xml:space="preserve">setLoginButton </w:t>
      </w:r>
    </w:p>
    <w:p w:rsidR="00E43A74" w:rsidRDefault="00E43A74" w:rsidP="00E43A74">
      <w:pPr>
        <w:pStyle w:val="HTMLPreformatted"/>
      </w:pPr>
      <w:r>
        <w:t xml:space="preserve">public void </w:t>
      </w:r>
      <w:r>
        <w:rPr>
          <w:b/>
          <w:bCs/>
        </w:rPr>
        <w:t>setLoginButton</w:t>
      </w:r>
      <w:r>
        <w:t>(javax.swing.JButton loginButton)</w:t>
      </w:r>
    </w:p>
    <w:p w:rsidR="00E43A74" w:rsidRDefault="003F2F3D" w:rsidP="00E43A74">
      <w:r>
        <w:pict>
          <v:rect id="_x0000_i1039" style="width:0;height:1.5pt" o:hralign="center" o:hrstd="t" o:hr="t" fillcolor="#a0a0a0" stroked="f"/>
        </w:pict>
      </w:r>
    </w:p>
    <w:p w:rsidR="00E43A74" w:rsidRDefault="00E43A74" w:rsidP="00E43A74">
      <w:pPr>
        <w:pStyle w:val="Heading3"/>
      </w:pPr>
      <w:bookmarkStart w:id="51" w:name="setMainFrame(javax.swing.JFrame)"/>
      <w:bookmarkEnd w:id="51"/>
      <w:r>
        <w:t xml:space="preserve">setMainFrame </w:t>
      </w:r>
    </w:p>
    <w:p w:rsidR="00E43A74" w:rsidRDefault="00E43A74" w:rsidP="00E43A74">
      <w:pPr>
        <w:pStyle w:val="HTMLPreformatted"/>
      </w:pPr>
      <w:r>
        <w:t xml:space="preserve">public void </w:t>
      </w:r>
      <w:r>
        <w:rPr>
          <w:b/>
          <w:bCs/>
        </w:rPr>
        <w:t>setMainFrame</w:t>
      </w:r>
      <w:r>
        <w:t>(javax.swing.JFrame mainFrame)</w:t>
      </w:r>
    </w:p>
    <w:p w:rsidR="00E43A74" w:rsidRDefault="003F2F3D" w:rsidP="00E43A74">
      <w:r>
        <w:pict>
          <v:rect id="_x0000_i1040" style="width:0;height:1.5pt" o:hralign="center" o:hrstd="t" o:hr="t" fillcolor="#a0a0a0" stroked="f"/>
        </w:pict>
      </w:r>
    </w:p>
    <w:p w:rsidR="00E43A74" w:rsidRDefault="00E43A74" w:rsidP="00E43A74">
      <w:pPr>
        <w:pStyle w:val="Heading3"/>
      </w:pPr>
      <w:bookmarkStart w:id="52" w:name="setUserNameTextField(javax.swing.JTextFi"/>
      <w:bookmarkEnd w:id="52"/>
      <w:r>
        <w:t xml:space="preserve">setUserNameTextField </w:t>
      </w:r>
    </w:p>
    <w:p w:rsidR="00E43A74" w:rsidRDefault="00E43A74" w:rsidP="00E43A74">
      <w:pPr>
        <w:pStyle w:val="HTMLPreformatted"/>
      </w:pPr>
      <w:r>
        <w:t xml:space="preserve">public void </w:t>
      </w:r>
      <w:r>
        <w:rPr>
          <w:b/>
          <w:bCs/>
        </w:rPr>
        <w:t>setUserNameTextField</w:t>
      </w:r>
      <w:r>
        <w:t>(javax.swing.JTextField userNameTextField)</w:t>
      </w:r>
    </w:p>
    <w:p w:rsidR="00E43A74" w:rsidRDefault="003F2F3D" w:rsidP="00E43A74">
      <w:r>
        <w:pict>
          <v:rect id="_x0000_i1041" style="width:0;height:1.5pt" o:hralign="center" o:hrstd="t" o:hr="t" fillcolor="#a0a0a0" stroked="f"/>
        </w:pict>
      </w:r>
    </w:p>
    <w:p w:rsidR="00E43A74" w:rsidRDefault="00E43A74" w:rsidP="00E43A74">
      <w:pPr>
        <w:pStyle w:val="Heading3"/>
      </w:pPr>
      <w:bookmarkStart w:id="53" w:name="setUserPasswordField(javax.swing.JPasswo"/>
      <w:bookmarkEnd w:id="53"/>
      <w:r>
        <w:t xml:space="preserve">setUserPasswordField </w:t>
      </w:r>
    </w:p>
    <w:p w:rsidR="00E43A74" w:rsidRDefault="00E43A74" w:rsidP="00E43A74">
      <w:pPr>
        <w:pStyle w:val="HTMLPreformatted"/>
      </w:pPr>
      <w:r>
        <w:t xml:space="preserve">public void </w:t>
      </w:r>
      <w:r>
        <w:rPr>
          <w:b/>
          <w:bCs/>
        </w:rPr>
        <w:t>setUserPasswordField</w:t>
      </w:r>
      <w:r>
        <w:t>(javax.swing.JPasswordField userPasswordField)</w:t>
      </w:r>
    </w:p>
    <w:p w:rsidR="00E43A74" w:rsidRDefault="003F2F3D" w:rsidP="00E43A74">
      <w:r>
        <w:pict>
          <v:rect id="_x0000_i1042" style="width:0;height:1.5pt" o:hralign="center" o:hrstd="t" o:hr="t" fillcolor="#a0a0a0" stroked="f"/>
        </w:pict>
      </w:r>
    </w:p>
    <w:p w:rsidR="00E43A74" w:rsidRDefault="00E43A74" w:rsidP="00E43A74">
      <w:pPr>
        <w:pStyle w:val="Heading3"/>
      </w:pPr>
      <w:bookmarkStart w:id="54" w:name="showGUI()"/>
      <w:bookmarkEnd w:id="54"/>
      <w:r>
        <w:t xml:space="preserve">showGUI </w:t>
      </w:r>
    </w:p>
    <w:p w:rsidR="00E43A74" w:rsidRDefault="00E43A74" w:rsidP="00E43A74">
      <w:pPr>
        <w:pStyle w:val="HTMLPreformatted"/>
      </w:pPr>
      <w:r>
        <w:t xml:space="preserve">public void </w:t>
      </w:r>
      <w:r>
        <w:rPr>
          <w:b/>
          <w:bCs/>
        </w:rPr>
        <w:t>showGUI</w:t>
      </w:r>
      <w:r>
        <w:t>()</w:t>
      </w:r>
    </w:p>
    <w:p w:rsidR="00E43A74" w:rsidRDefault="00E43A74" w:rsidP="00E43A74">
      <w:pPr>
        <w:ind w:left="720"/>
      </w:pPr>
      <w:r>
        <w:t xml:space="preserve">Makes the frame visible. </w:t>
      </w:r>
    </w:p>
    <w:p w:rsidR="00E43A74" w:rsidRDefault="003F2F3D" w:rsidP="00E43A74">
      <w:r>
        <w:pict>
          <v:rect id="_x0000_i1043" style="width:0;height:1.5pt" o:hralign="center" o:hrstd="t" o:hr="t" fillcolor="#a0a0a0" stroked="f"/>
        </w:pict>
      </w:r>
    </w:p>
    <w:p w:rsidR="00450AA7" w:rsidRDefault="00450AA7" w:rsidP="00E85265"/>
    <w:p w:rsidR="00450AA7" w:rsidRDefault="00450AA7" w:rsidP="00E85265"/>
    <w:p w:rsidR="00450AA7" w:rsidRDefault="00450AA7" w:rsidP="00E85265"/>
    <w:p w:rsidR="00450AA7" w:rsidRDefault="00450AA7" w:rsidP="00E85265"/>
    <w:p w:rsidR="00450AA7" w:rsidRPr="00450AA7" w:rsidRDefault="00450AA7" w:rsidP="00E85265">
      <w:pPr>
        <w:rPr>
          <w:b/>
          <w:sz w:val="32"/>
          <w:szCs w:val="32"/>
        </w:rPr>
      </w:pPr>
      <w:r>
        <w:rPr>
          <w:b/>
          <w:sz w:val="32"/>
          <w:szCs w:val="32"/>
        </w:rPr>
        <w:lastRenderedPageBreak/>
        <w:t>UserLoginView class code listing:</w:t>
      </w:r>
    </w:p>
    <w:p w:rsidR="00450AA7" w:rsidRDefault="00450AA7" w:rsidP="00450AA7">
      <w:r>
        <w:t>package pospi;</w:t>
      </w:r>
    </w:p>
    <w:p w:rsidR="00450AA7" w:rsidRDefault="00450AA7" w:rsidP="00450AA7">
      <w:r>
        <w:t>import javax.swing.JFrame;</w:t>
      </w:r>
    </w:p>
    <w:p w:rsidR="00450AA7" w:rsidRDefault="00450AA7" w:rsidP="00450AA7">
      <w:r>
        <w:t>import java.awt.BorderLayout;</w:t>
      </w:r>
    </w:p>
    <w:p w:rsidR="00450AA7" w:rsidRDefault="00450AA7" w:rsidP="00450AA7">
      <w:r>
        <w:t>import javax.swing.JPanel;</w:t>
      </w:r>
    </w:p>
    <w:p w:rsidR="00450AA7" w:rsidRDefault="00450AA7" w:rsidP="00450AA7">
      <w:r>
        <w:t>import javax.swing.JButton;</w:t>
      </w:r>
    </w:p>
    <w:p w:rsidR="00450AA7" w:rsidRDefault="00450AA7" w:rsidP="00450AA7">
      <w:r>
        <w:t>import javax.swing.GroupLayout;</w:t>
      </w:r>
    </w:p>
    <w:p w:rsidR="00450AA7" w:rsidRDefault="00450AA7" w:rsidP="00450AA7">
      <w:r>
        <w:t>import javax.swing.GroupLayout.Alignment;</w:t>
      </w:r>
    </w:p>
    <w:p w:rsidR="00450AA7" w:rsidRDefault="00450AA7" w:rsidP="00450AA7">
      <w:r>
        <w:t>import javax.swing.JLabel;</w:t>
      </w:r>
    </w:p>
    <w:p w:rsidR="00450AA7" w:rsidRDefault="00450AA7" w:rsidP="00450AA7">
      <w:r>
        <w:t>import javax.swing.LayoutStyle.ComponentPlacement;</w:t>
      </w:r>
    </w:p>
    <w:p w:rsidR="00450AA7" w:rsidRDefault="00450AA7" w:rsidP="00450AA7">
      <w:r>
        <w:t>import javax.swing.JTextField;</w:t>
      </w:r>
    </w:p>
    <w:p w:rsidR="00450AA7" w:rsidRDefault="00450AA7" w:rsidP="00450AA7">
      <w:r>
        <w:t>import javax.swing.JPasswordField;</w:t>
      </w:r>
    </w:p>
    <w:p w:rsidR="00450AA7" w:rsidRDefault="00450AA7" w:rsidP="00450AA7">
      <w:r>
        <w:t>import java.awt.GridBagLayout;</w:t>
      </w:r>
    </w:p>
    <w:p w:rsidR="00450AA7" w:rsidRDefault="00450AA7" w:rsidP="00450AA7">
      <w:r>
        <w:t>import java.awt.GridBagConstraints;</w:t>
      </w:r>
    </w:p>
    <w:p w:rsidR="00450AA7" w:rsidRDefault="00450AA7" w:rsidP="00450AA7">
      <w:r>
        <w:t>import java.awt.Insets;</w:t>
      </w:r>
    </w:p>
    <w:p w:rsidR="00450AA7" w:rsidRDefault="00450AA7" w:rsidP="00450AA7">
      <w:r>
        <w:t>import java.awt.FlowLayout;</w:t>
      </w:r>
    </w:p>
    <w:p w:rsidR="00450AA7" w:rsidRDefault="00450AA7" w:rsidP="00450AA7">
      <w:r>
        <w:t>import java.awt.GridLayout;</w:t>
      </w:r>
    </w:p>
    <w:p w:rsidR="00450AA7" w:rsidRDefault="00450AA7" w:rsidP="00450AA7">
      <w:r>
        <w:t>import javax.swing.SwingConstants;</w:t>
      </w:r>
    </w:p>
    <w:p w:rsidR="00450AA7" w:rsidRDefault="00450AA7" w:rsidP="00450AA7">
      <w:r>
        <w:t>import java.awt.Font;</w:t>
      </w:r>
    </w:p>
    <w:p w:rsidR="00450AA7" w:rsidRDefault="00450AA7" w:rsidP="00450AA7">
      <w:r>
        <w:t>import java.awt.Color;</w:t>
      </w:r>
    </w:p>
    <w:p w:rsidR="00450AA7" w:rsidRDefault="00450AA7" w:rsidP="00450AA7">
      <w:r>
        <w:t>import java.util.Date;</w:t>
      </w:r>
    </w:p>
    <w:p w:rsidR="00450AA7" w:rsidRDefault="00450AA7" w:rsidP="00450AA7">
      <w:r>
        <w:t>/**</w:t>
      </w:r>
    </w:p>
    <w:p w:rsidR="00450AA7" w:rsidRDefault="00450AA7" w:rsidP="00450AA7">
      <w:r>
        <w:t xml:space="preserve"> * Author: Angelo Romel Lopez</w:t>
      </w:r>
    </w:p>
    <w:p w:rsidR="00450AA7" w:rsidRDefault="00450AA7" w:rsidP="00450AA7">
      <w:r>
        <w:t xml:space="preserve"> * &lt;br&gt;Description: Constructs and initializes the components and graphical user interface</w:t>
      </w:r>
    </w:p>
    <w:p w:rsidR="00450AA7" w:rsidRDefault="00450AA7" w:rsidP="00450AA7">
      <w:r>
        <w:t xml:space="preserve"> * of the user login screen.</w:t>
      </w:r>
    </w:p>
    <w:p w:rsidR="00450AA7" w:rsidRDefault="00450AA7" w:rsidP="00450AA7">
      <w:r>
        <w:t xml:space="preserve"> **/</w:t>
      </w:r>
    </w:p>
    <w:p w:rsidR="00450AA7" w:rsidRDefault="00450AA7" w:rsidP="00450AA7"/>
    <w:p w:rsidR="00450AA7" w:rsidRDefault="00450AA7" w:rsidP="00450AA7">
      <w:r>
        <w:t>@SuppressWarnings("unused")</w:t>
      </w:r>
    </w:p>
    <w:p w:rsidR="00450AA7" w:rsidRDefault="00450AA7" w:rsidP="00450AA7">
      <w:r>
        <w:t>public class UserLoginView {</w:t>
      </w:r>
    </w:p>
    <w:p w:rsidR="00450AA7" w:rsidRDefault="00450AA7" w:rsidP="00450AA7"/>
    <w:p w:rsidR="00450AA7" w:rsidRDefault="00450AA7" w:rsidP="00450AA7">
      <w:r>
        <w:lastRenderedPageBreak/>
        <w:tab/>
        <w:t>private JFrame mainFrame;</w:t>
      </w:r>
    </w:p>
    <w:p w:rsidR="00450AA7" w:rsidRDefault="00450AA7" w:rsidP="00450AA7">
      <w:r>
        <w:tab/>
        <w:t>private JTextField userNameTextField;</w:t>
      </w:r>
    </w:p>
    <w:p w:rsidR="00450AA7" w:rsidRDefault="00450AA7" w:rsidP="00450AA7">
      <w:r>
        <w:tab/>
        <w:t>private JPasswordField userPasswordField;</w:t>
      </w:r>
    </w:p>
    <w:p w:rsidR="00450AA7" w:rsidRDefault="00450AA7" w:rsidP="00450AA7">
      <w:r>
        <w:tab/>
        <w:t>private JButton loginButton;</w:t>
      </w:r>
    </w:p>
    <w:p w:rsidR="00450AA7" w:rsidRDefault="00450AA7" w:rsidP="00450AA7"/>
    <w:p w:rsidR="00450AA7" w:rsidRDefault="00450AA7" w:rsidP="00450AA7">
      <w:r>
        <w:tab/>
        <w:t>/**</w:t>
      </w:r>
    </w:p>
    <w:p w:rsidR="00450AA7" w:rsidRDefault="00450AA7" w:rsidP="00450AA7">
      <w:r>
        <w:tab/>
        <w:t xml:space="preserve"> * Constructor.</w:t>
      </w:r>
    </w:p>
    <w:p w:rsidR="00450AA7" w:rsidRDefault="00450AA7" w:rsidP="00450AA7">
      <w:r>
        <w:tab/>
        <w:t xml:space="preserve"> */</w:t>
      </w:r>
    </w:p>
    <w:p w:rsidR="00450AA7" w:rsidRDefault="00450AA7" w:rsidP="00450AA7">
      <w:r>
        <w:tab/>
        <w:t>public UserLoginView() {</w:t>
      </w:r>
    </w:p>
    <w:p w:rsidR="00450AA7" w:rsidRDefault="00450AA7" w:rsidP="00450AA7">
      <w:r>
        <w:tab/>
      </w:r>
      <w:r>
        <w:tab/>
        <w:t>initialize();</w:t>
      </w:r>
    </w:p>
    <w:p w:rsidR="00450AA7" w:rsidRDefault="00450AA7" w:rsidP="00450AA7">
      <w:r>
        <w:tab/>
        <w:t>}</w:t>
      </w:r>
    </w:p>
    <w:p w:rsidR="00450AA7" w:rsidRDefault="00450AA7" w:rsidP="00450AA7"/>
    <w:p w:rsidR="00450AA7" w:rsidRDefault="00450AA7" w:rsidP="00450AA7">
      <w:r>
        <w:tab/>
        <w:t>/**</w:t>
      </w:r>
    </w:p>
    <w:p w:rsidR="00450AA7" w:rsidRDefault="00450AA7" w:rsidP="00450AA7">
      <w:r>
        <w:tab/>
        <w:t xml:space="preserve"> * Initialize the gui components of the frame.</w:t>
      </w:r>
    </w:p>
    <w:p w:rsidR="00450AA7" w:rsidRDefault="00450AA7" w:rsidP="00450AA7">
      <w:r>
        <w:tab/>
        <w:t xml:space="preserve"> */</w:t>
      </w:r>
    </w:p>
    <w:p w:rsidR="00450AA7" w:rsidRDefault="00450AA7" w:rsidP="00450AA7">
      <w:r>
        <w:tab/>
        <w:t>private void initialize() {</w:t>
      </w:r>
    </w:p>
    <w:p w:rsidR="00450AA7" w:rsidRDefault="00450AA7" w:rsidP="00450AA7">
      <w:r>
        <w:tab/>
      </w:r>
      <w:r>
        <w:tab/>
        <w:t>mainFrame = new JFrame();</w:t>
      </w:r>
    </w:p>
    <w:p w:rsidR="00450AA7" w:rsidRDefault="00450AA7" w:rsidP="00450AA7">
      <w:r>
        <w:tab/>
      </w:r>
      <w:r>
        <w:tab/>
        <w:t>mainFrame.setBounds(100, 100, 291, 171);</w:t>
      </w:r>
      <w:r>
        <w:tab/>
      </w:r>
      <w:r>
        <w:tab/>
      </w:r>
    </w:p>
    <w:p w:rsidR="00450AA7" w:rsidRDefault="00450AA7" w:rsidP="00450AA7">
      <w:r>
        <w:tab/>
      </w:r>
      <w:r>
        <w:tab/>
        <w:t>mainFrame.getContentPane().setLayout(new BorderLayout(0, 0));</w:t>
      </w:r>
    </w:p>
    <w:p w:rsidR="00450AA7" w:rsidRDefault="00450AA7" w:rsidP="00450AA7">
      <w:r>
        <w:tab/>
      </w:r>
      <w:r>
        <w:tab/>
      </w:r>
    </w:p>
    <w:p w:rsidR="00450AA7" w:rsidRDefault="00450AA7" w:rsidP="00450AA7">
      <w:r>
        <w:tab/>
      </w:r>
      <w:r>
        <w:tab/>
        <w:t>JPanel panel = new JPanel();</w:t>
      </w:r>
    </w:p>
    <w:p w:rsidR="00450AA7" w:rsidRDefault="00450AA7" w:rsidP="00450AA7">
      <w:r>
        <w:tab/>
      </w:r>
      <w:r>
        <w:tab/>
        <w:t>panel.setBackground(Color.LIGHT_GRAY);</w:t>
      </w:r>
    </w:p>
    <w:p w:rsidR="00450AA7" w:rsidRDefault="00450AA7" w:rsidP="00450AA7">
      <w:r>
        <w:tab/>
      </w:r>
      <w:r>
        <w:tab/>
        <w:t>mainFrame.getContentPane().add(panel, BorderLayout.SOUTH);</w:t>
      </w:r>
    </w:p>
    <w:p w:rsidR="00450AA7" w:rsidRDefault="00450AA7" w:rsidP="00450AA7">
      <w:r>
        <w:tab/>
      </w:r>
      <w:r>
        <w:tab/>
      </w:r>
    </w:p>
    <w:p w:rsidR="00450AA7" w:rsidRDefault="00450AA7" w:rsidP="00450AA7">
      <w:r>
        <w:tab/>
      </w:r>
      <w:r>
        <w:tab/>
        <w:t>loginButton = new JButton("Login");</w:t>
      </w:r>
    </w:p>
    <w:p w:rsidR="00450AA7" w:rsidRDefault="00450AA7" w:rsidP="00450AA7">
      <w:r>
        <w:tab/>
      </w:r>
      <w:r>
        <w:tab/>
        <w:t>panel.add(loginButton);</w:t>
      </w:r>
    </w:p>
    <w:p w:rsidR="00450AA7" w:rsidRDefault="00450AA7" w:rsidP="00450AA7">
      <w:r>
        <w:tab/>
      </w:r>
      <w:r>
        <w:tab/>
      </w:r>
    </w:p>
    <w:p w:rsidR="00450AA7" w:rsidRDefault="00450AA7" w:rsidP="00450AA7">
      <w:r>
        <w:tab/>
      </w:r>
      <w:r>
        <w:tab/>
        <w:t>JPanel panel_1 = new JPanel();</w:t>
      </w:r>
    </w:p>
    <w:p w:rsidR="00450AA7" w:rsidRDefault="00450AA7" w:rsidP="00450AA7">
      <w:r>
        <w:tab/>
      </w:r>
      <w:r>
        <w:tab/>
        <w:t>mainFrame.getContentPane().add(panel_1, BorderLayout.CENTER);</w:t>
      </w:r>
    </w:p>
    <w:p w:rsidR="00450AA7" w:rsidRDefault="00450AA7" w:rsidP="00450AA7">
      <w:r>
        <w:tab/>
      </w:r>
      <w:r>
        <w:tab/>
      </w:r>
    </w:p>
    <w:p w:rsidR="00450AA7" w:rsidRDefault="00450AA7" w:rsidP="00450AA7">
      <w:r>
        <w:lastRenderedPageBreak/>
        <w:tab/>
      </w:r>
      <w:r>
        <w:tab/>
        <w:t>JLabel lblNewLabel_1 = new JLabel("Username:");</w:t>
      </w:r>
    </w:p>
    <w:p w:rsidR="00450AA7" w:rsidRDefault="00450AA7" w:rsidP="00450AA7">
      <w:r>
        <w:tab/>
      </w:r>
      <w:r>
        <w:tab/>
      </w:r>
    </w:p>
    <w:p w:rsidR="00450AA7" w:rsidRDefault="00450AA7" w:rsidP="00450AA7">
      <w:r>
        <w:tab/>
      </w:r>
      <w:r>
        <w:tab/>
        <w:t>JLabel lblNewLabel_2 = new JLabel("Password:");</w:t>
      </w:r>
    </w:p>
    <w:p w:rsidR="00450AA7" w:rsidRDefault="00450AA7" w:rsidP="00450AA7">
      <w:r>
        <w:tab/>
      </w:r>
      <w:r>
        <w:tab/>
      </w:r>
    </w:p>
    <w:p w:rsidR="00450AA7" w:rsidRDefault="00450AA7" w:rsidP="00450AA7">
      <w:r>
        <w:tab/>
      </w:r>
      <w:r>
        <w:tab/>
        <w:t>userNameTextField = new JTextField();</w:t>
      </w:r>
    </w:p>
    <w:p w:rsidR="00450AA7" w:rsidRDefault="00450AA7" w:rsidP="00450AA7">
      <w:r>
        <w:tab/>
      </w:r>
      <w:r>
        <w:tab/>
        <w:t>userNameTextField.setColumns(10);</w:t>
      </w:r>
    </w:p>
    <w:p w:rsidR="00450AA7" w:rsidRDefault="00450AA7" w:rsidP="00450AA7">
      <w:r>
        <w:tab/>
      </w:r>
      <w:r>
        <w:tab/>
      </w:r>
    </w:p>
    <w:p w:rsidR="00450AA7" w:rsidRDefault="00450AA7" w:rsidP="00450AA7">
      <w:r>
        <w:tab/>
      </w:r>
      <w:r>
        <w:tab/>
        <w:t>userPasswordField = new JPasswordField();</w:t>
      </w:r>
    </w:p>
    <w:p w:rsidR="00450AA7" w:rsidRDefault="00450AA7" w:rsidP="00450AA7">
      <w:r>
        <w:tab/>
      </w:r>
      <w:r>
        <w:tab/>
      </w:r>
    </w:p>
    <w:p w:rsidR="00450AA7" w:rsidRDefault="00450AA7" w:rsidP="00450AA7">
      <w:r>
        <w:tab/>
      </w:r>
      <w:r>
        <w:tab/>
        <w:t>JLabel titleLabel = new JLabel("POS-Pi");</w:t>
      </w:r>
    </w:p>
    <w:p w:rsidR="00450AA7" w:rsidRDefault="00450AA7" w:rsidP="00450AA7">
      <w:r>
        <w:tab/>
      </w:r>
      <w:r>
        <w:tab/>
        <w:t>titleLabel.setForeground(Color.WHITE);</w:t>
      </w:r>
    </w:p>
    <w:p w:rsidR="00450AA7" w:rsidRDefault="00450AA7" w:rsidP="00450AA7">
      <w:r>
        <w:tab/>
      </w:r>
      <w:r>
        <w:tab/>
        <w:t>titleLabel.setBackground(Color.BLACK);</w:t>
      </w:r>
    </w:p>
    <w:p w:rsidR="00450AA7" w:rsidRDefault="00450AA7" w:rsidP="00450AA7">
      <w:r>
        <w:tab/>
      </w:r>
      <w:r>
        <w:tab/>
        <w:t>titleLabel.setHorizontalAlignment(SwingConstants.CENTER);</w:t>
      </w:r>
    </w:p>
    <w:p w:rsidR="00450AA7" w:rsidRDefault="00450AA7" w:rsidP="00450AA7">
      <w:r>
        <w:tab/>
      </w:r>
      <w:r>
        <w:tab/>
        <w:t>titleLabel.setOpaque(true);</w:t>
      </w:r>
    </w:p>
    <w:p w:rsidR="00450AA7" w:rsidRDefault="00450AA7" w:rsidP="00450AA7">
      <w:r>
        <w:tab/>
      </w:r>
      <w:r>
        <w:tab/>
        <w:t>GroupLayout gl_panel_1 = new GroupLayout(panel_1);</w:t>
      </w:r>
    </w:p>
    <w:p w:rsidR="00450AA7" w:rsidRDefault="00450AA7" w:rsidP="00450AA7">
      <w:r>
        <w:tab/>
      </w:r>
      <w:r>
        <w:tab/>
        <w:t>gl_panel_1.setHorizontalGroup(</w:t>
      </w:r>
    </w:p>
    <w:p w:rsidR="00450AA7" w:rsidRDefault="00450AA7" w:rsidP="00450AA7">
      <w:r>
        <w:tab/>
      </w:r>
      <w:r>
        <w:tab/>
      </w:r>
      <w:r>
        <w:tab/>
        <w:t>gl_panel_1.createParallelGroup(Alignment.LEADING)</w:t>
      </w:r>
    </w:p>
    <w:p w:rsidR="00450AA7" w:rsidRDefault="00450AA7" w:rsidP="00450AA7">
      <w:r>
        <w:tab/>
      </w:r>
      <w:r>
        <w:tab/>
      </w:r>
      <w:r>
        <w:tab/>
      </w:r>
      <w:r>
        <w:tab/>
        <w:t>.addGroup(gl_panel_1.createSequentialGroup()</w:t>
      </w:r>
    </w:p>
    <w:p w:rsidR="00450AA7" w:rsidRDefault="00450AA7" w:rsidP="00450AA7">
      <w:r>
        <w:tab/>
      </w:r>
      <w:r>
        <w:tab/>
      </w:r>
      <w:r>
        <w:tab/>
      </w:r>
      <w:r>
        <w:tab/>
      </w:r>
      <w:r>
        <w:tab/>
        <w:t>.addGap(23)</w:t>
      </w:r>
    </w:p>
    <w:p w:rsidR="00450AA7" w:rsidRDefault="00450AA7" w:rsidP="00450AA7">
      <w:r>
        <w:tab/>
      </w:r>
      <w:r>
        <w:tab/>
      </w:r>
      <w:r>
        <w:tab/>
      </w:r>
      <w:r>
        <w:tab/>
      </w:r>
      <w:r>
        <w:tab/>
        <w:t>.addGroup(gl_panel_1.createParallelGroup(Alignment.LEADING, false)</w:t>
      </w:r>
    </w:p>
    <w:p w:rsidR="00450AA7" w:rsidRDefault="00450AA7" w:rsidP="00450AA7">
      <w:r>
        <w:tab/>
      </w:r>
      <w:r>
        <w:tab/>
      </w:r>
      <w:r>
        <w:tab/>
      </w:r>
      <w:r>
        <w:tab/>
      </w:r>
      <w:r>
        <w:tab/>
      </w:r>
      <w:r>
        <w:tab/>
        <w:t>.addGroup(gl_panel_1.createSequentialGroup()</w:t>
      </w:r>
    </w:p>
    <w:p w:rsidR="00450AA7" w:rsidRDefault="00450AA7" w:rsidP="00450AA7">
      <w:r>
        <w:tab/>
      </w:r>
      <w:r>
        <w:tab/>
      </w:r>
      <w:r>
        <w:tab/>
      </w:r>
      <w:r>
        <w:tab/>
      </w:r>
      <w:r>
        <w:tab/>
      </w:r>
      <w:r>
        <w:tab/>
      </w:r>
      <w:r>
        <w:tab/>
        <w:t>.addComponent(lblNewLabel_2)</w:t>
      </w:r>
    </w:p>
    <w:p w:rsidR="00450AA7" w:rsidRDefault="00450AA7" w:rsidP="00450AA7">
      <w:r>
        <w:tab/>
      </w:r>
      <w:r>
        <w:tab/>
      </w:r>
      <w:r>
        <w:tab/>
      </w:r>
      <w:r>
        <w:tab/>
      </w:r>
      <w:r>
        <w:tab/>
      </w:r>
      <w:r>
        <w:tab/>
      </w:r>
      <w:r>
        <w:tab/>
        <w:t>.addPreferredGap(ComponentPlacement.UNRELATED)</w:t>
      </w:r>
    </w:p>
    <w:p w:rsidR="00450AA7" w:rsidRDefault="00450AA7" w:rsidP="00450AA7">
      <w:r>
        <w:tab/>
      </w:r>
      <w:r>
        <w:tab/>
      </w:r>
      <w:r>
        <w:tab/>
      </w:r>
      <w:r>
        <w:tab/>
      </w:r>
      <w:r>
        <w:tab/>
      </w:r>
      <w:r>
        <w:tab/>
      </w:r>
      <w:r>
        <w:tab/>
        <w:t>.addComponent(userPasswordField))</w:t>
      </w:r>
    </w:p>
    <w:p w:rsidR="00450AA7" w:rsidRDefault="00450AA7" w:rsidP="00450AA7">
      <w:r>
        <w:tab/>
      </w:r>
      <w:r>
        <w:tab/>
      </w:r>
      <w:r>
        <w:tab/>
      </w:r>
      <w:r>
        <w:tab/>
      </w:r>
      <w:r>
        <w:tab/>
      </w:r>
      <w:r>
        <w:tab/>
        <w:t>.addGroup(gl_panel_1.createSequentialGroup()</w:t>
      </w:r>
    </w:p>
    <w:p w:rsidR="00450AA7" w:rsidRDefault="00450AA7" w:rsidP="00450AA7">
      <w:r>
        <w:tab/>
      </w:r>
      <w:r>
        <w:tab/>
      </w:r>
      <w:r>
        <w:tab/>
      </w:r>
      <w:r>
        <w:tab/>
      </w:r>
      <w:r>
        <w:tab/>
      </w:r>
      <w:r>
        <w:tab/>
      </w:r>
      <w:r>
        <w:tab/>
        <w:t>.addComponent(lblNewLabel_1)</w:t>
      </w:r>
    </w:p>
    <w:p w:rsidR="00450AA7" w:rsidRDefault="00450AA7" w:rsidP="00450AA7">
      <w:r>
        <w:tab/>
      </w:r>
      <w:r>
        <w:tab/>
      </w:r>
      <w:r>
        <w:tab/>
      </w:r>
      <w:r>
        <w:tab/>
      </w:r>
      <w:r>
        <w:tab/>
      </w:r>
      <w:r>
        <w:tab/>
      </w:r>
      <w:r>
        <w:tab/>
        <w:t>.addPreferredGap(ComponentPlacement.UNRELATED)</w:t>
      </w:r>
    </w:p>
    <w:p w:rsidR="00450AA7" w:rsidRDefault="00450AA7" w:rsidP="00450AA7">
      <w:r>
        <w:tab/>
      </w:r>
      <w:r>
        <w:tab/>
      </w:r>
      <w:r>
        <w:tab/>
      </w:r>
      <w:r>
        <w:tab/>
      </w:r>
      <w:r>
        <w:tab/>
      </w:r>
      <w:r>
        <w:tab/>
      </w:r>
      <w:r>
        <w:tab/>
        <w:t>.addComponent(userNameTextField, GroupLayout.PREFERRED_SIZE, 142, GroupLayout.PREFERRED_SIZE)))</w:t>
      </w:r>
    </w:p>
    <w:p w:rsidR="00450AA7" w:rsidRDefault="00450AA7" w:rsidP="00450AA7">
      <w:r>
        <w:lastRenderedPageBreak/>
        <w:tab/>
      </w:r>
      <w:r>
        <w:tab/>
      </w:r>
      <w:r>
        <w:tab/>
      </w:r>
      <w:r>
        <w:tab/>
      </w:r>
      <w:r>
        <w:tab/>
        <w:t>.addContainerGap(55, Short.MAX_VALUE))</w:t>
      </w:r>
    </w:p>
    <w:p w:rsidR="00450AA7" w:rsidRDefault="00450AA7" w:rsidP="00450AA7">
      <w:r>
        <w:tab/>
      </w:r>
      <w:r>
        <w:tab/>
      </w:r>
      <w:r>
        <w:tab/>
      </w:r>
      <w:r>
        <w:tab/>
        <w:t>.addComponent(titleLabel, GroupLayout.DEFAULT_SIZE, 282, Short.MAX_VALUE)</w:t>
      </w:r>
    </w:p>
    <w:p w:rsidR="00450AA7" w:rsidRDefault="00450AA7" w:rsidP="00450AA7">
      <w:r>
        <w:tab/>
      </w:r>
      <w:r>
        <w:tab/>
        <w:t>);</w:t>
      </w:r>
    </w:p>
    <w:p w:rsidR="00450AA7" w:rsidRDefault="00450AA7" w:rsidP="00450AA7">
      <w:r>
        <w:tab/>
      </w:r>
      <w:r>
        <w:tab/>
        <w:t>gl_panel_1.setVerticalGroup(</w:t>
      </w:r>
    </w:p>
    <w:p w:rsidR="00450AA7" w:rsidRDefault="00450AA7" w:rsidP="00450AA7">
      <w:r>
        <w:tab/>
      </w:r>
      <w:r>
        <w:tab/>
      </w:r>
      <w:r>
        <w:tab/>
        <w:t>gl_panel_1.createParallelGroup(Alignment.LEADING)</w:t>
      </w:r>
    </w:p>
    <w:p w:rsidR="00450AA7" w:rsidRDefault="00450AA7" w:rsidP="00450AA7">
      <w:r>
        <w:tab/>
      </w:r>
      <w:r>
        <w:tab/>
      </w:r>
      <w:r>
        <w:tab/>
      </w:r>
      <w:r>
        <w:tab/>
        <w:t>.addGroup(gl_panel_1.createSequentialGroup()</w:t>
      </w:r>
    </w:p>
    <w:p w:rsidR="00450AA7" w:rsidRDefault="00450AA7" w:rsidP="00450AA7">
      <w:r>
        <w:tab/>
      </w:r>
      <w:r>
        <w:tab/>
      </w:r>
      <w:r>
        <w:tab/>
      </w:r>
      <w:r>
        <w:tab/>
      </w:r>
      <w:r>
        <w:tab/>
        <w:t>.addComponent(titleLabel, GroupLayout.PREFERRED_SIZE, 25, GroupLayout.PREFERRED_SIZE)</w:t>
      </w:r>
    </w:p>
    <w:p w:rsidR="00450AA7" w:rsidRDefault="00450AA7" w:rsidP="00450AA7">
      <w:r>
        <w:tab/>
      </w:r>
      <w:r>
        <w:tab/>
      </w:r>
      <w:r>
        <w:tab/>
      </w:r>
      <w:r>
        <w:tab/>
      </w:r>
      <w:r>
        <w:tab/>
        <w:t>.addGap(12)</w:t>
      </w:r>
    </w:p>
    <w:p w:rsidR="00450AA7" w:rsidRDefault="00450AA7" w:rsidP="00450AA7">
      <w:r>
        <w:tab/>
      </w:r>
      <w:r>
        <w:tab/>
      </w:r>
      <w:r>
        <w:tab/>
      </w:r>
      <w:r>
        <w:tab/>
      </w:r>
      <w:r>
        <w:tab/>
        <w:t>.addGroup(gl_panel_1.createParallelGroup(Alignment.BASELINE)</w:t>
      </w:r>
    </w:p>
    <w:p w:rsidR="00450AA7" w:rsidRDefault="00450AA7" w:rsidP="00450AA7">
      <w:r>
        <w:tab/>
      </w:r>
      <w:r>
        <w:tab/>
      </w:r>
      <w:r>
        <w:tab/>
      </w:r>
      <w:r>
        <w:tab/>
      </w:r>
      <w:r>
        <w:tab/>
      </w:r>
      <w:r>
        <w:tab/>
        <w:t>.addComponent(lblNewLabel_1)</w:t>
      </w:r>
    </w:p>
    <w:p w:rsidR="00450AA7" w:rsidRDefault="00450AA7" w:rsidP="00450AA7">
      <w:r>
        <w:tab/>
      </w:r>
      <w:r>
        <w:tab/>
      </w:r>
      <w:r>
        <w:tab/>
      </w:r>
      <w:r>
        <w:tab/>
      </w:r>
      <w:r>
        <w:tab/>
      </w:r>
      <w:r>
        <w:tab/>
        <w:t>.addComponent(userNameTextField, GroupLayout.PREFERRED_SIZE, GroupLayout.DEFAULT_SIZE, GroupLayout.PREFERRED_SIZE))</w:t>
      </w:r>
    </w:p>
    <w:p w:rsidR="00450AA7" w:rsidRDefault="00450AA7" w:rsidP="00450AA7">
      <w:r>
        <w:tab/>
      </w:r>
      <w:r>
        <w:tab/>
      </w:r>
      <w:r>
        <w:tab/>
      </w:r>
      <w:r>
        <w:tab/>
      </w:r>
      <w:r>
        <w:tab/>
        <w:t>.addPreferredGap(ComponentPlacement.RELATED)</w:t>
      </w:r>
    </w:p>
    <w:p w:rsidR="00450AA7" w:rsidRDefault="00450AA7" w:rsidP="00450AA7">
      <w:r>
        <w:tab/>
      </w:r>
      <w:r>
        <w:tab/>
      </w:r>
      <w:r>
        <w:tab/>
      </w:r>
      <w:r>
        <w:tab/>
      </w:r>
      <w:r>
        <w:tab/>
        <w:t>.addGroup(gl_panel_1.createParallelGroup(Alignment.BASELINE)</w:t>
      </w:r>
    </w:p>
    <w:p w:rsidR="00450AA7" w:rsidRDefault="00450AA7" w:rsidP="00450AA7">
      <w:r>
        <w:tab/>
      </w:r>
      <w:r>
        <w:tab/>
      </w:r>
      <w:r>
        <w:tab/>
      </w:r>
      <w:r>
        <w:tab/>
      </w:r>
      <w:r>
        <w:tab/>
      </w:r>
      <w:r>
        <w:tab/>
        <w:t>.addComponent(lblNewLabel_2)</w:t>
      </w:r>
    </w:p>
    <w:p w:rsidR="00450AA7" w:rsidRDefault="00450AA7" w:rsidP="00450AA7">
      <w:r>
        <w:tab/>
      </w:r>
      <w:r>
        <w:tab/>
      </w:r>
      <w:r>
        <w:tab/>
      </w:r>
      <w:r>
        <w:tab/>
      </w:r>
      <w:r>
        <w:tab/>
      </w:r>
      <w:r>
        <w:tab/>
        <w:t>.addComponent(userPasswordField, GroupLayout.PREFERRED_SIZE, GroupLayout.DEFAULT_SIZE, GroupLayout.PREFERRED_SIZE))</w:t>
      </w:r>
    </w:p>
    <w:p w:rsidR="00450AA7" w:rsidRDefault="00450AA7" w:rsidP="00450AA7">
      <w:r>
        <w:tab/>
      </w:r>
      <w:r>
        <w:tab/>
      </w:r>
      <w:r>
        <w:tab/>
      </w:r>
      <w:r>
        <w:tab/>
      </w:r>
      <w:r>
        <w:tab/>
        <w:t>.addContainerGap(19, Short.MAX_VALUE))</w:t>
      </w:r>
    </w:p>
    <w:p w:rsidR="00450AA7" w:rsidRDefault="00450AA7" w:rsidP="00450AA7">
      <w:r>
        <w:tab/>
      </w:r>
      <w:r>
        <w:tab/>
        <w:t>);</w:t>
      </w:r>
    </w:p>
    <w:p w:rsidR="00450AA7" w:rsidRDefault="00450AA7" w:rsidP="00450AA7">
      <w:r>
        <w:tab/>
      </w:r>
      <w:r>
        <w:tab/>
        <w:t>panel_1.setLayout(gl_panel_1);</w:t>
      </w:r>
    </w:p>
    <w:p w:rsidR="00450AA7" w:rsidRDefault="00450AA7" w:rsidP="00450AA7">
      <w:r>
        <w:tab/>
      </w:r>
      <w:r>
        <w:tab/>
        <w:t>mainFrame.getRootPane().setDefaultButton(loginButton);</w:t>
      </w:r>
    </w:p>
    <w:p w:rsidR="00450AA7" w:rsidRDefault="00450AA7" w:rsidP="00450AA7">
      <w:r>
        <w:tab/>
        <w:t>}//end initialize().</w:t>
      </w:r>
    </w:p>
    <w:p w:rsidR="00450AA7" w:rsidRDefault="00450AA7" w:rsidP="00450AA7">
      <w:r>
        <w:tab/>
      </w:r>
    </w:p>
    <w:p w:rsidR="00450AA7" w:rsidRDefault="00450AA7" w:rsidP="00450AA7">
      <w:r>
        <w:tab/>
        <w:t>//Getters.</w:t>
      </w:r>
      <w:r>
        <w:tab/>
      </w:r>
    </w:p>
    <w:p w:rsidR="00450AA7" w:rsidRDefault="00450AA7" w:rsidP="00450AA7">
      <w:r>
        <w:tab/>
        <w:t>public JFrame getMainFrame() {</w:t>
      </w:r>
    </w:p>
    <w:p w:rsidR="00450AA7" w:rsidRDefault="00450AA7" w:rsidP="00450AA7">
      <w:r>
        <w:tab/>
      </w:r>
      <w:r>
        <w:tab/>
        <w:t>return mainFrame;</w:t>
      </w:r>
    </w:p>
    <w:p w:rsidR="00450AA7" w:rsidRDefault="00450AA7" w:rsidP="00450AA7">
      <w:r>
        <w:tab/>
        <w:t>}</w:t>
      </w:r>
    </w:p>
    <w:p w:rsidR="00450AA7" w:rsidRDefault="00450AA7" w:rsidP="00450AA7"/>
    <w:p w:rsidR="00450AA7" w:rsidRDefault="00450AA7" w:rsidP="00450AA7">
      <w:r>
        <w:tab/>
        <w:t>public JTextField getUserNameTextField() {</w:t>
      </w:r>
    </w:p>
    <w:p w:rsidR="00450AA7" w:rsidRDefault="00450AA7" w:rsidP="00450AA7">
      <w:r>
        <w:tab/>
      </w:r>
      <w:r>
        <w:tab/>
        <w:t>return userNameTextField;</w:t>
      </w:r>
    </w:p>
    <w:p w:rsidR="00450AA7" w:rsidRDefault="00450AA7" w:rsidP="00450AA7">
      <w:r>
        <w:lastRenderedPageBreak/>
        <w:tab/>
        <w:t>}</w:t>
      </w:r>
    </w:p>
    <w:p w:rsidR="00450AA7" w:rsidRDefault="00450AA7" w:rsidP="00450AA7"/>
    <w:p w:rsidR="00450AA7" w:rsidRDefault="00450AA7" w:rsidP="00450AA7">
      <w:r>
        <w:tab/>
        <w:t>public JPasswordField getUserPasswordField() {</w:t>
      </w:r>
    </w:p>
    <w:p w:rsidR="00450AA7" w:rsidRDefault="00450AA7" w:rsidP="00450AA7">
      <w:r>
        <w:tab/>
      </w:r>
      <w:r>
        <w:tab/>
        <w:t>return userPasswordField;</w:t>
      </w:r>
    </w:p>
    <w:p w:rsidR="00450AA7" w:rsidRDefault="00450AA7" w:rsidP="00450AA7">
      <w:r>
        <w:tab/>
        <w:t>}</w:t>
      </w:r>
    </w:p>
    <w:p w:rsidR="00450AA7" w:rsidRDefault="00450AA7" w:rsidP="00450AA7"/>
    <w:p w:rsidR="00450AA7" w:rsidRDefault="00450AA7" w:rsidP="00450AA7">
      <w:r>
        <w:tab/>
        <w:t>public JButton getLoginButton() {</w:t>
      </w:r>
    </w:p>
    <w:p w:rsidR="00450AA7" w:rsidRDefault="00450AA7" w:rsidP="00450AA7">
      <w:r>
        <w:tab/>
      </w:r>
      <w:r>
        <w:tab/>
        <w:t>return loginButton;</w:t>
      </w:r>
    </w:p>
    <w:p w:rsidR="00450AA7" w:rsidRDefault="00450AA7" w:rsidP="00450AA7">
      <w:r>
        <w:tab/>
        <w:t>}</w:t>
      </w:r>
    </w:p>
    <w:p w:rsidR="00450AA7" w:rsidRDefault="00450AA7" w:rsidP="00450AA7"/>
    <w:p w:rsidR="00450AA7" w:rsidRDefault="00450AA7" w:rsidP="00450AA7">
      <w:r>
        <w:tab/>
        <w:t>//Setters.</w:t>
      </w:r>
    </w:p>
    <w:p w:rsidR="00450AA7" w:rsidRDefault="00450AA7" w:rsidP="00450AA7">
      <w:r>
        <w:tab/>
        <w:t>public void setMainFrame(JFrame mainFrame) {</w:t>
      </w:r>
    </w:p>
    <w:p w:rsidR="00450AA7" w:rsidRDefault="00450AA7" w:rsidP="00450AA7">
      <w:r>
        <w:tab/>
      </w:r>
      <w:r>
        <w:tab/>
        <w:t>this.mainFrame = mainFrame;</w:t>
      </w:r>
    </w:p>
    <w:p w:rsidR="00450AA7" w:rsidRDefault="00450AA7" w:rsidP="00450AA7">
      <w:r>
        <w:tab/>
        <w:t>}</w:t>
      </w:r>
    </w:p>
    <w:p w:rsidR="00450AA7" w:rsidRDefault="00450AA7" w:rsidP="00450AA7"/>
    <w:p w:rsidR="00450AA7" w:rsidRDefault="00450AA7" w:rsidP="00450AA7">
      <w:r>
        <w:tab/>
        <w:t>public void setUserNameTextField(JTextField userNameTextField) {</w:t>
      </w:r>
    </w:p>
    <w:p w:rsidR="00450AA7" w:rsidRDefault="00450AA7" w:rsidP="00450AA7">
      <w:r>
        <w:tab/>
      </w:r>
      <w:r>
        <w:tab/>
        <w:t>this.userNameTextField = userNameTextField;</w:t>
      </w:r>
    </w:p>
    <w:p w:rsidR="00450AA7" w:rsidRDefault="00450AA7" w:rsidP="00450AA7">
      <w:r>
        <w:tab/>
        <w:t>}</w:t>
      </w:r>
    </w:p>
    <w:p w:rsidR="00450AA7" w:rsidRDefault="00450AA7" w:rsidP="00450AA7"/>
    <w:p w:rsidR="00450AA7" w:rsidRDefault="00450AA7" w:rsidP="00450AA7">
      <w:r>
        <w:tab/>
        <w:t>public void setUserPasswordField(JPasswordField userPasswordField) {</w:t>
      </w:r>
    </w:p>
    <w:p w:rsidR="00450AA7" w:rsidRDefault="00450AA7" w:rsidP="00450AA7">
      <w:r>
        <w:tab/>
      </w:r>
      <w:r>
        <w:tab/>
        <w:t>this.userPasswordField = userPasswordField;</w:t>
      </w:r>
    </w:p>
    <w:p w:rsidR="00450AA7" w:rsidRDefault="00450AA7" w:rsidP="00450AA7">
      <w:r>
        <w:tab/>
        <w:t>}</w:t>
      </w:r>
    </w:p>
    <w:p w:rsidR="00450AA7" w:rsidRDefault="00450AA7" w:rsidP="00450AA7"/>
    <w:p w:rsidR="00450AA7" w:rsidRDefault="00450AA7" w:rsidP="00450AA7">
      <w:r>
        <w:tab/>
        <w:t>public void setLoginButton(JButton loginButton) {</w:t>
      </w:r>
    </w:p>
    <w:p w:rsidR="00450AA7" w:rsidRDefault="00450AA7" w:rsidP="00450AA7">
      <w:r>
        <w:tab/>
      </w:r>
      <w:r>
        <w:tab/>
        <w:t>this.loginButton = loginButton;</w:t>
      </w:r>
    </w:p>
    <w:p w:rsidR="00450AA7" w:rsidRDefault="00450AA7" w:rsidP="00450AA7">
      <w:r>
        <w:tab/>
        <w:t>}</w:t>
      </w:r>
    </w:p>
    <w:p w:rsidR="00450AA7" w:rsidRDefault="00450AA7" w:rsidP="00450AA7"/>
    <w:p w:rsidR="00450AA7" w:rsidRDefault="00450AA7" w:rsidP="00450AA7">
      <w:r>
        <w:tab/>
        <w:t>/**</w:t>
      </w:r>
    </w:p>
    <w:p w:rsidR="00450AA7" w:rsidRDefault="00450AA7" w:rsidP="00450AA7">
      <w:r>
        <w:tab/>
        <w:t xml:space="preserve"> * Makes the frame visible.</w:t>
      </w:r>
    </w:p>
    <w:p w:rsidR="00450AA7" w:rsidRDefault="00450AA7" w:rsidP="00450AA7">
      <w:r>
        <w:tab/>
        <w:t xml:space="preserve"> */</w:t>
      </w:r>
    </w:p>
    <w:p w:rsidR="00450AA7" w:rsidRDefault="00450AA7" w:rsidP="00450AA7">
      <w:r>
        <w:lastRenderedPageBreak/>
        <w:tab/>
        <w:t>public void showGUI(){</w:t>
      </w:r>
    </w:p>
    <w:p w:rsidR="00450AA7" w:rsidRDefault="00450AA7" w:rsidP="00450AA7">
      <w:r>
        <w:tab/>
      </w:r>
      <w:r>
        <w:tab/>
        <w:t>mainFrame.setDefaultCloseOperation(JFrame.EXIT_ON_CLOSE);</w:t>
      </w:r>
    </w:p>
    <w:p w:rsidR="00450AA7" w:rsidRDefault="00450AA7" w:rsidP="00450AA7">
      <w:r>
        <w:tab/>
      </w:r>
      <w:r>
        <w:tab/>
        <w:t>mainFrame.pack();</w:t>
      </w:r>
    </w:p>
    <w:p w:rsidR="00450AA7" w:rsidRDefault="00450AA7" w:rsidP="00450AA7">
      <w:r>
        <w:tab/>
      </w:r>
      <w:r>
        <w:tab/>
        <w:t>mainFrame.setLocationRelativeTo(null);</w:t>
      </w:r>
    </w:p>
    <w:p w:rsidR="00450AA7" w:rsidRDefault="00450AA7" w:rsidP="00450AA7">
      <w:r>
        <w:tab/>
      </w:r>
      <w:r>
        <w:tab/>
        <w:t>this.mainFrame.setExtendedState(java.awt.Frame.MAXIMIZED_BOTH);</w:t>
      </w:r>
    </w:p>
    <w:p w:rsidR="00450AA7" w:rsidRDefault="00450AA7" w:rsidP="00450AA7">
      <w:r>
        <w:tab/>
      </w:r>
      <w:r>
        <w:tab/>
        <w:t>mainFrame.setVisible(true);</w:t>
      </w:r>
    </w:p>
    <w:p w:rsidR="00450AA7" w:rsidRDefault="00450AA7" w:rsidP="00450AA7">
      <w:r>
        <w:tab/>
        <w:t>}//end showGUI</w:t>
      </w:r>
    </w:p>
    <w:p w:rsidR="00450AA7" w:rsidRDefault="00450AA7" w:rsidP="00450AA7">
      <w:r>
        <w:tab/>
      </w:r>
    </w:p>
    <w:p w:rsidR="00450AA7" w:rsidRDefault="00450AA7" w:rsidP="00450AA7">
      <w:r>
        <w:t>}//end class.</w:t>
      </w:r>
    </w:p>
    <w:p w:rsidR="00FD1841" w:rsidRDefault="00FD1841" w:rsidP="00450AA7"/>
    <w:p w:rsidR="00B809F2" w:rsidRDefault="00B809F2" w:rsidP="00450AA7"/>
    <w:p w:rsidR="00B809F2" w:rsidRDefault="00B809F2" w:rsidP="00450AA7"/>
    <w:p w:rsidR="00B809F2" w:rsidRDefault="00FD1841" w:rsidP="00450AA7">
      <w:pPr>
        <w:rPr>
          <w:b/>
        </w:rPr>
      </w:pPr>
      <w:r>
        <w:rPr>
          <w:b/>
        </w:rPr>
        <w:t>Screenshot:</w:t>
      </w:r>
    </w:p>
    <w:p w:rsidR="00B809F2" w:rsidRDefault="00B809F2" w:rsidP="00450AA7">
      <w:pPr>
        <w:rPr>
          <w:b/>
        </w:rPr>
      </w:pPr>
    </w:p>
    <w:p w:rsidR="00FD1841" w:rsidRPr="00FD1841" w:rsidRDefault="00FD1841" w:rsidP="00FD1841">
      <w:pPr>
        <w:jc w:val="center"/>
        <w:rPr>
          <w:b/>
        </w:rPr>
      </w:pPr>
      <w:r>
        <w:rPr>
          <w:noProof/>
          <w:lang w:val="en-GB" w:eastAsia="en-GB" w:bidi="ar-SA"/>
        </w:rPr>
        <w:drawing>
          <wp:inline distT="0" distB="0" distL="0" distR="0" wp14:anchorId="0E330354" wp14:editId="5613676F">
            <wp:extent cx="2971800" cy="16668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71800" cy="1666875"/>
                    </a:xfrm>
                    <a:prstGeom prst="rect">
                      <a:avLst/>
                    </a:prstGeom>
                  </pic:spPr>
                </pic:pic>
              </a:graphicData>
            </a:graphic>
          </wp:inline>
        </w:drawing>
      </w:r>
    </w:p>
    <w:p w:rsidR="00FD1841" w:rsidRDefault="00FD1841" w:rsidP="00E85265"/>
    <w:p w:rsidR="00FD1841" w:rsidRDefault="00FD1841" w:rsidP="00E85265"/>
    <w:p w:rsidR="00FD1841" w:rsidRDefault="00FD1841" w:rsidP="00E85265"/>
    <w:p w:rsidR="00FD1841" w:rsidRDefault="00FD1841" w:rsidP="00E85265"/>
    <w:p w:rsidR="00FD1841" w:rsidRDefault="00FD1841" w:rsidP="00E85265"/>
    <w:p w:rsidR="00FD1841" w:rsidRDefault="00FD1841" w:rsidP="00E85265"/>
    <w:p w:rsidR="00FD1841" w:rsidRDefault="00FD1841" w:rsidP="00E85265"/>
    <w:p w:rsidR="00FD1841" w:rsidRDefault="00FD1841" w:rsidP="00E85265"/>
    <w:p w:rsidR="00FD1841" w:rsidRDefault="00FD1841" w:rsidP="00E85265"/>
    <w:p w:rsidR="00FD1841" w:rsidRDefault="00FD1841" w:rsidP="00E85265"/>
    <w:p w:rsidR="007C3499" w:rsidRDefault="003F2F3D" w:rsidP="00E85265">
      <w:r>
        <w:lastRenderedPageBreak/>
        <w:pict>
          <v:rect id="_x0000_i1044" style="width:0;height:1.5pt" o:hralign="center" o:hrstd="t" o:hr="t" fillcolor="#a0a0a0" stroked="f"/>
        </w:pict>
      </w:r>
    </w:p>
    <w:p w:rsidR="00124E5A" w:rsidRDefault="00124E5A" w:rsidP="00E85265">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071C4F" w:rsidRPr="00071C4F" w:rsidRDefault="00071C4F" w:rsidP="00E85265">
      <w:pPr>
        <w:rPr>
          <w:rFonts w:asciiTheme="minorHAnsi" w:hAnsiTheme="minorHAnsi"/>
          <w:sz w:val="16"/>
          <w:szCs w:val="16"/>
        </w:rPr>
      </w:pPr>
      <w:r w:rsidRPr="00071C4F">
        <w:rPr>
          <w:rFonts w:asciiTheme="minorHAnsi" w:hAnsiTheme="minorHAnsi"/>
          <w:sz w:val="16"/>
          <w:szCs w:val="16"/>
        </w:rPr>
        <w:t xml:space="preserve">Oracle Corporation, nd. </w:t>
      </w:r>
      <w:proofErr w:type="gramStart"/>
      <w:r w:rsidRPr="00071C4F">
        <w:rPr>
          <w:rFonts w:asciiTheme="minorHAnsi" w:hAnsiTheme="minorHAnsi"/>
          <w:sz w:val="16"/>
          <w:szCs w:val="16"/>
        </w:rPr>
        <w:t>Javadoc.</w:t>
      </w:r>
      <w:proofErr w:type="gramEnd"/>
      <w:r w:rsidRPr="00071C4F">
        <w:rPr>
          <w:rFonts w:asciiTheme="minorHAnsi" w:hAnsiTheme="minorHAnsi"/>
          <w:sz w:val="16"/>
          <w:szCs w:val="16"/>
        </w:rPr>
        <w:t xml:space="preserve"> </w:t>
      </w:r>
      <w:proofErr w:type="gramStart"/>
      <w:r w:rsidRPr="00071C4F">
        <w:rPr>
          <w:rFonts w:asciiTheme="minorHAnsi" w:hAnsiTheme="minorHAnsi"/>
          <w:sz w:val="16"/>
          <w:szCs w:val="16"/>
        </w:rPr>
        <w:t>computer</w:t>
      </w:r>
      <w:proofErr w:type="gramEnd"/>
      <w:r w:rsidRPr="00071C4F">
        <w:rPr>
          <w:rFonts w:asciiTheme="minorHAnsi" w:hAnsiTheme="minorHAnsi"/>
          <w:sz w:val="16"/>
          <w:szCs w:val="16"/>
        </w:rPr>
        <w:t xml:space="preserve"> program. Oracle Corporation. </w:t>
      </w:r>
      <w:proofErr w:type="gramStart"/>
      <w:r w:rsidRPr="00071C4F">
        <w:rPr>
          <w:rFonts w:asciiTheme="minorHAnsi" w:hAnsiTheme="minorHAnsi"/>
          <w:sz w:val="16"/>
          <w:szCs w:val="16"/>
        </w:rPr>
        <w:t>[Accessed April 28, 2015].</w:t>
      </w:r>
      <w:proofErr w:type="gramEnd"/>
    </w:p>
    <w:p w:rsidR="007C3499" w:rsidRPr="00124E5A" w:rsidRDefault="007C3499" w:rsidP="007C3499">
      <w:pPr>
        <w:pStyle w:val="Heading2"/>
        <w:rPr>
          <w:b/>
          <w:sz w:val="40"/>
          <w:szCs w:val="40"/>
        </w:rPr>
      </w:pPr>
      <w:r w:rsidRPr="00124E5A">
        <w:rPr>
          <w:b/>
          <w:sz w:val="40"/>
          <w:szCs w:val="40"/>
        </w:rPr>
        <w:t>pospi</w:t>
      </w:r>
      <w:r w:rsidRPr="00124E5A">
        <w:rPr>
          <w:b/>
          <w:sz w:val="40"/>
          <w:szCs w:val="40"/>
        </w:rPr>
        <w:br/>
        <w:t xml:space="preserve">Class UserLoginController </w:t>
      </w:r>
    </w:p>
    <w:p w:rsidR="007C3499" w:rsidRDefault="007C3499" w:rsidP="007C3499">
      <w:pPr>
        <w:pStyle w:val="HTMLPreformatted"/>
      </w:pPr>
      <w:r>
        <w:t>java.lang.Object</w:t>
      </w:r>
    </w:p>
    <w:p w:rsidR="007C3499" w:rsidRDefault="007C3499" w:rsidP="007C3499">
      <w:pPr>
        <w:pStyle w:val="HTMLPreformatted"/>
      </w:pPr>
      <w:r>
        <w:t xml:space="preserve">  </w:t>
      </w:r>
      <w:r>
        <w:rPr>
          <w:noProof/>
        </w:rPr>
        <mc:AlternateContent>
          <mc:Choice Requires="wps">
            <w:drawing>
              <wp:inline distT="0" distB="0" distL="0" distR="0" wp14:anchorId="4173F6D3" wp14:editId="18D0CCE7">
                <wp:extent cx="301625" cy="301625"/>
                <wp:effectExtent l="0" t="0" r="0" b="0"/>
                <wp:docPr id="31" name="Rectangle 31"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AMwA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OFCw&#10;DMACAADOBQAADgAAAAAAAAAAAAAAAAAuAgAAZHJzL2Uyb0RvYy54bWxQSwECLQAUAAYACAAAACEA&#10;aDaXaNoAAAADAQAADwAAAAAAAAAAAAAAAAAaBQAAZHJzL2Rvd25yZXYueG1sUEsFBgAAAAAEAAQA&#10;8wAAACEGAAAAAA==&#10;" filled="f" stroked="f">
                <o:lock v:ext="edit" aspectratio="t"/>
                <w10:anchorlock/>
              </v:rect>
            </w:pict>
          </mc:Fallback>
        </mc:AlternateContent>
      </w:r>
      <w:r>
        <w:rPr>
          <w:b/>
          <w:bCs/>
        </w:rPr>
        <w:t>pospi.UserLoginController</w:t>
      </w:r>
    </w:p>
    <w:p w:rsidR="007C3499" w:rsidRDefault="007C3499" w:rsidP="007C3499">
      <w:r>
        <w:rPr>
          <w:b/>
          <w:bCs/>
        </w:rPr>
        <w:t>All Implemented Interfaces:</w:t>
      </w:r>
      <w:r>
        <w:t xml:space="preserve"> </w:t>
      </w:r>
    </w:p>
    <w:p w:rsidR="007C3499" w:rsidRDefault="007C3499" w:rsidP="007C3499">
      <w:pPr>
        <w:ind w:left="720"/>
      </w:pPr>
      <w:r>
        <w:t xml:space="preserve">java.awt.event.ActionListener, java.util.EventListener </w:t>
      </w:r>
    </w:p>
    <w:p w:rsidR="007C3499" w:rsidRDefault="003F2F3D" w:rsidP="007C3499">
      <w:r>
        <w:pict>
          <v:rect id="_x0000_i1045" style="width:0;height:1.5pt" o:hralign="center" o:hrstd="t" o:hr="t" fillcolor="#a0a0a0" stroked="f"/>
        </w:pict>
      </w:r>
    </w:p>
    <w:p w:rsidR="007C3499" w:rsidRDefault="007C3499" w:rsidP="007C3499">
      <w:pPr>
        <w:pStyle w:val="HTMLPreformatted"/>
      </w:pPr>
      <w:r>
        <w:t xml:space="preserve">public class </w:t>
      </w:r>
      <w:r>
        <w:rPr>
          <w:b/>
          <w:bCs/>
        </w:rPr>
        <w:t>UserLoginController</w:t>
      </w:r>
      <w:r>
        <w:t>extends java.lang.Objectimplements java.awt.event.ActionListener</w:t>
      </w:r>
    </w:p>
    <w:p w:rsidR="007C3499" w:rsidRDefault="007C3499" w:rsidP="007C3499">
      <w:pPr>
        <w:pStyle w:val="NormalWeb"/>
      </w:pPr>
      <w:r>
        <w:t>Author: Angelo Romel Lopez</w:t>
      </w:r>
      <w:r>
        <w:br/>
        <w:t xml:space="preserve">Description: Handles the logic and events of the UserLoginView class. </w:t>
      </w:r>
    </w:p>
    <w:p w:rsidR="007C3499" w:rsidRDefault="003F2F3D" w:rsidP="007C3499">
      <w:r>
        <w:pict>
          <v:rect id="_x0000_i1046"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613"/>
        <w:gridCol w:w="111"/>
      </w:tblGrid>
      <w:tr w:rsidR="007C3499" w:rsidTr="007C349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C3499" w:rsidRDefault="007C3499">
            <w:pPr>
              <w:rPr>
                <w:b/>
                <w:bCs/>
                <w:sz w:val="24"/>
                <w:szCs w:val="24"/>
              </w:rPr>
            </w:pPr>
            <w:r>
              <w:rPr>
                <w:b/>
                <w:bCs/>
                <w:sz w:val="36"/>
                <w:szCs w:val="36"/>
              </w:rPr>
              <w:t>Constructor Summary</w:t>
            </w:r>
            <w:r>
              <w:rPr>
                <w:b/>
                <w:bCs/>
              </w:rPr>
              <w:t xml:space="preserve"> </w:t>
            </w:r>
          </w:p>
        </w:tc>
      </w:tr>
      <w:tr w:rsidR="007C3499" w:rsidTr="007C349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63" w:anchor="UserLoginController(pospi.UserLoginView, java.lang.String, java.lang.String, java.lang.String)" w:history="1">
              <w:r w:rsidR="007C3499">
                <w:rPr>
                  <w:rStyle w:val="Hyperlink"/>
                  <w:rFonts w:ascii="Courier New" w:hAnsi="Courier New" w:cs="Courier New"/>
                  <w:b/>
                  <w:bCs/>
                </w:rPr>
                <w:t>UserLoginController</w:t>
              </w:r>
            </w:hyperlink>
            <w:r w:rsidR="007C3499">
              <w:rPr>
                <w:rStyle w:val="HTMLCode"/>
              </w:rPr>
              <w:t>(pospi.UserLoginView loginView, java.lang.String connection, java.lang.String user, java.lang.String password)</w:t>
            </w:r>
            <w:r w:rsidR="007C3499">
              <w:br/>
              <w:t xml:space="preserve">          Constructor. </w:t>
            </w:r>
          </w:p>
        </w:tc>
        <w:tc>
          <w:tcPr>
            <w:tcW w:w="0" w:type="auto"/>
            <w:shd w:val="clear" w:color="auto" w:fill="FFFFFF"/>
            <w:vAlign w:val="center"/>
            <w:hideMark/>
          </w:tcPr>
          <w:p w:rsidR="007C3499" w:rsidRDefault="007C3499"/>
        </w:tc>
      </w:tr>
    </w:tbl>
    <w:p w:rsidR="007C3499" w:rsidRDefault="007C3499" w:rsidP="007C349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521"/>
        <w:gridCol w:w="7203"/>
      </w:tblGrid>
      <w:tr w:rsidR="007C3499" w:rsidTr="007C349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C3499" w:rsidRDefault="007C3499">
            <w:pPr>
              <w:rPr>
                <w:b/>
                <w:bCs/>
                <w:sz w:val="24"/>
                <w:szCs w:val="24"/>
              </w:rPr>
            </w:pPr>
            <w:r>
              <w:rPr>
                <w:b/>
                <w:bCs/>
                <w:sz w:val="36"/>
                <w:szCs w:val="36"/>
              </w:rPr>
              <w:t>Method Summary</w:t>
            </w:r>
            <w:r>
              <w:rPr>
                <w:b/>
                <w:bCs/>
              </w:rPr>
              <w:t xml:space="preserve">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64" w:anchor="actionPerformed(java.awt.event.ActionEvent)" w:history="1">
              <w:r w:rsidR="007C3499">
                <w:rPr>
                  <w:rStyle w:val="Hyperlink"/>
                  <w:rFonts w:ascii="Courier New" w:hAnsi="Courier New" w:cs="Courier New"/>
                  <w:b/>
                  <w:bCs/>
                </w:rPr>
                <w:t>actionPerformed</w:t>
              </w:r>
            </w:hyperlink>
            <w:r w:rsidR="007C3499">
              <w:rPr>
                <w:rStyle w:val="HTMLCode"/>
              </w:rPr>
              <w:t>(java.awt.event.ActionEvent e)</w:t>
            </w:r>
            <w:r w:rsidR="007C3499">
              <w:br/>
              <w:t>          Implemented ActionListener abstract methods.</w:t>
            </w:r>
            <w:r w:rsidR="007C3499">
              <w:br/>
              <w:t xml:space="preserve">Handles the events when a button is pressed.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65" w:anchor="getDataConnection()" w:history="1">
              <w:r w:rsidR="007C3499">
                <w:rPr>
                  <w:rStyle w:val="Hyperlink"/>
                  <w:rFonts w:ascii="Courier New" w:hAnsi="Courier New" w:cs="Courier New"/>
                  <w:b/>
                  <w:bCs/>
                </w:rPr>
                <w:t>getDataConnection</w:t>
              </w:r>
            </w:hyperlink>
            <w:r w:rsidR="007C3499">
              <w:rPr>
                <w:rStyle w:val="HTMLCode"/>
              </w:rPr>
              <w:t>()</w:t>
            </w:r>
            <w:r w:rsidR="007C3499">
              <w:br/>
              <w:t xml:space="preserve">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lastRenderedPageBreak/>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66" w:anchor="getDataPassword()" w:history="1">
              <w:r w:rsidR="007C3499">
                <w:rPr>
                  <w:rStyle w:val="Hyperlink"/>
                  <w:rFonts w:ascii="Courier New" w:hAnsi="Courier New" w:cs="Courier New"/>
                  <w:b/>
                  <w:bCs/>
                </w:rPr>
                <w:t>getDataPassword</w:t>
              </w:r>
            </w:hyperlink>
            <w:r w:rsidR="007C3499">
              <w:rPr>
                <w:rStyle w:val="HTMLCode"/>
              </w:rPr>
              <w:t>()</w:t>
            </w:r>
            <w:r w:rsidR="007C3499">
              <w:br/>
              <w:t xml:space="preserve">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67" w:anchor="getDataUser()" w:history="1">
              <w:r w:rsidR="007C3499">
                <w:rPr>
                  <w:rStyle w:val="Hyperlink"/>
                  <w:rFonts w:ascii="Courier New" w:hAnsi="Courier New" w:cs="Courier New"/>
                  <w:b/>
                  <w:bCs/>
                </w:rPr>
                <w:t>getDataUser</w:t>
              </w:r>
            </w:hyperlink>
            <w:r w:rsidR="007C3499">
              <w:rPr>
                <w:rStyle w:val="HTMLCode"/>
              </w:rPr>
              <w:t>()</w:t>
            </w:r>
            <w:r w:rsidR="007C3499">
              <w:br/>
              <w:t xml:space="preserve">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pospi.UserLoginView</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68" w:anchor="getLoginView()" w:history="1">
              <w:r w:rsidR="007C3499">
                <w:rPr>
                  <w:rStyle w:val="Hyperlink"/>
                  <w:rFonts w:ascii="Courier New" w:hAnsi="Courier New" w:cs="Courier New"/>
                  <w:b/>
                  <w:bCs/>
                </w:rPr>
                <w:t>getLoginView</w:t>
              </w:r>
            </w:hyperlink>
            <w:r w:rsidR="007C3499">
              <w:rPr>
                <w:rStyle w:val="HTMLCode"/>
              </w:rPr>
              <w:t>()</w:t>
            </w:r>
            <w:r w:rsidR="007C3499">
              <w:br/>
              <w:t xml:space="preserve">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69" w:anchor="initialize()" w:history="1">
              <w:r w:rsidR="007C3499">
                <w:rPr>
                  <w:rStyle w:val="Hyperlink"/>
                  <w:rFonts w:ascii="Courier New" w:hAnsi="Courier New" w:cs="Courier New"/>
                  <w:b/>
                  <w:bCs/>
                </w:rPr>
                <w:t>initialize</w:t>
              </w:r>
            </w:hyperlink>
            <w:r w:rsidR="007C3499">
              <w:rPr>
                <w:rStyle w:val="HTMLCode"/>
              </w:rPr>
              <w:t>()</w:t>
            </w:r>
            <w:r w:rsidR="007C3499">
              <w:br/>
              <w:t xml:space="preserve">          Initialize component's event-listeners.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70" w:anchor="isUserValid(java.lang.String, char[])" w:history="1">
              <w:r w:rsidR="007C3499">
                <w:rPr>
                  <w:rStyle w:val="Hyperlink"/>
                  <w:rFonts w:ascii="Courier New" w:hAnsi="Courier New" w:cs="Courier New"/>
                  <w:b/>
                  <w:bCs/>
                </w:rPr>
                <w:t>isUserValid</w:t>
              </w:r>
            </w:hyperlink>
            <w:r w:rsidR="007C3499">
              <w:rPr>
                <w:rStyle w:val="HTMLCode"/>
              </w:rPr>
              <w:t>(java.lang.String userName, char[] password)</w:t>
            </w:r>
            <w:r w:rsidR="007C3499">
              <w:br/>
              <w:t xml:space="preserve">          Checks the database if username and password is valid.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71" w:anchor="setDataConnection(java.lang.String)" w:history="1">
              <w:r w:rsidR="007C3499">
                <w:rPr>
                  <w:rStyle w:val="Hyperlink"/>
                  <w:rFonts w:ascii="Courier New" w:hAnsi="Courier New" w:cs="Courier New"/>
                  <w:b/>
                  <w:bCs/>
                </w:rPr>
                <w:t>setDataConnection</w:t>
              </w:r>
            </w:hyperlink>
            <w:r w:rsidR="007C3499">
              <w:rPr>
                <w:rStyle w:val="HTMLCode"/>
              </w:rPr>
              <w:t>(java.lang.String dataConnection)</w:t>
            </w:r>
            <w:r w:rsidR="007C3499">
              <w:br/>
              <w:t xml:space="preserve">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72" w:anchor="setDataPassword(java.lang.String)" w:history="1">
              <w:r w:rsidR="007C3499">
                <w:rPr>
                  <w:rStyle w:val="Hyperlink"/>
                  <w:rFonts w:ascii="Courier New" w:hAnsi="Courier New" w:cs="Courier New"/>
                  <w:b/>
                  <w:bCs/>
                </w:rPr>
                <w:t>setDataPassword</w:t>
              </w:r>
            </w:hyperlink>
            <w:r w:rsidR="007C3499">
              <w:rPr>
                <w:rStyle w:val="HTMLCode"/>
              </w:rPr>
              <w:t>(java.lang.String dataPassword)</w:t>
            </w:r>
            <w:r w:rsidR="007C3499">
              <w:br/>
              <w:t xml:space="preserve">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73" w:anchor="setDataUser(java.lang.String)" w:history="1">
              <w:r w:rsidR="007C3499">
                <w:rPr>
                  <w:rStyle w:val="Hyperlink"/>
                  <w:rFonts w:ascii="Courier New" w:hAnsi="Courier New" w:cs="Courier New"/>
                  <w:b/>
                  <w:bCs/>
                </w:rPr>
                <w:t>setDataUser</w:t>
              </w:r>
            </w:hyperlink>
            <w:r w:rsidR="007C3499">
              <w:rPr>
                <w:rStyle w:val="HTMLCode"/>
              </w:rPr>
              <w:t>(java.lang.String dataUser)</w:t>
            </w:r>
            <w:r w:rsidR="007C3499">
              <w:br/>
              <w:t xml:space="preserve">            </w:t>
            </w:r>
          </w:p>
        </w:tc>
      </w:tr>
      <w:tr w:rsidR="007C3499" w:rsidTr="007C349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3499" w:rsidRDefault="007C349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3F2F3D">
            <w:pPr>
              <w:rPr>
                <w:sz w:val="24"/>
                <w:szCs w:val="24"/>
              </w:rPr>
            </w:pPr>
            <w:hyperlink r:id="rId74" w:anchor="setLoginView(pospi.UserLoginView)" w:history="1">
              <w:r w:rsidR="007C3499">
                <w:rPr>
                  <w:rStyle w:val="Hyperlink"/>
                  <w:rFonts w:ascii="Courier New" w:hAnsi="Courier New" w:cs="Courier New"/>
                  <w:b/>
                  <w:bCs/>
                </w:rPr>
                <w:t>setLoginView</w:t>
              </w:r>
            </w:hyperlink>
            <w:r w:rsidR="007C3499">
              <w:rPr>
                <w:rStyle w:val="HTMLCode"/>
              </w:rPr>
              <w:t>(pospi.UserLoginView loginView)</w:t>
            </w:r>
            <w:r w:rsidR="007C3499">
              <w:br/>
              <w:t xml:space="preserve">            </w:t>
            </w:r>
          </w:p>
        </w:tc>
      </w:tr>
    </w:tbl>
    <w:p w:rsidR="007C3499" w:rsidRDefault="007C3499" w:rsidP="007C349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7C3499" w:rsidTr="007C349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C3499" w:rsidRDefault="007C3499">
            <w:pPr>
              <w:rPr>
                <w:b/>
                <w:bCs/>
                <w:sz w:val="24"/>
                <w:szCs w:val="24"/>
              </w:rPr>
            </w:pPr>
            <w:r>
              <w:rPr>
                <w:b/>
                <w:bCs/>
              </w:rPr>
              <w:t xml:space="preserve">Methods inherited from class java.lang.Object </w:t>
            </w:r>
          </w:p>
        </w:tc>
      </w:tr>
      <w:tr w:rsidR="007C3499" w:rsidTr="007C349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3499" w:rsidRDefault="007C3499">
            <w:pPr>
              <w:rPr>
                <w:sz w:val="24"/>
                <w:szCs w:val="24"/>
              </w:rPr>
            </w:pPr>
            <w:r>
              <w:rPr>
                <w:rStyle w:val="HTMLCode"/>
              </w:rPr>
              <w:t>clone, equals, finalize, getClass, hashCode, notify, notifyAll, toString, wait, wait, wait</w:t>
            </w:r>
            <w:r>
              <w:t xml:space="preserve"> </w:t>
            </w:r>
          </w:p>
        </w:tc>
      </w:tr>
    </w:tbl>
    <w:p w:rsidR="007C3499" w:rsidRDefault="007C3499" w:rsidP="007C349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7C3499" w:rsidTr="007C349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7C3499" w:rsidRDefault="007C3499">
            <w:pPr>
              <w:rPr>
                <w:b/>
                <w:bCs/>
                <w:sz w:val="24"/>
                <w:szCs w:val="24"/>
              </w:rPr>
            </w:pPr>
            <w:r>
              <w:rPr>
                <w:b/>
                <w:bCs/>
                <w:sz w:val="36"/>
                <w:szCs w:val="36"/>
              </w:rPr>
              <w:t>Constructor Detail</w:t>
            </w:r>
            <w:r>
              <w:rPr>
                <w:b/>
                <w:bCs/>
              </w:rPr>
              <w:t xml:space="preserve"> </w:t>
            </w:r>
          </w:p>
        </w:tc>
      </w:tr>
    </w:tbl>
    <w:p w:rsidR="007C3499" w:rsidRDefault="007C3499" w:rsidP="007C3499">
      <w:pPr>
        <w:pStyle w:val="Heading3"/>
      </w:pPr>
      <w:bookmarkStart w:id="55" w:name="UserLoginController(pospi.UserLoginView,"/>
      <w:bookmarkEnd w:id="55"/>
      <w:r>
        <w:lastRenderedPageBreak/>
        <w:t xml:space="preserve">UserLoginController </w:t>
      </w:r>
    </w:p>
    <w:p w:rsidR="007C3499" w:rsidRDefault="007C3499" w:rsidP="007C3499">
      <w:pPr>
        <w:pStyle w:val="HTMLPreformatted"/>
      </w:pPr>
      <w:r>
        <w:t xml:space="preserve">public </w:t>
      </w:r>
      <w:r>
        <w:rPr>
          <w:b/>
          <w:bCs/>
        </w:rPr>
        <w:t>UserLoginController</w:t>
      </w:r>
      <w:r>
        <w:t>(pospi.UserLoginView loginView,</w:t>
      </w:r>
    </w:p>
    <w:p w:rsidR="007C3499" w:rsidRDefault="007C3499" w:rsidP="007C3499">
      <w:pPr>
        <w:pStyle w:val="HTMLPreformatted"/>
      </w:pPr>
      <w:r>
        <w:t xml:space="preserve">                           java.lang.String connection,</w:t>
      </w:r>
    </w:p>
    <w:p w:rsidR="007C3499" w:rsidRDefault="007C3499" w:rsidP="007C3499">
      <w:pPr>
        <w:pStyle w:val="HTMLPreformatted"/>
      </w:pPr>
      <w:r>
        <w:t xml:space="preserve">                           java.lang.String user,</w:t>
      </w:r>
    </w:p>
    <w:p w:rsidR="007C3499" w:rsidRDefault="007C3499" w:rsidP="007C3499">
      <w:pPr>
        <w:pStyle w:val="HTMLPreformatted"/>
      </w:pPr>
      <w:r>
        <w:t xml:space="preserve">                           java.lang.String password)</w:t>
      </w:r>
    </w:p>
    <w:p w:rsidR="007C3499" w:rsidRDefault="007C3499" w:rsidP="007C3499">
      <w:pPr>
        <w:ind w:left="720"/>
      </w:pPr>
      <w:r>
        <w:t xml:space="preserve">Constructor. </w:t>
      </w:r>
    </w:p>
    <w:p w:rsidR="007C3499" w:rsidRDefault="007C3499" w:rsidP="007C3499">
      <w:pPr>
        <w:ind w:left="720"/>
      </w:pPr>
      <w:r>
        <w:rPr>
          <w:b/>
          <w:bCs/>
        </w:rPr>
        <w:t>Parameters:</w:t>
      </w:r>
      <w:r>
        <w:t xml:space="preserve"> </w:t>
      </w:r>
    </w:p>
    <w:p w:rsidR="007C3499" w:rsidRDefault="007C3499" w:rsidP="007C3499">
      <w:pPr>
        <w:ind w:left="720"/>
      </w:pPr>
      <w:r>
        <w:rPr>
          <w:rStyle w:val="HTMLCode"/>
        </w:rPr>
        <w:t>loginView</w:t>
      </w:r>
      <w:r>
        <w:t xml:space="preserve"> - UserLoginView </w:t>
      </w:r>
    </w:p>
    <w:p w:rsidR="007C3499" w:rsidRDefault="007C3499" w:rsidP="007C3499">
      <w:pPr>
        <w:ind w:left="720"/>
      </w:pPr>
      <w:r>
        <w:rPr>
          <w:rStyle w:val="HTMLCode"/>
        </w:rPr>
        <w:t>connection</w:t>
      </w:r>
      <w:r>
        <w:t xml:space="preserve"> - String </w:t>
      </w:r>
    </w:p>
    <w:p w:rsidR="007C3499" w:rsidRDefault="007C3499" w:rsidP="007C3499">
      <w:pPr>
        <w:ind w:left="720"/>
      </w:pPr>
      <w:r>
        <w:rPr>
          <w:rStyle w:val="HTMLCode"/>
        </w:rPr>
        <w:t>user</w:t>
      </w:r>
      <w:r>
        <w:t xml:space="preserve"> - String </w:t>
      </w:r>
    </w:p>
    <w:p w:rsidR="007C3499" w:rsidRDefault="007C3499" w:rsidP="007C3499">
      <w:pPr>
        <w:ind w:left="720"/>
      </w:pPr>
      <w:r>
        <w:rPr>
          <w:rStyle w:val="HTMLCode"/>
        </w:rPr>
        <w:t>password</w:t>
      </w:r>
      <w:r>
        <w:t xml:space="preserve"> - String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7C3499" w:rsidTr="007C349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7C3499" w:rsidRDefault="007C3499">
            <w:pPr>
              <w:rPr>
                <w:b/>
                <w:bCs/>
                <w:sz w:val="24"/>
                <w:szCs w:val="24"/>
              </w:rPr>
            </w:pPr>
            <w:r>
              <w:rPr>
                <w:b/>
                <w:bCs/>
                <w:sz w:val="36"/>
                <w:szCs w:val="36"/>
              </w:rPr>
              <w:t>Method Detail</w:t>
            </w:r>
            <w:r>
              <w:rPr>
                <w:b/>
                <w:bCs/>
              </w:rPr>
              <w:t xml:space="preserve"> </w:t>
            </w:r>
          </w:p>
        </w:tc>
      </w:tr>
    </w:tbl>
    <w:p w:rsidR="007C3499" w:rsidRDefault="007C3499" w:rsidP="007C3499">
      <w:pPr>
        <w:pStyle w:val="Heading3"/>
      </w:pPr>
      <w:bookmarkStart w:id="56" w:name="actionPerformed(java.awt.event.ActionEve"/>
      <w:bookmarkEnd w:id="56"/>
      <w:r>
        <w:t xml:space="preserve">actionPerformed </w:t>
      </w:r>
    </w:p>
    <w:p w:rsidR="007C3499" w:rsidRDefault="007C3499" w:rsidP="007C3499">
      <w:pPr>
        <w:pStyle w:val="HTMLPreformatted"/>
      </w:pPr>
      <w:r>
        <w:t xml:space="preserve">public void </w:t>
      </w:r>
      <w:r>
        <w:rPr>
          <w:b/>
          <w:bCs/>
        </w:rPr>
        <w:t>actionPerformed</w:t>
      </w:r>
      <w:r>
        <w:t>(java.awt.event.ActionEvent e)</w:t>
      </w:r>
    </w:p>
    <w:p w:rsidR="007C3499" w:rsidRDefault="007C3499" w:rsidP="007C3499">
      <w:pPr>
        <w:ind w:left="720"/>
      </w:pPr>
      <w:r>
        <w:t>Implemented ActionListener abstract methods.</w:t>
      </w:r>
      <w:r>
        <w:br/>
        <w:t xml:space="preserve">Handles the events when a button is pressed. </w:t>
      </w:r>
    </w:p>
    <w:p w:rsidR="007C3499" w:rsidRDefault="007C3499" w:rsidP="007C3499">
      <w:pPr>
        <w:ind w:left="720"/>
      </w:pPr>
      <w:r>
        <w:rPr>
          <w:b/>
          <w:bCs/>
        </w:rPr>
        <w:t>Specified by:</w:t>
      </w:r>
      <w:r>
        <w:t xml:space="preserve"> </w:t>
      </w:r>
    </w:p>
    <w:p w:rsidR="007C3499" w:rsidRDefault="007C3499" w:rsidP="007C3499">
      <w:pPr>
        <w:ind w:left="720"/>
      </w:pPr>
      <w:r>
        <w:rPr>
          <w:rStyle w:val="HTMLCode"/>
        </w:rPr>
        <w:t>actionPerformed</w:t>
      </w:r>
      <w:r>
        <w:t xml:space="preserve"> in interface </w:t>
      </w:r>
      <w:r>
        <w:rPr>
          <w:rStyle w:val="HTMLCode"/>
        </w:rPr>
        <w:t>java.awt.event.ActionListener</w:t>
      </w:r>
      <w:r>
        <w:t xml:space="preserve"> </w:t>
      </w:r>
    </w:p>
    <w:p w:rsidR="007C3499" w:rsidRDefault="007C3499" w:rsidP="007C3499">
      <w:pPr>
        <w:ind w:left="720"/>
      </w:pPr>
      <w:r>
        <w:rPr>
          <w:b/>
          <w:bCs/>
        </w:rPr>
        <w:t>Parameters:</w:t>
      </w:r>
      <w:r>
        <w:t xml:space="preserve"> </w:t>
      </w:r>
    </w:p>
    <w:p w:rsidR="007C3499" w:rsidRDefault="007C3499" w:rsidP="007C3499">
      <w:pPr>
        <w:ind w:left="720"/>
      </w:pPr>
      <w:r>
        <w:rPr>
          <w:rStyle w:val="HTMLCode"/>
        </w:rPr>
        <w:t>e</w:t>
      </w:r>
      <w:r>
        <w:t xml:space="preserve"> - ActionEvent </w:t>
      </w:r>
    </w:p>
    <w:p w:rsidR="007C3499" w:rsidRDefault="003F2F3D" w:rsidP="007C3499">
      <w:r>
        <w:pict>
          <v:rect id="_x0000_i1047" style="width:0;height:1.5pt" o:hralign="center" o:hrstd="t" o:hr="t" fillcolor="#a0a0a0" stroked="f"/>
        </w:pict>
      </w:r>
    </w:p>
    <w:p w:rsidR="007C3499" w:rsidRDefault="007C3499" w:rsidP="007C3499">
      <w:pPr>
        <w:pStyle w:val="Heading3"/>
      </w:pPr>
      <w:r>
        <w:t xml:space="preserve">getDataConnection </w:t>
      </w:r>
    </w:p>
    <w:p w:rsidR="007C3499" w:rsidRDefault="007C3499" w:rsidP="007C3499">
      <w:pPr>
        <w:pStyle w:val="HTMLPreformatted"/>
      </w:pPr>
      <w:r>
        <w:t xml:space="preserve">public java.lang.String </w:t>
      </w:r>
      <w:r>
        <w:rPr>
          <w:b/>
          <w:bCs/>
        </w:rPr>
        <w:t>getDataConnection</w:t>
      </w:r>
      <w:r>
        <w:t>()</w:t>
      </w:r>
    </w:p>
    <w:p w:rsidR="007C3499" w:rsidRDefault="003F2F3D" w:rsidP="007C3499">
      <w:r>
        <w:pict>
          <v:rect id="_x0000_i1048" style="width:0;height:1.5pt" o:hralign="center" o:hrstd="t" o:hr="t" fillcolor="#a0a0a0" stroked="f"/>
        </w:pict>
      </w:r>
    </w:p>
    <w:p w:rsidR="007C3499" w:rsidRDefault="007C3499" w:rsidP="007C3499">
      <w:pPr>
        <w:pStyle w:val="Heading3"/>
      </w:pPr>
      <w:r>
        <w:t xml:space="preserve">getDataPassword </w:t>
      </w:r>
    </w:p>
    <w:p w:rsidR="007C3499" w:rsidRDefault="007C3499" w:rsidP="007C3499">
      <w:pPr>
        <w:pStyle w:val="HTMLPreformatted"/>
      </w:pPr>
      <w:r>
        <w:t xml:space="preserve">public java.lang.String </w:t>
      </w:r>
      <w:r>
        <w:rPr>
          <w:b/>
          <w:bCs/>
        </w:rPr>
        <w:t>getDataPassword</w:t>
      </w:r>
      <w:r>
        <w:t>()</w:t>
      </w:r>
    </w:p>
    <w:p w:rsidR="007C3499" w:rsidRDefault="003F2F3D" w:rsidP="007C3499">
      <w:r>
        <w:pict>
          <v:rect id="_x0000_i1049" style="width:0;height:1.5pt" o:hralign="center" o:hrstd="t" o:hr="t" fillcolor="#a0a0a0" stroked="f"/>
        </w:pict>
      </w:r>
    </w:p>
    <w:p w:rsidR="007C3499" w:rsidRDefault="007C3499" w:rsidP="007C3499">
      <w:pPr>
        <w:pStyle w:val="Heading3"/>
      </w:pPr>
      <w:r>
        <w:t xml:space="preserve">getDataUser </w:t>
      </w:r>
    </w:p>
    <w:p w:rsidR="007C3499" w:rsidRDefault="007C3499" w:rsidP="007C3499">
      <w:pPr>
        <w:pStyle w:val="HTMLPreformatted"/>
      </w:pPr>
      <w:r>
        <w:t xml:space="preserve">public java.lang.String </w:t>
      </w:r>
      <w:r>
        <w:rPr>
          <w:b/>
          <w:bCs/>
        </w:rPr>
        <w:t>getDataUser</w:t>
      </w:r>
      <w:r>
        <w:t>()</w:t>
      </w:r>
    </w:p>
    <w:p w:rsidR="007C3499" w:rsidRDefault="003F2F3D" w:rsidP="007C3499">
      <w:r>
        <w:pict>
          <v:rect id="_x0000_i1050" style="width:0;height:1.5pt" o:hralign="center" o:hrstd="t" o:hr="t" fillcolor="#a0a0a0" stroked="f"/>
        </w:pict>
      </w:r>
    </w:p>
    <w:p w:rsidR="007C3499" w:rsidRDefault="007C3499" w:rsidP="007C3499">
      <w:pPr>
        <w:pStyle w:val="Heading3"/>
      </w:pPr>
      <w:bookmarkStart w:id="57" w:name="getLoginView()"/>
      <w:bookmarkEnd w:id="57"/>
      <w:r>
        <w:lastRenderedPageBreak/>
        <w:t xml:space="preserve">getLoginView </w:t>
      </w:r>
    </w:p>
    <w:p w:rsidR="007C3499" w:rsidRDefault="007C3499" w:rsidP="007C3499">
      <w:pPr>
        <w:pStyle w:val="HTMLPreformatted"/>
      </w:pPr>
      <w:r>
        <w:t xml:space="preserve">public pospi.UserLoginView </w:t>
      </w:r>
      <w:r>
        <w:rPr>
          <w:b/>
          <w:bCs/>
        </w:rPr>
        <w:t>getLoginView</w:t>
      </w:r>
      <w:r>
        <w:t>()</w:t>
      </w:r>
    </w:p>
    <w:p w:rsidR="007C3499" w:rsidRDefault="003F2F3D" w:rsidP="007C3499">
      <w:r>
        <w:pict>
          <v:rect id="_x0000_i1051" style="width:0;height:1.5pt" o:hralign="center" o:hrstd="t" o:hr="t" fillcolor="#a0a0a0" stroked="f"/>
        </w:pict>
      </w:r>
    </w:p>
    <w:p w:rsidR="007C3499" w:rsidRDefault="007C3499" w:rsidP="007C3499">
      <w:pPr>
        <w:pStyle w:val="Heading3"/>
      </w:pPr>
      <w:bookmarkStart w:id="58" w:name="initialize()"/>
      <w:bookmarkEnd w:id="58"/>
      <w:r>
        <w:t xml:space="preserve">initialize </w:t>
      </w:r>
    </w:p>
    <w:p w:rsidR="007C3499" w:rsidRDefault="007C3499" w:rsidP="007C3499">
      <w:pPr>
        <w:pStyle w:val="HTMLPreformatted"/>
      </w:pPr>
      <w:r>
        <w:t xml:space="preserve">public void </w:t>
      </w:r>
      <w:r>
        <w:rPr>
          <w:b/>
          <w:bCs/>
        </w:rPr>
        <w:t>initialize</w:t>
      </w:r>
      <w:r>
        <w:t>()</w:t>
      </w:r>
    </w:p>
    <w:p w:rsidR="007C3499" w:rsidRDefault="007C3499" w:rsidP="007C3499">
      <w:pPr>
        <w:ind w:left="720"/>
      </w:pPr>
      <w:r>
        <w:t xml:space="preserve">Initialize component's event-listeners. </w:t>
      </w:r>
    </w:p>
    <w:p w:rsidR="007C3499" w:rsidRDefault="003F2F3D" w:rsidP="007C3499">
      <w:r>
        <w:pict>
          <v:rect id="_x0000_i1052" style="width:0;height:1.5pt" o:hralign="center" o:hrstd="t" o:hr="t" fillcolor="#a0a0a0" stroked="f"/>
        </w:pict>
      </w:r>
    </w:p>
    <w:p w:rsidR="007C3499" w:rsidRDefault="007C3499" w:rsidP="007C3499">
      <w:pPr>
        <w:pStyle w:val="Heading3"/>
      </w:pPr>
      <w:bookmarkStart w:id="59" w:name="isUserValid(java.lang.String,_char[])"/>
      <w:bookmarkEnd w:id="59"/>
      <w:r>
        <w:t xml:space="preserve">isUserValid </w:t>
      </w:r>
    </w:p>
    <w:p w:rsidR="007C3499" w:rsidRDefault="007C3499" w:rsidP="007C3499">
      <w:pPr>
        <w:pStyle w:val="HTMLPreformatted"/>
      </w:pPr>
      <w:r>
        <w:t xml:space="preserve">public boolean </w:t>
      </w:r>
      <w:r>
        <w:rPr>
          <w:b/>
          <w:bCs/>
        </w:rPr>
        <w:t>isUserValid</w:t>
      </w:r>
      <w:r>
        <w:t>(java.lang.String userName,</w:t>
      </w:r>
    </w:p>
    <w:p w:rsidR="007C3499" w:rsidRDefault="007C3499" w:rsidP="007C3499">
      <w:pPr>
        <w:pStyle w:val="HTMLPreformatted"/>
      </w:pPr>
      <w:r>
        <w:t xml:space="preserve">                           char[] password)</w:t>
      </w:r>
    </w:p>
    <w:p w:rsidR="007C3499" w:rsidRDefault="007C3499" w:rsidP="007C3499">
      <w:pPr>
        <w:ind w:left="720"/>
      </w:pPr>
      <w:r>
        <w:t xml:space="preserve">Checks the database if username and password is valid. </w:t>
      </w:r>
    </w:p>
    <w:p w:rsidR="007C3499" w:rsidRDefault="007C3499" w:rsidP="007C3499">
      <w:pPr>
        <w:ind w:left="720"/>
      </w:pPr>
      <w:r>
        <w:rPr>
          <w:b/>
          <w:bCs/>
        </w:rPr>
        <w:t>Parameters:</w:t>
      </w:r>
      <w:r>
        <w:t xml:space="preserve"> </w:t>
      </w:r>
    </w:p>
    <w:p w:rsidR="007C3499" w:rsidRDefault="007C3499" w:rsidP="007C3499">
      <w:pPr>
        <w:ind w:left="720"/>
      </w:pPr>
      <w:r>
        <w:rPr>
          <w:rStyle w:val="HTMLCode"/>
        </w:rPr>
        <w:t>userName</w:t>
      </w:r>
      <w:r>
        <w:t xml:space="preserve"> - String </w:t>
      </w:r>
    </w:p>
    <w:p w:rsidR="007C3499" w:rsidRDefault="007C3499" w:rsidP="007C3499">
      <w:pPr>
        <w:ind w:left="720"/>
      </w:pPr>
      <w:r>
        <w:rPr>
          <w:rStyle w:val="HTMLCode"/>
        </w:rPr>
        <w:t>password</w:t>
      </w:r>
      <w:r>
        <w:t xml:space="preserve"> - char[] </w:t>
      </w:r>
    </w:p>
    <w:p w:rsidR="007C3499" w:rsidRDefault="007C3499" w:rsidP="007C3499">
      <w:pPr>
        <w:ind w:left="720"/>
      </w:pPr>
      <w:r>
        <w:rPr>
          <w:b/>
          <w:bCs/>
        </w:rPr>
        <w:t>Returns:</w:t>
      </w:r>
      <w:r>
        <w:t xml:space="preserve"> </w:t>
      </w:r>
    </w:p>
    <w:p w:rsidR="007C3499" w:rsidRDefault="007C3499" w:rsidP="007C3499">
      <w:pPr>
        <w:ind w:left="720"/>
      </w:pPr>
      <w:r>
        <w:t xml:space="preserve">boolean </w:t>
      </w:r>
    </w:p>
    <w:p w:rsidR="007C3499" w:rsidRDefault="003F2F3D" w:rsidP="007C3499">
      <w:r>
        <w:pict>
          <v:rect id="_x0000_i1053" style="width:0;height:1.5pt" o:hralign="center" o:hrstd="t" o:hr="t" fillcolor="#a0a0a0" stroked="f"/>
        </w:pict>
      </w:r>
    </w:p>
    <w:p w:rsidR="007C3499" w:rsidRDefault="007C3499" w:rsidP="007C3499">
      <w:pPr>
        <w:pStyle w:val="Heading3"/>
      </w:pPr>
      <w:bookmarkStart w:id="60" w:name="setDataConnection(java.lang.String)"/>
      <w:bookmarkEnd w:id="60"/>
      <w:r>
        <w:t xml:space="preserve">setDataConnection </w:t>
      </w:r>
    </w:p>
    <w:p w:rsidR="007C3499" w:rsidRDefault="007C3499" w:rsidP="007C3499">
      <w:pPr>
        <w:pStyle w:val="HTMLPreformatted"/>
      </w:pPr>
      <w:r>
        <w:t xml:space="preserve">public void </w:t>
      </w:r>
      <w:r>
        <w:rPr>
          <w:b/>
          <w:bCs/>
        </w:rPr>
        <w:t>setDataConnection</w:t>
      </w:r>
      <w:r>
        <w:t>(java.lang.String dataConnection)</w:t>
      </w:r>
    </w:p>
    <w:p w:rsidR="007C3499" w:rsidRDefault="003F2F3D" w:rsidP="007C3499">
      <w:r>
        <w:pict>
          <v:rect id="_x0000_i1054" style="width:0;height:1.5pt" o:hralign="center" o:hrstd="t" o:hr="t" fillcolor="#a0a0a0" stroked="f"/>
        </w:pict>
      </w:r>
    </w:p>
    <w:p w:rsidR="007C3499" w:rsidRDefault="007C3499" w:rsidP="007C3499">
      <w:pPr>
        <w:pStyle w:val="Heading3"/>
      </w:pPr>
      <w:bookmarkStart w:id="61" w:name="setDataPassword(java.lang.String)"/>
      <w:bookmarkEnd w:id="61"/>
      <w:r>
        <w:t xml:space="preserve">setDataPassword </w:t>
      </w:r>
    </w:p>
    <w:p w:rsidR="007C3499" w:rsidRDefault="007C3499" w:rsidP="007C3499">
      <w:pPr>
        <w:pStyle w:val="HTMLPreformatted"/>
      </w:pPr>
      <w:r>
        <w:t xml:space="preserve">public void </w:t>
      </w:r>
      <w:r>
        <w:rPr>
          <w:b/>
          <w:bCs/>
        </w:rPr>
        <w:t>setDataPassword</w:t>
      </w:r>
      <w:r>
        <w:t>(java.lang.String dataPassword)</w:t>
      </w:r>
    </w:p>
    <w:p w:rsidR="007C3499" w:rsidRDefault="003F2F3D" w:rsidP="007C3499">
      <w:r>
        <w:pict>
          <v:rect id="_x0000_i1055" style="width:0;height:1.5pt" o:hralign="center" o:hrstd="t" o:hr="t" fillcolor="#a0a0a0" stroked="f"/>
        </w:pict>
      </w:r>
    </w:p>
    <w:p w:rsidR="007C3499" w:rsidRDefault="007C3499" w:rsidP="007C3499">
      <w:pPr>
        <w:pStyle w:val="Heading3"/>
      </w:pPr>
      <w:bookmarkStart w:id="62" w:name="setDataUser(java.lang.String)"/>
      <w:bookmarkEnd w:id="62"/>
      <w:r>
        <w:t xml:space="preserve">setDataUser </w:t>
      </w:r>
    </w:p>
    <w:p w:rsidR="007C3499" w:rsidRDefault="007C3499" w:rsidP="007C3499">
      <w:pPr>
        <w:pStyle w:val="HTMLPreformatted"/>
      </w:pPr>
      <w:r>
        <w:t xml:space="preserve">public void </w:t>
      </w:r>
      <w:r>
        <w:rPr>
          <w:b/>
          <w:bCs/>
        </w:rPr>
        <w:t>setDataUser</w:t>
      </w:r>
      <w:r>
        <w:t>(java.lang.String dataUser)</w:t>
      </w:r>
    </w:p>
    <w:p w:rsidR="007C3499" w:rsidRDefault="003F2F3D" w:rsidP="007C3499">
      <w:r>
        <w:pict>
          <v:rect id="_x0000_i1056" style="width:0;height:1.5pt" o:hralign="center" o:hrstd="t" o:hr="t" fillcolor="#a0a0a0" stroked="f"/>
        </w:pict>
      </w:r>
    </w:p>
    <w:p w:rsidR="007C3499" w:rsidRDefault="007C3499" w:rsidP="007C3499">
      <w:pPr>
        <w:pStyle w:val="Heading3"/>
      </w:pPr>
      <w:bookmarkStart w:id="63" w:name="setLoginView(pospi.UserLoginView)"/>
      <w:bookmarkEnd w:id="63"/>
      <w:r>
        <w:t xml:space="preserve">setLoginView </w:t>
      </w:r>
    </w:p>
    <w:p w:rsidR="007C3499" w:rsidRDefault="007C3499" w:rsidP="007C3499">
      <w:pPr>
        <w:pStyle w:val="HTMLPreformatted"/>
      </w:pPr>
      <w:r>
        <w:t xml:space="preserve">public void </w:t>
      </w:r>
      <w:r>
        <w:rPr>
          <w:b/>
          <w:bCs/>
        </w:rPr>
        <w:t>setLoginView</w:t>
      </w:r>
      <w:r>
        <w:t>(pospi.UserLoginView loginView)</w:t>
      </w:r>
    </w:p>
    <w:p w:rsidR="000C22CA" w:rsidRDefault="003F2F3D" w:rsidP="000C22CA">
      <w:r>
        <w:pict>
          <v:rect id="_x0000_i1057" style="width:0;height:1.5pt" o:hralign="center" o:hrstd="t" o:hr="t" fillcolor="#a0a0a0" stroked="f"/>
        </w:pict>
      </w:r>
    </w:p>
    <w:p w:rsidR="00071C4F" w:rsidRDefault="00071C4F" w:rsidP="000C22CA">
      <w:pPr>
        <w:rPr>
          <w:b/>
        </w:rPr>
      </w:pPr>
    </w:p>
    <w:p w:rsidR="00071C4F" w:rsidRDefault="00071C4F" w:rsidP="000C22CA">
      <w:pPr>
        <w:rPr>
          <w:b/>
        </w:rPr>
      </w:pPr>
    </w:p>
    <w:p w:rsidR="00FD1841" w:rsidRDefault="00FD1841" w:rsidP="000C22CA">
      <w:proofErr w:type="gramStart"/>
      <w:r>
        <w:rPr>
          <w:b/>
        </w:rPr>
        <w:lastRenderedPageBreak/>
        <w:t>isUserValid(</w:t>
      </w:r>
      <w:proofErr w:type="gramEnd"/>
      <w:r>
        <w:rPr>
          <w:b/>
        </w:rPr>
        <w:t>String usernName, char[] password) – Sequence Diagram</w:t>
      </w:r>
    </w:p>
    <w:p w:rsidR="00FD1841" w:rsidRPr="00FD1841" w:rsidRDefault="00FD1841" w:rsidP="00FD1841">
      <w:pPr>
        <w:jc w:val="center"/>
      </w:pPr>
      <w:r>
        <w:rPr>
          <w:noProof/>
          <w:lang w:val="en-GB" w:eastAsia="en-GB" w:bidi="ar-SA"/>
        </w:rPr>
        <w:drawing>
          <wp:inline distT="0" distB="0" distL="0" distR="0" wp14:anchorId="61C8F0FD" wp14:editId="74D20D12">
            <wp:extent cx="7890426" cy="4636469"/>
            <wp:effectExtent l="7620" t="0" r="4445"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rot="5400000">
                      <a:off x="0" y="0"/>
                      <a:ext cx="7905662" cy="4645422"/>
                    </a:xfrm>
                    <a:prstGeom prst="rect">
                      <a:avLst/>
                    </a:prstGeom>
                  </pic:spPr>
                </pic:pic>
              </a:graphicData>
            </a:graphic>
          </wp:inline>
        </w:drawing>
      </w:r>
    </w:p>
    <w:p w:rsidR="00E43156" w:rsidRDefault="00E43156" w:rsidP="00E43156">
      <w:pPr>
        <w:rPr>
          <w:rFonts w:asciiTheme="minorHAnsi" w:eastAsia="MS Mincho" w:hAnsiTheme="minorHAnsi" w:cstheme="minorHAnsi"/>
        </w:rPr>
      </w:pPr>
      <w:r>
        <w:rPr>
          <w:rFonts w:asciiTheme="minorHAnsi" w:eastAsia="MS Mincho" w:hAnsiTheme="minorHAnsi" w:cstheme="minorHAnsi"/>
        </w:rPr>
        <w:t>Diagram created with Visual Paradigm (</w:t>
      </w:r>
      <w:hyperlink r:id="rId76" w:history="1">
        <w:r w:rsidR="00071C4F" w:rsidRPr="008D39CD">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071C4F" w:rsidRPr="00071C4F" w:rsidRDefault="00071C4F" w:rsidP="00E43156">
      <w:pPr>
        <w:rPr>
          <w:rFonts w:asciiTheme="minorHAnsi" w:hAnsiTheme="minorHAnsi"/>
          <w:sz w:val="16"/>
          <w:szCs w:val="16"/>
        </w:rPr>
      </w:pPr>
      <w:r w:rsidRPr="00071C4F">
        <w:rPr>
          <w:rFonts w:asciiTheme="minorHAnsi" w:hAnsiTheme="minorHAnsi"/>
          <w:sz w:val="16"/>
          <w:szCs w:val="16"/>
        </w:rPr>
        <w:t xml:space="preserve">Visual Paradigm International, nd. </w:t>
      </w:r>
      <w:proofErr w:type="gramStart"/>
      <w:r w:rsidRPr="00071C4F">
        <w:rPr>
          <w:rFonts w:asciiTheme="minorHAnsi" w:hAnsiTheme="minorHAnsi"/>
          <w:sz w:val="16"/>
          <w:szCs w:val="16"/>
        </w:rPr>
        <w:t>Visual Paradigm.</w:t>
      </w:r>
      <w:proofErr w:type="gramEnd"/>
      <w:r w:rsidRPr="00071C4F">
        <w:rPr>
          <w:rFonts w:asciiTheme="minorHAnsi" w:hAnsiTheme="minorHAnsi"/>
          <w:sz w:val="16"/>
          <w:szCs w:val="16"/>
        </w:rPr>
        <w:t xml:space="preserve"> </w:t>
      </w:r>
      <w:r w:rsidR="005A0C04">
        <w:rPr>
          <w:rFonts w:asciiTheme="minorHAnsi" w:hAnsiTheme="minorHAnsi"/>
          <w:sz w:val="16"/>
          <w:szCs w:val="16"/>
        </w:rPr>
        <w:t>[</w:t>
      </w:r>
      <w:proofErr w:type="gramStart"/>
      <w:r w:rsidRPr="00071C4F">
        <w:rPr>
          <w:rFonts w:asciiTheme="minorHAnsi" w:hAnsiTheme="minorHAnsi"/>
          <w:sz w:val="16"/>
          <w:szCs w:val="16"/>
        </w:rPr>
        <w:t>computer</w:t>
      </w:r>
      <w:proofErr w:type="gramEnd"/>
      <w:r w:rsidRPr="00071C4F">
        <w:rPr>
          <w:rFonts w:asciiTheme="minorHAnsi" w:hAnsiTheme="minorHAnsi"/>
          <w:sz w:val="16"/>
          <w:szCs w:val="16"/>
        </w:rPr>
        <w:t xml:space="preserve"> program</w:t>
      </w:r>
      <w:r w:rsidR="005A0C04">
        <w:rPr>
          <w:rFonts w:asciiTheme="minorHAnsi" w:hAnsiTheme="minorHAnsi"/>
          <w:sz w:val="16"/>
          <w:szCs w:val="16"/>
        </w:rPr>
        <w:t>]</w:t>
      </w:r>
      <w:r w:rsidRPr="00071C4F">
        <w:rPr>
          <w:rFonts w:asciiTheme="minorHAnsi" w:hAnsiTheme="minorHAnsi"/>
          <w:sz w:val="16"/>
          <w:szCs w:val="16"/>
        </w:rPr>
        <w:t xml:space="preserve">. </w:t>
      </w:r>
      <w:proofErr w:type="gramStart"/>
      <w:r w:rsidRPr="00071C4F">
        <w:rPr>
          <w:rFonts w:asciiTheme="minorHAnsi" w:hAnsiTheme="minorHAnsi"/>
          <w:sz w:val="16"/>
          <w:szCs w:val="16"/>
        </w:rPr>
        <w:t>Visual Paradigm International.</w:t>
      </w:r>
      <w:proofErr w:type="gramEnd"/>
      <w:r w:rsidRPr="00071C4F">
        <w:rPr>
          <w:rFonts w:asciiTheme="minorHAnsi" w:hAnsiTheme="minorHAnsi"/>
          <w:sz w:val="16"/>
          <w:szCs w:val="16"/>
        </w:rPr>
        <w:t xml:space="preserve"> </w:t>
      </w:r>
      <w:proofErr w:type="gramStart"/>
      <w:r w:rsidRPr="00071C4F">
        <w:rPr>
          <w:rFonts w:asciiTheme="minorHAnsi" w:hAnsiTheme="minorHAnsi"/>
          <w:sz w:val="16"/>
          <w:szCs w:val="16"/>
        </w:rPr>
        <w:t>[Accessed April 29, 2015].</w:t>
      </w:r>
      <w:proofErr w:type="gramEnd"/>
    </w:p>
    <w:p w:rsidR="00E43156" w:rsidRDefault="00E43156" w:rsidP="00E43156">
      <w:proofErr w:type="gramStart"/>
      <w:r>
        <w:rPr>
          <w:b/>
        </w:rPr>
        <w:lastRenderedPageBreak/>
        <w:t>isUserValid(</w:t>
      </w:r>
      <w:proofErr w:type="gramEnd"/>
      <w:r>
        <w:rPr>
          <w:b/>
        </w:rPr>
        <w:t>String usernName, char[] password) – Flowchart</w:t>
      </w:r>
    </w:p>
    <w:p w:rsidR="00FD1841" w:rsidRDefault="00E43156" w:rsidP="00E43156">
      <w:pPr>
        <w:jc w:val="center"/>
      </w:pPr>
      <w:r>
        <w:rPr>
          <w:noProof/>
          <w:lang w:val="en-GB" w:eastAsia="en-GB" w:bidi="ar-SA"/>
        </w:rPr>
        <w:drawing>
          <wp:inline distT="0" distB="0" distL="0" distR="0" wp14:anchorId="394C72B6" wp14:editId="44D97DAB">
            <wp:extent cx="7864364" cy="4861456"/>
            <wp:effectExtent l="0" t="3493" r="318" b="317"/>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rot="5400000">
                      <a:off x="0" y="0"/>
                      <a:ext cx="7886757" cy="4875298"/>
                    </a:xfrm>
                    <a:prstGeom prst="rect">
                      <a:avLst/>
                    </a:prstGeom>
                  </pic:spPr>
                </pic:pic>
              </a:graphicData>
            </a:graphic>
          </wp:inline>
        </w:drawing>
      </w:r>
    </w:p>
    <w:p w:rsidR="00F40BFF" w:rsidRDefault="003B4111" w:rsidP="00F40BFF">
      <w:pPr>
        <w:rPr>
          <w:rFonts w:asciiTheme="minorHAnsi" w:eastAsia="MS Mincho" w:hAnsiTheme="minorHAnsi" w:cstheme="minorHAnsi"/>
        </w:rPr>
      </w:pPr>
      <w:r>
        <w:rPr>
          <w:rFonts w:asciiTheme="minorHAnsi" w:eastAsia="MS Mincho" w:hAnsiTheme="minorHAnsi" w:cstheme="minorHAnsi"/>
        </w:rPr>
        <w:t>Auto-generated d</w:t>
      </w:r>
      <w:r w:rsidR="00F40BFF">
        <w:rPr>
          <w:rFonts w:asciiTheme="minorHAnsi" w:eastAsia="MS Mincho" w:hAnsiTheme="minorHAnsi" w:cstheme="minorHAnsi"/>
        </w:rPr>
        <w:t>iagram created with Code Rocket Flowchart Editor (</w:t>
      </w:r>
      <w:hyperlink r:id="rId78" w:history="1">
        <w:r w:rsidR="00071C4F" w:rsidRPr="008D39CD">
          <w:rPr>
            <w:rStyle w:val="Hyperlink"/>
            <w:rFonts w:asciiTheme="minorHAnsi" w:eastAsia="MS Mincho" w:hAnsiTheme="minorHAnsi" w:cstheme="minorHAnsi"/>
          </w:rPr>
          <w:t>http://www.rapidqualitysystems.com/</w:t>
        </w:r>
      </w:hyperlink>
      <w:r w:rsidR="00F40BFF">
        <w:rPr>
          <w:rFonts w:asciiTheme="minorHAnsi" w:eastAsia="MS Mincho" w:hAnsiTheme="minorHAnsi" w:cstheme="minorHAnsi"/>
        </w:rPr>
        <w:t>)</w:t>
      </w:r>
    </w:p>
    <w:p w:rsidR="00071C4F" w:rsidRPr="00071C4F" w:rsidRDefault="00071C4F" w:rsidP="00F40BFF">
      <w:pPr>
        <w:rPr>
          <w:rFonts w:asciiTheme="minorHAnsi" w:hAnsiTheme="minorHAnsi"/>
          <w:sz w:val="16"/>
          <w:szCs w:val="16"/>
        </w:rPr>
      </w:pPr>
      <w:r w:rsidRPr="00071C4F">
        <w:rPr>
          <w:rFonts w:asciiTheme="minorHAnsi" w:hAnsiTheme="minorHAnsi"/>
          <w:sz w:val="16"/>
          <w:szCs w:val="16"/>
        </w:rPr>
        <w:t xml:space="preserve">Rapid Quality Systems, nd. </w:t>
      </w:r>
      <w:proofErr w:type="gramStart"/>
      <w:r w:rsidRPr="00071C4F">
        <w:rPr>
          <w:rFonts w:asciiTheme="minorHAnsi" w:hAnsiTheme="minorHAnsi"/>
          <w:sz w:val="16"/>
          <w:szCs w:val="16"/>
        </w:rPr>
        <w:t xml:space="preserve">Code Rocket for Eclipse, </w:t>
      </w:r>
      <w:r w:rsidR="005A0C04">
        <w:rPr>
          <w:rFonts w:asciiTheme="minorHAnsi" w:hAnsiTheme="minorHAnsi"/>
          <w:sz w:val="16"/>
          <w:szCs w:val="16"/>
        </w:rPr>
        <w:t>[</w:t>
      </w:r>
      <w:r w:rsidRPr="00071C4F">
        <w:rPr>
          <w:rFonts w:asciiTheme="minorHAnsi" w:hAnsiTheme="minorHAnsi"/>
          <w:sz w:val="16"/>
          <w:szCs w:val="16"/>
        </w:rPr>
        <w:t>computer program</w:t>
      </w:r>
      <w:r w:rsidR="005A0C04">
        <w:rPr>
          <w:rFonts w:asciiTheme="minorHAnsi" w:hAnsiTheme="minorHAnsi"/>
          <w:sz w:val="16"/>
          <w:szCs w:val="16"/>
        </w:rPr>
        <w:t>]</w:t>
      </w:r>
      <w:r w:rsidRPr="00071C4F">
        <w:rPr>
          <w:rFonts w:asciiTheme="minorHAnsi" w:hAnsiTheme="minorHAnsi"/>
          <w:sz w:val="16"/>
          <w:szCs w:val="16"/>
        </w:rPr>
        <w:t>.</w:t>
      </w:r>
      <w:proofErr w:type="gramEnd"/>
      <w:r w:rsidRPr="00071C4F">
        <w:rPr>
          <w:rFonts w:asciiTheme="minorHAnsi" w:hAnsiTheme="minorHAnsi"/>
          <w:sz w:val="16"/>
          <w:szCs w:val="16"/>
        </w:rPr>
        <w:t xml:space="preserve"> </w:t>
      </w:r>
      <w:proofErr w:type="gramStart"/>
      <w:r w:rsidRPr="00071C4F">
        <w:rPr>
          <w:rFonts w:asciiTheme="minorHAnsi" w:hAnsiTheme="minorHAnsi"/>
          <w:sz w:val="16"/>
          <w:szCs w:val="16"/>
        </w:rPr>
        <w:t>Rapid Quality Systems.</w:t>
      </w:r>
      <w:proofErr w:type="gramEnd"/>
      <w:r w:rsidRPr="00071C4F">
        <w:rPr>
          <w:rFonts w:asciiTheme="minorHAnsi" w:hAnsiTheme="minorHAnsi"/>
          <w:sz w:val="16"/>
          <w:szCs w:val="16"/>
        </w:rPr>
        <w:t xml:space="preserve"> [Accessed April 29, 2015]</w:t>
      </w:r>
    </w:p>
    <w:p w:rsidR="00FD1841" w:rsidRPr="00C72939" w:rsidRDefault="00C72939" w:rsidP="000C22CA">
      <w:pPr>
        <w:rPr>
          <w:b/>
          <w:sz w:val="32"/>
          <w:szCs w:val="32"/>
        </w:rPr>
      </w:pPr>
      <w:r>
        <w:rPr>
          <w:b/>
          <w:sz w:val="32"/>
          <w:szCs w:val="32"/>
        </w:rPr>
        <w:lastRenderedPageBreak/>
        <w:t>UserLoginController class code listing:</w:t>
      </w:r>
    </w:p>
    <w:p w:rsidR="00DA5F48" w:rsidRDefault="00DA5F48" w:rsidP="00DA5F48">
      <w:r>
        <w:t>package pospi;</w:t>
      </w:r>
    </w:p>
    <w:p w:rsidR="00DA5F48" w:rsidRDefault="00DA5F48" w:rsidP="00DA5F48">
      <w:r>
        <w:t>import java.awt.event.ActionListener;</w:t>
      </w:r>
    </w:p>
    <w:p w:rsidR="00DA5F48" w:rsidRDefault="00DA5F48" w:rsidP="00DA5F48">
      <w:r>
        <w:t>import java.awt.event.ActionEvent;</w:t>
      </w:r>
    </w:p>
    <w:p w:rsidR="00DA5F48" w:rsidRDefault="00DA5F48" w:rsidP="00DA5F48">
      <w:r>
        <w:t>import java.sql.*;</w:t>
      </w:r>
    </w:p>
    <w:p w:rsidR="00DA5F48" w:rsidRDefault="00DA5F48" w:rsidP="00DA5F48">
      <w:r>
        <w:t>import java.util.Arrays;</w:t>
      </w:r>
    </w:p>
    <w:p w:rsidR="00DA5F48" w:rsidRDefault="00DA5F48" w:rsidP="00DA5F48">
      <w:r>
        <w:t>import javax.swing.JOptionPane;</w:t>
      </w:r>
    </w:p>
    <w:p w:rsidR="00DA5F48" w:rsidRDefault="00DA5F48" w:rsidP="00DA5F48">
      <w:r>
        <w:t>/**</w:t>
      </w:r>
    </w:p>
    <w:p w:rsidR="00DA5F48" w:rsidRDefault="00DA5F48" w:rsidP="00DA5F48">
      <w:r>
        <w:t xml:space="preserve"> * Author: Angelo Romel Lopez</w:t>
      </w:r>
    </w:p>
    <w:p w:rsidR="00DA5F48" w:rsidRDefault="00DA5F48" w:rsidP="00DA5F48">
      <w:r>
        <w:t xml:space="preserve"> * &lt;br&gt;Description: Handles the logic and events of the UserLoginView class.</w:t>
      </w:r>
    </w:p>
    <w:p w:rsidR="00DA5F48" w:rsidRDefault="00DA5F48" w:rsidP="00DA5F48">
      <w:r>
        <w:t xml:space="preserve"> * */</w:t>
      </w:r>
    </w:p>
    <w:p w:rsidR="00DA5F48" w:rsidRDefault="00DA5F48" w:rsidP="00DA5F48"/>
    <w:p w:rsidR="00DA5F48" w:rsidRDefault="00DA5F48" w:rsidP="00DA5F48">
      <w:r>
        <w:t>public class UserLoginController implements ActionListener{</w:t>
      </w:r>
    </w:p>
    <w:p w:rsidR="00DA5F48" w:rsidRDefault="00DA5F48" w:rsidP="00DA5F48">
      <w:r>
        <w:tab/>
        <w:t>private UserLoginView loginView;</w:t>
      </w:r>
    </w:p>
    <w:p w:rsidR="00DA5F48" w:rsidRDefault="00DA5F48" w:rsidP="00DA5F48">
      <w:r>
        <w:tab/>
        <w:t>private String dataConnection;</w:t>
      </w:r>
    </w:p>
    <w:p w:rsidR="00DA5F48" w:rsidRDefault="00DA5F48" w:rsidP="00DA5F48">
      <w:r>
        <w:tab/>
        <w:t>private String dataUser;</w:t>
      </w:r>
    </w:p>
    <w:p w:rsidR="00DA5F48" w:rsidRDefault="00DA5F48" w:rsidP="00DA5F48">
      <w:r>
        <w:tab/>
        <w:t>private String dataPassword;</w:t>
      </w:r>
    </w:p>
    <w:p w:rsidR="00DA5F48" w:rsidRDefault="00DA5F48" w:rsidP="00DA5F48">
      <w:r>
        <w:tab/>
        <w:t>/**</w:t>
      </w:r>
    </w:p>
    <w:p w:rsidR="00DA5F48" w:rsidRDefault="00DA5F48" w:rsidP="00DA5F48">
      <w:r>
        <w:tab/>
        <w:t xml:space="preserve"> * Constructor.</w:t>
      </w:r>
    </w:p>
    <w:p w:rsidR="00DA5F48" w:rsidRDefault="00DA5F48" w:rsidP="00DA5F48">
      <w:r>
        <w:tab/>
        <w:t xml:space="preserve"> * @param loginView UserLoginView</w:t>
      </w:r>
    </w:p>
    <w:p w:rsidR="00DA5F48" w:rsidRDefault="00DA5F48" w:rsidP="00DA5F48">
      <w:r>
        <w:tab/>
        <w:t xml:space="preserve"> * @param connection String</w:t>
      </w:r>
    </w:p>
    <w:p w:rsidR="00DA5F48" w:rsidRDefault="00DA5F48" w:rsidP="00DA5F48">
      <w:r>
        <w:tab/>
        <w:t xml:space="preserve"> * @param user String</w:t>
      </w:r>
    </w:p>
    <w:p w:rsidR="00DA5F48" w:rsidRDefault="00DA5F48" w:rsidP="00DA5F48">
      <w:r>
        <w:tab/>
        <w:t xml:space="preserve"> * @param password String</w:t>
      </w:r>
    </w:p>
    <w:p w:rsidR="00DA5F48" w:rsidRDefault="00DA5F48" w:rsidP="00DA5F48">
      <w:r>
        <w:tab/>
        <w:t xml:space="preserve"> * */</w:t>
      </w:r>
    </w:p>
    <w:p w:rsidR="00DA5F48" w:rsidRDefault="00DA5F48" w:rsidP="00DA5F48">
      <w:r>
        <w:tab/>
        <w:t>public UserLoginController(UserLoginView loginView, String connection, String user, String password){</w:t>
      </w:r>
    </w:p>
    <w:p w:rsidR="00DA5F48" w:rsidRDefault="00DA5F48" w:rsidP="00DA5F48">
      <w:r>
        <w:tab/>
      </w:r>
      <w:r>
        <w:tab/>
        <w:t>this.loginView = loginView;</w:t>
      </w:r>
    </w:p>
    <w:p w:rsidR="00DA5F48" w:rsidRDefault="00DA5F48" w:rsidP="00DA5F48">
      <w:r>
        <w:tab/>
      </w:r>
      <w:r>
        <w:tab/>
        <w:t>this.dataConnection = connection;</w:t>
      </w:r>
    </w:p>
    <w:p w:rsidR="00DA5F48" w:rsidRDefault="00DA5F48" w:rsidP="00DA5F48">
      <w:r>
        <w:tab/>
      </w:r>
      <w:r>
        <w:tab/>
        <w:t>this.dataUser = user;</w:t>
      </w:r>
    </w:p>
    <w:p w:rsidR="00DA5F48" w:rsidRDefault="00DA5F48" w:rsidP="00DA5F48">
      <w:r>
        <w:tab/>
      </w:r>
      <w:r>
        <w:tab/>
        <w:t>this.dataPassword = password;</w:t>
      </w:r>
    </w:p>
    <w:p w:rsidR="00DA5F48" w:rsidRDefault="00DA5F48" w:rsidP="00DA5F48">
      <w:r>
        <w:lastRenderedPageBreak/>
        <w:tab/>
      </w:r>
      <w:r>
        <w:tab/>
        <w:t>initialize();</w:t>
      </w:r>
    </w:p>
    <w:p w:rsidR="00DA5F48" w:rsidRDefault="00DA5F48" w:rsidP="00DA5F48">
      <w:r>
        <w:tab/>
      </w:r>
      <w:r>
        <w:tab/>
        <w:t>this.loginView.showGUI();</w:t>
      </w:r>
    </w:p>
    <w:p w:rsidR="00DA5F48" w:rsidRDefault="00DA5F48" w:rsidP="00DA5F48">
      <w:r>
        <w:tab/>
        <w:t>}</w:t>
      </w:r>
    </w:p>
    <w:p w:rsidR="00DA5F48" w:rsidRDefault="00DA5F48" w:rsidP="00DA5F48">
      <w:r>
        <w:tab/>
      </w:r>
    </w:p>
    <w:p w:rsidR="00DA5F48" w:rsidRDefault="00DA5F48" w:rsidP="00DA5F48">
      <w:r>
        <w:tab/>
        <w:t>//Getters.</w:t>
      </w:r>
    </w:p>
    <w:p w:rsidR="00DA5F48" w:rsidRDefault="00DA5F48" w:rsidP="00DA5F48">
      <w:r>
        <w:tab/>
        <w:t>public UserLoginView getLoginView() {</w:t>
      </w:r>
    </w:p>
    <w:p w:rsidR="00DA5F48" w:rsidRDefault="00DA5F48" w:rsidP="00DA5F48">
      <w:r>
        <w:tab/>
      </w:r>
      <w:r>
        <w:tab/>
        <w:t>return loginView;</w:t>
      </w:r>
    </w:p>
    <w:p w:rsidR="00DA5F48" w:rsidRDefault="00DA5F48" w:rsidP="00DA5F48">
      <w:r>
        <w:tab/>
        <w:t>}</w:t>
      </w:r>
    </w:p>
    <w:p w:rsidR="00DA5F48" w:rsidRDefault="00DA5F48" w:rsidP="00DA5F48">
      <w:r>
        <w:tab/>
        <w:t>public String getDataConnection() {</w:t>
      </w:r>
    </w:p>
    <w:p w:rsidR="00DA5F48" w:rsidRDefault="00DA5F48" w:rsidP="00DA5F48">
      <w:r>
        <w:tab/>
      </w:r>
      <w:r>
        <w:tab/>
        <w:t>return dataConnection;</w:t>
      </w:r>
    </w:p>
    <w:p w:rsidR="00DA5F48" w:rsidRDefault="00DA5F48" w:rsidP="00DA5F48">
      <w:r>
        <w:tab/>
        <w:t>}</w:t>
      </w:r>
    </w:p>
    <w:p w:rsidR="00DA5F48" w:rsidRDefault="00DA5F48" w:rsidP="00DA5F48">
      <w:r>
        <w:tab/>
        <w:t>public String getDataUser() {</w:t>
      </w:r>
    </w:p>
    <w:p w:rsidR="00DA5F48" w:rsidRDefault="00DA5F48" w:rsidP="00DA5F48">
      <w:r>
        <w:tab/>
      </w:r>
      <w:r>
        <w:tab/>
        <w:t>return dataUser;</w:t>
      </w:r>
    </w:p>
    <w:p w:rsidR="00DA5F48" w:rsidRDefault="00DA5F48" w:rsidP="00DA5F48">
      <w:r>
        <w:tab/>
        <w:t>}</w:t>
      </w:r>
    </w:p>
    <w:p w:rsidR="00DA5F48" w:rsidRDefault="00DA5F48" w:rsidP="00DA5F48">
      <w:r>
        <w:tab/>
        <w:t>public String getDataPassword() {</w:t>
      </w:r>
    </w:p>
    <w:p w:rsidR="00DA5F48" w:rsidRDefault="00DA5F48" w:rsidP="00DA5F48">
      <w:r>
        <w:tab/>
      </w:r>
      <w:r>
        <w:tab/>
        <w:t>return dataPassword;</w:t>
      </w:r>
    </w:p>
    <w:p w:rsidR="00DA5F48" w:rsidRDefault="00DA5F48" w:rsidP="00DA5F48">
      <w:r>
        <w:tab/>
        <w:t>}</w:t>
      </w:r>
    </w:p>
    <w:p w:rsidR="00DA5F48" w:rsidRDefault="00DA5F48" w:rsidP="00DA5F48">
      <w:r>
        <w:tab/>
      </w:r>
    </w:p>
    <w:p w:rsidR="00DA5F48" w:rsidRDefault="00DA5F48" w:rsidP="00DA5F48">
      <w:r>
        <w:tab/>
        <w:t>//Setters.</w:t>
      </w:r>
    </w:p>
    <w:p w:rsidR="00DA5F48" w:rsidRDefault="00DA5F48" w:rsidP="00DA5F48">
      <w:r>
        <w:tab/>
        <w:t>public void setLoginView(UserLoginView loginView) {</w:t>
      </w:r>
    </w:p>
    <w:p w:rsidR="00DA5F48" w:rsidRDefault="00DA5F48" w:rsidP="00DA5F48">
      <w:r>
        <w:tab/>
      </w:r>
      <w:r>
        <w:tab/>
        <w:t>this.loginView = loginView;</w:t>
      </w:r>
    </w:p>
    <w:p w:rsidR="00DA5F48" w:rsidRDefault="00DA5F48" w:rsidP="00DA5F48">
      <w:r>
        <w:tab/>
        <w:t>}</w:t>
      </w:r>
    </w:p>
    <w:p w:rsidR="00DA5F48" w:rsidRDefault="00DA5F48" w:rsidP="00DA5F48">
      <w:r>
        <w:tab/>
        <w:t>public void setDataConnection(String dataConnection) {</w:t>
      </w:r>
    </w:p>
    <w:p w:rsidR="00DA5F48" w:rsidRDefault="00DA5F48" w:rsidP="00DA5F48">
      <w:r>
        <w:tab/>
      </w:r>
      <w:r>
        <w:tab/>
        <w:t>this.dataConnection = dataConnection;</w:t>
      </w:r>
    </w:p>
    <w:p w:rsidR="00DA5F48" w:rsidRDefault="00DA5F48" w:rsidP="00DA5F48">
      <w:r>
        <w:tab/>
        <w:t>}</w:t>
      </w:r>
    </w:p>
    <w:p w:rsidR="00DA5F48" w:rsidRDefault="00DA5F48" w:rsidP="00DA5F48">
      <w:r>
        <w:tab/>
        <w:t>public void setDataUser(String dataUser) {</w:t>
      </w:r>
    </w:p>
    <w:p w:rsidR="00DA5F48" w:rsidRDefault="00DA5F48" w:rsidP="00DA5F48">
      <w:r>
        <w:tab/>
      </w:r>
      <w:r>
        <w:tab/>
        <w:t>this.dataUser = dataUser;</w:t>
      </w:r>
    </w:p>
    <w:p w:rsidR="00DA5F48" w:rsidRDefault="00DA5F48" w:rsidP="00DA5F48">
      <w:r>
        <w:tab/>
        <w:t>}</w:t>
      </w:r>
    </w:p>
    <w:p w:rsidR="00DA5F48" w:rsidRDefault="00DA5F48" w:rsidP="00DA5F48">
      <w:r>
        <w:tab/>
        <w:t>public void setDataPassword(String dataPassword) {</w:t>
      </w:r>
    </w:p>
    <w:p w:rsidR="00DA5F48" w:rsidRDefault="00DA5F48" w:rsidP="00DA5F48">
      <w:r>
        <w:tab/>
      </w:r>
      <w:r>
        <w:tab/>
        <w:t>this.dataPassword = dataPassword;</w:t>
      </w:r>
    </w:p>
    <w:p w:rsidR="00DA5F48" w:rsidRDefault="00DA5F48" w:rsidP="00DA5F48">
      <w:r>
        <w:lastRenderedPageBreak/>
        <w:tab/>
        <w:t>}</w:t>
      </w:r>
    </w:p>
    <w:p w:rsidR="00DA5F48" w:rsidRDefault="00DA5F48" w:rsidP="00DA5F48">
      <w:r>
        <w:tab/>
      </w:r>
    </w:p>
    <w:p w:rsidR="00DA5F48" w:rsidRDefault="00DA5F48" w:rsidP="00DA5F48">
      <w:r>
        <w:tab/>
        <w:t>/**</w:t>
      </w:r>
    </w:p>
    <w:p w:rsidR="00DA5F48" w:rsidRDefault="00DA5F48" w:rsidP="00DA5F48">
      <w:r>
        <w:tab/>
        <w:t xml:space="preserve"> * Initialize component's event-listeners.</w:t>
      </w:r>
    </w:p>
    <w:p w:rsidR="00DA5F48" w:rsidRDefault="00DA5F48" w:rsidP="00DA5F48">
      <w:r>
        <w:tab/>
        <w:t xml:space="preserve"> */</w:t>
      </w:r>
    </w:p>
    <w:p w:rsidR="00DA5F48" w:rsidRDefault="00DA5F48" w:rsidP="00DA5F48">
      <w:r>
        <w:tab/>
        <w:t>public void initialize(){</w:t>
      </w:r>
    </w:p>
    <w:p w:rsidR="00DA5F48" w:rsidRDefault="00DA5F48" w:rsidP="00DA5F48">
      <w:r>
        <w:tab/>
      </w:r>
      <w:r>
        <w:tab/>
        <w:t>this.loginView.getLoginButton().addActionListener(this);</w:t>
      </w:r>
    </w:p>
    <w:p w:rsidR="00DA5F48" w:rsidRDefault="00DA5F48" w:rsidP="00DA5F48">
      <w:r>
        <w:tab/>
      </w:r>
      <w:r>
        <w:tab/>
        <w:t>this.loginView.getLoginButton().setActionCommand("login");</w:t>
      </w:r>
    </w:p>
    <w:p w:rsidR="00DA5F48" w:rsidRDefault="00DA5F48" w:rsidP="00DA5F48">
      <w:r>
        <w:tab/>
        <w:t>}//end initialize().</w:t>
      </w:r>
    </w:p>
    <w:p w:rsidR="00DA5F48" w:rsidRDefault="00DA5F48" w:rsidP="00DA5F48">
      <w:r>
        <w:tab/>
      </w:r>
    </w:p>
    <w:p w:rsidR="00DA5F48" w:rsidRDefault="00DA5F48" w:rsidP="00DA5F48">
      <w:r>
        <w:tab/>
        <w:t>/**</w:t>
      </w:r>
    </w:p>
    <w:p w:rsidR="00DA5F48" w:rsidRDefault="00DA5F48" w:rsidP="00DA5F48">
      <w:r>
        <w:tab/>
        <w:t xml:space="preserve"> * Implemented ActionListener abstract methods.&lt;br&gt;Handles the events when a button is pressed.</w:t>
      </w:r>
    </w:p>
    <w:p w:rsidR="00DA5F48" w:rsidRDefault="00DA5F48" w:rsidP="00DA5F48">
      <w:r>
        <w:tab/>
        <w:t xml:space="preserve"> * @param e ActionEvent</w:t>
      </w:r>
    </w:p>
    <w:p w:rsidR="00DA5F48" w:rsidRDefault="00DA5F48" w:rsidP="00DA5F48">
      <w:r>
        <w:tab/>
        <w:t xml:space="preserve"> */</w:t>
      </w:r>
    </w:p>
    <w:p w:rsidR="00DA5F48" w:rsidRDefault="00DA5F48" w:rsidP="00DA5F48">
      <w:r>
        <w:tab/>
        <w:t>public void actionPerformed(ActionEvent e){</w:t>
      </w:r>
    </w:p>
    <w:p w:rsidR="00DA5F48" w:rsidRDefault="00DA5F48" w:rsidP="00DA5F48">
      <w:r>
        <w:tab/>
      </w:r>
      <w:r>
        <w:tab/>
        <w:t>String command = e.getActionCommand();</w:t>
      </w:r>
    </w:p>
    <w:p w:rsidR="00DA5F48" w:rsidRDefault="00DA5F48" w:rsidP="00DA5F48">
      <w:r>
        <w:tab/>
      </w:r>
      <w:r>
        <w:tab/>
        <w:t>if(command == "login"){</w:t>
      </w:r>
    </w:p>
    <w:p w:rsidR="00DA5F48" w:rsidRDefault="00DA5F48" w:rsidP="00DA5F48">
      <w:r>
        <w:tab/>
      </w:r>
      <w:r>
        <w:tab/>
      </w:r>
      <w:r>
        <w:tab/>
        <w:t>if(isUserValid(loginView.getUserNameTextField().getText(),</w:t>
      </w:r>
    </w:p>
    <w:p w:rsidR="00DA5F48" w:rsidRDefault="00DA5F48" w:rsidP="00DA5F48">
      <w:r>
        <w:tab/>
      </w:r>
      <w:r>
        <w:tab/>
      </w:r>
      <w:r>
        <w:tab/>
      </w:r>
      <w:r>
        <w:tab/>
      </w:r>
      <w:r>
        <w:tab/>
      </w:r>
      <w:r>
        <w:tab/>
        <w:t xml:space="preserve">   loginView.getUserPasswordField().getPassword())){</w:t>
      </w:r>
    </w:p>
    <w:p w:rsidR="00DA5F48" w:rsidRDefault="00DA5F48" w:rsidP="00DA5F48">
      <w:r>
        <w:tab/>
      </w:r>
      <w:r>
        <w:tab/>
      </w:r>
      <w:r>
        <w:tab/>
      </w:r>
      <w:r>
        <w:tab/>
        <w:t>PosPiMenu posMenu = new PosPiMenu(this.dataConnection, this.dataUser, this.dataPassword);</w:t>
      </w:r>
    </w:p>
    <w:p w:rsidR="00DA5F48" w:rsidRDefault="00DA5F48" w:rsidP="00DA5F48">
      <w:r>
        <w:tab/>
      </w:r>
      <w:r>
        <w:tab/>
      </w:r>
      <w:r>
        <w:tab/>
      </w:r>
      <w:r>
        <w:tab/>
        <w:t>posMenu.showGUI();</w:t>
      </w:r>
    </w:p>
    <w:p w:rsidR="00DA5F48" w:rsidRDefault="00DA5F48" w:rsidP="00DA5F48">
      <w:r>
        <w:tab/>
      </w:r>
      <w:r>
        <w:tab/>
      </w:r>
      <w:r>
        <w:tab/>
      </w:r>
      <w:r>
        <w:tab/>
        <w:t>this.loginView.getMainFrame().dispose();</w:t>
      </w:r>
    </w:p>
    <w:p w:rsidR="00DA5F48" w:rsidRDefault="00DA5F48" w:rsidP="00DA5F48">
      <w:r>
        <w:tab/>
      </w:r>
      <w:r>
        <w:tab/>
      </w:r>
      <w:r>
        <w:tab/>
        <w:t>}</w:t>
      </w:r>
    </w:p>
    <w:p w:rsidR="00DA5F48" w:rsidRDefault="00DA5F48" w:rsidP="00DA5F48">
      <w:r>
        <w:tab/>
      </w:r>
      <w:r>
        <w:tab/>
        <w:t>}//end if</w:t>
      </w:r>
    </w:p>
    <w:p w:rsidR="00DA5F48" w:rsidRDefault="00DA5F48" w:rsidP="00DA5F48">
      <w:r>
        <w:tab/>
        <w:t>}//end actionPerformed().</w:t>
      </w:r>
    </w:p>
    <w:p w:rsidR="00DA5F48" w:rsidRDefault="00DA5F48" w:rsidP="00DA5F48">
      <w:r>
        <w:tab/>
      </w:r>
    </w:p>
    <w:p w:rsidR="00DA5F48" w:rsidRDefault="00DA5F48" w:rsidP="00DA5F48">
      <w:r>
        <w:tab/>
        <w:t>/**</w:t>
      </w:r>
    </w:p>
    <w:p w:rsidR="00DA5F48" w:rsidRDefault="00DA5F48" w:rsidP="00DA5F48">
      <w:r>
        <w:tab/>
        <w:t xml:space="preserve"> * Checks the database if username and password is valid.</w:t>
      </w:r>
    </w:p>
    <w:p w:rsidR="00DA5F48" w:rsidRDefault="00DA5F48" w:rsidP="00DA5F48">
      <w:r>
        <w:tab/>
        <w:t xml:space="preserve"> * @param userName String</w:t>
      </w:r>
    </w:p>
    <w:p w:rsidR="00DA5F48" w:rsidRDefault="00DA5F48" w:rsidP="00DA5F48">
      <w:r>
        <w:lastRenderedPageBreak/>
        <w:tab/>
        <w:t xml:space="preserve"> * @param password char[]</w:t>
      </w:r>
    </w:p>
    <w:p w:rsidR="00DA5F48" w:rsidRDefault="00DA5F48" w:rsidP="00DA5F48">
      <w:r>
        <w:tab/>
        <w:t xml:space="preserve"> * @return boolean</w:t>
      </w:r>
    </w:p>
    <w:p w:rsidR="00DA5F48" w:rsidRDefault="00DA5F48" w:rsidP="00DA5F48">
      <w:r>
        <w:tab/>
        <w:t xml:space="preserve"> */</w:t>
      </w:r>
    </w:p>
    <w:p w:rsidR="00DA5F48" w:rsidRDefault="00DA5F48" w:rsidP="00DA5F48">
      <w:r>
        <w:tab/>
        <w:t>public boolean isUserValid(String userName, char[] password){</w:t>
      </w:r>
    </w:p>
    <w:p w:rsidR="00DA5F48" w:rsidRDefault="00DA5F48" w:rsidP="00DA5F48">
      <w:r>
        <w:tab/>
      </w:r>
      <w:r>
        <w:tab/>
        <w:t>Connection dbConnection = null;</w:t>
      </w:r>
    </w:p>
    <w:p w:rsidR="00DA5F48" w:rsidRDefault="00DA5F48" w:rsidP="00DA5F48">
      <w:r>
        <w:tab/>
      </w:r>
      <w:r>
        <w:tab/>
        <w:t>PreparedStatement selectStatement = null;</w:t>
      </w:r>
      <w:r>
        <w:tab/>
      </w:r>
    </w:p>
    <w:p w:rsidR="00DA5F48" w:rsidRDefault="00DA5F48" w:rsidP="00DA5F48">
      <w:r>
        <w:tab/>
      </w:r>
      <w:r>
        <w:tab/>
        <w:t>ResultSet rs = null;</w:t>
      </w:r>
    </w:p>
    <w:p w:rsidR="00DA5F48" w:rsidRDefault="00DA5F48" w:rsidP="00DA5F48">
      <w:r>
        <w:tab/>
      </w:r>
      <w:r>
        <w:tab/>
        <w:t>try{</w:t>
      </w:r>
    </w:p>
    <w:p w:rsidR="00DA5F48" w:rsidRDefault="00DA5F48" w:rsidP="00DA5F48">
      <w:r>
        <w:tab/>
      </w:r>
      <w:r>
        <w:tab/>
      </w:r>
      <w:r>
        <w:tab/>
        <w:t>dbConnection = DriverManager.getConnection(dataConnection, dataUser, dataPassword);</w:t>
      </w:r>
    </w:p>
    <w:p w:rsidR="00DA5F48" w:rsidRDefault="00DA5F48" w:rsidP="00DA5F48">
      <w:r>
        <w:tab/>
      </w:r>
      <w:r>
        <w:tab/>
      </w:r>
      <w:r>
        <w:tab/>
        <w:t>selectStatement = dbConnection.prepareStatement("SELECT password FROM users WHERE user_name = ?");</w:t>
      </w:r>
    </w:p>
    <w:p w:rsidR="00DA5F48" w:rsidRDefault="00DA5F48" w:rsidP="00DA5F48">
      <w:r>
        <w:tab/>
      </w:r>
      <w:r>
        <w:tab/>
      </w:r>
      <w:r>
        <w:tab/>
        <w:t>selectStatement.setString(1, userName);</w:t>
      </w:r>
    </w:p>
    <w:p w:rsidR="00DA5F48" w:rsidRDefault="00DA5F48" w:rsidP="00DA5F48">
      <w:r>
        <w:tab/>
      </w:r>
      <w:r>
        <w:tab/>
      </w:r>
      <w:r>
        <w:tab/>
        <w:t>rs = selectStatement.executeQuery();</w:t>
      </w:r>
      <w:r>
        <w:tab/>
      </w:r>
      <w:r>
        <w:tab/>
      </w:r>
      <w:r>
        <w:tab/>
      </w:r>
    </w:p>
    <w:p w:rsidR="00DA5F48" w:rsidRDefault="00DA5F48" w:rsidP="00DA5F48">
      <w:r>
        <w:tab/>
      </w:r>
      <w:r>
        <w:tab/>
      </w:r>
      <w:r>
        <w:tab/>
        <w:t>if(rs.next()){</w:t>
      </w:r>
    </w:p>
    <w:p w:rsidR="00DA5F48" w:rsidRDefault="00DA5F48" w:rsidP="00DA5F48">
      <w:r>
        <w:tab/>
      </w:r>
      <w:r>
        <w:tab/>
      </w:r>
      <w:r>
        <w:tab/>
      </w:r>
      <w:r>
        <w:tab/>
        <w:t>if(Arrays.equals(password, rs.getString("password").toCharArray())){</w:t>
      </w:r>
    </w:p>
    <w:p w:rsidR="00DA5F48" w:rsidRDefault="00DA5F48" w:rsidP="00DA5F48">
      <w:r>
        <w:tab/>
      </w:r>
      <w:r>
        <w:tab/>
      </w:r>
      <w:r>
        <w:tab/>
      </w:r>
      <w:r>
        <w:tab/>
      </w:r>
      <w:r>
        <w:tab/>
        <w:t>return true;</w:t>
      </w:r>
    </w:p>
    <w:p w:rsidR="00DA5F48" w:rsidRDefault="00DA5F48" w:rsidP="00DA5F48">
      <w:r>
        <w:tab/>
      </w:r>
      <w:r>
        <w:tab/>
      </w:r>
      <w:r>
        <w:tab/>
      </w:r>
      <w:r>
        <w:tab/>
        <w:t>}</w:t>
      </w:r>
    </w:p>
    <w:p w:rsidR="00DA5F48" w:rsidRDefault="00DA5F48" w:rsidP="00DA5F48">
      <w:r>
        <w:tab/>
      </w:r>
      <w:r>
        <w:tab/>
      </w:r>
      <w:r>
        <w:tab/>
      </w:r>
      <w:r>
        <w:tab/>
        <w:t>else{</w:t>
      </w:r>
    </w:p>
    <w:p w:rsidR="00DA5F48" w:rsidRDefault="00DA5F48" w:rsidP="00DA5F48">
      <w:r>
        <w:tab/>
      </w:r>
      <w:r>
        <w:tab/>
      </w:r>
      <w:r>
        <w:tab/>
      </w:r>
      <w:r>
        <w:tab/>
      </w:r>
      <w:r>
        <w:tab/>
        <w:t xml:space="preserve">JOptionPane.showMessageDialog(null, "Sorry, incorrect password.", </w:t>
      </w:r>
    </w:p>
    <w:p w:rsidR="00DA5F48" w:rsidRDefault="00DA5F48" w:rsidP="00DA5F48">
      <w:r>
        <w:tab/>
      </w:r>
      <w:r>
        <w:tab/>
      </w:r>
      <w:r>
        <w:tab/>
      </w:r>
      <w:r>
        <w:tab/>
      </w:r>
      <w:r>
        <w:tab/>
      </w:r>
      <w:r>
        <w:tab/>
      </w:r>
      <w:r>
        <w:tab/>
        <w:t>"Invalid password.",</w:t>
      </w:r>
    </w:p>
    <w:p w:rsidR="00DA5F48" w:rsidRDefault="00DA5F48" w:rsidP="00DA5F48">
      <w:r>
        <w:tab/>
      </w:r>
      <w:r>
        <w:tab/>
      </w:r>
      <w:r>
        <w:tab/>
      </w:r>
      <w:r>
        <w:tab/>
      </w:r>
      <w:r>
        <w:tab/>
      </w:r>
      <w:r>
        <w:tab/>
      </w:r>
      <w:r>
        <w:tab/>
        <w:t>JOptionPane.WARNING_MESSAGE);</w:t>
      </w:r>
    </w:p>
    <w:p w:rsidR="00DA5F48" w:rsidRDefault="00DA5F48" w:rsidP="00DA5F48">
      <w:r>
        <w:tab/>
      </w:r>
      <w:r>
        <w:tab/>
      </w:r>
      <w:r>
        <w:tab/>
      </w:r>
      <w:r>
        <w:tab/>
      </w:r>
      <w:r>
        <w:tab/>
        <w:t>return false;</w:t>
      </w:r>
    </w:p>
    <w:p w:rsidR="00DA5F48" w:rsidRDefault="00DA5F48" w:rsidP="00DA5F48">
      <w:r>
        <w:tab/>
      </w:r>
      <w:r>
        <w:tab/>
      </w:r>
      <w:r>
        <w:tab/>
      </w:r>
      <w:r>
        <w:tab/>
        <w:t>}//end if</w:t>
      </w:r>
    </w:p>
    <w:p w:rsidR="00DA5F48" w:rsidRDefault="00DA5F48" w:rsidP="00DA5F48">
      <w:r>
        <w:tab/>
      </w:r>
      <w:r>
        <w:tab/>
      </w:r>
      <w:r>
        <w:tab/>
        <w:t>}</w:t>
      </w:r>
    </w:p>
    <w:p w:rsidR="00DA5F48" w:rsidRDefault="00DA5F48" w:rsidP="00DA5F48">
      <w:r>
        <w:tab/>
      </w:r>
      <w:r>
        <w:tab/>
      </w:r>
      <w:r>
        <w:tab/>
        <w:t>else{</w:t>
      </w:r>
    </w:p>
    <w:p w:rsidR="00DA5F48" w:rsidRDefault="00DA5F48" w:rsidP="00DA5F48">
      <w:r>
        <w:tab/>
      </w:r>
      <w:r>
        <w:tab/>
      </w:r>
      <w:r>
        <w:tab/>
      </w:r>
      <w:r>
        <w:tab/>
        <w:t xml:space="preserve">JOptionPane.showMessageDialog(null, "Sorry, the username is not recognised.", </w:t>
      </w:r>
    </w:p>
    <w:p w:rsidR="00DA5F48" w:rsidRDefault="00DA5F48" w:rsidP="00DA5F48">
      <w:r>
        <w:tab/>
      </w:r>
      <w:r>
        <w:tab/>
      </w:r>
      <w:r>
        <w:tab/>
      </w:r>
      <w:r>
        <w:tab/>
      </w:r>
      <w:r>
        <w:tab/>
      </w:r>
      <w:r>
        <w:tab/>
        <w:t>"Invalid username.",</w:t>
      </w:r>
    </w:p>
    <w:p w:rsidR="00DA5F48" w:rsidRDefault="00DA5F48" w:rsidP="00DA5F48">
      <w:r>
        <w:tab/>
      </w:r>
      <w:r>
        <w:tab/>
      </w:r>
      <w:r>
        <w:tab/>
      </w:r>
      <w:r>
        <w:tab/>
      </w:r>
      <w:r>
        <w:tab/>
      </w:r>
      <w:r>
        <w:tab/>
        <w:t>JOptionPane.WARNING_MESSAGE);</w:t>
      </w:r>
    </w:p>
    <w:p w:rsidR="00DA5F48" w:rsidRDefault="00DA5F48" w:rsidP="00DA5F48">
      <w:r>
        <w:tab/>
      </w:r>
      <w:r>
        <w:tab/>
      </w:r>
      <w:r>
        <w:tab/>
      </w:r>
      <w:r>
        <w:tab/>
        <w:t>return false;</w:t>
      </w:r>
    </w:p>
    <w:p w:rsidR="00DA5F48" w:rsidRDefault="00DA5F48" w:rsidP="00DA5F48">
      <w:r>
        <w:lastRenderedPageBreak/>
        <w:tab/>
      </w:r>
      <w:r>
        <w:tab/>
      </w:r>
      <w:r>
        <w:tab/>
        <w:t>}//end if</w:t>
      </w:r>
    </w:p>
    <w:p w:rsidR="00DA5F48" w:rsidRDefault="00DA5F48" w:rsidP="00DA5F48">
      <w:r>
        <w:tab/>
      </w:r>
      <w:r>
        <w:tab/>
        <w:t>}//end try</w:t>
      </w:r>
    </w:p>
    <w:p w:rsidR="00DA5F48" w:rsidRDefault="00DA5F48" w:rsidP="00DA5F48">
      <w:r>
        <w:tab/>
      </w:r>
      <w:r>
        <w:tab/>
        <w:t>catch(SQLException sqlEx){</w:t>
      </w:r>
    </w:p>
    <w:p w:rsidR="00DA5F48" w:rsidRDefault="00DA5F48" w:rsidP="00DA5F48">
      <w:r>
        <w:tab/>
      </w:r>
      <w:r>
        <w:tab/>
      </w:r>
      <w:r>
        <w:tab/>
        <w:t xml:space="preserve">JOptionPane.showMessageDialog(null, sqlEx.toString(), </w:t>
      </w:r>
    </w:p>
    <w:p w:rsidR="00DA5F48" w:rsidRDefault="00DA5F48" w:rsidP="00DA5F48">
      <w:r>
        <w:tab/>
      </w:r>
      <w:r>
        <w:tab/>
      </w:r>
      <w:r>
        <w:tab/>
      </w:r>
      <w:r>
        <w:tab/>
      </w:r>
      <w:r>
        <w:tab/>
        <w:t>"Error in connecting to database.",</w:t>
      </w:r>
    </w:p>
    <w:p w:rsidR="00DA5F48" w:rsidRDefault="00DA5F48" w:rsidP="00DA5F48">
      <w:r>
        <w:tab/>
      </w:r>
      <w:r>
        <w:tab/>
      </w:r>
      <w:r>
        <w:tab/>
      </w:r>
      <w:r>
        <w:tab/>
      </w:r>
      <w:r>
        <w:tab/>
        <w:t>JOptionPane.WARNING_MESSAGE);</w:t>
      </w:r>
    </w:p>
    <w:p w:rsidR="00DA5F48" w:rsidRDefault="00DA5F48" w:rsidP="00DA5F48">
      <w:r>
        <w:tab/>
      </w:r>
      <w:r>
        <w:tab/>
      </w:r>
      <w:r>
        <w:tab/>
        <w:t>return false;</w:t>
      </w:r>
    </w:p>
    <w:p w:rsidR="00DA5F48" w:rsidRDefault="00DA5F48" w:rsidP="00DA5F48">
      <w:r>
        <w:tab/>
      </w:r>
      <w:r>
        <w:tab/>
        <w:t>}//end catch</w:t>
      </w:r>
    </w:p>
    <w:p w:rsidR="00DA5F48" w:rsidRDefault="00DA5F48" w:rsidP="00DA5F48">
      <w:r>
        <w:tab/>
      </w:r>
      <w:r>
        <w:tab/>
        <w:t>catch(Exception eEx){</w:t>
      </w:r>
    </w:p>
    <w:p w:rsidR="00DA5F48" w:rsidRDefault="00DA5F48" w:rsidP="00DA5F48">
      <w:r>
        <w:tab/>
      </w:r>
      <w:r>
        <w:tab/>
      </w:r>
      <w:r>
        <w:tab/>
        <w:t>JOptionPane.showMessageDialog(null, eEx.toString(),</w:t>
      </w:r>
    </w:p>
    <w:p w:rsidR="00DA5F48" w:rsidRDefault="00DA5F48" w:rsidP="00DA5F48">
      <w:r>
        <w:tab/>
      </w:r>
      <w:r>
        <w:tab/>
      </w:r>
      <w:r>
        <w:tab/>
      </w:r>
      <w:r>
        <w:tab/>
      </w:r>
      <w:r>
        <w:tab/>
        <w:t>"Error in connecting to database",</w:t>
      </w:r>
    </w:p>
    <w:p w:rsidR="00DA5F48" w:rsidRDefault="00DA5F48" w:rsidP="00DA5F48">
      <w:r>
        <w:tab/>
      </w:r>
      <w:r>
        <w:tab/>
      </w:r>
      <w:r>
        <w:tab/>
      </w:r>
      <w:r>
        <w:tab/>
      </w:r>
      <w:r>
        <w:tab/>
        <w:t>JOptionPane.WARNING_MESSAGE);</w:t>
      </w:r>
    </w:p>
    <w:p w:rsidR="00DA5F48" w:rsidRDefault="00DA5F48" w:rsidP="00DA5F48">
      <w:r>
        <w:tab/>
      </w:r>
      <w:r>
        <w:tab/>
      </w:r>
      <w:r>
        <w:tab/>
        <w:t>return false;</w:t>
      </w:r>
    </w:p>
    <w:p w:rsidR="00DA5F48" w:rsidRDefault="00DA5F48" w:rsidP="00DA5F48">
      <w:r>
        <w:tab/>
      </w:r>
      <w:r>
        <w:tab/>
        <w:t>}//end catch</w:t>
      </w:r>
    </w:p>
    <w:p w:rsidR="00DA5F48" w:rsidRDefault="00DA5F48" w:rsidP="00DA5F48">
      <w:r>
        <w:tab/>
      </w:r>
      <w:r>
        <w:tab/>
        <w:t>finally{</w:t>
      </w:r>
    </w:p>
    <w:p w:rsidR="00DA5F48" w:rsidRDefault="00DA5F48" w:rsidP="00DA5F48">
      <w:r>
        <w:tab/>
      </w:r>
      <w:r>
        <w:tab/>
      </w:r>
      <w:r>
        <w:tab/>
        <w:t>dbConnection = null;</w:t>
      </w:r>
    </w:p>
    <w:p w:rsidR="00DA5F48" w:rsidRDefault="00DA5F48" w:rsidP="00DA5F48">
      <w:r>
        <w:tab/>
      </w:r>
      <w:r>
        <w:tab/>
      </w:r>
      <w:r>
        <w:tab/>
        <w:t>selectStatement = null;</w:t>
      </w:r>
    </w:p>
    <w:p w:rsidR="00DA5F48" w:rsidRDefault="00DA5F48" w:rsidP="00DA5F48">
      <w:r>
        <w:tab/>
      </w:r>
      <w:r>
        <w:tab/>
      </w:r>
      <w:r>
        <w:tab/>
        <w:t>rs = null;</w:t>
      </w:r>
    </w:p>
    <w:p w:rsidR="00DA5F48" w:rsidRDefault="00DA5F48" w:rsidP="00DA5F48">
      <w:r>
        <w:tab/>
      </w:r>
      <w:r>
        <w:tab/>
        <w:t>}//end finally</w:t>
      </w:r>
    </w:p>
    <w:p w:rsidR="00DA5F48" w:rsidRDefault="00DA5F48" w:rsidP="00DA5F48">
      <w:r>
        <w:tab/>
        <w:t>}//end isUserValid()</w:t>
      </w:r>
    </w:p>
    <w:p w:rsidR="00DA5F48" w:rsidRDefault="00DA5F48" w:rsidP="00DA5F48">
      <w:r>
        <w:tab/>
      </w:r>
    </w:p>
    <w:p w:rsidR="00FD1841" w:rsidRDefault="00DA5F48" w:rsidP="00DA5F48">
      <w:r>
        <w:t>}//end class</w:t>
      </w:r>
    </w:p>
    <w:p w:rsidR="00FD1841" w:rsidRDefault="00FD1841" w:rsidP="000C22CA"/>
    <w:p w:rsidR="00FD1841" w:rsidRDefault="00FD1841" w:rsidP="000C22CA"/>
    <w:p w:rsidR="00FD1841" w:rsidRDefault="00FD1841" w:rsidP="000C22CA"/>
    <w:p w:rsidR="00FD1841" w:rsidRDefault="00FD1841" w:rsidP="000C22CA"/>
    <w:p w:rsidR="00FD1841" w:rsidRDefault="00FD1841" w:rsidP="000C22CA"/>
    <w:p w:rsidR="00FD1841" w:rsidRDefault="00FD1841" w:rsidP="000C22CA"/>
    <w:p w:rsidR="00FD1841" w:rsidRDefault="00FD1841" w:rsidP="000C22CA"/>
    <w:p w:rsidR="00FD1841" w:rsidRDefault="00FD1841" w:rsidP="000C22CA"/>
    <w:p w:rsidR="000C22CA" w:rsidRDefault="003F2F3D" w:rsidP="000C22CA">
      <w:r>
        <w:lastRenderedPageBreak/>
        <w:pict>
          <v:rect id="_x0000_i1058" style="width:0;height:1.5pt" o:hralign="center" o:hrstd="t" o:hr="t" fillcolor="#a0a0a0" stroked="f"/>
        </w:pict>
      </w:r>
    </w:p>
    <w:p w:rsidR="006A4823" w:rsidRDefault="006A4823" w:rsidP="000C22CA">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9A7A6B" w:rsidRPr="009A7A6B" w:rsidRDefault="009A7A6B" w:rsidP="000C22CA">
      <w:pPr>
        <w:rPr>
          <w:rFonts w:asciiTheme="minorHAnsi" w:hAnsiTheme="minorHAnsi"/>
          <w:sz w:val="16"/>
          <w:szCs w:val="16"/>
        </w:rPr>
      </w:pPr>
      <w:r w:rsidRPr="009A7A6B">
        <w:rPr>
          <w:rFonts w:asciiTheme="minorHAnsi" w:hAnsiTheme="minorHAnsi"/>
          <w:sz w:val="16"/>
          <w:szCs w:val="16"/>
        </w:rPr>
        <w:t xml:space="preserve">Oracle Corporation, nd. </w:t>
      </w:r>
      <w:proofErr w:type="gramStart"/>
      <w:r w:rsidRPr="009A7A6B">
        <w:rPr>
          <w:rFonts w:asciiTheme="minorHAnsi" w:hAnsiTheme="minorHAnsi"/>
          <w:sz w:val="16"/>
          <w:szCs w:val="16"/>
        </w:rPr>
        <w:t>Javadoc.</w:t>
      </w:r>
      <w:proofErr w:type="gramEnd"/>
      <w:r w:rsidRPr="009A7A6B">
        <w:rPr>
          <w:rFonts w:asciiTheme="minorHAnsi" w:hAnsiTheme="minorHAnsi"/>
          <w:sz w:val="16"/>
          <w:szCs w:val="16"/>
        </w:rPr>
        <w:t xml:space="preserve"> </w:t>
      </w:r>
      <w:proofErr w:type="gramStart"/>
      <w:r w:rsidRPr="009A7A6B">
        <w:rPr>
          <w:rFonts w:asciiTheme="minorHAnsi" w:hAnsiTheme="minorHAnsi"/>
          <w:sz w:val="16"/>
          <w:szCs w:val="16"/>
        </w:rPr>
        <w:t>computer</w:t>
      </w:r>
      <w:proofErr w:type="gramEnd"/>
      <w:r w:rsidRPr="009A7A6B">
        <w:rPr>
          <w:rFonts w:asciiTheme="minorHAnsi" w:hAnsiTheme="minorHAnsi"/>
          <w:sz w:val="16"/>
          <w:szCs w:val="16"/>
        </w:rPr>
        <w:t xml:space="preserve"> program. Oracle Corporation. </w:t>
      </w:r>
      <w:proofErr w:type="gramStart"/>
      <w:r w:rsidRPr="009A7A6B">
        <w:rPr>
          <w:rFonts w:asciiTheme="minorHAnsi" w:hAnsiTheme="minorHAnsi"/>
          <w:sz w:val="16"/>
          <w:szCs w:val="16"/>
        </w:rPr>
        <w:t>[Accessed April 28, 2015].</w:t>
      </w:r>
      <w:proofErr w:type="gramEnd"/>
    </w:p>
    <w:p w:rsidR="000C22CA" w:rsidRPr="006A4823" w:rsidRDefault="000C22CA" w:rsidP="000C22CA">
      <w:pPr>
        <w:pStyle w:val="Heading2"/>
        <w:rPr>
          <w:b/>
          <w:sz w:val="40"/>
          <w:szCs w:val="40"/>
        </w:rPr>
      </w:pPr>
      <w:r w:rsidRPr="006A4823">
        <w:rPr>
          <w:b/>
          <w:sz w:val="40"/>
          <w:szCs w:val="40"/>
        </w:rPr>
        <w:t>pospi</w:t>
      </w:r>
      <w:r w:rsidRPr="006A4823">
        <w:rPr>
          <w:b/>
          <w:sz w:val="40"/>
          <w:szCs w:val="40"/>
        </w:rPr>
        <w:br/>
        <w:t xml:space="preserve">Class PosPiMenu </w:t>
      </w:r>
    </w:p>
    <w:p w:rsidR="000C22CA" w:rsidRDefault="000C22CA" w:rsidP="000C22CA">
      <w:pPr>
        <w:pStyle w:val="HTMLPreformatted"/>
      </w:pPr>
      <w:r>
        <w:t>java.lang.Object</w:t>
      </w:r>
    </w:p>
    <w:p w:rsidR="000C22CA" w:rsidRDefault="000C22CA" w:rsidP="000C22CA">
      <w:pPr>
        <w:pStyle w:val="HTMLPreformatted"/>
      </w:pPr>
      <w:r>
        <w:t xml:space="preserve">  </w:t>
      </w:r>
      <w:r>
        <w:rPr>
          <w:noProof/>
        </w:rPr>
        <mc:AlternateContent>
          <mc:Choice Requires="wps">
            <w:drawing>
              <wp:inline distT="0" distB="0" distL="0" distR="0" wp14:anchorId="66B6E2E2" wp14:editId="112AE92C">
                <wp:extent cx="301625" cy="301625"/>
                <wp:effectExtent l="0" t="0" r="0" b="0"/>
                <wp:docPr id="50" name="Rectangle 50"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HIRcn&#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rPr>
          <w:b/>
          <w:bCs/>
        </w:rPr>
        <w:t>pospi.PosPiMenu</w:t>
      </w:r>
    </w:p>
    <w:p w:rsidR="000C22CA" w:rsidRDefault="000C22CA" w:rsidP="000C22CA">
      <w:r>
        <w:rPr>
          <w:b/>
          <w:bCs/>
        </w:rPr>
        <w:t>All Implemented Interfaces:</w:t>
      </w:r>
      <w:r>
        <w:t xml:space="preserve"> </w:t>
      </w:r>
    </w:p>
    <w:p w:rsidR="000C22CA" w:rsidRDefault="000C22CA" w:rsidP="000C22CA">
      <w:pPr>
        <w:ind w:left="720"/>
      </w:pPr>
      <w:r>
        <w:t xml:space="preserve">java.awt.event.ActionListener, java.util.EventListener </w:t>
      </w:r>
    </w:p>
    <w:p w:rsidR="000C22CA" w:rsidRDefault="003F2F3D" w:rsidP="000C22CA">
      <w:r>
        <w:pict>
          <v:rect id="_x0000_i1059" style="width:0;height:1.5pt" o:hralign="center" o:hrstd="t" o:hr="t" fillcolor="#a0a0a0" stroked="f"/>
        </w:pict>
      </w:r>
    </w:p>
    <w:p w:rsidR="000C22CA" w:rsidRDefault="000C22CA" w:rsidP="000C22CA">
      <w:pPr>
        <w:pStyle w:val="HTMLPreformatted"/>
      </w:pPr>
      <w:r>
        <w:t xml:space="preserve">public class </w:t>
      </w:r>
      <w:r>
        <w:rPr>
          <w:b/>
          <w:bCs/>
        </w:rPr>
        <w:t>PosPiMenu</w:t>
      </w:r>
      <w:r>
        <w:t>extends java.lang.Objectimplements java.awt.event.ActionListener</w:t>
      </w:r>
    </w:p>
    <w:p w:rsidR="000C22CA" w:rsidRDefault="000C22CA" w:rsidP="000C22CA">
      <w:pPr>
        <w:pStyle w:val="NormalWeb"/>
      </w:pPr>
      <w:r>
        <w:t>Author: Angelo Romel Lopez</w:t>
      </w:r>
      <w:r>
        <w:br/>
        <w:t xml:space="preserve">Description: Handles the logic and events, constructs and initializes the components and graphical user interface of the PosPiMenu class. </w:t>
      </w:r>
    </w:p>
    <w:p w:rsidR="000C22CA" w:rsidRDefault="003F2F3D" w:rsidP="000C22CA">
      <w:r>
        <w:pict>
          <v:rect id="_x0000_i1060"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613"/>
        <w:gridCol w:w="111"/>
      </w:tblGrid>
      <w:tr w:rsidR="000C22CA" w:rsidTr="000C22CA">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0C22CA" w:rsidRDefault="000C22CA">
            <w:pPr>
              <w:rPr>
                <w:b/>
                <w:bCs/>
                <w:sz w:val="24"/>
                <w:szCs w:val="24"/>
              </w:rPr>
            </w:pPr>
            <w:r>
              <w:rPr>
                <w:b/>
                <w:bCs/>
                <w:sz w:val="36"/>
                <w:szCs w:val="36"/>
              </w:rPr>
              <w:t>Constructor Summary</w:t>
            </w:r>
            <w:r>
              <w:rPr>
                <w:b/>
                <w:bCs/>
              </w:rPr>
              <w:t xml:space="preserve"> </w:t>
            </w:r>
          </w:p>
        </w:tc>
      </w:tr>
      <w:tr w:rsidR="000C22CA" w:rsidTr="000C22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22CA" w:rsidRDefault="003F2F3D">
            <w:pPr>
              <w:rPr>
                <w:sz w:val="24"/>
                <w:szCs w:val="24"/>
              </w:rPr>
            </w:pPr>
            <w:hyperlink r:id="rId79" w:anchor="PosPiMenu(java.lang.String, java.lang.String, java.lang.String)" w:history="1">
              <w:r w:rsidR="000C22CA">
                <w:rPr>
                  <w:rStyle w:val="Hyperlink"/>
                  <w:rFonts w:ascii="Courier New" w:hAnsi="Courier New" w:cs="Courier New"/>
                  <w:b/>
                  <w:bCs/>
                </w:rPr>
                <w:t>PosPiMenu</w:t>
              </w:r>
            </w:hyperlink>
            <w:r w:rsidR="000C22CA">
              <w:rPr>
                <w:rStyle w:val="HTMLCode"/>
              </w:rPr>
              <w:t>(java.lang.String connection, java.lang.String user, java.lang.String password)</w:t>
            </w:r>
            <w:r w:rsidR="000C22CA">
              <w:br/>
              <w:t xml:space="preserve">          Constructor. </w:t>
            </w:r>
          </w:p>
        </w:tc>
        <w:tc>
          <w:tcPr>
            <w:tcW w:w="0" w:type="auto"/>
            <w:shd w:val="clear" w:color="auto" w:fill="FFFFFF"/>
            <w:vAlign w:val="center"/>
            <w:hideMark/>
          </w:tcPr>
          <w:p w:rsidR="000C22CA" w:rsidRDefault="000C22CA"/>
        </w:tc>
      </w:tr>
    </w:tbl>
    <w:p w:rsidR="000C22CA" w:rsidRDefault="000C22CA" w:rsidP="000C22CA">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721"/>
        <w:gridCol w:w="9003"/>
      </w:tblGrid>
      <w:tr w:rsidR="000C22CA" w:rsidTr="000C22CA">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0C22CA" w:rsidRDefault="000C22CA">
            <w:pPr>
              <w:rPr>
                <w:b/>
                <w:bCs/>
                <w:sz w:val="24"/>
                <w:szCs w:val="24"/>
              </w:rPr>
            </w:pPr>
            <w:r>
              <w:rPr>
                <w:b/>
                <w:bCs/>
                <w:sz w:val="36"/>
                <w:szCs w:val="36"/>
              </w:rPr>
              <w:t>Method Summary</w:t>
            </w:r>
            <w:r>
              <w:rPr>
                <w:b/>
                <w:bCs/>
              </w:rPr>
              <w:t xml:space="preserve"> </w:t>
            </w:r>
          </w:p>
        </w:tc>
      </w:tr>
      <w:tr w:rsidR="000C22CA" w:rsidTr="000C22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C22CA" w:rsidRDefault="000C22CA">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22CA" w:rsidRDefault="003F2F3D">
            <w:pPr>
              <w:rPr>
                <w:sz w:val="24"/>
                <w:szCs w:val="24"/>
              </w:rPr>
            </w:pPr>
            <w:hyperlink r:id="rId80" w:anchor="actionPerformed(java.awt.event.ActionEvent)" w:history="1">
              <w:r w:rsidR="000C22CA">
                <w:rPr>
                  <w:rStyle w:val="Hyperlink"/>
                  <w:rFonts w:ascii="Courier New" w:hAnsi="Courier New" w:cs="Courier New"/>
                  <w:b/>
                  <w:bCs/>
                </w:rPr>
                <w:t>actionPerformed</w:t>
              </w:r>
            </w:hyperlink>
            <w:r w:rsidR="000C22CA">
              <w:rPr>
                <w:rStyle w:val="HTMLCode"/>
              </w:rPr>
              <w:t>(java.awt.event.ActionEvent e)</w:t>
            </w:r>
            <w:r w:rsidR="000C22CA">
              <w:br/>
              <w:t>          Implemented ActionListener abstract methods.</w:t>
            </w:r>
            <w:r w:rsidR="000C22CA">
              <w:br/>
              <w:t xml:space="preserve">Handles the events when a button is pressed. </w:t>
            </w:r>
          </w:p>
        </w:tc>
      </w:tr>
      <w:tr w:rsidR="000C22CA" w:rsidTr="000C22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C22CA" w:rsidRDefault="000C22CA">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22CA" w:rsidRDefault="003F2F3D">
            <w:pPr>
              <w:rPr>
                <w:sz w:val="24"/>
                <w:szCs w:val="24"/>
              </w:rPr>
            </w:pPr>
            <w:hyperlink r:id="rId81" w:anchor="showGUI()" w:history="1">
              <w:r w:rsidR="000C22CA">
                <w:rPr>
                  <w:rStyle w:val="Hyperlink"/>
                  <w:rFonts w:ascii="Courier New" w:hAnsi="Courier New" w:cs="Courier New"/>
                  <w:b/>
                  <w:bCs/>
                </w:rPr>
                <w:t>showGUI</w:t>
              </w:r>
            </w:hyperlink>
            <w:r w:rsidR="000C22CA">
              <w:rPr>
                <w:rStyle w:val="HTMLCode"/>
              </w:rPr>
              <w:t>()</w:t>
            </w:r>
            <w:r w:rsidR="000C22CA">
              <w:br/>
              <w:t xml:space="preserve">          Makes the frame visible. </w:t>
            </w:r>
          </w:p>
        </w:tc>
      </w:tr>
    </w:tbl>
    <w:p w:rsidR="000C22CA" w:rsidRDefault="000C22CA" w:rsidP="000C22CA">
      <w: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0C22CA" w:rsidTr="000C22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0C22CA" w:rsidRDefault="000C22CA">
            <w:pPr>
              <w:rPr>
                <w:b/>
                <w:bCs/>
                <w:sz w:val="24"/>
                <w:szCs w:val="24"/>
              </w:rPr>
            </w:pPr>
            <w:r>
              <w:rPr>
                <w:b/>
                <w:bCs/>
              </w:rPr>
              <w:t xml:space="preserve">Methods inherited from class java.lang.Object </w:t>
            </w:r>
          </w:p>
        </w:tc>
      </w:tr>
      <w:tr w:rsidR="000C22CA" w:rsidTr="000C22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22CA" w:rsidRDefault="000C22CA">
            <w:pPr>
              <w:rPr>
                <w:sz w:val="24"/>
                <w:szCs w:val="24"/>
              </w:rPr>
            </w:pPr>
            <w:r>
              <w:rPr>
                <w:rStyle w:val="HTMLCode"/>
              </w:rPr>
              <w:t>clone, equals, finalize, getClass, hashCode, notify, notifyAll, toString, wait, wait, wait</w:t>
            </w:r>
            <w:r>
              <w:t xml:space="preserve"> </w:t>
            </w:r>
          </w:p>
        </w:tc>
      </w:tr>
    </w:tbl>
    <w:p w:rsidR="000C22CA" w:rsidRDefault="000C22CA" w:rsidP="000C22CA">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0C22CA" w:rsidTr="000C22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0C22CA" w:rsidRDefault="000C22CA">
            <w:pPr>
              <w:rPr>
                <w:b/>
                <w:bCs/>
                <w:sz w:val="24"/>
                <w:szCs w:val="24"/>
              </w:rPr>
            </w:pPr>
            <w:r>
              <w:rPr>
                <w:b/>
                <w:bCs/>
                <w:sz w:val="36"/>
                <w:szCs w:val="36"/>
              </w:rPr>
              <w:t>Constructor Detail</w:t>
            </w:r>
            <w:r>
              <w:rPr>
                <w:b/>
                <w:bCs/>
              </w:rPr>
              <w:t xml:space="preserve"> </w:t>
            </w:r>
          </w:p>
        </w:tc>
      </w:tr>
    </w:tbl>
    <w:p w:rsidR="000C22CA" w:rsidRDefault="000C22CA" w:rsidP="000C22CA">
      <w:pPr>
        <w:pStyle w:val="Heading3"/>
      </w:pPr>
      <w:bookmarkStart w:id="64" w:name="PosPiMenu(java.lang.String,_java.lang.St"/>
      <w:bookmarkEnd w:id="64"/>
      <w:r>
        <w:t xml:space="preserve">PosPiMenu </w:t>
      </w:r>
    </w:p>
    <w:p w:rsidR="000C22CA" w:rsidRDefault="000C22CA" w:rsidP="000C22CA">
      <w:pPr>
        <w:pStyle w:val="HTMLPreformatted"/>
      </w:pPr>
      <w:r>
        <w:t xml:space="preserve">public </w:t>
      </w:r>
      <w:r>
        <w:rPr>
          <w:b/>
          <w:bCs/>
        </w:rPr>
        <w:t>PosPiMenu</w:t>
      </w:r>
      <w:r>
        <w:t>(java.lang.String connection,</w:t>
      </w:r>
    </w:p>
    <w:p w:rsidR="000C22CA" w:rsidRDefault="000C22CA" w:rsidP="000C22CA">
      <w:pPr>
        <w:pStyle w:val="HTMLPreformatted"/>
      </w:pPr>
      <w:r>
        <w:t xml:space="preserve">                 java.lang.String user,</w:t>
      </w:r>
    </w:p>
    <w:p w:rsidR="000C22CA" w:rsidRDefault="000C22CA" w:rsidP="000C22CA">
      <w:pPr>
        <w:pStyle w:val="HTMLPreformatted"/>
      </w:pPr>
      <w:r>
        <w:t xml:space="preserve">                 java.lang.String password)</w:t>
      </w:r>
    </w:p>
    <w:p w:rsidR="000C22CA" w:rsidRDefault="000C22CA" w:rsidP="000C22CA">
      <w:pPr>
        <w:ind w:left="720"/>
      </w:pPr>
      <w:r>
        <w:t xml:space="preserve">Constructor. </w:t>
      </w:r>
    </w:p>
    <w:p w:rsidR="000C22CA" w:rsidRDefault="000C22CA" w:rsidP="000C22CA">
      <w:pPr>
        <w:ind w:left="720"/>
      </w:pPr>
      <w:r>
        <w:rPr>
          <w:b/>
          <w:bCs/>
        </w:rPr>
        <w:t>Parameters:</w:t>
      </w:r>
      <w:r>
        <w:t xml:space="preserve"> </w:t>
      </w:r>
    </w:p>
    <w:p w:rsidR="000C22CA" w:rsidRDefault="000C22CA" w:rsidP="000C22CA">
      <w:pPr>
        <w:ind w:left="720"/>
      </w:pPr>
      <w:r>
        <w:rPr>
          <w:rStyle w:val="HTMLCode"/>
        </w:rPr>
        <w:t>connection</w:t>
      </w:r>
      <w:r>
        <w:t xml:space="preserve"> - String </w:t>
      </w:r>
    </w:p>
    <w:p w:rsidR="000C22CA" w:rsidRDefault="000C22CA" w:rsidP="000C22CA">
      <w:pPr>
        <w:ind w:left="720"/>
      </w:pPr>
      <w:r>
        <w:rPr>
          <w:rStyle w:val="HTMLCode"/>
        </w:rPr>
        <w:t>user</w:t>
      </w:r>
      <w:r>
        <w:t xml:space="preserve"> - String </w:t>
      </w:r>
    </w:p>
    <w:p w:rsidR="000C22CA" w:rsidRDefault="000C22CA" w:rsidP="000C22CA">
      <w:pPr>
        <w:ind w:left="720"/>
      </w:pPr>
      <w:r>
        <w:rPr>
          <w:rStyle w:val="HTMLCode"/>
        </w:rPr>
        <w:t>password</w:t>
      </w:r>
      <w:r>
        <w:t xml:space="preserve"> - String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0C22CA" w:rsidTr="000C22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0C22CA" w:rsidRDefault="000C22CA">
            <w:pPr>
              <w:rPr>
                <w:b/>
                <w:bCs/>
                <w:sz w:val="24"/>
                <w:szCs w:val="24"/>
              </w:rPr>
            </w:pPr>
            <w:r>
              <w:rPr>
                <w:b/>
                <w:bCs/>
                <w:sz w:val="36"/>
                <w:szCs w:val="36"/>
              </w:rPr>
              <w:t>Method Detail</w:t>
            </w:r>
            <w:r>
              <w:rPr>
                <w:b/>
                <w:bCs/>
              </w:rPr>
              <w:t xml:space="preserve"> </w:t>
            </w:r>
          </w:p>
        </w:tc>
      </w:tr>
    </w:tbl>
    <w:p w:rsidR="000C22CA" w:rsidRDefault="000C22CA" w:rsidP="000C22CA">
      <w:pPr>
        <w:pStyle w:val="Heading3"/>
      </w:pPr>
      <w:r>
        <w:t xml:space="preserve">actionPerformed </w:t>
      </w:r>
    </w:p>
    <w:p w:rsidR="000C22CA" w:rsidRDefault="000C22CA" w:rsidP="000C22CA">
      <w:pPr>
        <w:pStyle w:val="HTMLPreformatted"/>
      </w:pPr>
      <w:r>
        <w:t xml:space="preserve">public void </w:t>
      </w:r>
      <w:r>
        <w:rPr>
          <w:b/>
          <w:bCs/>
        </w:rPr>
        <w:t>actionPerformed</w:t>
      </w:r>
      <w:r>
        <w:t>(java.awt.event.ActionEvent e)</w:t>
      </w:r>
    </w:p>
    <w:p w:rsidR="000C22CA" w:rsidRDefault="000C22CA" w:rsidP="000C22CA">
      <w:pPr>
        <w:ind w:left="720"/>
      </w:pPr>
      <w:r>
        <w:t>Implemented ActionListener abstract methods.</w:t>
      </w:r>
      <w:r>
        <w:br/>
        <w:t xml:space="preserve">Handles the events when a button is pressed. </w:t>
      </w:r>
    </w:p>
    <w:p w:rsidR="000C22CA" w:rsidRDefault="000C22CA" w:rsidP="000C22CA">
      <w:pPr>
        <w:ind w:left="720"/>
      </w:pPr>
      <w:r>
        <w:rPr>
          <w:b/>
          <w:bCs/>
        </w:rPr>
        <w:t>Specified by:</w:t>
      </w:r>
      <w:r>
        <w:t xml:space="preserve"> </w:t>
      </w:r>
    </w:p>
    <w:p w:rsidR="000C22CA" w:rsidRDefault="000C22CA" w:rsidP="000C22CA">
      <w:pPr>
        <w:ind w:left="720"/>
      </w:pPr>
      <w:r>
        <w:rPr>
          <w:rStyle w:val="HTMLCode"/>
        </w:rPr>
        <w:t>actionPerformed</w:t>
      </w:r>
      <w:r>
        <w:t xml:space="preserve"> in interface </w:t>
      </w:r>
      <w:r>
        <w:rPr>
          <w:rStyle w:val="HTMLCode"/>
        </w:rPr>
        <w:t>java.awt.event.ActionListener</w:t>
      </w:r>
      <w:r>
        <w:t xml:space="preserve"> </w:t>
      </w:r>
    </w:p>
    <w:p w:rsidR="000C22CA" w:rsidRDefault="000C22CA" w:rsidP="000C22CA">
      <w:pPr>
        <w:ind w:left="720"/>
      </w:pPr>
      <w:r>
        <w:rPr>
          <w:b/>
          <w:bCs/>
        </w:rPr>
        <w:t>Parameters:</w:t>
      </w:r>
      <w:r>
        <w:t xml:space="preserve"> </w:t>
      </w:r>
    </w:p>
    <w:p w:rsidR="000C22CA" w:rsidRDefault="000C22CA" w:rsidP="000C22CA">
      <w:pPr>
        <w:ind w:left="720"/>
      </w:pPr>
      <w:r>
        <w:rPr>
          <w:rStyle w:val="HTMLCode"/>
        </w:rPr>
        <w:t>e</w:t>
      </w:r>
      <w:r>
        <w:t xml:space="preserve"> - ActionEvent </w:t>
      </w:r>
    </w:p>
    <w:p w:rsidR="000C22CA" w:rsidRDefault="003F2F3D" w:rsidP="000C22CA">
      <w:r>
        <w:pict>
          <v:rect id="_x0000_i1061" style="width:0;height:1.5pt" o:hralign="center" o:hrstd="t" o:hr="t" fillcolor="#a0a0a0" stroked="f"/>
        </w:pict>
      </w:r>
    </w:p>
    <w:p w:rsidR="00DA5F48" w:rsidRDefault="00DA5F48" w:rsidP="000C22CA"/>
    <w:p w:rsidR="00DA5F48" w:rsidRDefault="00DA5F48" w:rsidP="000C22CA"/>
    <w:p w:rsidR="000C22CA" w:rsidRDefault="000C22CA" w:rsidP="000C22CA">
      <w:pPr>
        <w:pStyle w:val="Heading3"/>
      </w:pPr>
      <w:r>
        <w:lastRenderedPageBreak/>
        <w:t xml:space="preserve">showGUI </w:t>
      </w:r>
    </w:p>
    <w:p w:rsidR="000C22CA" w:rsidRDefault="000C22CA" w:rsidP="000C22CA">
      <w:pPr>
        <w:pStyle w:val="HTMLPreformatted"/>
      </w:pPr>
      <w:r>
        <w:t xml:space="preserve">public void </w:t>
      </w:r>
      <w:r>
        <w:rPr>
          <w:b/>
          <w:bCs/>
        </w:rPr>
        <w:t>showGUI</w:t>
      </w:r>
      <w:r>
        <w:t>()</w:t>
      </w:r>
    </w:p>
    <w:p w:rsidR="00812779" w:rsidRDefault="000C22CA" w:rsidP="00EE2F15">
      <w:pPr>
        <w:ind w:left="720"/>
        <w:rPr>
          <w:rFonts w:asciiTheme="minorHAnsi" w:eastAsia="MS Mincho" w:hAnsiTheme="minorHAnsi" w:cstheme="minorHAnsi"/>
        </w:rPr>
      </w:pPr>
      <w:proofErr w:type="gramStart"/>
      <w:r>
        <w:t>Makes the frame visible.</w:t>
      </w:r>
      <w:proofErr w:type="gramEnd"/>
      <w:r>
        <w:t xml:space="preserve"> </w:t>
      </w:r>
    </w:p>
    <w:p w:rsidR="0031210C" w:rsidRDefault="003F2F3D" w:rsidP="0031210C">
      <w:r>
        <w:pict>
          <v:rect id="_x0000_i1062" style="width:0;height:1.5pt" o:hralign="center" o:hrstd="t" o:hr="t" fillcolor="#a0a0a0" stroked="f"/>
        </w:pict>
      </w:r>
    </w:p>
    <w:p w:rsidR="00DA5F48" w:rsidRDefault="00DA5F48" w:rsidP="0031210C">
      <w:pPr>
        <w:rPr>
          <w:b/>
        </w:rPr>
      </w:pPr>
      <w:proofErr w:type="gramStart"/>
      <w:r>
        <w:rPr>
          <w:b/>
        </w:rPr>
        <w:t>actionPerformed(</w:t>
      </w:r>
      <w:proofErr w:type="gramEnd"/>
      <w:r>
        <w:rPr>
          <w:b/>
        </w:rPr>
        <w:t>ActionEvent) – Sequence Diagram</w:t>
      </w:r>
    </w:p>
    <w:p w:rsidR="00DA5F48" w:rsidRPr="00DA5F48" w:rsidRDefault="00DA5F48" w:rsidP="00DA5F48">
      <w:pPr>
        <w:jc w:val="center"/>
        <w:rPr>
          <w:b/>
        </w:rPr>
      </w:pPr>
      <w:r>
        <w:rPr>
          <w:noProof/>
          <w:lang w:val="en-GB" w:eastAsia="en-GB" w:bidi="ar-SA"/>
        </w:rPr>
        <w:drawing>
          <wp:inline distT="0" distB="0" distL="0" distR="0" wp14:anchorId="1E9D13AD" wp14:editId="0B08A97F">
            <wp:extent cx="6761871" cy="4200885"/>
            <wp:effectExtent l="4127" t="0" r="5398" b="5397"/>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5400000">
                      <a:off x="0" y="0"/>
                      <a:ext cx="6760798" cy="4200218"/>
                    </a:xfrm>
                    <a:prstGeom prst="rect">
                      <a:avLst/>
                    </a:prstGeom>
                  </pic:spPr>
                </pic:pic>
              </a:graphicData>
            </a:graphic>
          </wp:inline>
        </w:drawing>
      </w:r>
    </w:p>
    <w:p w:rsidR="00DA5F48" w:rsidRDefault="00DA5F48" w:rsidP="00DA5F48">
      <w:pPr>
        <w:rPr>
          <w:rFonts w:asciiTheme="minorHAnsi" w:eastAsia="MS Mincho" w:hAnsiTheme="minorHAnsi" w:cstheme="minorHAnsi"/>
        </w:rPr>
      </w:pPr>
      <w:r>
        <w:rPr>
          <w:rFonts w:asciiTheme="minorHAnsi" w:eastAsia="MS Mincho" w:hAnsiTheme="minorHAnsi" w:cstheme="minorHAnsi"/>
        </w:rPr>
        <w:t>Diagram created with Visual Paradigm (</w:t>
      </w:r>
      <w:hyperlink r:id="rId83" w:history="1">
        <w:r w:rsidR="00EE2F15" w:rsidRPr="008D39CD">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EE2F15" w:rsidRPr="00EE2F15" w:rsidRDefault="00EE2F15" w:rsidP="00DA5F48">
      <w:pPr>
        <w:rPr>
          <w:rFonts w:asciiTheme="minorHAnsi" w:hAnsiTheme="minorHAnsi"/>
          <w:sz w:val="16"/>
          <w:szCs w:val="16"/>
        </w:rPr>
      </w:pPr>
      <w:r w:rsidRPr="00EE2F15">
        <w:rPr>
          <w:rFonts w:asciiTheme="minorHAnsi" w:hAnsiTheme="minorHAnsi"/>
          <w:sz w:val="16"/>
          <w:szCs w:val="16"/>
        </w:rPr>
        <w:t xml:space="preserve">Visual Paradigm International, nd. </w:t>
      </w:r>
      <w:proofErr w:type="gramStart"/>
      <w:r w:rsidRPr="00EE2F15">
        <w:rPr>
          <w:rFonts w:asciiTheme="minorHAnsi" w:hAnsiTheme="minorHAnsi"/>
          <w:sz w:val="16"/>
          <w:szCs w:val="16"/>
        </w:rPr>
        <w:t>Visual Paradigm.</w:t>
      </w:r>
      <w:proofErr w:type="gramEnd"/>
      <w:r w:rsidRPr="00EE2F15">
        <w:rPr>
          <w:rFonts w:asciiTheme="minorHAnsi" w:hAnsiTheme="minorHAnsi"/>
          <w:sz w:val="16"/>
          <w:szCs w:val="16"/>
        </w:rPr>
        <w:t xml:space="preserve"> </w:t>
      </w:r>
      <w:r w:rsidR="005A0C04">
        <w:rPr>
          <w:rFonts w:asciiTheme="minorHAnsi" w:hAnsiTheme="minorHAnsi"/>
          <w:sz w:val="16"/>
          <w:szCs w:val="16"/>
        </w:rPr>
        <w:t>[</w:t>
      </w:r>
      <w:proofErr w:type="gramStart"/>
      <w:r w:rsidRPr="00EE2F15">
        <w:rPr>
          <w:rFonts w:asciiTheme="minorHAnsi" w:hAnsiTheme="minorHAnsi"/>
          <w:sz w:val="16"/>
          <w:szCs w:val="16"/>
        </w:rPr>
        <w:t>computer</w:t>
      </w:r>
      <w:proofErr w:type="gramEnd"/>
      <w:r w:rsidRPr="00EE2F15">
        <w:rPr>
          <w:rFonts w:asciiTheme="minorHAnsi" w:hAnsiTheme="minorHAnsi"/>
          <w:sz w:val="16"/>
          <w:szCs w:val="16"/>
        </w:rPr>
        <w:t xml:space="preserve"> program</w:t>
      </w:r>
      <w:r w:rsidR="00FE6C83">
        <w:rPr>
          <w:rFonts w:asciiTheme="minorHAnsi" w:hAnsiTheme="minorHAnsi"/>
          <w:sz w:val="16"/>
          <w:szCs w:val="16"/>
        </w:rPr>
        <w:t>]</w:t>
      </w:r>
      <w:r w:rsidRPr="00EE2F15">
        <w:rPr>
          <w:rFonts w:asciiTheme="minorHAnsi" w:hAnsiTheme="minorHAnsi"/>
          <w:sz w:val="16"/>
          <w:szCs w:val="16"/>
        </w:rPr>
        <w:t xml:space="preserve">. </w:t>
      </w:r>
      <w:proofErr w:type="gramStart"/>
      <w:r w:rsidRPr="00EE2F15">
        <w:rPr>
          <w:rFonts w:asciiTheme="minorHAnsi" w:hAnsiTheme="minorHAnsi"/>
          <w:sz w:val="16"/>
          <w:szCs w:val="16"/>
        </w:rPr>
        <w:t>Visual Paradigm International.</w:t>
      </w:r>
      <w:proofErr w:type="gramEnd"/>
      <w:r w:rsidRPr="00EE2F15">
        <w:rPr>
          <w:rFonts w:asciiTheme="minorHAnsi" w:hAnsiTheme="minorHAnsi"/>
          <w:sz w:val="16"/>
          <w:szCs w:val="16"/>
        </w:rPr>
        <w:t xml:space="preserve"> </w:t>
      </w:r>
      <w:proofErr w:type="gramStart"/>
      <w:r w:rsidRPr="00EE2F15">
        <w:rPr>
          <w:rFonts w:asciiTheme="minorHAnsi" w:hAnsiTheme="minorHAnsi"/>
          <w:sz w:val="16"/>
          <w:szCs w:val="16"/>
        </w:rPr>
        <w:t>[Accessed April 29, 2015].</w:t>
      </w:r>
      <w:proofErr w:type="gramEnd"/>
    </w:p>
    <w:p w:rsidR="00DA5F48" w:rsidRDefault="00DA5F48" w:rsidP="0031210C">
      <w:pPr>
        <w:rPr>
          <w:b/>
        </w:rPr>
      </w:pPr>
      <w:proofErr w:type="gramStart"/>
      <w:r>
        <w:rPr>
          <w:b/>
        </w:rPr>
        <w:lastRenderedPageBreak/>
        <w:t>actionPerformed(</w:t>
      </w:r>
      <w:proofErr w:type="gramEnd"/>
      <w:r>
        <w:rPr>
          <w:b/>
        </w:rPr>
        <w:t>ActionEvent) – Flowchart</w:t>
      </w:r>
    </w:p>
    <w:p w:rsidR="00DA5F48" w:rsidRPr="00DA5F48" w:rsidRDefault="00DA5F48" w:rsidP="0031210C"/>
    <w:p w:rsidR="00DA5F48" w:rsidRDefault="0009605E" w:rsidP="0031210C">
      <w:r>
        <w:rPr>
          <w:noProof/>
          <w:lang w:val="en-GB" w:eastAsia="en-GB" w:bidi="ar-SA"/>
        </w:rPr>
        <w:drawing>
          <wp:inline distT="0" distB="0" distL="0" distR="0" wp14:anchorId="665B11D9" wp14:editId="4EC8B22F">
            <wp:extent cx="5610225" cy="42386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10225" cy="4238625"/>
                    </a:xfrm>
                    <a:prstGeom prst="rect">
                      <a:avLst/>
                    </a:prstGeom>
                  </pic:spPr>
                </pic:pic>
              </a:graphicData>
            </a:graphic>
          </wp:inline>
        </w:drawing>
      </w:r>
    </w:p>
    <w:p w:rsidR="003A03B3" w:rsidRDefault="003B438A" w:rsidP="003A03B3">
      <w:r>
        <w:rPr>
          <w:rFonts w:asciiTheme="minorHAnsi" w:eastAsia="MS Mincho" w:hAnsiTheme="minorHAnsi" w:cstheme="minorHAnsi"/>
        </w:rPr>
        <w:t>Auto-generated d</w:t>
      </w:r>
      <w:r w:rsidR="003A03B3">
        <w:rPr>
          <w:rFonts w:asciiTheme="minorHAnsi" w:eastAsia="MS Mincho" w:hAnsiTheme="minorHAnsi" w:cstheme="minorHAnsi"/>
        </w:rPr>
        <w:t>iagram created with Code Rocket Flowchart Editor (</w:t>
      </w:r>
      <w:r w:rsidR="003A03B3" w:rsidRPr="00004F6B">
        <w:rPr>
          <w:rFonts w:asciiTheme="minorHAnsi" w:eastAsia="MS Mincho" w:hAnsiTheme="minorHAnsi" w:cstheme="minorHAnsi"/>
        </w:rPr>
        <w:t>http://www.rapidqualitysystems.com/</w:t>
      </w:r>
      <w:r w:rsidR="003A03B3">
        <w:rPr>
          <w:rFonts w:asciiTheme="minorHAnsi" w:eastAsia="MS Mincho" w:hAnsiTheme="minorHAnsi" w:cstheme="minorHAnsi"/>
        </w:rPr>
        <w:t>)</w:t>
      </w:r>
    </w:p>
    <w:p w:rsidR="003A03B3" w:rsidRPr="00545B50" w:rsidRDefault="00545B50" w:rsidP="0031210C">
      <w:pPr>
        <w:rPr>
          <w:rFonts w:asciiTheme="minorHAnsi" w:hAnsiTheme="minorHAnsi"/>
          <w:sz w:val="16"/>
          <w:szCs w:val="16"/>
        </w:rPr>
      </w:pPr>
      <w:r w:rsidRPr="00545B50">
        <w:rPr>
          <w:rFonts w:asciiTheme="minorHAnsi" w:hAnsiTheme="minorHAnsi"/>
          <w:sz w:val="16"/>
          <w:szCs w:val="16"/>
        </w:rPr>
        <w:t xml:space="preserve">Rapid Quality Systems, nd. </w:t>
      </w:r>
      <w:proofErr w:type="gramStart"/>
      <w:r w:rsidRPr="00545B50">
        <w:rPr>
          <w:rFonts w:asciiTheme="minorHAnsi" w:hAnsiTheme="minorHAnsi"/>
          <w:sz w:val="16"/>
          <w:szCs w:val="16"/>
        </w:rPr>
        <w:t xml:space="preserve">Code Rocket for Eclipse, </w:t>
      </w:r>
      <w:r w:rsidR="005A0C04">
        <w:rPr>
          <w:rFonts w:asciiTheme="minorHAnsi" w:hAnsiTheme="minorHAnsi"/>
          <w:sz w:val="16"/>
          <w:szCs w:val="16"/>
        </w:rPr>
        <w:t>[</w:t>
      </w:r>
      <w:r w:rsidRPr="00545B50">
        <w:rPr>
          <w:rFonts w:asciiTheme="minorHAnsi" w:hAnsiTheme="minorHAnsi"/>
          <w:sz w:val="16"/>
          <w:szCs w:val="16"/>
        </w:rPr>
        <w:t>computer program</w:t>
      </w:r>
      <w:r w:rsidR="005A0C04">
        <w:rPr>
          <w:rFonts w:asciiTheme="minorHAnsi" w:hAnsiTheme="minorHAnsi"/>
          <w:sz w:val="16"/>
          <w:szCs w:val="16"/>
        </w:rPr>
        <w:t>]</w:t>
      </w:r>
      <w:r w:rsidRPr="00545B50">
        <w:rPr>
          <w:rFonts w:asciiTheme="minorHAnsi" w:hAnsiTheme="minorHAnsi"/>
          <w:sz w:val="16"/>
          <w:szCs w:val="16"/>
        </w:rPr>
        <w:t>.</w:t>
      </w:r>
      <w:proofErr w:type="gramEnd"/>
      <w:r w:rsidRPr="00545B50">
        <w:rPr>
          <w:rFonts w:asciiTheme="minorHAnsi" w:hAnsiTheme="minorHAnsi"/>
          <w:sz w:val="16"/>
          <w:szCs w:val="16"/>
        </w:rPr>
        <w:t xml:space="preserve"> </w:t>
      </w:r>
      <w:proofErr w:type="gramStart"/>
      <w:r w:rsidRPr="00545B50">
        <w:rPr>
          <w:rFonts w:asciiTheme="minorHAnsi" w:hAnsiTheme="minorHAnsi"/>
          <w:sz w:val="16"/>
          <w:szCs w:val="16"/>
        </w:rPr>
        <w:t>Rapid Quality Systems.</w:t>
      </w:r>
      <w:proofErr w:type="gramEnd"/>
      <w:r w:rsidRPr="00545B50">
        <w:rPr>
          <w:rFonts w:asciiTheme="minorHAnsi" w:hAnsiTheme="minorHAnsi"/>
          <w:sz w:val="16"/>
          <w:szCs w:val="16"/>
        </w:rPr>
        <w:t xml:space="preserve"> [Accessed April 29, 2015]</w:t>
      </w:r>
    </w:p>
    <w:p w:rsidR="003A03B3" w:rsidRDefault="003A03B3" w:rsidP="0031210C">
      <w:pPr>
        <w:rPr>
          <w:b/>
        </w:rPr>
      </w:pPr>
    </w:p>
    <w:p w:rsidR="00DA5F48" w:rsidRDefault="00F61DDA" w:rsidP="0031210C">
      <w:r>
        <w:rPr>
          <w:b/>
        </w:rPr>
        <w:t>Screenshot:</w:t>
      </w:r>
    </w:p>
    <w:p w:rsidR="00F61DDA" w:rsidRDefault="00F61DDA" w:rsidP="0031210C"/>
    <w:p w:rsidR="00F61DDA" w:rsidRPr="00F61DDA" w:rsidRDefault="00F61DDA" w:rsidP="00F61DDA">
      <w:pPr>
        <w:jc w:val="center"/>
      </w:pPr>
      <w:r>
        <w:rPr>
          <w:noProof/>
          <w:lang w:val="en-GB" w:eastAsia="en-GB" w:bidi="ar-SA"/>
        </w:rPr>
        <w:drawing>
          <wp:inline distT="0" distB="0" distL="0" distR="0" wp14:anchorId="046894B0" wp14:editId="3B1CCEB9">
            <wp:extent cx="2981325" cy="19621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81325" cy="1962150"/>
                    </a:xfrm>
                    <a:prstGeom prst="rect">
                      <a:avLst/>
                    </a:prstGeom>
                  </pic:spPr>
                </pic:pic>
              </a:graphicData>
            </a:graphic>
          </wp:inline>
        </w:drawing>
      </w:r>
    </w:p>
    <w:p w:rsidR="00DA5F48" w:rsidRDefault="00DA5F48" w:rsidP="0031210C"/>
    <w:p w:rsidR="00DA5F48" w:rsidRPr="00E738D2" w:rsidRDefault="00E738D2" w:rsidP="0031210C">
      <w:pPr>
        <w:rPr>
          <w:b/>
          <w:sz w:val="32"/>
          <w:szCs w:val="32"/>
        </w:rPr>
      </w:pPr>
      <w:r>
        <w:rPr>
          <w:b/>
          <w:sz w:val="32"/>
          <w:szCs w:val="32"/>
        </w:rPr>
        <w:lastRenderedPageBreak/>
        <w:t>PosPiMenu class code listing:</w:t>
      </w:r>
    </w:p>
    <w:p w:rsidR="00EF29EF" w:rsidRDefault="00EF29EF" w:rsidP="00EF29EF">
      <w:r>
        <w:t>package pospi;</w:t>
      </w:r>
    </w:p>
    <w:p w:rsidR="00EF29EF" w:rsidRDefault="00EF29EF" w:rsidP="00EF29EF">
      <w:r>
        <w:t>import javax.swing.JFrame;</w:t>
      </w:r>
    </w:p>
    <w:p w:rsidR="00EF29EF" w:rsidRDefault="00EF29EF" w:rsidP="00EF29EF">
      <w:r>
        <w:t>import javax.swing.GroupLayout;</w:t>
      </w:r>
    </w:p>
    <w:p w:rsidR="00EF29EF" w:rsidRDefault="00EF29EF" w:rsidP="00EF29EF">
      <w:r>
        <w:t>import javax.swing.GroupLayout.Alignment;</w:t>
      </w:r>
    </w:p>
    <w:p w:rsidR="00EF29EF" w:rsidRDefault="00EF29EF" w:rsidP="00EF29EF">
      <w:r>
        <w:t>import javax.swing.JPanel;</w:t>
      </w:r>
    </w:p>
    <w:p w:rsidR="00EF29EF" w:rsidRDefault="00EF29EF" w:rsidP="00EF29EF">
      <w:r>
        <w:t>import javax.swing.JButton;</w:t>
      </w:r>
    </w:p>
    <w:p w:rsidR="00EF29EF" w:rsidRDefault="00EF29EF" w:rsidP="00EF29EF">
      <w:r>
        <w:t>import javax.swing.JTextArea;</w:t>
      </w:r>
    </w:p>
    <w:p w:rsidR="00EF29EF" w:rsidRDefault="00EF29EF" w:rsidP="00EF29EF">
      <w:r>
        <w:t>import java.awt.BorderLayout;</w:t>
      </w:r>
    </w:p>
    <w:p w:rsidR="00EF29EF" w:rsidRDefault="00EF29EF" w:rsidP="00EF29EF">
      <w:r>
        <w:t>import java.awt.Font;</w:t>
      </w:r>
    </w:p>
    <w:p w:rsidR="00EF29EF" w:rsidRDefault="00EF29EF" w:rsidP="00EF29EF">
      <w:r>
        <w:t>import javax.swing.LayoutStyle.ComponentPlacement;</w:t>
      </w:r>
    </w:p>
    <w:p w:rsidR="00EF29EF" w:rsidRDefault="00EF29EF" w:rsidP="00EF29EF">
      <w:r>
        <w:t>import javax.swing.UIManager;</w:t>
      </w:r>
    </w:p>
    <w:p w:rsidR="00EF29EF" w:rsidRDefault="00EF29EF" w:rsidP="00EF29EF">
      <w:r>
        <w:t>import java.awt.Color;</w:t>
      </w:r>
    </w:p>
    <w:p w:rsidR="00EF29EF" w:rsidRDefault="00EF29EF" w:rsidP="00EF29EF">
      <w:r>
        <w:t>import java.awt.event.ActionEvent;</w:t>
      </w:r>
    </w:p>
    <w:p w:rsidR="00EF29EF" w:rsidRDefault="00EF29EF" w:rsidP="00EF29EF">
      <w:r>
        <w:t>import java.awt.event.ActionListener;</w:t>
      </w:r>
    </w:p>
    <w:p w:rsidR="00EF29EF" w:rsidRDefault="00EF29EF" w:rsidP="00EF29EF">
      <w:r>
        <w:t>/**</w:t>
      </w:r>
    </w:p>
    <w:p w:rsidR="00EF29EF" w:rsidRDefault="00EF29EF" w:rsidP="00EF29EF">
      <w:r>
        <w:t xml:space="preserve"> * Author: Angelo Romel Lopez</w:t>
      </w:r>
    </w:p>
    <w:p w:rsidR="00EF29EF" w:rsidRDefault="00EF29EF" w:rsidP="00EF29EF">
      <w:r>
        <w:t xml:space="preserve"> * &lt;br&gt;Description: Handles the logic and events, constructs and initializes the components and graphical user interface</w:t>
      </w:r>
    </w:p>
    <w:p w:rsidR="00EF29EF" w:rsidRDefault="00EF29EF" w:rsidP="00EF29EF">
      <w:r>
        <w:t xml:space="preserve"> * of the PosPiMenu class.</w:t>
      </w:r>
    </w:p>
    <w:p w:rsidR="00EF29EF" w:rsidRDefault="00EF29EF" w:rsidP="00EF29EF">
      <w:r>
        <w:t xml:space="preserve"> * */</w:t>
      </w:r>
    </w:p>
    <w:p w:rsidR="00EF29EF" w:rsidRDefault="00EF29EF" w:rsidP="00EF29EF"/>
    <w:p w:rsidR="00EF29EF" w:rsidRDefault="00EF29EF" w:rsidP="00EF29EF">
      <w:r>
        <w:t>public class PosPiMenu implements ActionListener{</w:t>
      </w:r>
    </w:p>
    <w:p w:rsidR="00EF29EF" w:rsidRDefault="00EF29EF" w:rsidP="00EF29EF">
      <w:r>
        <w:tab/>
        <w:t>private String dataConnection;</w:t>
      </w:r>
    </w:p>
    <w:p w:rsidR="00EF29EF" w:rsidRDefault="00EF29EF" w:rsidP="00EF29EF">
      <w:r>
        <w:tab/>
        <w:t>private String dataUser;</w:t>
      </w:r>
    </w:p>
    <w:p w:rsidR="00EF29EF" w:rsidRDefault="00EF29EF" w:rsidP="00EF29EF">
      <w:r>
        <w:tab/>
        <w:t>private String dataPassword;</w:t>
      </w:r>
    </w:p>
    <w:p w:rsidR="00EF29EF" w:rsidRDefault="00EF29EF" w:rsidP="00EF29EF">
      <w:r>
        <w:tab/>
        <w:t>private JFrame mainFrame;</w:t>
      </w:r>
    </w:p>
    <w:p w:rsidR="00EF29EF" w:rsidRDefault="00EF29EF" w:rsidP="00EF29EF">
      <w:r>
        <w:tab/>
        <w:t>private JButton sellButton;</w:t>
      </w:r>
    </w:p>
    <w:p w:rsidR="00EF29EF" w:rsidRDefault="00EF29EF" w:rsidP="00EF29EF">
      <w:r>
        <w:tab/>
        <w:t>private JButton updateButton;</w:t>
      </w:r>
    </w:p>
    <w:p w:rsidR="00EF29EF" w:rsidRDefault="00EF29EF" w:rsidP="00EF29EF"/>
    <w:p w:rsidR="00EF29EF" w:rsidRDefault="00EF29EF" w:rsidP="00EF29EF">
      <w:r>
        <w:lastRenderedPageBreak/>
        <w:tab/>
        <w:t>/**</w:t>
      </w:r>
    </w:p>
    <w:p w:rsidR="00EF29EF" w:rsidRDefault="00EF29EF" w:rsidP="00EF29EF">
      <w:r>
        <w:tab/>
        <w:t xml:space="preserve"> * Constructor.</w:t>
      </w:r>
    </w:p>
    <w:p w:rsidR="00EF29EF" w:rsidRDefault="00EF29EF" w:rsidP="00EF29EF">
      <w:r>
        <w:tab/>
        <w:t xml:space="preserve"> * @param connection String</w:t>
      </w:r>
    </w:p>
    <w:p w:rsidR="00EF29EF" w:rsidRDefault="00EF29EF" w:rsidP="00EF29EF">
      <w:r>
        <w:tab/>
        <w:t xml:space="preserve"> * @param user String</w:t>
      </w:r>
    </w:p>
    <w:p w:rsidR="00EF29EF" w:rsidRDefault="00EF29EF" w:rsidP="00EF29EF">
      <w:r>
        <w:tab/>
        <w:t xml:space="preserve"> * @param password String</w:t>
      </w:r>
    </w:p>
    <w:p w:rsidR="00EF29EF" w:rsidRDefault="00EF29EF" w:rsidP="00EF29EF">
      <w:r>
        <w:tab/>
        <w:t xml:space="preserve"> */</w:t>
      </w:r>
    </w:p>
    <w:p w:rsidR="00EF29EF" w:rsidRDefault="00EF29EF" w:rsidP="00EF29EF">
      <w:r>
        <w:tab/>
        <w:t>public PosPiMenu(String connection, String user, String password) {</w:t>
      </w:r>
    </w:p>
    <w:p w:rsidR="00EF29EF" w:rsidRDefault="00EF29EF" w:rsidP="00EF29EF">
      <w:r>
        <w:tab/>
      </w:r>
      <w:r>
        <w:tab/>
        <w:t>this.dataConnection = connection;</w:t>
      </w:r>
    </w:p>
    <w:p w:rsidR="00EF29EF" w:rsidRDefault="00EF29EF" w:rsidP="00EF29EF">
      <w:r>
        <w:tab/>
      </w:r>
      <w:r>
        <w:tab/>
        <w:t>this.dataUser = user;</w:t>
      </w:r>
    </w:p>
    <w:p w:rsidR="00EF29EF" w:rsidRDefault="00EF29EF" w:rsidP="00EF29EF">
      <w:r>
        <w:tab/>
      </w:r>
      <w:r>
        <w:tab/>
        <w:t>this.dataPassword = password;</w:t>
      </w:r>
    </w:p>
    <w:p w:rsidR="00EF29EF" w:rsidRDefault="00EF29EF" w:rsidP="00EF29EF">
      <w:r>
        <w:tab/>
      </w:r>
      <w:r>
        <w:tab/>
        <w:t>initialize();</w:t>
      </w:r>
    </w:p>
    <w:p w:rsidR="00EF29EF" w:rsidRDefault="00EF29EF" w:rsidP="00EF29EF">
      <w:r>
        <w:tab/>
        <w:t>}</w:t>
      </w:r>
    </w:p>
    <w:p w:rsidR="00EF29EF" w:rsidRDefault="00EF29EF" w:rsidP="00EF29EF"/>
    <w:p w:rsidR="00EF29EF" w:rsidRDefault="00EF29EF" w:rsidP="00EF29EF">
      <w:r>
        <w:tab/>
        <w:t>/**</w:t>
      </w:r>
    </w:p>
    <w:p w:rsidR="00EF29EF" w:rsidRDefault="00EF29EF" w:rsidP="00EF29EF">
      <w:r>
        <w:tab/>
        <w:t xml:space="preserve"> * Initialize the components and gui of the frame.</w:t>
      </w:r>
    </w:p>
    <w:p w:rsidR="00EF29EF" w:rsidRDefault="00EF29EF" w:rsidP="00EF29EF">
      <w:r>
        <w:tab/>
        <w:t xml:space="preserve"> */</w:t>
      </w:r>
    </w:p>
    <w:p w:rsidR="00EF29EF" w:rsidRDefault="00EF29EF" w:rsidP="00EF29EF">
      <w:r>
        <w:tab/>
        <w:t>private void initialize() {</w:t>
      </w:r>
    </w:p>
    <w:p w:rsidR="00EF29EF" w:rsidRDefault="00EF29EF" w:rsidP="00EF29EF">
      <w:r>
        <w:tab/>
      </w:r>
      <w:r>
        <w:tab/>
        <w:t>mainFrame = new JFrame();</w:t>
      </w:r>
    </w:p>
    <w:p w:rsidR="00EF29EF" w:rsidRDefault="00EF29EF" w:rsidP="00EF29EF">
      <w:r>
        <w:tab/>
      </w:r>
      <w:r>
        <w:tab/>
        <w:t>mainFrame.getContentPane().setBackground(UIManager.getColor("Button.background"));</w:t>
      </w:r>
    </w:p>
    <w:p w:rsidR="00EF29EF" w:rsidRDefault="00EF29EF" w:rsidP="00EF29EF">
      <w:r>
        <w:tab/>
      </w:r>
      <w:r>
        <w:tab/>
        <w:t>mainFrame.setBounds(100, 100, 282, 204);</w:t>
      </w:r>
    </w:p>
    <w:p w:rsidR="00EF29EF" w:rsidRDefault="00EF29EF" w:rsidP="00EF29EF">
      <w:r>
        <w:tab/>
      </w:r>
      <w:r>
        <w:tab/>
        <w:t>mainFrame.setDefaultCloseOperation(JFrame.EXIT_ON_CLOSE);</w:t>
      </w:r>
    </w:p>
    <w:p w:rsidR="00EF29EF" w:rsidRDefault="00EF29EF" w:rsidP="00EF29EF">
      <w:r>
        <w:tab/>
      </w:r>
      <w:r>
        <w:tab/>
      </w:r>
    </w:p>
    <w:p w:rsidR="00EF29EF" w:rsidRDefault="00EF29EF" w:rsidP="00EF29EF">
      <w:r>
        <w:tab/>
      </w:r>
      <w:r>
        <w:tab/>
        <w:t>JPanel panel = new JPanel();</w:t>
      </w:r>
    </w:p>
    <w:p w:rsidR="00EF29EF" w:rsidRDefault="00EF29EF" w:rsidP="00EF29EF">
      <w:r>
        <w:tab/>
      </w:r>
      <w:r>
        <w:tab/>
      </w:r>
    </w:p>
    <w:p w:rsidR="00EF29EF" w:rsidRDefault="00EF29EF" w:rsidP="00EF29EF">
      <w:r>
        <w:tab/>
      </w:r>
      <w:r>
        <w:tab/>
        <w:t>JPanel panel_1 = new JPanel();</w:t>
      </w:r>
    </w:p>
    <w:p w:rsidR="00EF29EF" w:rsidRDefault="00EF29EF" w:rsidP="00EF29EF">
      <w:r>
        <w:tab/>
      </w:r>
      <w:r>
        <w:tab/>
      </w:r>
    </w:p>
    <w:p w:rsidR="00EF29EF" w:rsidRDefault="00EF29EF" w:rsidP="00EF29EF">
      <w:r>
        <w:tab/>
      </w:r>
      <w:r>
        <w:tab/>
        <w:t>JPanel panel_2 = new JPanel();</w:t>
      </w:r>
    </w:p>
    <w:p w:rsidR="00EF29EF" w:rsidRDefault="00EF29EF" w:rsidP="00EF29EF">
      <w:r>
        <w:tab/>
      </w:r>
      <w:r>
        <w:tab/>
        <w:t>GroupLayout groupLayout = new GroupLayout(mainFrame.getContentPane());</w:t>
      </w:r>
    </w:p>
    <w:p w:rsidR="00EF29EF" w:rsidRDefault="00EF29EF" w:rsidP="00EF29EF">
      <w:r>
        <w:tab/>
      </w:r>
      <w:r>
        <w:tab/>
        <w:t>groupLayout.setHorizontalGroup(</w:t>
      </w:r>
    </w:p>
    <w:p w:rsidR="00EF29EF" w:rsidRDefault="00EF29EF" w:rsidP="00EF29EF">
      <w:r>
        <w:tab/>
      </w:r>
      <w:r>
        <w:tab/>
      </w:r>
      <w:r>
        <w:tab/>
        <w:t>groupLayout.createParallelGroup(Alignment.TRAILING)</w:t>
      </w:r>
    </w:p>
    <w:p w:rsidR="00EF29EF" w:rsidRDefault="00EF29EF" w:rsidP="00EF29EF">
      <w:r>
        <w:lastRenderedPageBreak/>
        <w:tab/>
      </w:r>
      <w:r>
        <w:tab/>
      </w:r>
      <w:r>
        <w:tab/>
      </w:r>
      <w:r>
        <w:tab/>
        <w:t>.addGroup(groupLayout.createSequentialGroup()</w:t>
      </w:r>
    </w:p>
    <w:p w:rsidR="00EF29EF" w:rsidRDefault="00EF29EF" w:rsidP="00EF29EF">
      <w:r>
        <w:tab/>
      </w:r>
      <w:r>
        <w:tab/>
      </w:r>
      <w:r>
        <w:tab/>
      </w:r>
      <w:r>
        <w:tab/>
      </w:r>
      <w:r>
        <w:tab/>
        <w:t>.addContainerGap()</w:t>
      </w:r>
    </w:p>
    <w:p w:rsidR="00EF29EF" w:rsidRDefault="00EF29EF" w:rsidP="00EF29EF">
      <w:r>
        <w:tab/>
      </w:r>
      <w:r>
        <w:tab/>
      </w:r>
      <w:r>
        <w:tab/>
      </w:r>
      <w:r>
        <w:tab/>
      </w:r>
      <w:r>
        <w:tab/>
        <w:t>.addGroup(groupLayout.createParallelGroup(Alignment.TRAILING)</w:t>
      </w:r>
    </w:p>
    <w:p w:rsidR="00EF29EF" w:rsidRDefault="00EF29EF" w:rsidP="00EF29EF">
      <w:r>
        <w:tab/>
      </w:r>
      <w:r>
        <w:tab/>
      </w:r>
      <w:r>
        <w:tab/>
      </w:r>
      <w:r>
        <w:tab/>
      </w:r>
      <w:r>
        <w:tab/>
      </w:r>
      <w:r>
        <w:tab/>
        <w:t>.addComponent(panel_2, Alignment.LEADING, GroupLayout.DEFAULT_SIZE, 246, Short.MAX_VALUE)</w:t>
      </w:r>
    </w:p>
    <w:p w:rsidR="00EF29EF" w:rsidRDefault="00EF29EF" w:rsidP="00EF29EF">
      <w:r>
        <w:tab/>
      </w:r>
      <w:r>
        <w:tab/>
      </w:r>
      <w:r>
        <w:tab/>
      </w:r>
      <w:r>
        <w:tab/>
      </w:r>
      <w:r>
        <w:tab/>
      </w:r>
      <w:r>
        <w:tab/>
        <w:t>.addGroup(groupLayout.createSequentialGroup()</w:t>
      </w:r>
    </w:p>
    <w:p w:rsidR="00EF29EF" w:rsidRDefault="00EF29EF" w:rsidP="00EF29EF">
      <w:r>
        <w:tab/>
      </w:r>
      <w:r>
        <w:tab/>
      </w:r>
      <w:r>
        <w:tab/>
      </w:r>
      <w:r>
        <w:tab/>
      </w:r>
      <w:r>
        <w:tab/>
      </w:r>
      <w:r>
        <w:tab/>
      </w:r>
      <w:r>
        <w:tab/>
        <w:t>.addComponent(panel, GroupLayout.DEFAULT_SIZE, 110, Short.MAX_VALUE)</w:t>
      </w:r>
    </w:p>
    <w:p w:rsidR="00EF29EF" w:rsidRDefault="00EF29EF" w:rsidP="00EF29EF">
      <w:r>
        <w:tab/>
      </w:r>
      <w:r>
        <w:tab/>
      </w:r>
      <w:r>
        <w:tab/>
      </w:r>
      <w:r>
        <w:tab/>
      </w:r>
      <w:r>
        <w:tab/>
      </w:r>
      <w:r>
        <w:tab/>
      </w:r>
      <w:r>
        <w:tab/>
        <w:t>.addGap(18)</w:t>
      </w:r>
    </w:p>
    <w:p w:rsidR="00EF29EF" w:rsidRDefault="00EF29EF" w:rsidP="00EF29EF">
      <w:r>
        <w:tab/>
      </w:r>
      <w:r>
        <w:tab/>
      </w:r>
      <w:r>
        <w:tab/>
      </w:r>
      <w:r>
        <w:tab/>
      </w:r>
      <w:r>
        <w:tab/>
      </w:r>
      <w:r>
        <w:tab/>
      </w:r>
      <w:r>
        <w:tab/>
        <w:t>.addComponent(panel_1, GroupLayout.DEFAULT_SIZE, 118, Short.MAX_VALUE)))</w:t>
      </w:r>
    </w:p>
    <w:p w:rsidR="00EF29EF" w:rsidRDefault="00EF29EF" w:rsidP="00EF29EF">
      <w:r>
        <w:tab/>
      </w:r>
      <w:r>
        <w:tab/>
      </w:r>
      <w:r>
        <w:tab/>
      </w:r>
      <w:r>
        <w:tab/>
      </w:r>
      <w:r>
        <w:tab/>
        <w:t>.addContainerGap())</w:t>
      </w:r>
    </w:p>
    <w:p w:rsidR="00EF29EF" w:rsidRDefault="00EF29EF" w:rsidP="00EF29EF">
      <w:r>
        <w:tab/>
      </w:r>
      <w:r>
        <w:tab/>
        <w:t>);</w:t>
      </w:r>
    </w:p>
    <w:p w:rsidR="00EF29EF" w:rsidRDefault="00EF29EF" w:rsidP="00EF29EF">
      <w:r>
        <w:tab/>
      </w:r>
      <w:r>
        <w:tab/>
        <w:t>groupLayout.setVerticalGroup(</w:t>
      </w:r>
    </w:p>
    <w:p w:rsidR="00EF29EF" w:rsidRDefault="00EF29EF" w:rsidP="00EF29EF">
      <w:r>
        <w:tab/>
      </w:r>
      <w:r>
        <w:tab/>
      </w:r>
      <w:r>
        <w:tab/>
        <w:t>groupLayout.createParallelGroup(Alignment.TRAILING)</w:t>
      </w:r>
    </w:p>
    <w:p w:rsidR="00EF29EF" w:rsidRDefault="00EF29EF" w:rsidP="00EF29EF">
      <w:r>
        <w:tab/>
      </w:r>
      <w:r>
        <w:tab/>
      </w:r>
      <w:r>
        <w:tab/>
      </w:r>
      <w:r>
        <w:tab/>
        <w:t>.addGroup(groupLayout.createSequentialGroup()</w:t>
      </w:r>
    </w:p>
    <w:p w:rsidR="00EF29EF" w:rsidRDefault="00EF29EF" w:rsidP="00EF29EF">
      <w:r>
        <w:tab/>
      </w:r>
      <w:r>
        <w:tab/>
      </w:r>
      <w:r>
        <w:tab/>
      </w:r>
      <w:r>
        <w:tab/>
      </w:r>
      <w:r>
        <w:tab/>
        <w:t>.addComponent(panel_2, GroupLayout.PREFERRED_SIZE, 58, GroupLayout.PREFERRED_SIZE)</w:t>
      </w:r>
    </w:p>
    <w:p w:rsidR="00EF29EF" w:rsidRDefault="00EF29EF" w:rsidP="00EF29EF">
      <w:r>
        <w:tab/>
      </w:r>
      <w:r>
        <w:tab/>
      </w:r>
      <w:r>
        <w:tab/>
      </w:r>
      <w:r>
        <w:tab/>
      </w:r>
      <w:r>
        <w:tab/>
        <w:t>.addPreferredGap(ComponentPlacement.RELATED)</w:t>
      </w:r>
    </w:p>
    <w:p w:rsidR="00EF29EF" w:rsidRDefault="00EF29EF" w:rsidP="00EF29EF">
      <w:r>
        <w:tab/>
      </w:r>
      <w:r>
        <w:tab/>
      </w:r>
      <w:r>
        <w:tab/>
      </w:r>
      <w:r>
        <w:tab/>
      </w:r>
      <w:r>
        <w:tab/>
        <w:t>.addGroup(groupLayout.createParallelGroup(Alignment.TRAILING)</w:t>
      </w:r>
    </w:p>
    <w:p w:rsidR="00EF29EF" w:rsidRDefault="00EF29EF" w:rsidP="00EF29EF">
      <w:r>
        <w:tab/>
      </w:r>
      <w:r>
        <w:tab/>
      </w:r>
      <w:r>
        <w:tab/>
      </w:r>
      <w:r>
        <w:tab/>
      </w:r>
      <w:r>
        <w:tab/>
      </w:r>
      <w:r>
        <w:tab/>
        <w:t>.addComponent(panel_1, GroupLayout.DEFAULT_SIZE, 95, Short.MAX_VALUE)</w:t>
      </w:r>
    </w:p>
    <w:p w:rsidR="00EF29EF" w:rsidRDefault="00EF29EF" w:rsidP="00EF29EF">
      <w:r>
        <w:tab/>
      </w:r>
      <w:r>
        <w:tab/>
      </w:r>
      <w:r>
        <w:tab/>
      </w:r>
      <w:r>
        <w:tab/>
      </w:r>
      <w:r>
        <w:tab/>
      </w:r>
      <w:r>
        <w:tab/>
        <w:t>.addComponent(panel, GroupLayout.DEFAULT_SIZE, 90, Short.MAX_VALUE))</w:t>
      </w:r>
    </w:p>
    <w:p w:rsidR="00EF29EF" w:rsidRDefault="00EF29EF" w:rsidP="00EF29EF">
      <w:r>
        <w:tab/>
      </w:r>
      <w:r>
        <w:tab/>
      </w:r>
      <w:r>
        <w:tab/>
      </w:r>
      <w:r>
        <w:tab/>
      </w:r>
      <w:r>
        <w:tab/>
        <w:t>.addContainerGap())</w:t>
      </w:r>
    </w:p>
    <w:p w:rsidR="00EF29EF" w:rsidRDefault="00EF29EF" w:rsidP="00EF29EF">
      <w:r>
        <w:tab/>
      </w:r>
      <w:r>
        <w:tab/>
        <w:t>);</w:t>
      </w:r>
    </w:p>
    <w:p w:rsidR="00EF29EF" w:rsidRDefault="00EF29EF" w:rsidP="00EF29EF">
      <w:r>
        <w:tab/>
      </w:r>
      <w:r>
        <w:tab/>
        <w:t>panel_2.setLayout(new BorderLayout(0, 0));</w:t>
      </w:r>
    </w:p>
    <w:p w:rsidR="00EF29EF" w:rsidRDefault="00EF29EF" w:rsidP="00EF29EF">
      <w:r>
        <w:tab/>
      </w:r>
      <w:r>
        <w:tab/>
      </w:r>
    </w:p>
    <w:p w:rsidR="00EF29EF" w:rsidRDefault="00EF29EF" w:rsidP="00EF29EF">
      <w:r>
        <w:tab/>
      </w:r>
      <w:r>
        <w:tab/>
        <w:t>JTextArea textArea = new JTextArea();</w:t>
      </w:r>
    </w:p>
    <w:p w:rsidR="00EF29EF" w:rsidRDefault="00EF29EF" w:rsidP="00EF29EF">
      <w:r>
        <w:tab/>
      </w:r>
      <w:r>
        <w:tab/>
        <w:t>textArea.setForeground(Color.BLACK);</w:t>
      </w:r>
    </w:p>
    <w:p w:rsidR="00EF29EF" w:rsidRDefault="00EF29EF" w:rsidP="00EF29EF">
      <w:r>
        <w:tab/>
      </w:r>
      <w:r>
        <w:tab/>
        <w:t>textArea.setWrapStyleWord(true);</w:t>
      </w:r>
    </w:p>
    <w:p w:rsidR="00EF29EF" w:rsidRDefault="00EF29EF" w:rsidP="00EF29EF">
      <w:r>
        <w:tab/>
      </w:r>
      <w:r>
        <w:tab/>
        <w:t>textArea.setText("Press on the Update button to update product information. Press on the Sell button to start the Point of Sale application.");</w:t>
      </w:r>
    </w:p>
    <w:p w:rsidR="00EF29EF" w:rsidRDefault="00EF29EF" w:rsidP="00EF29EF">
      <w:r>
        <w:lastRenderedPageBreak/>
        <w:tab/>
      </w:r>
      <w:r>
        <w:tab/>
        <w:t>textArea.setLineWrap(true);</w:t>
      </w:r>
    </w:p>
    <w:p w:rsidR="00EF29EF" w:rsidRDefault="00EF29EF" w:rsidP="00EF29EF">
      <w:r>
        <w:tab/>
      </w:r>
      <w:r>
        <w:tab/>
        <w:t>textArea.setFont(new Font("Tahoma", Font.PLAIN, 12));</w:t>
      </w:r>
    </w:p>
    <w:p w:rsidR="00EF29EF" w:rsidRDefault="00EF29EF" w:rsidP="00EF29EF">
      <w:r>
        <w:tab/>
      </w:r>
      <w:r>
        <w:tab/>
        <w:t>textArea.setEditable(false);</w:t>
      </w:r>
    </w:p>
    <w:p w:rsidR="00EF29EF" w:rsidRDefault="00EF29EF" w:rsidP="00EF29EF">
      <w:r>
        <w:tab/>
      </w:r>
      <w:r>
        <w:tab/>
        <w:t>textArea.setBackground(UIManager.getColor("Button.background"));</w:t>
      </w:r>
    </w:p>
    <w:p w:rsidR="00EF29EF" w:rsidRDefault="00EF29EF" w:rsidP="00EF29EF">
      <w:r>
        <w:tab/>
      </w:r>
      <w:r>
        <w:tab/>
        <w:t>panel_2.add(textArea, BorderLayout.CENTER);</w:t>
      </w:r>
    </w:p>
    <w:p w:rsidR="00EF29EF" w:rsidRDefault="00EF29EF" w:rsidP="00EF29EF">
      <w:r>
        <w:tab/>
      </w:r>
      <w:r>
        <w:tab/>
        <w:t>panel_1.setLayout(new BorderLayout(0, 0));</w:t>
      </w:r>
    </w:p>
    <w:p w:rsidR="00EF29EF" w:rsidRDefault="00EF29EF" w:rsidP="00EF29EF">
      <w:r>
        <w:tab/>
      </w:r>
      <w:r>
        <w:tab/>
      </w:r>
    </w:p>
    <w:p w:rsidR="00EF29EF" w:rsidRDefault="00EF29EF" w:rsidP="00EF29EF">
      <w:r>
        <w:tab/>
      </w:r>
      <w:r>
        <w:tab/>
        <w:t>//sellButton = new JButton("Sell");</w:t>
      </w:r>
    </w:p>
    <w:p w:rsidR="00EF29EF" w:rsidRDefault="00EF29EF" w:rsidP="00EF29EF">
      <w:r>
        <w:tab/>
      </w:r>
      <w:r>
        <w:tab/>
        <w:t>sellButton = new JButton("Point of Sale");</w:t>
      </w:r>
    </w:p>
    <w:p w:rsidR="00EF29EF" w:rsidRDefault="00EF29EF" w:rsidP="00EF29EF">
      <w:r>
        <w:tab/>
      </w:r>
      <w:r>
        <w:tab/>
        <w:t>sellButton.setFont(new Font("Tahoma", Font.BOLD, 12));</w:t>
      </w:r>
    </w:p>
    <w:p w:rsidR="00EF29EF" w:rsidRDefault="00EF29EF" w:rsidP="00EF29EF">
      <w:r>
        <w:tab/>
      </w:r>
      <w:r>
        <w:tab/>
        <w:t>sellButton.addActionListener(this);</w:t>
      </w:r>
    </w:p>
    <w:p w:rsidR="00EF29EF" w:rsidRDefault="00EF29EF" w:rsidP="00EF29EF">
      <w:r>
        <w:tab/>
      </w:r>
      <w:r>
        <w:tab/>
        <w:t>sellButton.setActionCommand("sell");</w:t>
      </w:r>
    </w:p>
    <w:p w:rsidR="00EF29EF" w:rsidRDefault="00EF29EF" w:rsidP="00EF29EF">
      <w:r>
        <w:tab/>
      </w:r>
      <w:r>
        <w:tab/>
        <w:t>panel_1.add(sellButton, BorderLayout.CENTER);</w:t>
      </w:r>
    </w:p>
    <w:p w:rsidR="00EF29EF" w:rsidRDefault="00EF29EF" w:rsidP="00EF29EF">
      <w:r>
        <w:tab/>
      </w:r>
      <w:r>
        <w:tab/>
        <w:t>panel.setLayout(new BorderLayout(0, 0));</w:t>
      </w:r>
    </w:p>
    <w:p w:rsidR="00EF29EF" w:rsidRDefault="00EF29EF" w:rsidP="00EF29EF">
      <w:r>
        <w:tab/>
      </w:r>
      <w:r>
        <w:tab/>
      </w:r>
    </w:p>
    <w:p w:rsidR="00EF29EF" w:rsidRDefault="00EF29EF" w:rsidP="00EF29EF">
      <w:r>
        <w:tab/>
      </w:r>
      <w:r>
        <w:tab/>
        <w:t>//updateButton = new JButton("Update");</w:t>
      </w:r>
    </w:p>
    <w:p w:rsidR="00EF29EF" w:rsidRDefault="00EF29EF" w:rsidP="00EF29EF">
      <w:r>
        <w:tab/>
      </w:r>
      <w:r>
        <w:tab/>
        <w:t>updateButton = new JButton("Update Products");</w:t>
      </w:r>
    </w:p>
    <w:p w:rsidR="00EF29EF" w:rsidRDefault="00EF29EF" w:rsidP="00EF29EF">
      <w:r>
        <w:tab/>
      </w:r>
      <w:r>
        <w:tab/>
        <w:t>updateButton.setFont(new Font("Tahoma", Font.BOLD, 12));</w:t>
      </w:r>
    </w:p>
    <w:p w:rsidR="00EF29EF" w:rsidRDefault="00EF29EF" w:rsidP="00EF29EF">
      <w:r>
        <w:tab/>
      </w:r>
      <w:r>
        <w:tab/>
        <w:t>updateButton.addActionListener(this);</w:t>
      </w:r>
    </w:p>
    <w:p w:rsidR="00EF29EF" w:rsidRDefault="00EF29EF" w:rsidP="00EF29EF">
      <w:r>
        <w:tab/>
      </w:r>
      <w:r>
        <w:tab/>
        <w:t>updateButton.setActionCommand("update");</w:t>
      </w:r>
    </w:p>
    <w:p w:rsidR="00EF29EF" w:rsidRDefault="00EF29EF" w:rsidP="00EF29EF">
      <w:r>
        <w:tab/>
      </w:r>
      <w:r>
        <w:tab/>
        <w:t>panel.add(updateButton, BorderLayout.CENTER);</w:t>
      </w:r>
    </w:p>
    <w:p w:rsidR="00EF29EF" w:rsidRDefault="00EF29EF" w:rsidP="00EF29EF">
      <w:r>
        <w:tab/>
      </w:r>
      <w:r>
        <w:tab/>
        <w:t>mainFrame.getContentPane().setLayout(groupLayout);</w:t>
      </w:r>
      <w:r>
        <w:tab/>
      </w:r>
      <w:r>
        <w:tab/>
      </w:r>
    </w:p>
    <w:p w:rsidR="00EF29EF" w:rsidRDefault="00EF29EF" w:rsidP="00EF29EF">
      <w:r>
        <w:tab/>
        <w:t>}//end initialize.</w:t>
      </w:r>
    </w:p>
    <w:p w:rsidR="00EF29EF" w:rsidRDefault="00EF29EF" w:rsidP="00EF29EF">
      <w:r>
        <w:tab/>
      </w:r>
    </w:p>
    <w:p w:rsidR="00EF29EF" w:rsidRDefault="00EF29EF" w:rsidP="00EF29EF">
      <w:r>
        <w:tab/>
        <w:t>/**</w:t>
      </w:r>
    </w:p>
    <w:p w:rsidR="00EF29EF" w:rsidRDefault="00EF29EF" w:rsidP="00EF29EF">
      <w:r>
        <w:tab/>
        <w:t xml:space="preserve"> * Makes the frame visible.</w:t>
      </w:r>
    </w:p>
    <w:p w:rsidR="00EF29EF" w:rsidRDefault="00EF29EF" w:rsidP="00EF29EF">
      <w:r>
        <w:tab/>
        <w:t xml:space="preserve"> */</w:t>
      </w:r>
    </w:p>
    <w:p w:rsidR="00EF29EF" w:rsidRDefault="00EF29EF" w:rsidP="00EF29EF">
      <w:r>
        <w:tab/>
        <w:t>public void showGUI(){</w:t>
      </w:r>
    </w:p>
    <w:p w:rsidR="00EF29EF" w:rsidRDefault="00EF29EF" w:rsidP="00EF29EF">
      <w:r>
        <w:tab/>
      </w:r>
      <w:r>
        <w:tab/>
        <w:t>//mainFrame.setExtendedState(java.awt.Frame.MAXIMIZED_BOTH);</w:t>
      </w:r>
    </w:p>
    <w:p w:rsidR="00EF29EF" w:rsidRDefault="00EF29EF" w:rsidP="00EF29EF">
      <w:r>
        <w:tab/>
      </w:r>
      <w:r>
        <w:tab/>
        <w:t>mainFrame.pack();</w:t>
      </w:r>
    </w:p>
    <w:p w:rsidR="00EF29EF" w:rsidRDefault="00EF29EF" w:rsidP="00EF29EF">
      <w:r>
        <w:lastRenderedPageBreak/>
        <w:tab/>
      </w:r>
      <w:r>
        <w:tab/>
        <w:t>mainFrame.setDefaultCloseOperation(JFrame.DISPOSE_ON_CLOSE);</w:t>
      </w:r>
    </w:p>
    <w:p w:rsidR="00EF29EF" w:rsidRDefault="00EF29EF" w:rsidP="00EF29EF">
      <w:r>
        <w:tab/>
      </w:r>
      <w:r>
        <w:tab/>
        <w:t>mainFrame.setLocationRelativeTo(null);</w:t>
      </w:r>
    </w:p>
    <w:p w:rsidR="00EF29EF" w:rsidRDefault="00EF29EF" w:rsidP="00EF29EF">
      <w:r>
        <w:tab/>
      </w:r>
      <w:r>
        <w:tab/>
        <w:t>mainFrame.setVisible(true);</w:t>
      </w:r>
    </w:p>
    <w:p w:rsidR="00EF29EF" w:rsidRDefault="00EF29EF" w:rsidP="00EF29EF">
      <w:r>
        <w:tab/>
      </w:r>
      <w:r>
        <w:tab/>
        <w:t>//mainFrame.setExtendedState(java.awt.Frame.MAXIMIZED_BOTH);</w:t>
      </w:r>
    </w:p>
    <w:p w:rsidR="00EF29EF" w:rsidRDefault="00EF29EF" w:rsidP="00EF29EF">
      <w:r>
        <w:tab/>
        <w:t>}//end showGUI.</w:t>
      </w:r>
    </w:p>
    <w:p w:rsidR="00EF29EF" w:rsidRDefault="00EF29EF" w:rsidP="00EF29EF">
      <w:r>
        <w:tab/>
      </w:r>
    </w:p>
    <w:p w:rsidR="00EF29EF" w:rsidRDefault="00EF29EF" w:rsidP="00EF29EF">
      <w:r>
        <w:tab/>
        <w:t>/**</w:t>
      </w:r>
    </w:p>
    <w:p w:rsidR="00EF29EF" w:rsidRDefault="00EF29EF" w:rsidP="00EF29EF">
      <w:r>
        <w:tab/>
        <w:t xml:space="preserve"> * Implemented ActionListener abstract methods.&lt;br&gt;Handles the events when a button is pressed.</w:t>
      </w:r>
    </w:p>
    <w:p w:rsidR="00EF29EF" w:rsidRDefault="00EF29EF" w:rsidP="00EF29EF">
      <w:r>
        <w:tab/>
        <w:t xml:space="preserve"> * @param e ActionEvent</w:t>
      </w:r>
    </w:p>
    <w:p w:rsidR="00EF29EF" w:rsidRDefault="00EF29EF" w:rsidP="00EF29EF">
      <w:r>
        <w:tab/>
        <w:t xml:space="preserve"> */</w:t>
      </w:r>
    </w:p>
    <w:p w:rsidR="00EF29EF" w:rsidRDefault="00EF29EF" w:rsidP="00EF29EF">
      <w:r>
        <w:tab/>
        <w:t>public void actionPerformed(ActionEvent e){</w:t>
      </w:r>
    </w:p>
    <w:p w:rsidR="00EF29EF" w:rsidRDefault="00EF29EF" w:rsidP="00EF29EF">
      <w:r>
        <w:tab/>
      </w:r>
      <w:r>
        <w:tab/>
        <w:t>String command = e.getActionCommand();</w:t>
      </w:r>
    </w:p>
    <w:p w:rsidR="00EF29EF" w:rsidRDefault="00EF29EF" w:rsidP="00EF29EF">
      <w:r>
        <w:tab/>
      </w:r>
      <w:r>
        <w:tab/>
        <w:t>switch(command){</w:t>
      </w:r>
    </w:p>
    <w:p w:rsidR="00EF29EF" w:rsidRDefault="00EF29EF" w:rsidP="00EF29EF">
      <w:r>
        <w:tab/>
      </w:r>
      <w:r>
        <w:tab/>
        <w:t>case "update":</w:t>
      </w:r>
    </w:p>
    <w:p w:rsidR="00EF29EF" w:rsidRDefault="00EF29EF" w:rsidP="00EF29EF">
      <w:r>
        <w:tab/>
      </w:r>
      <w:r>
        <w:tab/>
      </w:r>
      <w:r>
        <w:tab/>
        <w:t>@SuppressWarnings("unused")</w:t>
      </w:r>
    </w:p>
    <w:p w:rsidR="00EF29EF" w:rsidRDefault="00EF29EF" w:rsidP="00EF29EF">
      <w:r>
        <w:tab/>
      </w:r>
      <w:r>
        <w:tab/>
      </w:r>
      <w:r>
        <w:tab/>
        <w:t>ProductController pControl = new ProductController(new ProductView(), this.dataConnection, this.dataUser, this.dataPassword);</w:t>
      </w:r>
    </w:p>
    <w:p w:rsidR="00EF29EF" w:rsidRDefault="00EF29EF" w:rsidP="00EF29EF">
      <w:r>
        <w:tab/>
      </w:r>
      <w:r>
        <w:tab/>
      </w:r>
      <w:r>
        <w:tab/>
        <w:t>break;</w:t>
      </w:r>
    </w:p>
    <w:p w:rsidR="00EF29EF" w:rsidRDefault="00EF29EF" w:rsidP="00EF29EF">
      <w:r>
        <w:tab/>
      </w:r>
      <w:r>
        <w:tab/>
        <w:t>case "sell":</w:t>
      </w:r>
    </w:p>
    <w:p w:rsidR="00EF29EF" w:rsidRDefault="00EF29EF" w:rsidP="00EF29EF">
      <w:r>
        <w:tab/>
      </w:r>
      <w:r>
        <w:tab/>
      </w:r>
      <w:r>
        <w:tab/>
        <w:t>SaleStartScreen saleStart = new SaleStartScreen(this.dataConnection, this.dataUser, this.dataPassword);</w:t>
      </w:r>
    </w:p>
    <w:p w:rsidR="00EF29EF" w:rsidRDefault="00EF29EF" w:rsidP="00EF29EF">
      <w:r>
        <w:tab/>
      </w:r>
      <w:r>
        <w:tab/>
      </w:r>
      <w:r>
        <w:tab/>
        <w:t>saleStart.showGUI();</w:t>
      </w:r>
    </w:p>
    <w:p w:rsidR="00EF29EF" w:rsidRDefault="00EF29EF" w:rsidP="00EF29EF">
      <w:r>
        <w:tab/>
      </w:r>
      <w:r>
        <w:tab/>
      </w:r>
      <w:r>
        <w:tab/>
        <w:t>break;</w:t>
      </w:r>
    </w:p>
    <w:p w:rsidR="00EF29EF" w:rsidRDefault="00EF29EF" w:rsidP="00EF29EF">
      <w:r>
        <w:tab/>
      </w:r>
      <w:r>
        <w:tab/>
        <w:t>}</w:t>
      </w:r>
    </w:p>
    <w:p w:rsidR="00EF29EF" w:rsidRDefault="00EF29EF" w:rsidP="00EF29EF">
      <w:r>
        <w:tab/>
        <w:t>}//end actionPerformed().</w:t>
      </w:r>
    </w:p>
    <w:p w:rsidR="00EF29EF" w:rsidRDefault="00EF29EF" w:rsidP="00EF29EF">
      <w:r>
        <w:tab/>
      </w:r>
    </w:p>
    <w:p w:rsidR="00DA5F48" w:rsidRDefault="00EF29EF" w:rsidP="00EF29EF">
      <w:r>
        <w:t>}//end class.</w:t>
      </w:r>
    </w:p>
    <w:p w:rsidR="00DA5F48" w:rsidRDefault="00DA5F48" w:rsidP="0031210C"/>
    <w:p w:rsidR="00DA5F48" w:rsidRDefault="00DA5F48" w:rsidP="0031210C"/>
    <w:p w:rsidR="00DA5F48" w:rsidRDefault="00DA5F48" w:rsidP="0031210C"/>
    <w:p w:rsidR="00DA5F48" w:rsidRDefault="00DA5F48" w:rsidP="0031210C"/>
    <w:p w:rsidR="0031210C" w:rsidRDefault="003F2F3D" w:rsidP="0031210C">
      <w:r>
        <w:lastRenderedPageBreak/>
        <w:pict>
          <v:rect id="_x0000_i1063" style="width:0;height:1.5pt" o:hralign="center" o:hrstd="t" o:hr="t" fillcolor="#a0a0a0" stroked="f"/>
        </w:pict>
      </w:r>
    </w:p>
    <w:p w:rsidR="008B24DC" w:rsidRDefault="008B24DC" w:rsidP="0031210C">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A265E3" w:rsidRPr="00A265E3" w:rsidRDefault="00A265E3" w:rsidP="0031210C">
      <w:pPr>
        <w:rPr>
          <w:rFonts w:asciiTheme="minorHAnsi" w:hAnsiTheme="minorHAnsi"/>
          <w:sz w:val="16"/>
          <w:szCs w:val="16"/>
        </w:rPr>
      </w:pPr>
      <w:r w:rsidRPr="00A265E3">
        <w:rPr>
          <w:rFonts w:asciiTheme="minorHAnsi" w:hAnsiTheme="minorHAnsi"/>
          <w:sz w:val="16"/>
          <w:szCs w:val="16"/>
        </w:rPr>
        <w:t xml:space="preserve">Oracle Corporation, nd. </w:t>
      </w:r>
      <w:proofErr w:type="gramStart"/>
      <w:r w:rsidRPr="00A265E3">
        <w:rPr>
          <w:rFonts w:asciiTheme="minorHAnsi" w:hAnsiTheme="minorHAnsi"/>
          <w:sz w:val="16"/>
          <w:szCs w:val="16"/>
        </w:rPr>
        <w:t>Javadoc.</w:t>
      </w:r>
      <w:proofErr w:type="gramEnd"/>
      <w:r w:rsidRPr="00A265E3">
        <w:rPr>
          <w:rFonts w:asciiTheme="minorHAnsi" w:hAnsiTheme="minorHAnsi"/>
          <w:sz w:val="16"/>
          <w:szCs w:val="16"/>
        </w:rPr>
        <w:t xml:space="preserve"> </w:t>
      </w:r>
      <w:proofErr w:type="gramStart"/>
      <w:r w:rsidRPr="00A265E3">
        <w:rPr>
          <w:rFonts w:asciiTheme="minorHAnsi" w:hAnsiTheme="minorHAnsi"/>
          <w:sz w:val="16"/>
          <w:szCs w:val="16"/>
        </w:rPr>
        <w:t>computer</w:t>
      </w:r>
      <w:proofErr w:type="gramEnd"/>
      <w:r w:rsidRPr="00A265E3">
        <w:rPr>
          <w:rFonts w:asciiTheme="minorHAnsi" w:hAnsiTheme="minorHAnsi"/>
          <w:sz w:val="16"/>
          <w:szCs w:val="16"/>
        </w:rPr>
        <w:t xml:space="preserve"> program. Oracle Corporation. </w:t>
      </w:r>
      <w:proofErr w:type="gramStart"/>
      <w:r w:rsidRPr="00A265E3">
        <w:rPr>
          <w:rFonts w:asciiTheme="minorHAnsi" w:hAnsiTheme="minorHAnsi"/>
          <w:sz w:val="16"/>
          <w:szCs w:val="16"/>
        </w:rPr>
        <w:t>[Accessed April 28, 2015].</w:t>
      </w:r>
      <w:proofErr w:type="gramEnd"/>
    </w:p>
    <w:p w:rsidR="0031210C" w:rsidRPr="008B24DC" w:rsidRDefault="0031210C" w:rsidP="0031210C">
      <w:pPr>
        <w:pStyle w:val="Heading2"/>
        <w:rPr>
          <w:b/>
          <w:sz w:val="40"/>
          <w:szCs w:val="40"/>
        </w:rPr>
      </w:pPr>
      <w:r w:rsidRPr="008B24DC">
        <w:rPr>
          <w:b/>
          <w:sz w:val="40"/>
          <w:szCs w:val="40"/>
        </w:rPr>
        <w:t>pospi</w:t>
      </w:r>
      <w:r w:rsidRPr="008B24DC">
        <w:rPr>
          <w:b/>
          <w:sz w:val="40"/>
          <w:szCs w:val="40"/>
        </w:rPr>
        <w:br/>
        <w:t xml:space="preserve">Class SaleStartScreen </w:t>
      </w:r>
    </w:p>
    <w:p w:rsidR="0031210C" w:rsidRDefault="0031210C" w:rsidP="0031210C">
      <w:pPr>
        <w:pStyle w:val="HTMLPreformatted"/>
      </w:pPr>
      <w:r>
        <w:t>java.lang.Object</w:t>
      </w:r>
    </w:p>
    <w:p w:rsidR="0031210C" w:rsidRDefault="0031210C" w:rsidP="0031210C">
      <w:pPr>
        <w:pStyle w:val="HTMLPreformatted"/>
      </w:pPr>
      <w:r>
        <w:t xml:space="preserve">  </w:t>
      </w:r>
      <w:r>
        <w:rPr>
          <w:noProof/>
        </w:rPr>
        <mc:AlternateContent>
          <mc:Choice Requires="wps">
            <w:drawing>
              <wp:inline distT="0" distB="0" distL="0" distR="0" wp14:anchorId="5B335E2E" wp14:editId="5CB0F5C8">
                <wp:extent cx="301625" cy="301625"/>
                <wp:effectExtent l="0" t="0" r="0" b="0"/>
                <wp:docPr id="51" name="Rectangle 51"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aLP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y8aLP&#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rPr>
          <w:b/>
          <w:bCs/>
        </w:rPr>
        <w:t>pospi.SaleStartScreen</w:t>
      </w:r>
    </w:p>
    <w:p w:rsidR="0031210C" w:rsidRDefault="0031210C" w:rsidP="0031210C">
      <w:r>
        <w:rPr>
          <w:b/>
          <w:bCs/>
        </w:rPr>
        <w:t>All Implemented Interfaces:</w:t>
      </w:r>
      <w:r>
        <w:t xml:space="preserve"> </w:t>
      </w:r>
    </w:p>
    <w:p w:rsidR="0031210C" w:rsidRDefault="0031210C" w:rsidP="0031210C">
      <w:pPr>
        <w:ind w:left="720"/>
      </w:pPr>
      <w:r>
        <w:t xml:space="preserve">java.awt.event.ActionListener, java.util.EventListener </w:t>
      </w:r>
    </w:p>
    <w:p w:rsidR="0031210C" w:rsidRDefault="003F2F3D" w:rsidP="0031210C">
      <w:r>
        <w:pict>
          <v:rect id="_x0000_i1064" style="width:0;height:1.5pt" o:hralign="center" o:hrstd="t" o:hr="t" fillcolor="#a0a0a0" stroked="f"/>
        </w:pict>
      </w:r>
    </w:p>
    <w:p w:rsidR="0031210C" w:rsidRDefault="0031210C" w:rsidP="0031210C">
      <w:pPr>
        <w:pStyle w:val="HTMLPreformatted"/>
      </w:pPr>
      <w:r>
        <w:t xml:space="preserve">public class </w:t>
      </w:r>
      <w:r>
        <w:rPr>
          <w:b/>
          <w:bCs/>
        </w:rPr>
        <w:t>SaleStartScreen</w:t>
      </w:r>
      <w:r>
        <w:t>extends java.lang.Objectimplements java.awt.event.ActionListener</w:t>
      </w:r>
    </w:p>
    <w:p w:rsidR="0031210C" w:rsidRDefault="0031210C" w:rsidP="0031210C">
      <w:pPr>
        <w:pStyle w:val="NormalWeb"/>
      </w:pPr>
      <w:r>
        <w:t>Author: Angelo Romel Lopez</w:t>
      </w:r>
      <w:r>
        <w:br/>
        <w:t xml:space="preserve">Description: Handles the logic and events, constructs and initializes the components and graphical user interface of the SaleStartScreen class. </w:t>
      </w:r>
    </w:p>
    <w:p w:rsidR="0031210C" w:rsidRDefault="003F2F3D" w:rsidP="0031210C">
      <w:r>
        <w:pict>
          <v:rect id="_x0000_i1065"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613"/>
        <w:gridCol w:w="111"/>
      </w:tblGrid>
      <w:tr w:rsidR="0031210C" w:rsidTr="0031210C">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31210C" w:rsidRDefault="0031210C">
            <w:pPr>
              <w:rPr>
                <w:b/>
                <w:bCs/>
                <w:sz w:val="24"/>
                <w:szCs w:val="24"/>
              </w:rPr>
            </w:pPr>
            <w:r>
              <w:rPr>
                <w:b/>
                <w:bCs/>
                <w:sz w:val="36"/>
                <w:szCs w:val="36"/>
              </w:rPr>
              <w:t>Constructor Summary</w:t>
            </w:r>
            <w:r>
              <w:rPr>
                <w:b/>
                <w:bCs/>
              </w:rPr>
              <w:t xml:space="preserve"> </w:t>
            </w:r>
          </w:p>
        </w:tc>
      </w:tr>
      <w:tr w:rsidR="0031210C" w:rsidTr="003121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86" w:anchor="SaleStartScreen(java.lang.String, java.lang.String, java.lang.String)" w:history="1">
              <w:r w:rsidR="0031210C">
                <w:rPr>
                  <w:rStyle w:val="Hyperlink"/>
                  <w:rFonts w:ascii="Courier New" w:hAnsi="Courier New" w:cs="Courier New"/>
                  <w:b/>
                  <w:bCs/>
                </w:rPr>
                <w:t>SaleStartScreen</w:t>
              </w:r>
            </w:hyperlink>
            <w:r w:rsidR="0031210C">
              <w:rPr>
                <w:rStyle w:val="HTMLCode"/>
              </w:rPr>
              <w:t>(java.lang.String connection, java.lang.String user, java.lang.String password)</w:t>
            </w:r>
            <w:r w:rsidR="0031210C">
              <w:br/>
              <w:t xml:space="preserve">          Constructor. </w:t>
            </w:r>
          </w:p>
        </w:tc>
        <w:tc>
          <w:tcPr>
            <w:tcW w:w="0" w:type="auto"/>
            <w:shd w:val="clear" w:color="auto" w:fill="FFFFFF"/>
            <w:vAlign w:val="center"/>
            <w:hideMark/>
          </w:tcPr>
          <w:p w:rsidR="0031210C" w:rsidRDefault="0031210C"/>
        </w:tc>
      </w:tr>
    </w:tbl>
    <w:p w:rsidR="0031210C" w:rsidRDefault="0031210C" w:rsidP="0031210C">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521"/>
        <w:gridCol w:w="7203"/>
      </w:tblGrid>
      <w:tr w:rsidR="0031210C" w:rsidTr="0031210C">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31210C" w:rsidRDefault="0031210C">
            <w:pPr>
              <w:rPr>
                <w:b/>
                <w:bCs/>
                <w:sz w:val="24"/>
                <w:szCs w:val="24"/>
              </w:rPr>
            </w:pPr>
            <w:r>
              <w:rPr>
                <w:b/>
                <w:bCs/>
                <w:sz w:val="36"/>
                <w:szCs w:val="36"/>
              </w:rPr>
              <w:t>Method Summary</w:t>
            </w:r>
            <w:r>
              <w:rPr>
                <w:b/>
                <w:bCs/>
              </w:rP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87" w:anchor="actionPerformed(java.awt.event.ActionEvent)" w:history="1">
              <w:r w:rsidR="0031210C">
                <w:rPr>
                  <w:rStyle w:val="Hyperlink"/>
                  <w:rFonts w:ascii="Courier New" w:hAnsi="Courier New" w:cs="Courier New"/>
                  <w:b/>
                  <w:bCs/>
                </w:rPr>
                <w:t>actionPerformed</w:t>
              </w:r>
            </w:hyperlink>
            <w:r w:rsidR="0031210C">
              <w:rPr>
                <w:rStyle w:val="HTMLCode"/>
              </w:rPr>
              <w:t>(java.awt.event.ActionEvent e)</w:t>
            </w:r>
            <w:r w:rsidR="0031210C">
              <w:br/>
              <w:t>          Implemented ActionListener abstract methods.</w:t>
            </w:r>
            <w:r w:rsidR="0031210C">
              <w:br/>
              <w:t xml:space="preserve">Handles the events when a button is pressed.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88" w:anchor="getDataConnection()" w:history="1">
              <w:r w:rsidR="0031210C">
                <w:rPr>
                  <w:rStyle w:val="Hyperlink"/>
                  <w:rFonts w:ascii="Courier New" w:hAnsi="Courier New" w:cs="Courier New"/>
                  <w:b/>
                  <w:bCs/>
                </w:rPr>
                <w:t>getDataConnection</w:t>
              </w:r>
            </w:hyperlink>
            <w:r w:rsidR="0031210C">
              <w:rPr>
                <w:rStyle w:val="HTMLCode"/>
              </w:rPr>
              <w:t>()</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lastRenderedPageBreak/>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89" w:anchor="getDataPassword()" w:history="1">
              <w:r w:rsidR="0031210C">
                <w:rPr>
                  <w:rStyle w:val="Hyperlink"/>
                  <w:rFonts w:ascii="Courier New" w:hAnsi="Courier New" w:cs="Courier New"/>
                  <w:b/>
                  <w:bCs/>
                </w:rPr>
                <w:t>getDataPassword</w:t>
              </w:r>
            </w:hyperlink>
            <w:r w:rsidR="0031210C">
              <w:rPr>
                <w:rStyle w:val="HTMLCode"/>
              </w:rPr>
              <w:t>()</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90" w:anchor="getDataUser()" w:history="1">
              <w:r w:rsidR="0031210C">
                <w:rPr>
                  <w:rStyle w:val="Hyperlink"/>
                  <w:rFonts w:ascii="Courier New" w:hAnsi="Courier New" w:cs="Courier New"/>
                  <w:b/>
                  <w:bCs/>
                </w:rPr>
                <w:t>getDataUser</w:t>
              </w:r>
            </w:hyperlink>
            <w:r w:rsidR="0031210C">
              <w:rPr>
                <w:rStyle w:val="HTMLCode"/>
              </w:rPr>
              <w:t>()</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javax.swing.JFrame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91" w:anchor="getMainFrame()" w:history="1">
              <w:r w:rsidR="0031210C">
                <w:rPr>
                  <w:rStyle w:val="Hyperlink"/>
                  <w:rFonts w:ascii="Courier New" w:hAnsi="Courier New" w:cs="Courier New"/>
                  <w:b/>
                  <w:bCs/>
                </w:rPr>
                <w:t>getMainFrame</w:t>
              </w:r>
            </w:hyperlink>
            <w:r w:rsidR="0031210C">
              <w:rPr>
                <w:rStyle w:val="HTMLCode"/>
              </w:rPr>
              <w:t>()</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92" w:anchor="getStartSaleButton()" w:history="1">
              <w:r w:rsidR="0031210C">
                <w:rPr>
                  <w:rStyle w:val="Hyperlink"/>
                  <w:rFonts w:ascii="Courier New" w:hAnsi="Courier New" w:cs="Courier New"/>
                  <w:b/>
                  <w:bCs/>
                </w:rPr>
                <w:t>getStartSaleButton</w:t>
              </w:r>
            </w:hyperlink>
            <w:r w:rsidR="0031210C">
              <w:rPr>
                <w:rStyle w:val="HTMLCode"/>
              </w:rPr>
              <w:t>()</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93" w:anchor="setDataConnection(java.lang.String)" w:history="1">
              <w:r w:rsidR="0031210C">
                <w:rPr>
                  <w:rStyle w:val="Hyperlink"/>
                  <w:rFonts w:ascii="Courier New" w:hAnsi="Courier New" w:cs="Courier New"/>
                  <w:b/>
                  <w:bCs/>
                </w:rPr>
                <w:t>setDataConnection</w:t>
              </w:r>
            </w:hyperlink>
            <w:r w:rsidR="0031210C">
              <w:rPr>
                <w:rStyle w:val="HTMLCode"/>
              </w:rPr>
              <w:t>(java.lang.String dataConnection)</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94" w:anchor="setDataPassword(java.lang.String)" w:history="1">
              <w:r w:rsidR="0031210C">
                <w:rPr>
                  <w:rStyle w:val="Hyperlink"/>
                  <w:rFonts w:ascii="Courier New" w:hAnsi="Courier New" w:cs="Courier New"/>
                  <w:b/>
                  <w:bCs/>
                </w:rPr>
                <w:t>setDataPassword</w:t>
              </w:r>
            </w:hyperlink>
            <w:r w:rsidR="0031210C">
              <w:rPr>
                <w:rStyle w:val="HTMLCode"/>
              </w:rPr>
              <w:t>(java.lang.String dataPassword)</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95" w:anchor="setDataUser(java.lang.String)" w:history="1">
              <w:r w:rsidR="0031210C">
                <w:rPr>
                  <w:rStyle w:val="Hyperlink"/>
                  <w:rFonts w:ascii="Courier New" w:hAnsi="Courier New" w:cs="Courier New"/>
                  <w:b/>
                  <w:bCs/>
                </w:rPr>
                <w:t>setDataUser</w:t>
              </w:r>
            </w:hyperlink>
            <w:r w:rsidR="0031210C">
              <w:rPr>
                <w:rStyle w:val="HTMLCode"/>
              </w:rPr>
              <w:t>(java.lang.String dataUser)</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96" w:anchor="setMainFrame(javax.swing.JFrame)" w:history="1">
              <w:r w:rsidR="0031210C">
                <w:rPr>
                  <w:rStyle w:val="Hyperlink"/>
                  <w:rFonts w:ascii="Courier New" w:hAnsi="Courier New" w:cs="Courier New"/>
                  <w:b/>
                  <w:bCs/>
                </w:rPr>
                <w:t>setMainFrame</w:t>
              </w:r>
            </w:hyperlink>
            <w:r w:rsidR="0031210C">
              <w:rPr>
                <w:rStyle w:val="HTMLCode"/>
              </w:rPr>
              <w:t>(javax.swing.JFrame frmPospi)</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97" w:anchor="setStartSaleButton(javax.swing.JButton)" w:history="1">
              <w:r w:rsidR="0031210C">
                <w:rPr>
                  <w:rStyle w:val="Hyperlink"/>
                  <w:rFonts w:ascii="Courier New" w:hAnsi="Courier New" w:cs="Courier New"/>
                  <w:b/>
                  <w:bCs/>
                </w:rPr>
                <w:t>setStartSaleButton</w:t>
              </w:r>
            </w:hyperlink>
            <w:r w:rsidR="0031210C">
              <w:rPr>
                <w:rStyle w:val="HTMLCode"/>
              </w:rPr>
              <w:t>(javax.swing.JButton startSaleButton)</w:t>
            </w:r>
            <w:r w:rsidR="0031210C">
              <w:br/>
              <w:t xml:space="preserve">            </w:t>
            </w:r>
          </w:p>
        </w:tc>
      </w:tr>
      <w:tr w:rsidR="0031210C" w:rsidTr="0031210C">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1210C" w:rsidRDefault="0031210C">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F2F3D">
            <w:pPr>
              <w:rPr>
                <w:sz w:val="24"/>
                <w:szCs w:val="24"/>
              </w:rPr>
            </w:pPr>
            <w:hyperlink r:id="rId98" w:anchor="showGUI()" w:history="1">
              <w:r w:rsidR="0031210C">
                <w:rPr>
                  <w:rStyle w:val="Hyperlink"/>
                  <w:rFonts w:ascii="Courier New" w:hAnsi="Courier New" w:cs="Courier New"/>
                  <w:b/>
                  <w:bCs/>
                </w:rPr>
                <w:t>showGUI</w:t>
              </w:r>
            </w:hyperlink>
            <w:r w:rsidR="0031210C">
              <w:rPr>
                <w:rStyle w:val="HTMLCode"/>
              </w:rPr>
              <w:t>()</w:t>
            </w:r>
            <w:r w:rsidR="0031210C">
              <w:br/>
              <w:t xml:space="preserve">          Makes the frame visible. </w:t>
            </w:r>
          </w:p>
        </w:tc>
      </w:tr>
    </w:tbl>
    <w:p w:rsidR="0031210C" w:rsidRDefault="0031210C" w:rsidP="0031210C">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31210C" w:rsidTr="003121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31210C" w:rsidRDefault="0031210C">
            <w:pPr>
              <w:rPr>
                <w:b/>
                <w:bCs/>
                <w:sz w:val="24"/>
                <w:szCs w:val="24"/>
              </w:rPr>
            </w:pPr>
            <w:r>
              <w:rPr>
                <w:b/>
                <w:bCs/>
              </w:rPr>
              <w:t xml:space="preserve">Methods inherited from class java.lang.Object </w:t>
            </w:r>
          </w:p>
        </w:tc>
      </w:tr>
      <w:tr w:rsidR="0031210C" w:rsidTr="003121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1210C" w:rsidRDefault="0031210C">
            <w:pPr>
              <w:rPr>
                <w:sz w:val="24"/>
                <w:szCs w:val="24"/>
              </w:rPr>
            </w:pPr>
            <w:r>
              <w:rPr>
                <w:rStyle w:val="HTMLCode"/>
              </w:rPr>
              <w:t>clone, equals, finalize, getClass, hashCode, notify, notifyAll, toString, wait, wait, wait</w:t>
            </w:r>
            <w:r>
              <w:t xml:space="preserve"> </w:t>
            </w:r>
          </w:p>
        </w:tc>
      </w:tr>
    </w:tbl>
    <w:p w:rsidR="0031210C" w:rsidRDefault="0031210C" w:rsidP="0031210C">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31210C" w:rsidTr="003121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31210C" w:rsidRDefault="0031210C">
            <w:pPr>
              <w:rPr>
                <w:b/>
                <w:bCs/>
                <w:sz w:val="24"/>
                <w:szCs w:val="24"/>
              </w:rPr>
            </w:pPr>
            <w:r>
              <w:rPr>
                <w:b/>
                <w:bCs/>
                <w:sz w:val="36"/>
                <w:szCs w:val="36"/>
              </w:rPr>
              <w:lastRenderedPageBreak/>
              <w:t>Constructor Detail</w:t>
            </w:r>
            <w:r>
              <w:rPr>
                <w:b/>
                <w:bCs/>
              </w:rPr>
              <w:t xml:space="preserve"> </w:t>
            </w:r>
          </w:p>
        </w:tc>
      </w:tr>
    </w:tbl>
    <w:p w:rsidR="0031210C" w:rsidRDefault="0031210C" w:rsidP="0031210C">
      <w:pPr>
        <w:pStyle w:val="Heading3"/>
      </w:pPr>
      <w:bookmarkStart w:id="65" w:name="SaleStartScreen(java.lang.String,_java.l"/>
      <w:bookmarkEnd w:id="65"/>
      <w:r>
        <w:t xml:space="preserve">SaleStartScreen </w:t>
      </w:r>
    </w:p>
    <w:p w:rsidR="0031210C" w:rsidRDefault="0031210C" w:rsidP="0031210C">
      <w:pPr>
        <w:pStyle w:val="HTMLPreformatted"/>
      </w:pPr>
      <w:r>
        <w:t xml:space="preserve">public </w:t>
      </w:r>
      <w:r>
        <w:rPr>
          <w:b/>
          <w:bCs/>
        </w:rPr>
        <w:t>SaleStartScreen</w:t>
      </w:r>
      <w:r>
        <w:t>(java.lang.String connection,</w:t>
      </w:r>
    </w:p>
    <w:p w:rsidR="0031210C" w:rsidRDefault="0031210C" w:rsidP="0031210C">
      <w:pPr>
        <w:pStyle w:val="HTMLPreformatted"/>
      </w:pPr>
      <w:r>
        <w:t xml:space="preserve">                       java.lang.String user,</w:t>
      </w:r>
    </w:p>
    <w:p w:rsidR="0031210C" w:rsidRDefault="0031210C" w:rsidP="0031210C">
      <w:pPr>
        <w:pStyle w:val="HTMLPreformatted"/>
      </w:pPr>
      <w:r>
        <w:t xml:space="preserve">                       java.lang.String password)</w:t>
      </w:r>
    </w:p>
    <w:p w:rsidR="0031210C" w:rsidRDefault="0031210C" w:rsidP="0031210C">
      <w:pPr>
        <w:ind w:left="720"/>
      </w:pPr>
      <w:r>
        <w:t xml:space="preserve">Constructor. </w:t>
      </w:r>
    </w:p>
    <w:p w:rsidR="0031210C" w:rsidRDefault="0031210C" w:rsidP="0031210C">
      <w:pPr>
        <w:ind w:left="720"/>
      </w:pPr>
      <w:r>
        <w:rPr>
          <w:b/>
          <w:bCs/>
        </w:rPr>
        <w:t>Parameters:</w:t>
      </w:r>
      <w:r>
        <w:t xml:space="preserve"> </w:t>
      </w:r>
    </w:p>
    <w:p w:rsidR="0031210C" w:rsidRDefault="0031210C" w:rsidP="0031210C">
      <w:pPr>
        <w:ind w:left="720"/>
      </w:pPr>
      <w:r>
        <w:rPr>
          <w:rStyle w:val="HTMLCode"/>
        </w:rPr>
        <w:t>connection</w:t>
      </w:r>
      <w:r>
        <w:t xml:space="preserve"> - String </w:t>
      </w:r>
    </w:p>
    <w:p w:rsidR="0031210C" w:rsidRDefault="0031210C" w:rsidP="0031210C">
      <w:pPr>
        <w:ind w:left="720"/>
      </w:pPr>
      <w:r>
        <w:rPr>
          <w:rStyle w:val="HTMLCode"/>
        </w:rPr>
        <w:t>user</w:t>
      </w:r>
      <w:r>
        <w:t xml:space="preserve"> - String </w:t>
      </w:r>
    </w:p>
    <w:p w:rsidR="0031210C" w:rsidRDefault="0031210C" w:rsidP="0031210C">
      <w:pPr>
        <w:ind w:left="720"/>
      </w:pPr>
      <w:r>
        <w:rPr>
          <w:rStyle w:val="HTMLCode"/>
        </w:rPr>
        <w:t>password</w:t>
      </w:r>
      <w:r>
        <w:t xml:space="preserve"> - String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31210C" w:rsidTr="0031210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31210C" w:rsidRDefault="0031210C">
            <w:pPr>
              <w:rPr>
                <w:b/>
                <w:bCs/>
                <w:sz w:val="24"/>
                <w:szCs w:val="24"/>
              </w:rPr>
            </w:pPr>
            <w:r>
              <w:rPr>
                <w:b/>
                <w:bCs/>
                <w:sz w:val="36"/>
                <w:szCs w:val="36"/>
              </w:rPr>
              <w:t>Method Detail</w:t>
            </w:r>
            <w:r>
              <w:rPr>
                <w:b/>
                <w:bCs/>
              </w:rPr>
              <w:t xml:space="preserve"> </w:t>
            </w:r>
          </w:p>
        </w:tc>
      </w:tr>
    </w:tbl>
    <w:p w:rsidR="0031210C" w:rsidRDefault="0031210C" w:rsidP="0031210C">
      <w:pPr>
        <w:pStyle w:val="Heading3"/>
      </w:pPr>
      <w:r>
        <w:t xml:space="preserve">actionPerformed </w:t>
      </w:r>
    </w:p>
    <w:p w:rsidR="0031210C" w:rsidRDefault="0031210C" w:rsidP="0031210C">
      <w:pPr>
        <w:pStyle w:val="HTMLPreformatted"/>
      </w:pPr>
      <w:r>
        <w:t xml:space="preserve">public void </w:t>
      </w:r>
      <w:r>
        <w:rPr>
          <w:b/>
          <w:bCs/>
        </w:rPr>
        <w:t>actionPerformed</w:t>
      </w:r>
      <w:r>
        <w:t>(java.awt.event.ActionEvent e)</w:t>
      </w:r>
    </w:p>
    <w:p w:rsidR="0031210C" w:rsidRDefault="0031210C" w:rsidP="0031210C">
      <w:pPr>
        <w:ind w:left="720"/>
      </w:pPr>
      <w:r>
        <w:t>Implemented ActionListener abstract methods.</w:t>
      </w:r>
      <w:r>
        <w:br/>
        <w:t xml:space="preserve">Handles the events when a button is pressed. </w:t>
      </w:r>
    </w:p>
    <w:p w:rsidR="0031210C" w:rsidRDefault="0031210C" w:rsidP="0031210C">
      <w:pPr>
        <w:ind w:left="720"/>
      </w:pPr>
      <w:r>
        <w:rPr>
          <w:b/>
          <w:bCs/>
        </w:rPr>
        <w:t>Specified by:</w:t>
      </w:r>
      <w:r>
        <w:t xml:space="preserve"> </w:t>
      </w:r>
    </w:p>
    <w:p w:rsidR="0031210C" w:rsidRDefault="0031210C" w:rsidP="0031210C">
      <w:pPr>
        <w:ind w:left="720"/>
      </w:pPr>
      <w:r>
        <w:rPr>
          <w:rStyle w:val="HTMLCode"/>
        </w:rPr>
        <w:t>actionPerformed</w:t>
      </w:r>
      <w:r>
        <w:t xml:space="preserve"> in interface </w:t>
      </w:r>
      <w:r>
        <w:rPr>
          <w:rStyle w:val="HTMLCode"/>
        </w:rPr>
        <w:t>java.awt.event.ActionListener</w:t>
      </w:r>
      <w:r>
        <w:t xml:space="preserve"> </w:t>
      </w:r>
    </w:p>
    <w:p w:rsidR="0031210C" w:rsidRDefault="0031210C" w:rsidP="0031210C">
      <w:pPr>
        <w:ind w:left="720"/>
      </w:pPr>
      <w:r>
        <w:rPr>
          <w:b/>
          <w:bCs/>
        </w:rPr>
        <w:t>Parameters:</w:t>
      </w:r>
      <w:r>
        <w:t xml:space="preserve"> </w:t>
      </w:r>
    </w:p>
    <w:p w:rsidR="0031210C" w:rsidRDefault="0031210C" w:rsidP="0031210C">
      <w:pPr>
        <w:ind w:left="720"/>
      </w:pPr>
      <w:r>
        <w:rPr>
          <w:rStyle w:val="HTMLCode"/>
        </w:rPr>
        <w:t>e</w:t>
      </w:r>
      <w:r>
        <w:t xml:space="preserve"> - ActionEvent </w:t>
      </w:r>
    </w:p>
    <w:p w:rsidR="0031210C" w:rsidRDefault="003F2F3D" w:rsidP="0031210C">
      <w:r>
        <w:pict>
          <v:rect id="_x0000_i1066" style="width:0;height:1.5pt" o:hralign="center" o:hrstd="t" o:hr="t" fillcolor="#a0a0a0" stroked="f"/>
        </w:pict>
      </w:r>
    </w:p>
    <w:p w:rsidR="0031210C" w:rsidRDefault="0031210C" w:rsidP="0031210C">
      <w:pPr>
        <w:pStyle w:val="Heading3"/>
      </w:pPr>
      <w:r>
        <w:t xml:space="preserve">getDataConnection </w:t>
      </w:r>
    </w:p>
    <w:p w:rsidR="0031210C" w:rsidRDefault="0031210C" w:rsidP="0031210C">
      <w:pPr>
        <w:pStyle w:val="HTMLPreformatted"/>
      </w:pPr>
      <w:r>
        <w:t xml:space="preserve">public java.lang.String </w:t>
      </w:r>
      <w:r>
        <w:rPr>
          <w:b/>
          <w:bCs/>
        </w:rPr>
        <w:t>getDataConnection</w:t>
      </w:r>
      <w:r>
        <w:t>()</w:t>
      </w:r>
    </w:p>
    <w:p w:rsidR="0031210C" w:rsidRDefault="003F2F3D" w:rsidP="0031210C">
      <w:r>
        <w:pict>
          <v:rect id="_x0000_i1067" style="width:0;height:1.5pt" o:hralign="center" o:hrstd="t" o:hr="t" fillcolor="#a0a0a0" stroked="f"/>
        </w:pict>
      </w:r>
    </w:p>
    <w:p w:rsidR="0031210C" w:rsidRDefault="0031210C" w:rsidP="0031210C">
      <w:pPr>
        <w:pStyle w:val="Heading3"/>
      </w:pPr>
      <w:r>
        <w:t xml:space="preserve">getDataPassword </w:t>
      </w:r>
    </w:p>
    <w:p w:rsidR="0031210C" w:rsidRDefault="0031210C" w:rsidP="0031210C">
      <w:pPr>
        <w:pStyle w:val="HTMLPreformatted"/>
      </w:pPr>
      <w:r>
        <w:t xml:space="preserve">public java.lang.String </w:t>
      </w:r>
      <w:r>
        <w:rPr>
          <w:b/>
          <w:bCs/>
        </w:rPr>
        <w:t>getDataPassword</w:t>
      </w:r>
      <w:r>
        <w:t>()</w:t>
      </w:r>
    </w:p>
    <w:p w:rsidR="0031210C" w:rsidRDefault="003F2F3D" w:rsidP="0031210C">
      <w:r>
        <w:pict>
          <v:rect id="_x0000_i1068" style="width:0;height:1.5pt" o:hralign="center" o:hrstd="t" o:hr="t" fillcolor="#a0a0a0" stroked="f"/>
        </w:pict>
      </w:r>
    </w:p>
    <w:p w:rsidR="0031210C" w:rsidRDefault="0031210C" w:rsidP="0031210C">
      <w:pPr>
        <w:pStyle w:val="Heading3"/>
      </w:pPr>
      <w:r>
        <w:t xml:space="preserve">getDataUser </w:t>
      </w:r>
    </w:p>
    <w:p w:rsidR="0031210C" w:rsidRDefault="0031210C" w:rsidP="0031210C">
      <w:pPr>
        <w:pStyle w:val="HTMLPreformatted"/>
      </w:pPr>
      <w:r>
        <w:t xml:space="preserve">public java.lang.String </w:t>
      </w:r>
      <w:r>
        <w:rPr>
          <w:b/>
          <w:bCs/>
        </w:rPr>
        <w:t>getDataUser</w:t>
      </w:r>
      <w:r>
        <w:t>()</w:t>
      </w:r>
    </w:p>
    <w:p w:rsidR="0031210C" w:rsidRDefault="003F2F3D" w:rsidP="0031210C">
      <w:r>
        <w:pict>
          <v:rect id="_x0000_i1069" style="width:0;height:1.5pt" o:hralign="center" o:hrstd="t" o:hr="t" fillcolor="#a0a0a0" stroked="f"/>
        </w:pict>
      </w:r>
    </w:p>
    <w:p w:rsidR="0031210C" w:rsidRDefault="0031210C" w:rsidP="0031210C">
      <w:pPr>
        <w:pStyle w:val="Heading3"/>
      </w:pPr>
      <w:r>
        <w:lastRenderedPageBreak/>
        <w:t xml:space="preserve">getMainFrame </w:t>
      </w:r>
    </w:p>
    <w:p w:rsidR="0031210C" w:rsidRDefault="0031210C" w:rsidP="0031210C">
      <w:pPr>
        <w:pStyle w:val="HTMLPreformatted"/>
      </w:pPr>
      <w:r>
        <w:t xml:space="preserve">public javax.swing.JFrame </w:t>
      </w:r>
      <w:r>
        <w:rPr>
          <w:b/>
          <w:bCs/>
        </w:rPr>
        <w:t>getMainFrame</w:t>
      </w:r>
      <w:r>
        <w:t>()</w:t>
      </w:r>
    </w:p>
    <w:p w:rsidR="0031210C" w:rsidRDefault="003F2F3D" w:rsidP="0031210C">
      <w:r>
        <w:pict>
          <v:rect id="_x0000_i1070" style="width:0;height:1.5pt" o:hralign="center" o:hrstd="t" o:hr="t" fillcolor="#a0a0a0" stroked="f"/>
        </w:pict>
      </w:r>
    </w:p>
    <w:p w:rsidR="0031210C" w:rsidRDefault="0031210C" w:rsidP="0031210C">
      <w:pPr>
        <w:pStyle w:val="Heading3"/>
      </w:pPr>
      <w:bookmarkStart w:id="66" w:name="getStartSaleButton()"/>
      <w:bookmarkEnd w:id="66"/>
      <w:r>
        <w:t xml:space="preserve">getStartSaleButton </w:t>
      </w:r>
    </w:p>
    <w:p w:rsidR="0031210C" w:rsidRDefault="0031210C" w:rsidP="0031210C">
      <w:pPr>
        <w:pStyle w:val="HTMLPreformatted"/>
      </w:pPr>
      <w:r>
        <w:t xml:space="preserve">public javax.swing.JButton </w:t>
      </w:r>
      <w:r>
        <w:rPr>
          <w:b/>
          <w:bCs/>
        </w:rPr>
        <w:t>getStartSaleButton</w:t>
      </w:r>
      <w:r>
        <w:t>()</w:t>
      </w:r>
    </w:p>
    <w:p w:rsidR="0031210C" w:rsidRDefault="003F2F3D" w:rsidP="0031210C">
      <w:r>
        <w:pict>
          <v:rect id="_x0000_i1071" style="width:0;height:1.5pt" o:hralign="center" o:hrstd="t" o:hr="t" fillcolor="#a0a0a0" stroked="f"/>
        </w:pict>
      </w:r>
    </w:p>
    <w:p w:rsidR="0031210C" w:rsidRDefault="0031210C" w:rsidP="0031210C">
      <w:pPr>
        <w:pStyle w:val="Heading3"/>
      </w:pPr>
      <w:r>
        <w:t xml:space="preserve">setDataConnection </w:t>
      </w:r>
    </w:p>
    <w:p w:rsidR="0031210C" w:rsidRDefault="0031210C" w:rsidP="0031210C">
      <w:pPr>
        <w:pStyle w:val="HTMLPreformatted"/>
      </w:pPr>
      <w:r>
        <w:t xml:space="preserve">public void </w:t>
      </w:r>
      <w:r>
        <w:rPr>
          <w:b/>
          <w:bCs/>
        </w:rPr>
        <w:t>setDataConnection</w:t>
      </w:r>
      <w:r>
        <w:t>(java.lang.String dataConnection)</w:t>
      </w:r>
    </w:p>
    <w:p w:rsidR="0031210C" w:rsidRDefault="003F2F3D" w:rsidP="0031210C">
      <w:r>
        <w:pict>
          <v:rect id="_x0000_i1072" style="width:0;height:1.5pt" o:hralign="center" o:hrstd="t" o:hr="t" fillcolor="#a0a0a0" stroked="f"/>
        </w:pict>
      </w:r>
    </w:p>
    <w:p w:rsidR="0031210C" w:rsidRDefault="0031210C" w:rsidP="0031210C">
      <w:pPr>
        <w:pStyle w:val="Heading3"/>
      </w:pPr>
      <w:r>
        <w:t xml:space="preserve">setDataPassword </w:t>
      </w:r>
    </w:p>
    <w:p w:rsidR="0031210C" w:rsidRDefault="0031210C" w:rsidP="0031210C">
      <w:pPr>
        <w:pStyle w:val="HTMLPreformatted"/>
      </w:pPr>
      <w:r>
        <w:t xml:space="preserve">public void </w:t>
      </w:r>
      <w:r>
        <w:rPr>
          <w:b/>
          <w:bCs/>
        </w:rPr>
        <w:t>setDataPassword</w:t>
      </w:r>
      <w:r>
        <w:t>(java.lang.String dataPassword)</w:t>
      </w:r>
    </w:p>
    <w:p w:rsidR="0031210C" w:rsidRDefault="003F2F3D" w:rsidP="0031210C">
      <w:r>
        <w:pict>
          <v:rect id="_x0000_i1073" style="width:0;height:1.5pt" o:hralign="center" o:hrstd="t" o:hr="t" fillcolor="#a0a0a0" stroked="f"/>
        </w:pict>
      </w:r>
    </w:p>
    <w:p w:rsidR="0031210C" w:rsidRDefault="0031210C" w:rsidP="0031210C">
      <w:pPr>
        <w:pStyle w:val="Heading3"/>
      </w:pPr>
      <w:r>
        <w:t xml:space="preserve">setDataUser </w:t>
      </w:r>
    </w:p>
    <w:p w:rsidR="0031210C" w:rsidRDefault="0031210C" w:rsidP="0031210C">
      <w:pPr>
        <w:pStyle w:val="HTMLPreformatted"/>
      </w:pPr>
      <w:r>
        <w:t xml:space="preserve">public void </w:t>
      </w:r>
      <w:r>
        <w:rPr>
          <w:b/>
          <w:bCs/>
        </w:rPr>
        <w:t>setDataUser</w:t>
      </w:r>
      <w:r>
        <w:t>(java.lang.String dataUser)</w:t>
      </w:r>
    </w:p>
    <w:p w:rsidR="0031210C" w:rsidRDefault="003F2F3D" w:rsidP="0031210C">
      <w:r>
        <w:pict>
          <v:rect id="_x0000_i1074" style="width:0;height:1.5pt" o:hralign="center" o:hrstd="t" o:hr="t" fillcolor="#a0a0a0" stroked="f"/>
        </w:pict>
      </w:r>
    </w:p>
    <w:p w:rsidR="0031210C" w:rsidRDefault="0031210C" w:rsidP="0031210C">
      <w:pPr>
        <w:pStyle w:val="Heading3"/>
      </w:pPr>
      <w:r>
        <w:t xml:space="preserve">setMainFrame </w:t>
      </w:r>
    </w:p>
    <w:p w:rsidR="0031210C" w:rsidRDefault="0031210C" w:rsidP="0031210C">
      <w:pPr>
        <w:pStyle w:val="HTMLPreformatted"/>
      </w:pPr>
      <w:r>
        <w:t xml:space="preserve">public void </w:t>
      </w:r>
      <w:r>
        <w:rPr>
          <w:b/>
          <w:bCs/>
        </w:rPr>
        <w:t>setMainFrame</w:t>
      </w:r>
      <w:r>
        <w:t>(javax.swing.JFrame frmPospi)</w:t>
      </w:r>
    </w:p>
    <w:p w:rsidR="0031210C" w:rsidRDefault="003F2F3D" w:rsidP="0031210C">
      <w:r>
        <w:pict>
          <v:rect id="_x0000_i1075" style="width:0;height:1.5pt" o:hralign="center" o:hrstd="t" o:hr="t" fillcolor="#a0a0a0" stroked="f"/>
        </w:pict>
      </w:r>
    </w:p>
    <w:p w:rsidR="0031210C" w:rsidRDefault="0031210C" w:rsidP="0031210C">
      <w:pPr>
        <w:pStyle w:val="Heading3"/>
      </w:pPr>
      <w:bookmarkStart w:id="67" w:name="setStartSaleButton(javax.swing.JButton)"/>
      <w:bookmarkEnd w:id="67"/>
      <w:r>
        <w:t xml:space="preserve">setStartSaleButton </w:t>
      </w:r>
    </w:p>
    <w:p w:rsidR="0031210C" w:rsidRDefault="0031210C" w:rsidP="0031210C">
      <w:pPr>
        <w:pStyle w:val="HTMLPreformatted"/>
      </w:pPr>
      <w:r>
        <w:t xml:space="preserve">public void </w:t>
      </w:r>
      <w:r>
        <w:rPr>
          <w:b/>
          <w:bCs/>
        </w:rPr>
        <w:t>setStartSaleButton</w:t>
      </w:r>
      <w:r>
        <w:t>(javax.swing.JButton startSaleButton)</w:t>
      </w:r>
    </w:p>
    <w:p w:rsidR="0031210C" w:rsidRDefault="003F2F3D" w:rsidP="0031210C">
      <w:r>
        <w:pict>
          <v:rect id="_x0000_i1076" style="width:0;height:1.5pt" o:hralign="center" o:hrstd="t" o:hr="t" fillcolor="#a0a0a0" stroked="f"/>
        </w:pict>
      </w:r>
    </w:p>
    <w:p w:rsidR="0031210C" w:rsidRDefault="0031210C" w:rsidP="0031210C">
      <w:pPr>
        <w:pStyle w:val="Heading3"/>
      </w:pPr>
      <w:r>
        <w:t xml:space="preserve">showGUI </w:t>
      </w:r>
    </w:p>
    <w:p w:rsidR="0031210C" w:rsidRDefault="0031210C" w:rsidP="0031210C">
      <w:pPr>
        <w:pStyle w:val="HTMLPreformatted"/>
      </w:pPr>
      <w:r>
        <w:t xml:space="preserve">public void </w:t>
      </w:r>
      <w:r>
        <w:rPr>
          <w:b/>
          <w:bCs/>
        </w:rPr>
        <w:t>showGUI</w:t>
      </w:r>
      <w:r>
        <w:t>()</w:t>
      </w:r>
    </w:p>
    <w:p w:rsidR="0031210C" w:rsidRDefault="0031210C" w:rsidP="0031210C">
      <w:pPr>
        <w:ind w:left="720"/>
      </w:pPr>
      <w:r>
        <w:t xml:space="preserve">Makes the frame visible. </w:t>
      </w:r>
    </w:p>
    <w:p w:rsidR="0031210C" w:rsidRDefault="003F2F3D" w:rsidP="0031210C">
      <w:r>
        <w:pict>
          <v:rect id="_x0000_i1077" style="width:0;height:1.5pt" o:hralign="center" o:hrstd="t" o:hr="t" fillcolor="#a0a0a0" stroked="f"/>
        </w:pict>
      </w:r>
    </w:p>
    <w:p w:rsidR="00EB56B2" w:rsidRDefault="00EB56B2" w:rsidP="0031210C"/>
    <w:p w:rsidR="009D7C7E" w:rsidRDefault="009D7C7E" w:rsidP="0031210C"/>
    <w:p w:rsidR="009D7C7E" w:rsidRDefault="009D7C7E" w:rsidP="0031210C"/>
    <w:p w:rsidR="009D7C7E" w:rsidRDefault="009D7C7E" w:rsidP="0031210C"/>
    <w:p w:rsidR="009D7C7E" w:rsidRDefault="009D7C7E" w:rsidP="0031210C"/>
    <w:p w:rsidR="009D7C7E" w:rsidRDefault="009D7C7E" w:rsidP="0031210C"/>
    <w:p w:rsidR="009D7C7E" w:rsidRPr="009D7C7E" w:rsidRDefault="009D7C7E" w:rsidP="0031210C">
      <w:pPr>
        <w:rPr>
          <w:b/>
        </w:rPr>
      </w:pPr>
      <w:r>
        <w:rPr>
          <w:b/>
        </w:rPr>
        <w:lastRenderedPageBreak/>
        <w:t>actionPerformed(ActionEvent) – Sequence Diagram</w:t>
      </w:r>
    </w:p>
    <w:p w:rsidR="00EB56B2" w:rsidRDefault="009D7C7E" w:rsidP="009D7C7E">
      <w:pPr>
        <w:jc w:val="center"/>
      </w:pPr>
      <w:r>
        <w:rPr>
          <w:noProof/>
          <w:lang w:val="en-GB" w:eastAsia="en-GB" w:bidi="ar-SA"/>
        </w:rPr>
        <w:drawing>
          <wp:inline distT="0" distB="0" distL="0" distR="0" wp14:anchorId="2CF811D8" wp14:editId="43D162D6">
            <wp:extent cx="6583157" cy="3725532"/>
            <wp:effectExtent l="318" t="0" r="8572" b="8573"/>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rot="5400000">
                      <a:off x="0" y="0"/>
                      <a:ext cx="6607516" cy="3739317"/>
                    </a:xfrm>
                    <a:prstGeom prst="rect">
                      <a:avLst/>
                    </a:prstGeom>
                  </pic:spPr>
                </pic:pic>
              </a:graphicData>
            </a:graphic>
          </wp:inline>
        </w:drawing>
      </w:r>
    </w:p>
    <w:p w:rsidR="00EB56B2" w:rsidRDefault="00EB56B2" w:rsidP="0031210C"/>
    <w:p w:rsidR="009D7C7E" w:rsidRDefault="009D7C7E" w:rsidP="0031210C"/>
    <w:p w:rsidR="009D7C7E" w:rsidRDefault="009D7C7E" w:rsidP="0031210C"/>
    <w:p w:rsidR="002D67A4" w:rsidRDefault="002D67A4" w:rsidP="009D7C7E">
      <w:pPr>
        <w:rPr>
          <w:rFonts w:asciiTheme="minorHAnsi" w:eastAsia="MS Mincho" w:hAnsiTheme="minorHAnsi" w:cstheme="minorHAnsi"/>
        </w:rPr>
      </w:pPr>
    </w:p>
    <w:p w:rsidR="009D7C7E" w:rsidRDefault="009D7C7E" w:rsidP="009D7C7E">
      <w:r>
        <w:rPr>
          <w:rFonts w:asciiTheme="minorHAnsi" w:eastAsia="MS Mincho" w:hAnsiTheme="minorHAnsi" w:cstheme="minorHAnsi"/>
        </w:rPr>
        <w:t>Diagram created with Visual Paradigm (</w:t>
      </w:r>
      <w:r w:rsidRPr="00025DC6">
        <w:rPr>
          <w:rFonts w:asciiTheme="minorHAnsi" w:eastAsia="MS Mincho" w:hAnsiTheme="minorHAnsi" w:cstheme="minorHAnsi"/>
        </w:rPr>
        <w:t>http://www.visual-paradigm.com/</w:t>
      </w:r>
      <w:r>
        <w:rPr>
          <w:rFonts w:asciiTheme="minorHAnsi" w:eastAsia="MS Mincho" w:hAnsiTheme="minorHAnsi" w:cstheme="minorHAnsi"/>
        </w:rPr>
        <w:t>)</w:t>
      </w:r>
    </w:p>
    <w:p w:rsidR="009D7C7E" w:rsidRDefault="002D67A4" w:rsidP="0031210C">
      <w:pPr>
        <w:rPr>
          <w:rFonts w:asciiTheme="minorHAnsi" w:hAnsiTheme="minorHAnsi"/>
          <w:sz w:val="16"/>
          <w:szCs w:val="16"/>
        </w:rPr>
      </w:pPr>
      <w:r w:rsidRPr="002D67A4">
        <w:rPr>
          <w:rFonts w:asciiTheme="minorHAnsi" w:hAnsiTheme="minorHAnsi"/>
          <w:sz w:val="16"/>
          <w:szCs w:val="16"/>
        </w:rPr>
        <w:t xml:space="preserve">Visual Paradigm International, nd. </w:t>
      </w:r>
      <w:proofErr w:type="gramStart"/>
      <w:r w:rsidRPr="002D67A4">
        <w:rPr>
          <w:rFonts w:asciiTheme="minorHAnsi" w:hAnsiTheme="minorHAnsi"/>
          <w:sz w:val="16"/>
          <w:szCs w:val="16"/>
        </w:rPr>
        <w:t>Visual Paradigm.</w:t>
      </w:r>
      <w:proofErr w:type="gramEnd"/>
      <w:r w:rsidRPr="002D67A4">
        <w:rPr>
          <w:rFonts w:asciiTheme="minorHAnsi" w:hAnsiTheme="minorHAnsi"/>
          <w:sz w:val="16"/>
          <w:szCs w:val="16"/>
        </w:rPr>
        <w:t xml:space="preserve"> </w:t>
      </w:r>
      <w:r w:rsidR="00C3493A">
        <w:rPr>
          <w:rFonts w:asciiTheme="minorHAnsi" w:hAnsiTheme="minorHAnsi"/>
          <w:sz w:val="16"/>
          <w:szCs w:val="16"/>
        </w:rPr>
        <w:t>[</w:t>
      </w:r>
      <w:proofErr w:type="gramStart"/>
      <w:r w:rsidRPr="002D67A4">
        <w:rPr>
          <w:rFonts w:asciiTheme="minorHAnsi" w:hAnsiTheme="minorHAnsi"/>
          <w:sz w:val="16"/>
          <w:szCs w:val="16"/>
        </w:rPr>
        <w:t>computer</w:t>
      </w:r>
      <w:proofErr w:type="gramEnd"/>
      <w:r w:rsidRPr="002D67A4">
        <w:rPr>
          <w:rFonts w:asciiTheme="minorHAnsi" w:hAnsiTheme="minorHAnsi"/>
          <w:sz w:val="16"/>
          <w:szCs w:val="16"/>
        </w:rPr>
        <w:t xml:space="preserve"> program</w:t>
      </w:r>
      <w:r w:rsidR="00C3493A">
        <w:rPr>
          <w:rFonts w:asciiTheme="minorHAnsi" w:hAnsiTheme="minorHAnsi"/>
          <w:sz w:val="16"/>
          <w:szCs w:val="16"/>
        </w:rPr>
        <w:t>]</w:t>
      </w:r>
      <w:r w:rsidRPr="002D67A4">
        <w:rPr>
          <w:rFonts w:asciiTheme="minorHAnsi" w:hAnsiTheme="minorHAnsi"/>
          <w:sz w:val="16"/>
          <w:szCs w:val="16"/>
        </w:rPr>
        <w:t xml:space="preserve">. </w:t>
      </w:r>
      <w:proofErr w:type="gramStart"/>
      <w:r w:rsidRPr="002D67A4">
        <w:rPr>
          <w:rFonts w:asciiTheme="minorHAnsi" w:hAnsiTheme="minorHAnsi"/>
          <w:sz w:val="16"/>
          <w:szCs w:val="16"/>
        </w:rPr>
        <w:t>Visual Paradigm International.</w:t>
      </w:r>
      <w:proofErr w:type="gramEnd"/>
      <w:r w:rsidRPr="002D67A4">
        <w:rPr>
          <w:rFonts w:asciiTheme="minorHAnsi" w:hAnsiTheme="minorHAnsi"/>
          <w:sz w:val="16"/>
          <w:szCs w:val="16"/>
        </w:rPr>
        <w:t xml:space="preserve"> </w:t>
      </w:r>
      <w:proofErr w:type="gramStart"/>
      <w:r w:rsidRPr="002D67A4">
        <w:rPr>
          <w:rFonts w:asciiTheme="minorHAnsi" w:hAnsiTheme="minorHAnsi"/>
          <w:sz w:val="16"/>
          <w:szCs w:val="16"/>
        </w:rPr>
        <w:t>[Accessed April 29, 2015].</w:t>
      </w:r>
      <w:proofErr w:type="gramEnd"/>
    </w:p>
    <w:p w:rsidR="0009605E" w:rsidRDefault="009D7C7E" w:rsidP="0031210C">
      <w:proofErr w:type="gramStart"/>
      <w:r>
        <w:rPr>
          <w:b/>
        </w:rPr>
        <w:lastRenderedPageBreak/>
        <w:t>actionPerformed(</w:t>
      </w:r>
      <w:proofErr w:type="gramEnd"/>
      <w:r>
        <w:rPr>
          <w:b/>
        </w:rPr>
        <w:t xml:space="preserve">ActionEvent) </w:t>
      </w:r>
      <w:r w:rsidR="0009605E">
        <w:rPr>
          <w:b/>
        </w:rPr>
        <w:t>–</w:t>
      </w:r>
      <w:r>
        <w:rPr>
          <w:b/>
        </w:rPr>
        <w:t xml:space="preserve"> Flowchart</w:t>
      </w:r>
    </w:p>
    <w:p w:rsidR="0009605E" w:rsidRDefault="0009605E" w:rsidP="0031210C"/>
    <w:p w:rsidR="0009605E" w:rsidRPr="0009605E" w:rsidRDefault="0009605E" w:rsidP="0009605E">
      <w:pPr>
        <w:jc w:val="center"/>
      </w:pPr>
      <w:r>
        <w:rPr>
          <w:noProof/>
          <w:lang w:val="en-GB" w:eastAsia="en-GB" w:bidi="ar-SA"/>
        </w:rPr>
        <w:drawing>
          <wp:inline distT="0" distB="0" distL="0" distR="0" wp14:anchorId="52C97DA3" wp14:editId="16E5C483">
            <wp:extent cx="4057095" cy="3331914"/>
            <wp:effectExtent l="0" t="0" r="635"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058808" cy="3333321"/>
                    </a:xfrm>
                    <a:prstGeom prst="rect">
                      <a:avLst/>
                    </a:prstGeom>
                  </pic:spPr>
                </pic:pic>
              </a:graphicData>
            </a:graphic>
          </wp:inline>
        </w:drawing>
      </w:r>
    </w:p>
    <w:p w:rsidR="0009605E" w:rsidRDefault="003B438A" w:rsidP="0009605E">
      <w:r>
        <w:rPr>
          <w:rFonts w:asciiTheme="minorHAnsi" w:eastAsia="MS Mincho" w:hAnsiTheme="minorHAnsi" w:cstheme="minorHAnsi"/>
        </w:rPr>
        <w:t>Auto-generated d</w:t>
      </w:r>
      <w:r w:rsidR="0009605E">
        <w:rPr>
          <w:rFonts w:asciiTheme="minorHAnsi" w:eastAsia="MS Mincho" w:hAnsiTheme="minorHAnsi" w:cstheme="minorHAnsi"/>
        </w:rPr>
        <w:t>iagram created with Code Rocket Flowchart Editor (</w:t>
      </w:r>
      <w:r w:rsidR="0009605E" w:rsidRPr="00004F6B">
        <w:rPr>
          <w:rFonts w:asciiTheme="minorHAnsi" w:eastAsia="MS Mincho" w:hAnsiTheme="minorHAnsi" w:cstheme="minorHAnsi"/>
        </w:rPr>
        <w:t>http://www.rapidqualitysystems.com/</w:t>
      </w:r>
      <w:r w:rsidR="0009605E">
        <w:rPr>
          <w:rFonts w:asciiTheme="minorHAnsi" w:eastAsia="MS Mincho" w:hAnsiTheme="minorHAnsi" w:cstheme="minorHAnsi"/>
        </w:rPr>
        <w:t>)</w:t>
      </w:r>
    </w:p>
    <w:p w:rsidR="0009605E" w:rsidRPr="008E1F4B" w:rsidRDefault="008E1F4B" w:rsidP="0031210C">
      <w:pPr>
        <w:rPr>
          <w:rFonts w:asciiTheme="minorHAnsi" w:hAnsiTheme="minorHAnsi"/>
          <w:sz w:val="16"/>
          <w:szCs w:val="16"/>
        </w:rPr>
      </w:pPr>
      <w:r w:rsidRPr="008E1F4B">
        <w:rPr>
          <w:rFonts w:asciiTheme="minorHAnsi" w:hAnsiTheme="minorHAnsi"/>
          <w:sz w:val="16"/>
          <w:szCs w:val="16"/>
        </w:rPr>
        <w:t xml:space="preserve">Rapid Quality Systems, nd. </w:t>
      </w:r>
      <w:proofErr w:type="gramStart"/>
      <w:r w:rsidRPr="008E1F4B">
        <w:rPr>
          <w:rFonts w:asciiTheme="minorHAnsi" w:hAnsiTheme="minorHAnsi"/>
          <w:sz w:val="16"/>
          <w:szCs w:val="16"/>
        </w:rPr>
        <w:t xml:space="preserve">Code Rocket for Eclipse, </w:t>
      </w:r>
      <w:r w:rsidR="00C3493A">
        <w:rPr>
          <w:rFonts w:asciiTheme="minorHAnsi" w:hAnsiTheme="minorHAnsi"/>
          <w:sz w:val="16"/>
          <w:szCs w:val="16"/>
        </w:rPr>
        <w:t>[</w:t>
      </w:r>
      <w:r w:rsidRPr="008E1F4B">
        <w:rPr>
          <w:rFonts w:asciiTheme="minorHAnsi" w:hAnsiTheme="minorHAnsi"/>
          <w:sz w:val="16"/>
          <w:szCs w:val="16"/>
        </w:rPr>
        <w:t>computer program</w:t>
      </w:r>
      <w:r w:rsidR="00C3493A">
        <w:rPr>
          <w:rFonts w:asciiTheme="minorHAnsi" w:hAnsiTheme="minorHAnsi"/>
          <w:sz w:val="16"/>
          <w:szCs w:val="16"/>
        </w:rPr>
        <w:t>]</w:t>
      </w:r>
      <w:r w:rsidRPr="008E1F4B">
        <w:rPr>
          <w:rFonts w:asciiTheme="minorHAnsi" w:hAnsiTheme="minorHAnsi"/>
          <w:sz w:val="16"/>
          <w:szCs w:val="16"/>
        </w:rPr>
        <w:t>.</w:t>
      </w:r>
      <w:proofErr w:type="gramEnd"/>
      <w:r w:rsidRPr="008E1F4B">
        <w:rPr>
          <w:rFonts w:asciiTheme="minorHAnsi" w:hAnsiTheme="minorHAnsi"/>
          <w:sz w:val="16"/>
          <w:szCs w:val="16"/>
        </w:rPr>
        <w:t xml:space="preserve"> </w:t>
      </w:r>
      <w:proofErr w:type="gramStart"/>
      <w:r w:rsidRPr="008E1F4B">
        <w:rPr>
          <w:rFonts w:asciiTheme="minorHAnsi" w:hAnsiTheme="minorHAnsi"/>
          <w:sz w:val="16"/>
          <w:szCs w:val="16"/>
        </w:rPr>
        <w:t>Rapid Quality Systems.</w:t>
      </w:r>
      <w:proofErr w:type="gramEnd"/>
      <w:r w:rsidRPr="008E1F4B">
        <w:rPr>
          <w:rFonts w:asciiTheme="minorHAnsi" w:hAnsiTheme="minorHAnsi"/>
          <w:sz w:val="16"/>
          <w:szCs w:val="16"/>
        </w:rPr>
        <w:t xml:space="preserve"> [Accessed April 29, 2015]</w:t>
      </w:r>
    </w:p>
    <w:p w:rsidR="00D15260" w:rsidRDefault="00D15260" w:rsidP="00D15260">
      <w:pPr>
        <w:rPr>
          <w:b/>
        </w:rPr>
      </w:pPr>
    </w:p>
    <w:p w:rsidR="00D15260" w:rsidRDefault="00D15260" w:rsidP="00D15260">
      <w:pPr>
        <w:rPr>
          <w:b/>
        </w:rPr>
      </w:pPr>
      <w:r>
        <w:rPr>
          <w:b/>
        </w:rPr>
        <w:t>Screenshot:</w:t>
      </w:r>
    </w:p>
    <w:p w:rsidR="00D15260" w:rsidRDefault="00D15260" w:rsidP="00D15260">
      <w:pPr>
        <w:rPr>
          <w:b/>
        </w:rPr>
      </w:pPr>
    </w:p>
    <w:p w:rsidR="00D15260" w:rsidRPr="00EC2C15" w:rsidRDefault="00D15260" w:rsidP="00D15260">
      <w:pPr>
        <w:jc w:val="center"/>
      </w:pPr>
      <w:r>
        <w:rPr>
          <w:noProof/>
          <w:lang w:val="en-GB" w:eastAsia="en-GB" w:bidi="ar-SA"/>
        </w:rPr>
        <w:drawing>
          <wp:inline distT="0" distB="0" distL="0" distR="0" wp14:anchorId="07B09775" wp14:editId="1CAF0A05">
            <wp:extent cx="3028950" cy="22574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028950" cy="2257425"/>
                    </a:xfrm>
                    <a:prstGeom prst="rect">
                      <a:avLst/>
                    </a:prstGeom>
                  </pic:spPr>
                </pic:pic>
              </a:graphicData>
            </a:graphic>
          </wp:inline>
        </w:drawing>
      </w:r>
    </w:p>
    <w:p w:rsidR="0009605E" w:rsidRDefault="0009605E" w:rsidP="0031210C"/>
    <w:p w:rsidR="0009605E" w:rsidRDefault="0009605E" w:rsidP="0031210C"/>
    <w:p w:rsidR="00D15260" w:rsidRDefault="00D15260" w:rsidP="0031210C">
      <w:pPr>
        <w:rPr>
          <w:b/>
          <w:sz w:val="32"/>
          <w:szCs w:val="32"/>
        </w:rPr>
      </w:pPr>
    </w:p>
    <w:p w:rsidR="0009605E" w:rsidRPr="008A19D3" w:rsidRDefault="008A19D3" w:rsidP="0031210C">
      <w:pPr>
        <w:rPr>
          <w:b/>
          <w:sz w:val="32"/>
          <w:szCs w:val="32"/>
        </w:rPr>
      </w:pPr>
      <w:r>
        <w:rPr>
          <w:b/>
          <w:sz w:val="32"/>
          <w:szCs w:val="32"/>
        </w:rPr>
        <w:lastRenderedPageBreak/>
        <w:t>SaleStartScreen class code listing:</w:t>
      </w:r>
    </w:p>
    <w:p w:rsidR="008A19D3" w:rsidRDefault="008A19D3" w:rsidP="008A19D3">
      <w:r>
        <w:t>package pospi;</w:t>
      </w:r>
    </w:p>
    <w:p w:rsidR="008A19D3" w:rsidRDefault="008A19D3" w:rsidP="008A19D3">
      <w:r>
        <w:t>import javax.swing.JFrame;</w:t>
      </w:r>
    </w:p>
    <w:p w:rsidR="008A19D3" w:rsidRDefault="008A19D3" w:rsidP="008A19D3">
      <w:r>
        <w:t>import java.awt.BorderLayout;</w:t>
      </w:r>
    </w:p>
    <w:p w:rsidR="008A19D3" w:rsidRDefault="008A19D3" w:rsidP="008A19D3">
      <w:r>
        <w:t>import javax.swing.JButton;</w:t>
      </w:r>
    </w:p>
    <w:p w:rsidR="008A19D3" w:rsidRDefault="008A19D3" w:rsidP="008A19D3">
      <w:r>
        <w:t>import java.awt.Font;</w:t>
      </w:r>
    </w:p>
    <w:p w:rsidR="008A19D3" w:rsidRDefault="008A19D3" w:rsidP="008A19D3">
      <w:r>
        <w:t>import java.awt.event.ActionEvent;</w:t>
      </w:r>
    </w:p>
    <w:p w:rsidR="008A19D3" w:rsidRDefault="008A19D3" w:rsidP="008A19D3">
      <w:r>
        <w:t>import java.awt.event.ActionListener;</w:t>
      </w:r>
    </w:p>
    <w:p w:rsidR="008A19D3" w:rsidRDefault="008A19D3" w:rsidP="008A19D3">
      <w:r>
        <w:t>/**</w:t>
      </w:r>
    </w:p>
    <w:p w:rsidR="008A19D3" w:rsidRDefault="008A19D3" w:rsidP="008A19D3">
      <w:r>
        <w:t xml:space="preserve"> * Author: Angelo Romel Lopez</w:t>
      </w:r>
    </w:p>
    <w:p w:rsidR="008A19D3" w:rsidRDefault="008A19D3" w:rsidP="008A19D3">
      <w:r>
        <w:t xml:space="preserve"> * &lt;br&gt;Description: Handles the logic and events, constructs and initializes the components and graphical user interface</w:t>
      </w:r>
    </w:p>
    <w:p w:rsidR="008A19D3" w:rsidRDefault="008A19D3" w:rsidP="008A19D3">
      <w:r>
        <w:t xml:space="preserve"> * of the SaleStartScreen class.</w:t>
      </w:r>
    </w:p>
    <w:p w:rsidR="008A19D3" w:rsidRDefault="008A19D3" w:rsidP="008A19D3">
      <w:r>
        <w:t xml:space="preserve"> * */</w:t>
      </w:r>
    </w:p>
    <w:p w:rsidR="008A19D3" w:rsidRDefault="008A19D3" w:rsidP="008A19D3"/>
    <w:p w:rsidR="008A19D3" w:rsidRDefault="008A19D3" w:rsidP="008A19D3">
      <w:r>
        <w:t>public class SaleStartScreen implements ActionListener{</w:t>
      </w:r>
    </w:p>
    <w:p w:rsidR="008A19D3" w:rsidRDefault="008A19D3" w:rsidP="008A19D3">
      <w:r>
        <w:tab/>
        <w:t>private String dataConnection;</w:t>
      </w:r>
    </w:p>
    <w:p w:rsidR="008A19D3" w:rsidRDefault="008A19D3" w:rsidP="008A19D3">
      <w:r>
        <w:tab/>
        <w:t>private String dataUser;</w:t>
      </w:r>
    </w:p>
    <w:p w:rsidR="008A19D3" w:rsidRDefault="008A19D3" w:rsidP="008A19D3">
      <w:r>
        <w:tab/>
        <w:t>private String dataPassword;</w:t>
      </w:r>
    </w:p>
    <w:p w:rsidR="008A19D3" w:rsidRDefault="008A19D3" w:rsidP="008A19D3">
      <w:r>
        <w:tab/>
      </w:r>
    </w:p>
    <w:p w:rsidR="008A19D3" w:rsidRDefault="008A19D3" w:rsidP="008A19D3">
      <w:r>
        <w:tab/>
      </w:r>
    </w:p>
    <w:p w:rsidR="008A19D3" w:rsidRDefault="008A19D3" w:rsidP="008A19D3">
      <w:r>
        <w:tab/>
        <w:t>private JFrame mainFrame;</w:t>
      </w:r>
    </w:p>
    <w:p w:rsidR="008A19D3" w:rsidRDefault="008A19D3" w:rsidP="008A19D3">
      <w:r>
        <w:tab/>
        <w:t>private JButton startSaleButton;</w:t>
      </w:r>
      <w:r>
        <w:tab/>
      </w:r>
    </w:p>
    <w:p w:rsidR="008A19D3" w:rsidRDefault="008A19D3" w:rsidP="008A19D3"/>
    <w:p w:rsidR="008A19D3" w:rsidRDefault="008A19D3" w:rsidP="008A19D3">
      <w:r>
        <w:tab/>
        <w:t>/**</w:t>
      </w:r>
    </w:p>
    <w:p w:rsidR="008A19D3" w:rsidRDefault="008A19D3" w:rsidP="008A19D3">
      <w:r>
        <w:tab/>
        <w:t xml:space="preserve"> * Constructor.</w:t>
      </w:r>
    </w:p>
    <w:p w:rsidR="008A19D3" w:rsidRDefault="008A19D3" w:rsidP="008A19D3">
      <w:r>
        <w:tab/>
        <w:t xml:space="preserve"> * @param connection String</w:t>
      </w:r>
    </w:p>
    <w:p w:rsidR="008A19D3" w:rsidRDefault="008A19D3" w:rsidP="008A19D3">
      <w:r>
        <w:tab/>
        <w:t xml:space="preserve"> * @param user String</w:t>
      </w:r>
    </w:p>
    <w:p w:rsidR="008A19D3" w:rsidRDefault="008A19D3" w:rsidP="008A19D3">
      <w:r>
        <w:tab/>
        <w:t xml:space="preserve"> * @param password String</w:t>
      </w:r>
    </w:p>
    <w:p w:rsidR="008A19D3" w:rsidRDefault="008A19D3" w:rsidP="008A19D3">
      <w:r>
        <w:tab/>
        <w:t xml:space="preserve"> */</w:t>
      </w:r>
    </w:p>
    <w:p w:rsidR="008A19D3" w:rsidRDefault="008A19D3" w:rsidP="008A19D3">
      <w:r>
        <w:lastRenderedPageBreak/>
        <w:tab/>
        <w:t>public SaleStartScreen(String connection, String user, String password){</w:t>
      </w:r>
    </w:p>
    <w:p w:rsidR="008A19D3" w:rsidRDefault="008A19D3" w:rsidP="008A19D3">
      <w:r>
        <w:tab/>
      </w:r>
      <w:r>
        <w:tab/>
        <w:t>this.dataConnection = connection;</w:t>
      </w:r>
    </w:p>
    <w:p w:rsidR="008A19D3" w:rsidRDefault="008A19D3" w:rsidP="008A19D3">
      <w:r>
        <w:tab/>
      </w:r>
      <w:r>
        <w:tab/>
        <w:t>this.dataUser = user;</w:t>
      </w:r>
    </w:p>
    <w:p w:rsidR="008A19D3" w:rsidRDefault="008A19D3" w:rsidP="008A19D3">
      <w:r>
        <w:tab/>
      </w:r>
      <w:r>
        <w:tab/>
        <w:t>this.dataPassword = password;</w:t>
      </w:r>
    </w:p>
    <w:p w:rsidR="008A19D3" w:rsidRDefault="008A19D3" w:rsidP="008A19D3">
      <w:r>
        <w:tab/>
      </w:r>
      <w:r>
        <w:tab/>
        <w:t>initialize();</w:t>
      </w:r>
    </w:p>
    <w:p w:rsidR="008A19D3" w:rsidRDefault="008A19D3" w:rsidP="008A19D3">
      <w:r>
        <w:tab/>
        <w:t>}//end SaleStartScreen.</w:t>
      </w:r>
    </w:p>
    <w:p w:rsidR="008A19D3" w:rsidRDefault="008A19D3" w:rsidP="008A19D3"/>
    <w:p w:rsidR="008A19D3" w:rsidRDefault="008A19D3" w:rsidP="008A19D3">
      <w:r>
        <w:tab/>
        <w:t>/**</w:t>
      </w:r>
    </w:p>
    <w:p w:rsidR="008A19D3" w:rsidRDefault="008A19D3" w:rsidP="008A19D3">
      <w:r>
        <w:tab/>
        <w:t xml:space="preserve"> * Initialize the gui components of the frame.</w:t>
      </w:r>
    </w:p>
    <w:p w:rsidR="008A19D3" w:rsidRDefault="008A19D3" w:rsidP="008A19D3">
      <w:r>
        <w:tab/>
        <w:t xml:space="preserve"> */</w:t>
      </w:r>
    </w:p>
    <w:p w:rsidR="008A19D3" w:rsidRDefault="008A19D3" w:rsidP="008A19D3">
      <w:r>
        <w:tab/>
        <w:t>private void initialize() {</w:t>
      </w:r>
    </w:p>
    <w:p w:rsidR="008A19D3" w:rsidRDefault="008A19D3" w:rsidP="008A19D3">
      <w:r>
        <w:tab/>
      </w:r>
      <w:r>
        <w:tab/>
        <w:t>mainFrame = new JFrame();</w:t>
      </w:r>
    </w:p>
    <w:p w:rsidR="008A19D3" w:rsidRDefault="008A19D3" w:rsidP="008A19D3">
      <w:r>
        <w:tab/>
      </w:r>
      <w:r>
        <w:tab/>
        <w:t>mainFrame.setTitle("POS-Pi");</w:t>
      </w:r>
    </w:p>
    <w:p w:rsidR="008A19D3" w:rsidRDefault="008A19D3" w:rsidP="008A19D3">
      <w:r>
        <w:tab/>
      </w:r>
      <w:r>
        <w:tab/>
        <w:t>mainFrame.setBounds(100, 100, 320, 240);</w:t>
      </w:r>
    </w:p>
    <w:p w:rsidR="008A19D3" w:rsidRDefault="008A19D3" w:rsidP="008A19D3">
      <w:r>
        <w:tab/>
      </w:r>
      <w:r>
        <w:tab/>
        <w:t>mainFrame.setDefaultCloseOperation(JFrame.EXIT_ON_CLOSE);</w:t>
      </w:r>
    </w:p>
    <w:p w:rsidR="008A19D3" w:rsidRDefault="008A19D3" w:rsidP="008A19D3">
      <w:r>
        <w:tab/>
      </w:r>
      <w:r>
        <w:tab/>
        <w:t>mainFrame.getContentPane().setLayout(new BorderLayout(0, 0));</w:t>
      </w:r>
    </w:p>
    <w:p w:rsidR="008A19D3" w:rsidRDefault="008A19D3" w:rsidP="008A19D3">
      <w:r>
        <w:tab/>
      </w:r>
      <w:r>
        <w:tab/>
      </w:r>
    </w:p>
    <w:p w:rsidR="008A19D3" w:rsidRDefault="008A19D3" w:rsidP="008A19D3">
      <w:r>
        <w:tab/>
      </w:r>
      <w:r>
        <w:tab/>
        <w:t>startSaleButton = new JButton("Tap Screen To Start Sale");</w:t>
      </w:r>
    </w:p>
    <w:p w:rsidR="008A19D3" w:rsidRDefault="008A19D3" w:rsidP="008A19D3">
      <w:r>
        <w:tab/>
      </w:r>
      <w:r>
        <w:tab/>
        <w:t>startSaleButton.setFont(new Font("Tahoma", Font.BOLD, 14));</w:t>
      </w:r>
    </w:p>
    <w:p w:rsidR="008A19D3" w:rsidRDefault="008A19D3" w:rsidP="008A19D3">
      <w:r>
        <w:tab/>
      </w:r>
      <w:r>
        <w:tab/>
        <w:t>startSaleButton.addActionListener(this);</w:t>
      </w:r>
    </w:p>
    <w:p w:rsidR="008A19D3" w:rsidRDefault="008A19D3" w:rsidP="008A19D3">
      <w:r>
        <w:tab/>
      </w:r>
      <w:r>
        <w:tab/>
        <w:t>startSaleButton.setActionCommand("start sale");</w:t>
      </w:r>
    </w:p>
    <w:p w:rsidR="008A19D3" w:rsidRDefault="008A19D3" w:rsidP="008A19D3">
      <w:r>
        <w:tab/>
      </w:r>
      <w:r>
        <w:tab/>
        <w:t>mainFrame.getContentPane().add(startSaleButton, BorderLayout.CENTER);</w:t>
      </w:r>
    </w:p>
    <w:p w:rsidR="008A19D3" w:rsidRDefault="008A19D3" w:rsidP="008A19D3">
      <w:r>
        <w:tab/>
      </w:r>
      <w:r>
        <w:tab/>
        <w:t>mainFrame.getRootPane().setDefaultButton(startSaleButton);</w:t>
      </w:r>
    </w:p>
    <w:p w:rsidR="008A19D3" w:rsidRDefault="008A19D3" w:rsidP="008A19D3">
      <w:r>
        <w:tab/>
        <w:t>}//end initialize().</w:t>
      </w:r>
    </w:p>
    <w:p w:rsidR="008A19D3" w:rsidRDefault="008A19D3" w:rsidP="008A19D3">
      <w:r>
        <w:tab/>
      </w:r>
    </w:p>
    <w:p w:rsidR="008A19D3" w:rsidRDefault="008A19D3" w:rsidP="008A19D3">
      <w:r>
        <w:tab/>
        <w:t>/**</w:t>
      </w:r>
    </w:p>
    <w:p w:rsidR="008A19D3" w:rsidRDefault="008A19D3" w:rsidP="008A19D3">
      <w:r>
        <w:tab/>
        <w:t xml:space="preserve"> * Implemented ActionListener abstract methods.&lt;br&gt;Handles the events when a button is pressed.</w:t>
      </w:r>
    </w:p>
    <w:p w:rsidR="008A19D3" w:rsidRDefault="008A19D3" w:rsidP="008A19D3">
      <w:r>
        <w:tab/>
        <w:t xml:space="preserve"> * @param e ActionEvent</w:t>
      </w:r>
    </w:p>
    <w:p w:rsidR="008A19D3" w:rsidRDefault="008A19D3" w:rsidP="008A19D3">
      <w:r>
        <w:tab/>
        <w:t xml:space="preserve"> */</w:t>
      </w:r>
    </w:p>
    <w:p w:rsidR="008A19D3" w:rsidRDefault="008A19D3" w:rsidP="008A19D3">
      <w:r>
        <w:tab/>
        <w:t>public void actionPerformed(ActionEvent e){</w:t>
      </w:r>
    </w:p>
    <w:p w:rsidR="008A19D3" w:rsidRDefault="008A19D3" w:rsidP="008A19D3">
      <w:r>
        <w:lastRenderedPageBreak/>
        <w:tab/>
      </w:r>
      <w:r>
        <w:tab/>
        <w:t>String command = e.getActionCommand();</w:t>
      </w:r>
    </w:p>
    <w:p w:rsidR="008A19D3" w:rsidRDefault="008A19D3" w:rsidP="008A19D3">
      <w:r>
        <w:tab/>
      </w:r>
      <w:r>
        <w:tab/>
        <w:t>if(command == "start sale"){</w:t>
      </w:r>
      <w:r>
        <w:tab/>
      </w:r>
    </w:p>
    <w:p w:rsidR="008A19D3" w:rsidRDefault="008A19D3" w:rsidP="008A19D3">
      <w:r>
        <w:tab/>
      </w:r>
      <w:r>
        <w:tab/>
      </w:r>
      <w:r>
        <w:tab/>
        <w:t>@SuppressWarnings("unused")</w:t>
      </w:r>
    </w:p>
    <w:p w:rsidR="008A19D3" w:rsidRDefault="008A19D3" w:rsidP="008A19D3">
      <w:r>
        <w:tab/>
      </w:r>
      <w:r>
        <w:tab/>
      </w:r>
      <w:r>
        <w:tab/>
        <w:t>PointOfSaleController posControl = new PointOfSaleController(new PointOfSaleView(), this.dataConnection,</w:t>
      </w:r>
    </w:p>
    <w:p w:rsidR="008A19D3" w:rsidRDefault="008A19D3" w:rsidP="008A19D3">
      <w:r>
        <w:tab/>
      </w:r>
      <w:r>
        <w:tab/>
      </w:r>
      <w:r>
        <w:tab/>
      </w:r>
      <w:r>
        <w:tab/>
      </w:r>
      <w:r>
        <w:tab/>
      </w:r>
      <w:r>
        <w:tab/>
      </w:r>
      <w:r>
        <w:tab/>
      </w:r>
      <w:r>
        <w:tab/>
      </w:r>
      <w:r>
        <w:tab/>
      </w:r>
      <w:r>
        <w:tab/>
      </w:r>
      <w:r>
        <w:tab/>
      </w:r>
      <w:r>
        <w:tab/>
      </w:r>
      <w:r>
        <w:tab/>
      </w:r>
      <w:r>
        <w:tab/>
      </w:r>
      <w:r>
        <w:tab/>
      </w:r>
      <w:r>
        <w:tab/>
      </w:r>
      <w:r>
        <w:tab/>
      </w:r>
      <w:r>
        <w:tab/>
        <w:t>this.dataUser, this.dataPassword);</w:t>
      </w:r>
    </w:p>
    <w:p w:rsidR="008A19D3" w:rsidRDefault="008A19D3" w:rsidP="008A19D3">
      <w:r>
        <w:tab/>
      </w:r>
      <w:r>
        <w:tab/>
        <w:t>}//end if</w:t>
      </w:r>
    </w:p>
    <w:p w:rsidR="008A19D3" w:rsidRDefault="008A19D3" w:rsidP="008A19D3">
      <w:r>
        <w:tab/>
        <w:t>}//end actionPerformed();</w:t>
      </w:r>
    </w:p>
    <w:p w:rsidR="008A19D3" w:rsidRDefault="008A19D3" w:rsidP="008A19D3">
      <w:r>
        <w:tab/>
      </w:r>
    </w:p>
    <w:p w:rsidR="008A19D3" w:rsidRDefault="008A19D3" w:rsidP="008A19D3">
      <w:r>
        <w:tab/>
        <w:t>/**</w:t>
      </w:r>
    </w:p>
    <w:p w:rsidR="008A19D3" w:rsidRDefault="008A19D3" w:rsidP="008A19D3">
      <w:r>
        <w:tab/>
        <w:t xml:space="preserve"> * Makes the frame visible.</w:t>
      </w:r>
    </w:p>
    <w:p w:rsidR="008A19D3" w:rsidRDefault="008A19D3" w:rsidP="008A19D3">
      <w:r>
        <w:tab/>
        <w:t xml:space="preserve"> */</w:t>
      </w:r>
    </w:p>
    <w:p w:rsidR="008A19D3" w:rsidRDefault="008A19D3" w:rsidP="008A19D3">
      <w:r>
        <w:tab/>
        <w:t>public void showGUI(){</w:t>
      </w:r>
    </w:p>
    <w:p w:rsidR="008A19D3" w:rsidRDefault="008A19D3" w:rsidP="008A19D3">
      <w:r>
        <w:tab/>
      </w:r>
      <w:r>
        <w:tab/>
        <w:t>mainFrame.setDefaultCloseOperation(JFrame.DISPOSE_ON_CLOSE);</w:t>
      </w:r>
    </w:p>
    <w:p w:rsidR="008A19D3" w:rsidRDefault="008A19D3" w:rsidP="008A19D3">
      <w:r>
        <w:tab/>
      </w:r>
      <w:r>
        <w:tab/>
        <w:t>mainFrame.setLocationRelativeTo(null);;</w:t>
      </w:r>
      <w:r>
        <w:tab/>
      </w:r>
      <w:r>
        <w:tab/>
      </w:r>
    </w:p>
    <w:p w:rsidR="008A19D3" w:rsidRDefault="008A19D3" w:rsidP="008A19D3">
      <w:r>
        <w:tab/>
      </w:r>
      <w:r>
        <w:tab/>
        <w:t>mainFrame.setVisible(true);</w:t>
      </w:r>
    </w:p>
    <w:p w:rsidR="008A19D3" w:rsidRDefault="008A19D3" w:rsidP="008A19D3">
      <w:r>
        <w:tab/>
      </w:r>
      <w:r>
        <w:tab/>
        <w:t>mainFrame.setExtendedState(java.awt.Frame.MAXIMIZED_BOTH);</w:t>
      </w:r>
    </w:p>
    <w:p w:rsidR="008A19D3" w:rsidRDefault="008A19D3" w:rsidP="008A19D3">
      <w:r>
        <w:tab/>
        <w:t>}//end showGUI</w:t>
      </w:r>
    </w:p>
    <w:p w:rsidR="008A19D3" w:rsidRDefault="008A19D3" w:rsidP="008A19D3"/>
    <w:p w:rsidR="008A19D3" w:rsidRDefault="008A19D3" w:rsidP="008A19D3">
      <w:r>
        <w:tab/>
        <w:t>//Getters.</w:t>
      </w:r>
    </w:p>
    <w:p w:rsidR="008A19D3" w:rsidRDefault="008A19D3" w:rsidP="008A19D3">
      <w:r>
        <w:tab/>
        <w:t>public String getDataConnection() {</w:t>
      </w:r>
    </w:p>
    <w:p w:rsidR="008A19D3" w:rsidRDefault="008A19D3" w:rsidP="008A19D3">
      <w:r>
        <w:tab/>
      </w:r>
      <w:r>
        <w:tab/>
        <w:t>return dataConnection;</w:t>
      </w:r>
    </w:p>
    <w:p w:rsidR="008A19D3" w:rsidRDefault="008A19D3" w:rsidP="008A19D3">
      <w:r>
        <w:tab/>
        <w:t>}</w:t>
      </w:r>
    </w:p>
    <w:p w:rsidR="008A19D3" w:rsidRDefault="008A19D3" w:rsidP="008A19D3"/>
    <w:p w:rsidR="008A19D3" w:rsidRDefault="008A19D3" w:rsidP="008A19D3">
      <w:r>
        <w:tab/>
        <w:t>public String getDataUser() {</w:t>
      </w:r>
    </w:p>
    <w:p w:rsidR="008A19D3" w:rsidRDefault="008A19D3" w:rsidP="008A19D3">
      <w:r>
        <w:tab/>
      </w:r>
      <w:r>
        <w:tab/>
        <w:t>return dataUser;</w:t>
      </w:r>
    </w:p>
    <w:p w:rsidR="008A19D3" w:rsidRDefault="008A19D3" w:rsidP="008A19D3">
      <w:r>
        <w:tab/>
        <w:t>}</w:t>
      </w:r>
    </w:p>
    <w:p w:rsidR="008A19D3" w:rsidRDefault="008A19D3" w:rsidP="008A19D3"/>
    <w:p w:rsidR="008A19D3" w:rsidRDefault="008A19D3" w:rsidP="008A19D3">
      <w:r>
        <w:tab/>
        <w:t>public String getDataPassword() {</w:t>
      </w:r>
    </w:p>
    <w:p w:rsidR="008A19D3" w:rsidRDefault="008A19D3" w:rsidP="008A19D3">
      <w:r>
        <w:tab/>
      </w:r>
      <w:r>
        <w:tab/>
        <w:t>return dataPassword;</w:t>
      </w:r>
    </w:p>
    <w:p w:rsidR="008A19D3" w:rsidRDefault="008A19D3" w:rsidP="008A19D3">
      <w:r>
        <w:lastRenderedPageBreak/>
        <w:tab/>
        <w:t>}</w:t>
      </w:r>
    </w:p>
    <w:p w:rsidR="008A19D3" w:rsidRDefault="008A19D3" w:rsidP="008A19D3">
      <w:r>
        <w:tab/>
        <w:t>public JFrame getMainFrame() {</w:t>
      </w:r>
    </w:p>
    <w:p w:rsidR="008A19D3" w:rsidRDefault="008A19D3" w:rsidP="008A19D3">
      <w:r>
        <w:tab/>
      </w:r>
      <w:r>
        <w:tab/>
        <w:t>return mainFrame;</w:t>
      </w:r>
    </w:p>
    <w:p w:rsidR="008A19D3" w:rsidRDefault="008A19D3" w:rsidP="008A19D3">
      <w:r>
        <w:tab/>
        <w:t>}</w:t>
      </w:r>
    </w:p>
    <w:p w:rsidR="008A19D3" w:rsidRDefault="008A19D3" w:rsidP="008A19D3"/>
    <w:p w:rsidR="008A19D3" w:rsidRDefault="008A19D3" w:rsidP="008A19D3">
      <w:r>
        <w:tab/>
        <w:t>public JButton getStartSaleButton() {</w:t>
      </w:r>
    </w:p>
    <w:p w:rsidR="008A19D3" w:rsidRDefault="008A19D3" w:rsidP="008A19D3">
      <w:r>
        <w:tab/>
      </w:r>
      <w:r>
        <w:tab/>
        <w:t>return startSaleButton;</w:t>
      </w:r>
    </w:p>
    <w:p w:rsidR="008A19D3" w:rsidRDefault="008A19D3" w:rsidP="008A19D3">
      <w:r>
        <w:tab/>
        <w:t>}</w:t>
      </w:r>
    </w:p>
    <w:p w:rsidR="008A19D3" w:rsidRDefault="008A19D3" w:rsidP="008A19D3"/>
    <w:p w:rsidR="008A19D3" w:rsidRDefault="008A19D3" w:rsidP="008A19D3">
      <w:r>
        <w:tab/>
        <w:t>//Setters.</w:t>
      </w:r>
    </w:p>
    <w:p w:rsidR="008A19D3" w:rsidRDefault="008A19D3" w:rsidP="008A19D3">
      <w:r>
        <w:tab/>
        <w:t>public void setDataConnection(String dataConnection) {</w:t>
      </w:r>
    </w:p>
    <w:p w:rsidR="008A19D3" w:rsidRDefault="008A19D3" w:rsidP="008A19D3">
      <w:r>
        <w:tab/>
      </w:r>
      <w:r>
        <w:tab/>
        <w:t>this.dataConnection = dataConnection;</w:t>
      </w:r>
    </w:p>
    <w:p w:rsidR="008A19D3" w:rsidRDefault="008A19D3" w:rsidP="008A19D3">
      <w:r>
        <w:tab/>
        <w:t>}</w:t>
      </w:r>
    </w:p>
    <w:p w:rsidR="008A19D3" w:rsidRDefault="008A19D3" w:rsidP="008A19D3">
      <w:r>
        <w:tab/>
        <w:t>public void setDataUser(String dataUser) {</w:t>
      </w:r>
    </w:p>
    <w:p w:rsidR="008A19D3" w:rsidRDefault="008A19D3" w:rsidP="008A19D3">
      <w:r>
        <w:tab/>
      </w:r>
      <w:r>
        <w:tab/>
        <w:t>this.dataUser = dataUser;</w:t>
      </w:r>
    </w:p>
    <w:p w:rsidR="008A19D3" w:rsidRDefault="008A19D3" w:rsidP="008A19D3">
      <w:r>
        <w:tab/>
        <w:t>}</w:t>
      </w:r>
    </w:p>
    <w:p w:rsidR="00EC2C15" w:rsidRDefault="00EC2C15" w:rsidP="008A19D3"/>
    <w:p w:rsidR="008A19D3" w:rsidRDefault="008A19D3" w:rsidP="008A19D3">
      <w:r>
        <w:tab/>
        <w:t>public void setDataPassword(String dataPassword) {</w:t>
      </w:r>
    </w:p>
    <w:p w:rsidR="008A19D3" w:rsidRDefault="008A19D3" w:rsidP="008A19D3">
      <w:r>
        <w:tab/>
      </w:r>
      <w:r>
        <w:tab/>
        <w:t>this.dataPassword = dataPassword;</w:t>
      </w:r>
    </w:p>
    <w:p w:rsidR="008A19D3" w:rsidRDefault="008A19D3" w:rsidP="008A19D3">
      <w:r>
        <w:tab/>
        <w:t>}</w:t>
      </w:r>
    </w:p>
    <w:p w:rsidR="008A19D3" w:rsidRDefault="008A19D3" w:rsidP="008A19D3"/>
    <w:p w:rsidR="008A19D3" w:rsidRDefault="008A19D3" w:rsidP="008A19D3">
      <w:r>
        <w:tab/>
        <w:t>public void setMainFrame(JFrame frmPospi) {</w:t>
      </w:r>
    </w:p>
    <w:p w:rsidR="008A19D3" w:rsidRDefault="008A19D3" w:rsidP="008A19D3">
      <w:r>
        <w:tab/>
      </w:r>
      <w:r>
        <w:tab/>
        <w:t>this.mainFrame = frmPospi;</w:t>
      </w:r>
    </w:p>
    <w:p w:rsidR="008A19D3" w:rsidRDefault="008A19D3" w:rsidP="008A19D3">
      <w:r>
        <w:tab/>
        <w:t>}</w:t>
      </w:r>
    </w:p>
    <w:p w:rsidR="00EC2C15" w:rsidRDefault="00EC2C15" w:rsidP="008A19D3"/>
    <w:p w:rsidR="008A19D3" w:rsidRDefault="008A19D3" w:rsidP="008A19D3">
      <w:r>
        <w:tab/>
        <w:t>public void setStartSaleButton(JButton startSaleButton) {</w:t>
      </w:r>
    </w:p>
    <w:p w:rsidR="008A19D3" w:rsidRDefault="008A19D3" w:rsidP="008A19D3">
      <w:r>
        <w:tab/>
      </w:r>
      <w:r>
        <w:tab/>
        <w:t>this.startSaleButton = startSaleButton;</w:t>
      </w:r>
    </w:p>
    <w:p w:rsidR="008A19D3" w:rsidRDefault="008A19D3" w:rsidP="008A19D3">
      <w:r>
        <w:tab/>
        <w:t>}</w:t>
      </w:r>
      <w:r>
        <w:tab/>
      </w:r>
    </w:p>
    <w:p w:rsidR="008A19D3" w:rsidRDefault="008A19D3" w:rsidP="008A19D3"/>
    <w:p w:rsidR="0009605E" w:rsidRDefault="008A19D3" w:rsidP="008A19D3">
      <w:r>
        <w:t>}//end class</w:t>
      </w:r>
    </w:p>
    <w:p w:rsidR="00534F79" w:rsidRDefault="003F2F3D" w:rsidP="00534F79">
      <w:r>
        <w:lastRenderedPageBreak/>
        <w:pict>
          <v:rect id="_x0000_i1078" style="width:0;height:1.5pt" o:hralign="center" o:hrstd="t" o:hr="t" fillcolor="#a0a0a0" stroked="f"/>
        </w:pict>
      </w:r>
    </w:p>
    <w:p w:rsidR="00534F79" w:rsidRDefault="00534F79" w:rsidP="00534F79">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C3493A" w:rsidRPr="00C3493A" w:rsidRDefault="00C3493A" w:rsidP="00534F79">
      <w:pPr>
        <w:rPr>
          <w:rFonts w:asciiTheme="minorHAnsi" w:hAnsiTheme="minorHAnsi"/>
          <w:sz w:val="16"/>
          <w:szCs w:val="16"/>
        </w:rPr>
      </w:pPr>
      <w:r w:rsidRPr="00C3493A">
        <w:rPr>
          <w:rFonts w:asciiTheme="minorHAnsi" w:hAnsiTheme="minorHAnsi"/>
          <w:sz w:val="16"/>
          <w:szCs w:val="16"/>
        </w:rPr>
        <w:t xml:space="preserve">Oracle Corporation, nd. </w:t>
      </w:r>
      <w:proofErr w:type="gramStart"/>
      <w:r w:rsidRPr="00C3493A">
        <w:rPr>
          <w:rFonts w:asciiTheme="minorHAnsi" w:hAnsiTheme="minorHAnsi"/>
          <w:sz w:val="16"/>
          <w:szCs w:val="16"/>
        </w:rPr>
        <w:t>Javadoc.</w:t>
      </w:r>
      <w:proofErr w:type="gramEnd"/>
      <w:r w:rsidRPr="00C3493A">
        <w:rPr>
          <w:rFonts w:asciiTheme="minorHAnsi" w:hAnsiTheme="minorHAnsi"/>
          <w:sz w:val="16"/>
          <w:szCs w:val="16"/>
        </w:rPr>
        <w:t xml:space="preserve"> [</w:t>
      </w:r>
      <w:proofErr w:type="gramStart"/>
      <w:r w:rsidRPr="00C3493A">
        <w:rPr>
          <w:rFonts w:asciiTheme="minorHAnsi" w:hAnsiTheme="minorHAnsi"/>
          <w:sz w:val="16"/>
          <w:szCs w:val="16"/>
        </w:rPr>
        <w:t>computer</w:t>
      </w:r>
      <w:proofErr w:type="gramEnd"/>
      <w:r w:rsidRPr="00C3493A">
        <w:rPr>
          <w:rFonts w:asciiTheme="minorHAnsi" w:hAnsiTheme="minorHAnsi"/>
          <w:sz w:val="16"/>
          <w:szCs w:val="16"/>
        </w:rPr>
        <w:t xml:space="preserve"> program]. Oracle Corporation. </w:t>
      </w:r>
      <w:proofErr w:type="gramStart"/>
      <w:r w:rsidRPr="00C3493A">
        <w:rPr>
          <w:rFonts w:asciiTheme="minorHAnsi" w:hAnsiTheme="minorHAnsi"/>
          <w:sz w:val="16"/>
          <w:szCs w:val="16"/>
        </w:rPr>
        <w:t>[Accessed April 28, 2015].</w:t>
      </w:r>
      <w:proofErr w:type="gramEnd"/>
    </w:p>
    <w:p w:rsidR="00534F79" w:rsidRPr="00EB56B2" w:rsidRDefault="00534F79" w:rsidP="00534F79">
      <w:pPr>
        <w:pStyle w:val="Heading2"/>
        <w:rPr>
          <w:b/>
          <w:sz w:val="40"/>
          <w:szCs w:val="40"/>
        </w:rPr>
      </w:pPr>
      <w:r w:rsidRPr="00EB56B2">
        <w:rPr>
          <w:b/>
          <w:sz w:val="40"/>
          <w:szCs w:val="40"/>
        </w:rPr>
        <w:t>pospi</w:t>
      </w:r>
      <w:r w:rsidRPr="00EB56B2">
        <w:rPr>
          <w:b/>
          <w:sz w:val="40"/>
          <w:szCs w:val="40"/>
        </w:rPr>
        <w:br/>
        <w:t xml:space="preserve">Class PointOfSaleView </w:t>
      </w:r>
    </w:p>
    <w:p w:rsidR="00534F79" w:rsidRDefault="00534F79" w:rsidP="00534F79">
      <w:pPr>
        <w:pStyle w:val="HTMLPreformatted"/>
      </w:pPr>
      <w:r>
        <w:t>java.lang.Object</w:t>
      </w:r>
    </w:p>
    <w:p w:rsidR="00534F79" w:rsidRDefault="00534F79" w:rsidP="00534F79">
      <w:pPr>
        <w:pStyle w:val="HTMLPreformatted"/>
      </w:pPr>
      <w:r>
        <w:t xml:space="preserve">  </w:t>
      </w:r>
      <w:r>
        <w:rPr>
          <w:noProof/>
        </w:rPr>
        <mc:AlternateContent>
          <mc:Choice Requires="wps">
            <w:drawing>
              <wp:inline distT="0" distB="0" distL="0" distR="0" wp14:anchorId="0220233C" wp14:editId="25F457DE">
                <wp:extent cx="301625" cy="301625"/>
                <wp:effectExtent l="0" t="0" r="0" b="0"/>
                <wp:docPr id="53" name="Rectangle 53"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7jFwA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2Ve4&#10;xcACAADOBQAADgAAAAAAAAAAAAAAAAAuAgAAZHJzL2Uyb0RvYy54bWxQSwECLQAUAAYACAAAACEA&#10;aDaXaNoAAAADAQAADwAAAAAAAAAAAAAAAAAaBQAAZHJzL2Rvd25yZXYueG1sUEsFBgAAAAAEAAQA&#10;8wAAACEGAAAAAA==&#10;" filled="f" stroked="f">
                <o:lock v:ext="edit" aspectratio="t"/>
                <w10:anchorlock/>
              </v:rect>
            </w:pict>
          </mc:Fallback>
        </mc:AlternateContent>
      </w:r>
      <w:r>
        <w:rPr>
          <w:b/>
          <w:bCs/>
        </w:rPr>
        <w:t>pospi.PointOfSaleView</w:t>
      </w:r>
    </w:p>
    <w:p w:rsidR="00534F79" w:rsidRDefault="003F2F3D" w:rsidP="00534F79">
      <w:r>
        <w:pict>
          <v:rect id="_x0000_i1079" style="width:0;height:1.5pt" o:hralign="center" o:hrstd="t" o:hr="t" fillcolor="#a0a0a0" stroked="f"/>
        </w:pict>
      </w:r>
    </w:p>
    <w:p w:rsidR="00534F79" w:rsidRDefault="00534F79" w:rsidP="00534F79">
      <w:pPr>
        <w:pStyle w:val="HTMLPreformatted"/>
      </w:pPr>
      <w:r>
        <w:t xml:space="preserve">public class </w:t>
      </w:r>
      <w:r>
        <w:rPr>
          <w:b/>
          <w:bCs/>
        </w:rPr>
        <w:t>PointOfSaleView</w:t>
      </w:r>
      <w:r>
        <w:t>extends java.lang.Object</w:t>
      </w:r>
    </w:p>
    <w:p w:rsidR="00534F79" w:rsidRDefault="00534F79" w:rsidP="00534F79">
      <w:pPr>
        <w:pStyle w:val="NormalWeb"/>
      </w:pPr>
      <w:r>
        <w:t>Author: Angelo Romel Lopez</w:t>
      </w:r>
      <w:r>
        <w:br/>
        <w:t xml:space="preserve">Description: Constructs and initializes the components and graphical user interface of the pos-pi sales screen </w:t>
      </w:r>
    </w:p>
    <w:p w:rsidR="00534F79" w:rsidRDefault="003F2F3D" w:rsidP="00534F79">
      <w:r>
        <w:pict>
          <v:rect id="_x0000_i1080"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248"/>
        <w:gridCol w:w="476"/>
      </w:tblGrid>
      <w:tr w:rsidR="00534F79" w:rsidTr="00FB7D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534F79" w:rsidRDefault="00534F79" w:rsidP="00FB7D97">
            <w:pPr>
              <w:rPr>
                <w:b/>
                <w:bCs/>
                <w:sz w:val="24"/>
                <w:szCs w:val="24"/>
              </w:rPr>
            </w:pPr>
            <w:r>
              <w:rPr>
                <w:b/>
                <w:bCs/>
                <w:sz w:val="36"/>
                <w:szCs w:val="36"/>
              </w:rPr>
              <w:t>Constructor Summary</w:t>
            </w:r>
            <w:r>
              <w:rPr>
                <w:b/>
                <w:bCs/>
              </w:rPr>
              <w:t xml:space="preserve"> </w:t>
            </w:r>
          </w:p>
        </w:tc>
      </w:tr>
      <w:tr w:rsidR="00534F79" w:rsidTr="00FB7D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02" w:anchor="PointOfSaleView()" w:history="1">
              <w:r w:rsidR="00534F79">
                <w:rPr>
                  <w:rStyle w:val="Hyperlink"/>
                  <w:rFonts w:ascii="Courier New" w:hAnsi="Courier New" w:cs="Courier New"/>
                  <w:b/>
                  <w:bCs/>
                </w:rPr>
                <w:t>PointOfSaleView</w:t>
              </w:r>
            </w:hyperlink>
            <w:r w:rsidR="00534F79">
              <w:rPr>
                <w:rStyle w:val="HTMLCode"/>
              </w:rPr>
              <w:t>()</w:t>
            </w:r>
            <w:r w:rsidR="00534F79">
              <w:br/>
              <w:t xml:space="preserve">          Constructor. </w:t>
            </w:r>
          </w:p>
        </w:tc>
        <w:tc>
          <w:tcPr>
            <w:tcW w:w="0" w:type="auto"/>
            <w:shd w:val="clear" w:color="auto" w:fill="FFFFFF"/>
            <w:vAlign w:val="center"/>
            <w:hideMark/>
          </w:tcPr>
          <w:p w:rsidR="00534F79" w:rsidRDefault="00534F79" w:rsidP="00FB7D97"/>
        </w:tc>
      </w:tr>
    </w:tbl>
    <w:p w:rsidR="00534F79" w:rsidRDefault="00534F79" w:rsidP="00534F7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678"/>
        <w:gridCol w:w="7046"/>
      </w:tblGrid>
      <w:tr w:rsidR="00534F79" w:rsidTr="00FB7D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534F79" w:rsidRDefault="00534F79" w:rsidP="00FB7D97">
            <w:pPr>
              <w:rPr>
                <w:b/>
                <w:bCs/>
                <w:sz w:val="24"/>
                <w:szCs w:val="24"/>
              </w:rPr>
            </w:pPr>
            <w:r>
              <w:rPr>
                <w:b/>
                <w:bCs/>
                <w:sz w:val="36"/>
                <w:szCs w:val="36"/>
              </w:rPr>
              <w:t>Method Summary</w:t>
            </w:r>
            <w:r>
              <w:rPr>
                <w:b/>
                <w:bCs/>
              </w:rP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03" w:anchor="getBarcodeTextField()" w:history="1">
              <w:r w:rsidR="00534F79">
                <w:rPr>
                  <w:rStyle w:val="Hyperlink"/>
                  <w:rFonts w:ascii="Courier New" w:hAnsi="Courier New" w:cs="Courier New"/>
                  <w:b/>
                  <w:bCs/>
                </w:rPr>
                <w:t>getBarcodeTextField</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04" w:anchor="getCancelItemButton()" w:history="1">
              <w:r w:rsidR="00534F79">
                <w:rPr>
                  <w:rStyle w:val="Hyperlink"/>
                  <w:rFonts w:ascii="Courier New" w:hAnsi="Courier New" w:cs="Courier New"/>
                  <w:b/>
                  <w:bCs/>
                </w:rPr>
                <w:t>getCancelItemButton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05" w:anchor="getCancelSaleButton()" w:history="1">
              <w:r w:rsidR="00534F79">
                <w:rPr>
                  <w:rStyle w:val="Hyperlink"/>
                  <w:rFonts w:ascii="Courier New" w:hAnsi="Courier New" w:cs="Courier New"/>
                  <w:b/>
                  <w:bCs/>
                </w:rPr>
                <w:t>getCancelSaleButton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06" w:anchor="getCardButton()" w:history="1">
              <w:r w:rsidR="00534F79">
                <w:rPr>
                  <w:rStyle w:val="Hyperlink"/>
                  <w:rFonts w:ascii="Courier New" w:hAnsi="Courier New" w:cs="Courier New"/>
                  <w:b/>
                  <w:bCs/>
                </w:rPr>
                <w:t>getCardButton</w:t>
              </w:r>
            </w:hyperlink>
            <w:r w:rsidR="00534F79">
              <w:rPr>
                <w:rStyle w:val="HTMLCode"/>
              </w:rPr>
              <w:t>()</w:t>
            </w:r>
            <w:r w:rsidR="00534F79">
              <w:br/>
            </w:r>
            <w:r w:rsidR="00534F79">
              <w:lastRenderedPageBreak/>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lastRenderedPageBreak/>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07" w:anchor="getCashButton()" w:history="1">
              <w:r w:rsidR="00534F79">
                <w:rPr>
                  <w:rStyle w:val="Hyperlink"/>
                  <w:rFonts w:ascii="Courier New" w:hAnsi="Courier New" w:cs="Courier New"/>
                  <w:b/>
                  <w:bCs/>
                </w:rPr>
                <w:t>getCashButton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08" w:anchor="getEightButton()" w:history="1">
              <w:r w:rsidR="00534F79">
                <w:rPr>
                  <w:rStyle w:val="Hyperlink"/>
                  <w:rFonts w:ascii="Courier New" w:hAnsi="Courier New" w:cs="Courier New"/>
                  <w:b/>
                  <w:bCs/>
                </w:rPr>
                <w:t>getEightButton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09" w:anchor="getEnterBarcodeButton()" w:history="1">
              <w:r w:rsidR="00534F79">
                <w:rPr>
                  <w:rStyle w:val="Hyperlink"/>
                  <w:rFonts w:ascii="Courier New" w:hAnsi="Courier New" w:cs="Courier New"/>
                  <w:b/>
                  <w:bCs/>
                </w:rPr>
                <w:t>getEnterBarcodeButton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0" w:anchor="getFiveButton()" w:history="1">
              <w:r w:rsidR="00534F79">
                <w:rPr>
                  <w:rStyle w:val="Hyperlink"/>
                  <w:rFonts w:ascii="Courier New" w:hAnsi="Courier New" w:cs="Courier New"/>
                  <w:b/>
                  <w:bCs/>
                </w:rPr>
                <w:t>getFiveButton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1" w:anchor="getFormattedDate(java.util.Date)" w:history="1">
              <w:r w:rsidR="00534F79">
                <w:rPr>
                  <w:rStyle w:val="Hyperlink"/>
                  <w:rFonts w:ascii="Courier New" w:hAnsi="Courier New" w:cs="Courier New"/>
                  <w:b/>
                  <w:bCs/>
                </w:rPr>
                <w:t>getFormattedDate</w:t>
              </w:r>
            </w:hyperlink>
            <w:r w:rsidR="00534F79">
              <w:rPr>
                <w:rStyle w:val="HTMLCode"/>
              </w:rPr>
              <w:t>(java.util.Date date)</w:t>
            </w:r>
            <w:r w:rsidR="00534F79">
              <w:br/>
              <w:t xml:space="preserve">          Returns the formatted date as a String using the MM-DD-YYYY format.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2" w:anchor="getFourButton()" w:history="1">
              <w:r w:rsidR="00534F79">
                <w:rPr>
                  <w:rStyle w:val="Hyperlink"/>
                  <w:rFonts w:ascii="Courier New" w:hAnsi="Courier New" w:cs="Courier New"/>
                  <w:b/>
                  <w:bCs/>
                </w:rPr>
                <w:t>getFourButton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javax.swing.JTextArea</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3" w:anchor="getItemDisplayTextArea()" w:history="1">
              <w:r w:rsidR="00534F79">
                <w:rPr>
                  <w:rStyle w:val="Hyperlink"/>
                  <w:rFonts w:ascii="Courier New" w:hAnsi="Courier New" w:cs="Courier New"/>
                  <w:b/>
                  <w:bCs/>
                </w:rPr>
                <w:t>getItemDisplayTextArea</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javax.swing.JFrame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4" w:anchor="getMainFrame()" w:history="1">
              <w:r w:rsidR="00534F79">
                <w:rPr>
                  <w:rStyle w:val="Hyperlink"/>
                  <w:rFonts w:ascii="Courier New" w:hAnsi="Courier New" w:cs="Courier New"/>
                  <w:b/>
                  <w:bCs/>
                </w:rPr>
                <w:t>getMainFrame</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5" w:anchor="getNineButton()" w:history="1">
              <w:r w:rsidR="00534F79">
                <w:rPr>
                  <w:rStyle w:val="Hyperlink"/>
                  <w:rFonts w:ascii="Courier New" w:hAnsi="Courier New" w:cs="Courier New"/>
                  <w:b/>
                  <w:bCs/>
                </w:rPr>
                <w:t>getNineButton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6" w:anchor="getOneButton()" w:history="1">
              <w:r w:rsidR="00534F79">
                <w:rPr>
                  <w:rStyle w:val="Hyperlink"/>
                  <w:rFonts w:ascii="Courier New" w:hAnsi="Courier New" w:cs="Courier New"/>
                  <w:b/>
                  <w:bCs/>
                </w:rPr>
                <w:t>getOneButton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7" w:anchor="getOtherItemButton()" w:history="1">
              <w:r w:rsidR="00534F79">
                <w:rPr>
                  <w:rStyle w:val="Hyperlink"/>
                  <w:rFonts w:ascii="Courier New" w:hAnsi="Courier New" w:cs="Courier New"/>
                  <w:b/>
                  <w:bCs/>
                </w:rPr>
                <w:t>getOtherItemButton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javax.swing.JScrollPane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8" w:anchor="getScrollPane()" w:history="1">
              <w:r w:rsidR="00534F79">
                <w:rPr>
                  <w:rStyle w:val="Hyperlink"/>
                  <w:rFonts w:ascii="Courier New" w:hAnsi="Courier New" w:cs="Courier New"/>
                  <w:b/>
                  <w:bCs/>
                </w:rPr>
                <w:t>getScrollPane</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lastRenderedPageBreak/>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19" w:anchor="getSevenButton()" w:history="1">
              <w:r w:rsidR="00534F79">
                <w:rPr>
                  <w:rStyle w:val="Hyperlink"/>
                  <w:rFonts w:ascii="Courier New" w:hAnsi="Courier New" w:cs="Courier New"/>
                  <w:b/>
                  <w:bCs/>
                </w:rPr>
                <w:t>getSevenButton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0" w:anchor="getSixButton()" w:history="1">
              <w:r w:rsidR="00534F79">
                <w:rPr>
                  <w:rStyle w:val="Hyperlink"/>
                  <w:rFonts w:ascii="Courier New" w:hAnsi="Courier New" w:cs="Courier New"/>
                  <w:b/>
                  <w:bCs/>
                </w:rPr>
                <w:t>getSixButton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1" w:anchor="getThreeButton()" w:history="1">
              <w:r w:rsidR="00534F79">
                <w:rPr>
                  <w:rStyle w:val="Hyperlink"/>
                  <w:rFonts w:ascii="Courier New" w:hAnsi="Courier New" w:cs="Courier New"/>
                  <w:b/>
                  <w:bCs/>
                </w:rPr>
                <w:t>getThreeButton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2" w:anchor="getTotalTextField()" w:history="1">
              <w:r w:rsidR="00534F79">
                <w:rPr>
                  <w:rStyle w:val="Hyperlink"/>
                  <w:rFonts w:ascii="Courier New" w:hAnsi="Courier New" w:cs="Courier New"/>
                  <w:b/>
                  <w:bCs/>
                </w:rPr>
                <w:t>getTotalTextField</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3" w:anchor="getTwoButton()" w:history="1">
              <w:r w:rsidR="00534F79">
                <w:rPr>
                  <w:rStyle w:val="Hyperlink"/>
                  <w:rFonts w:ascii="Courier New" w:hAnsi="Courier New" w:cs="Courier New"/>
                  <w:b/>
                  <w:bCs/>
                </w:rPr>
                <w:t>getTwoButton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4" w:anchor="getxButton()" w:history="1">
              <w:r w:rsidR="00534F79">
                <w:rPr>
                  <w:rStyle w:val="Hyperlink"/>
                  <w:rFonts w:ascii="Courier New" w:hAnsi="Courier New" w:cs="Courier New"/>
                  <w:b/>
                  <w:bCs/>
                </w:rPr>
                <w:t>getxButton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5" w:anchor="getZeroButton()" w:history="1">
              <w:r w:rsidR="00534F79">
                <w:rPr>
                  <w:rStyle w:val="Hyperlink"/>
                  <w:rFonts w:ascii="Courier New" w:hAnsi="Courier New" w:cs="Courier New"/>
                  <w:b/>
                  <w:bCs/>
                </w:rPr>
                <w:t>getZeroButton</w:t>
              </w:r>
            </w:hyperlink>
            <w:r w:rsidR="00534F79">
              <w:rPr>
                <w:rStyle w:val="HTMLCode"/>
              </w:rPr>
              <w:t>()</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6" w:anchor="setBarcodeTextField(javax.swing.JTextField)" w:history="1">
              <w:r w:rsidR="00534F79">
                <w:rPr>
                  <w:rStyle w:val="Hyperlink"/>
                  <w:rFonts w:ascii="Courier New" w:hAnsi="Courier New" w:cs="Courier New"/>
                  <w:b/>
                  <w:bCs/>
                </w:rPr>
                <w:t>setBarcodeTextField</w:t>
              </w:r>
            </w:hyperlink>
            <w:r w:rsidR="00534F79">
              <w:rPr>
                <w:rStyle w:val="HTMLCode"/>
              </w:rPr>
              <w:t>(javax.swing.JTextField barcodeTextField)</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7" w:anchor="setCancelItemButton(javax.swing.JButton)" w:history="1">
              <w:r w:rsidR="00534F79">
                <w:rPr>
                  <w:rStyle w:val="Hyperlink"/>
                  <w:rFonts w:ascii="Courier New" w:hAnsi="Courier New" w:cs="Courier New"/>
                  <w:b/>
                  <w:bCs/>
                </w:rPr>
                <w:t>setCancelItemButton</w:t>
              </w:r>
            </w:hyperlink>
            <w:r w:rsidR="00534F79">
              <w:rPr>
                <w:rStyle w:val="HTMLCode"/>
              </w:rPr>
              <w:t>(javax.swing.JButton cancelItemButton)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8" w:anchor="setCancelSaleButton(javax.swing.JButton)" w:history="1">
              <w:r w:rsidR="00534F79">
                <w:rPr>
                  <w:rStyle w:val="Hyperlink"/>
                  <w:rFonts w:ascii="Courier New" w:hAnsi="Courier New" w:cs="Courier New"/>
                  <w:b/>
                  <w:bCs/>
                </w:rPr>
                <w:t>setCancelSaleButton</w:t>
              </w:r>
            </w:hyperlink>
            <w:r w:rsidR="00534F79">
              <w:rPr>
                <w:rStyle w:val="HTMLCode"/>
              </w:rPr>
              <w:t>(javax.swing.JButton cancelSaleButton)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29" w:anchor="setCardButton(javax.swing.JButton)" w:history="1">
              <w:r w:rsidR="00534F79">
                <w:rPr>
                  <w:rStyle w:val="Hyperlink"/>
                  <w:rFonts w:ascii="Courier New" w:hAnsi="Courier New" w:cs="Courier New"/>
                  <w:b/>
                  <w:bCs/>
                </w:rPr>
                <w:t>setCardButton</w:t>
              </w:r>
            </w:hyperlink>
            <w:r w:rsidR="00534F79">
              <w:rPr>
                <w:rStyle w:val="HTMLCode"/>
              </w:rPr>
              <w:t>(javax.swing.JButton cardButton)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0" w:anchor="setCashButton(javax.swing.JButton)" w:history="1">
              <w:r w:rsidR="00534F79">
                <w:rPr>
                  <w:rStyle w:val="Hyperlink"/>
                  <w:rFonts w:ascii="Courier New" w:hAnsi="Courier New" w:cs="Courier New"/>
                  <w:b/>
                  <w:bCs/>
                </w:rPr>
                <w:t>setCashButton</w:t>
              </w:r>
            </w:hyperlink>
            <w:r w:rsidR="00534F79">
              <w:rPr>
                <w:rStyle w:val="HTMLCode"/>
              </w:rPr>
              <w:t>(javax.swing.JButton cashButton)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1" w:anchor="setEightButton(javax.swing.JButton)" w:history="1">
              <w:r w:rsidR="00534F79">
                <w:rPr>
                  <w:rStyle w:val="Hyperlink"/>
                  <w:rFonts w:ascii="Courier New" w:hAnsi="Courier New" w:cs="Courier New"/>
                  <w:b/>
                  <w:bCs/>
                </w:rPr>
                <w:t>setEightButton</w:t>
              </w:r>
            </w:hyperlink>
            <w:r w:rsidR="00534F79">
              <w:rPr>
                <w:rStyle w:val="HTMLCode"/>
              </w:rPr>
              <w:t>(javax.swing.JButton eightButton)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2" w:anchor="setEnterBarcodeButton(javax.swing.JButton)" w:history="1">
              <w:r w:rsidR="00534F79">
                <w:rPr>
                  <w:rStyle w:val="Hyperlink"/>
                  <w:rFonts w:ascii="Courier New" w:hAnsi="Courier New" w:cs="Courier New"/>
                  <w:b/>
                  <w:bCs/>
                </w:rPr>
                <w:t>setEnterBarcodeButton</w:t>
              </w:r>
            </w:hyperlink>
            <w:r w:rsidR="00534F79">
              <w:rPr>
                <w:rStyle w:val="HTMLCode"/>
              </w:rPr>
              <w:t>(javax.swing.JButton backSpaceButton)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3" w:anchor="setFiveButton(javax.swing.JButton)" w:history="1">
              <w:r w:rsidR="00534F79">
                <w:rPr>
                  <w:rStyle w:val="Hyperlink"/>
                  <w:rFonts w:ascii="Courier New" w:hAnsi="Courier New" w:cs="Courier New"/>
                  <w:b/>
                  <w:bCs/>
                </w:rPr>
                <w:t>setFiveButton</w:t>
              </w:r>
            </w:hyperlink>
            <w:r w:rsidR="00534F79">
              <w:rPr>
                <w:rStyle w:val="HTMLCode"/>
              </w:rPr>
              <w:t>(javax.swing.JButton fiveButton)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4" w:anchor="setFourButton(javax.swing.JButton)" w:history="1">
              <w:r w:rsidR="00534F79">
                <w:rPr>
                  <w:rStyle w:val="Hyperlink"/>
                  <w:rFonts w:ascii="Courier New" w:hAnsi="Courier New" w:cs="Courier New"/>
                  <w:b/>
                  <w:bCs/>
                </w:rPr>
                <w:t>setFourButton</w:t>
              </w:r>
            </w:hyperlink>
            <w:r w:rsidR="00534F79">
              <w:rPr>
                <w:rStyle w:val="HTMLCode"/>
              </w:rPr>
              <w:t>(javax.swing.JButton fourButton)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5" w:anchor="setItemDisplayTextArea(javax.swing.JTextArea)" w:history="1">
              <w:r w:rsidR="00534F79">
                <w:rPr>
                  <w:rStyle w:val="Hyperlink"/>
                  <w:rFonts w:ascii="Courier New" w:hAnsi="Courier New" w:cs="Courier New"/>
                  <w:b/>
                  <w:bCs/>
                </w:rPr>
                <w:t>setItemDisplayTextArea</w:t>
              </w:r>
            </w:hyperlink>
            <w:r w:rsidR="00534F79">
              <w:rPr>
                <w:rStyle w:val="HTMLCode"/>
              </w:rPr>
              <w:t>(javax.swing.JTextArea itemDisplayTextArea)</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6" w:anchor="setMainFrame(javax.swing.JFrame)" w:history="1">
              <w:r w:rsidR="00534F79">
                <w:rPr>
                  <w:rStyle w:val="Hyperlink"/>
                  <w:rFonts w:ascii="Courier New" w:hAnsi="Courier New" w:cs="Courier New"/>
                  <w:b/>
                  <w:bCs/>
                </w:rPr>
                <w:t>setMainFrame</w:t>
              </w:r>
            </w:hyperlink>
            <w:r w:rsidR="00534F79">
              <w:rPr>
                <w:rStyle w:val="HTMLCode"/>
              </w:rPr>
              <w:t>(javax.swing.JFrame mainFrame)</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7" w:anchor="setNineButton(javax.swing.JButton)" w:history="1">
              <w:r w:rsidR="00534F79">
                <w:rPr>
                  <w:rStyle w:val="Hyperlink"/>
                  <w:rFonts w:ascii="Courier New" w:hAnsi="Courier New" w:cs="Courier New"/>
                  <w:b/>
                  <w:bCs/>
                </w:rPr>
                <w:t>setNineButton</w:t>
              </w:r>
            </w:hyperlink>
            <w:r w:rsidR="00534F79">
              <w:rPr>
                <w:rStyle w:val="HTMLCode"/>
              </w:rPr>
              <w:t>(javax.swing.JButton nineButton)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8" w:anchor="setOneButton(javax.swing.JButton)" w:history="1">
              <w:r w:rsidR="00534F79">
                <w:rPr>
                  <w:rStyle w:val="Hyperlink"/>
                  <w:rFonts w:ascii="Courier New" w:hAnsi="Courier New" w:cs="Courier New"/>
                  <w:b/>
                  <w:bCs/>
                </w:rPr>
                <w:t>setOneButton</w:t>
              </w:r>
            </w:hyperlink>
            <w:r w:rsidR="00534F79">
              <w:rPr>
                <w:rStyle w:val="HTMLCode"/>
              </w:rPr>
              <w:t>(javax.swing.JButton oneButton)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39" w:anchor="setOtherItemButton(javax.swing.JButton)" w:history="1">
              <w:r w:rsidR="00534F79">
                <w:rPr>
                  <w:rStyle w:val="Hyperlink"/>
                  <w:rFonts w:ascii="Courier New" w:hAnsi="Courier New" w:cs="Courier New"/>
                  <w:b/>
                  <w:bCs/>
                </w:rPr>
                <w:t>setOtherItemButton</w:t>
              </w:r>
            </w:hyperlink>
            <w:r w:rsidR="00534F79">
              <w:rPr>
                <w:rStyle w:val="HTMLCode"/>
              </w:rPr>
              <w:t>(javax.swing.JButton otherItemButton)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40" w:anchor="setScrollPane(javax.swing.JScrollPane)" w:history="1">
              <w:r w:rsidR="00534F79">
                <w:rPr>
                  <w:rStyle w:val="Hyperlink"/>
                  <w:rFonts w:ascii="Courier New" w:hAnsi="Courier New" w:cs="Courier New"/>
                  <w:b/>
                  <w:bCs/>
                </w:rPr>
                <w:t>setScrollPane</w:t>
              </w:r>
            </w:hyperlink>
            <w:r w:rsidR="00534F79">
              <w:rPr>
                <w:rStyle w:val="HTMLCode"/>
              </w:rPr>
              <w:t>(javax.swing.JScrollPane scrollPane)</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41" w:anchor="setSevenButton(javax.swing.JButton)" w:history="1">
              <w:r w:rsidR="00534F79">
                <w:rPr>
                  <w:rStyle w:val="Hyperlink"/>
                  <w:rFonts w:ascii="Courier New" w:hAnsi="Courier New" w:cs="Courier New"/>
                  <w:b/>
                  <w:bCs/>
                </w:rPr>
                <w:t>setSevenButton</w:t>
              </w:r>
            </w:hyperlink>
            <w:r w:rsidR="00534F79">
              <w:rPr>
                <w:rStyle w:val="HTMLCode"/>
              </w:rPr>
              <w:t>(javax.swing.JButton sevenButton)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42" w:anchor="setSixButton(javax.swing.JButton)" w:history="1">
              <w:r w:rsidR="00534F79">
                <w:rPr>
                  <w:rStyle w:val="Hyperlink"/>
                  <w:rFonts w:ascii="Courier New" w:hAnsi="Courier New" w:cs="Courier New"/>
                  <w:b/>
                  <w:bCs/>
                </w:rPr>
                <w:t>setSixButton</w:t>
              </w:r>
            </w:hyperlink>
            <w:r w:rsidR="00534F79">
              <w:rPr>
                <w:rStyle w:val="HTMLCode"/>
              </w:rPr>
              <w:t>(javax.swing.JButton sixButton)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43" w:anchor="setThreeButton(javax.swing.JButton)" w:history="1">
              <w:r w:rsidR="00534F79">
                <w:rPr>
                  <w:rStyle w:val="Hyperlink"/>
                  <w:rFonts w:ascii="Courier New" w:hAnsi="Courier New" w:cs="Courier New"/>
                  <w:b/>
                  <w:bCs/>
                </w:rPr>
                <w:t>setThreeButton</w:t>
              </w:r>
            </w:hyperlink>
            <w:r w:rsidR="00534F79">
              <w:rPr>
                <w:rStyle w:val="HTMLCode"/>
              </w:rPr>
              <w:t>(javax.swing.JButton threeButton)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44" w:anchor="setTotalTextField(javax.swing.JTextField)" w:history="1">
              <w:r w:rsidR="00534F79">
                <w:rPr>
                  <w:rStyle w:val="Hyperlink"/>
                  <w:rFonts w:ascii="Courier New" w:hAnsi="Courier New" w:cs="Courier New"/>
                  <w:b/>
                  <w:bCs/>
                </w:rPr>
                <w:t>setTotalTextField</w:t>
              </w:r>
            </w:hyperlink>
            <w:r w:rsidR="00534F79">
              <w:rPr>
                <w:rStyle w:val="HTMLCode"/>
              </w:rPr>
              <w:t>(javax.swing.JTextField totalTextField)</w:t>
            </w:r>
            <w:r w:rsidR="00534F79">
              <w:br/>
            </w:r>
            <w:r w:rsidR="00534F79">
              <w:lastRenderedPageBreak/>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45" w:anchor="setTwoButton(javax.swing.JButton)" w:history="1">
              <w:r w:rsidR="00534F79">
                <w:rPr>
                  <w:rStyle w:val="Hyperlink"/>
                  <w:rFonts w:ascii="Courier New" w:hAnsi="Courier New" w:cs="Courier New"/>
                  <w:b/>
                  <w:bCs/>
                </w:rPr>
                <w:t>setTwoButton</w:t>
              </w:r>
            </w:hyperlink>
            <w:r w:rsidR="00534F79">
              <w:rPr>
                <w:rStyle w:val="HTMLCode"/>
              </w:rPr>
              <w:t>(javax.swing.JButton twoButton)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46" w:anchor="setxButton(javax.swing.JButton)" w:history="1">
              <w:r w:rsidR="00534F79">
                <w:rPr>
                  <w:rStyle w:val="Hyperlink"/>
                  <w:rFonts w:ascii="Courier New" w:hAnsi="Courier New" w:cs="Courier New"/>
                  <w:b/>
                  <w:bCs/>
                </w:rPr>
                <w:t>setxButton</w:t>
              </w:r>
            </w:hyperlink>
            <w:r w:rsidR="00534F79">
              <w:rPr>
                <w:rStyle w:val="HTMLCode"/>
              </w:rPr>
              <w:t>(javax.swing.JButton xButton)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47" w:anchor="setZeroButton(javax.swing.JButton)" w:history="1">
              <w:r w:rsidR="00534F79">
                <w:rPr>
                  <w:rStyle w:val="Hyperlink"/>
                  <w:rFonts w:ascii="Courier New" w:hAnsi="Courier New" w:cs="Courier New"/>
                  <w:b/>
                  <w:bCs/>
                </w:rPr>
                <w:t>setZeroButton</w:t>
              </w:r>
            </w:hyperlink>
            <w:r w:rsidR="00534F79">
              <w:rPr>
                <w:rStyle w:val="HTMLCode"/>
              </w:rPr>
              <w:t>(javax.swing.JButton zeroButton)</w:t>
            </w:r>
            <w:r w:rsidR="00534F79">
              <w:br/>
              <w:t xml:space="preserve">            </w:t>
            </w:r>
          </w:p>
        </w:tc>
      </w:tr>
      <w:tr w:rsidR="00534F79" w:rsidTr="00FB7D9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534F79" w:rsidRDefault="00534F79" w:rsidP="00FB7D9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3F2F3D" w:rsidP="00FB7D97">
            <w:pPr>
              <w:rPr>
                <w:sz w:val="24"/>
                <w:szCs w:val="24"/>
              </w:rPr>
            </w:pPr>
            <w:hyperlink r:id="rId148" w:anchor="showGUI()" w:history="1">
              <w:r w:rsidR="00534F79">
                <w:rPr>
                  <w:rStyle w:val="Hyperlink"/>
                  <w:rFonts w:ascii="Courier New" w:hAnsi="Courier New" w:cs="Courier New"/>
                  <w:b/>
                  <w:bCs/>
                </w:rPr>
                <w:t>showGUI</w:t>
              </w:r>
            </w:hyperlink>
            <w:r w:rsidR="00534F79">
              <w:rPr>
                <w:rStyle w:val="HTMLCode"/>
              </w:rPr>
              <w:t>()</w:t>
            </w:r>
            <w:r w:rsidR="00534F79">
              <w:br/>
              <w:t xml:space="preserve">          Makes the frame visible. </w:t>
            </w:r>
          </w:p>
        </w:tc>
      </w:tr>
    </w:tbl>
    <w:p w:rsidR="00534F79" w:rsidRDefault="00534F79" w:rsidP="00534F7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534F79" w:rsidTr="00FB7D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534F79" w:rsidRDefault="00534F79" w:rsidP="00FB7D97">
            <w:pPr>
              <w:rPr>
                <w:b/>
                <w:bCs/>
                <w:sz w:val="24"/>
                <w:szCs w:val="24"/>
              </w:rPr>
            </w:pPr>
            <w:r>
              <w:rPr>
                <w:b/>
                <w:bCs/>
              </w:rPr>
              <w:t xml:space="preserve">Methods inherited from class java.lang.Object </w:t>
            </w:r>
          </w:p>
        </w:tc>
      </w:tr>
      <w:tr w:rsidR="00534F79" w:rsidTr="00FB7D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34F79" w:rsidRDefault="00534F79" w:rsidP="00FB7D97">
            <w:pPr>
              <w:rPr>
                <w:sz w:val="24"/>
                <w:szCs w:val="24"/>
              </w:rPr>
            </w:pPr>
            <w:r>
              <w:rPr>
                <w:rStyle w:val="HTMLCode"/>
              </w:rPr>
              <w:t>clone, equals, finalize, getClass, hashCode, notify, notifyAll, toString, wait, wait, wait</w:t>
            </w:r>
            <w:r>
              <w:t xml:space="preserve"> </w:t>
            </w:r>
          </w:p>
        </w:tc>
      </w:tr>
    </w:tbl>
    <w:p w:rsidR="00534F79" w:rsidRDefault="00534F79" w:rsidP="00534F7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534F79" w:rsidTr="00FB7D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534F79" w:rsidRDefault="00534F79" w:rsidP="00FB7D97">
            <w:pPr>
              <w:rPr>
                <w:b/>
                <w:bCs/>
                <w:sz w:val="24"/>
                <w:szCs w:val="24"/>
              </w:rPr>
            </w:pPr>
            <w:r>
              <w:rPr>
                <w:b/>
                <w:bCs/>
                <w:sz w:val="36"/>
                <w:szCs w:val="36"/>
              </w:rPr>
              <w:t>Constructor Detail</w:t>
            </w:r>
            <w:r>
              <w:rPr>
                <w:b/>
                <w:bCs/>
              </w:rPr>
              <w:t xml:space="preserve"> </w:t>
            </w:r>
          </w:p>
        </w:tc>
      </w:tr>
    </w:tbl>
    <w:p w:rsidR="00534F79" w:rsidRDefault="00534F79" w:rsidP="00534F79">
      <w:pPr>
        <w:pStyle w:val="Heading3"/>
      </w:pPr>
      <w:bookmarkStart w:id="68" w:name="PointOfSaleView()"/>
      <w:bookmarkEnd w:id="68"/>
      <w:r>
        <w:t xml:space="preserve">PointOfSaleView </w:t>
      </w:r>
    </w:p>
    <w:p w:rsidR="00534F79" w:rsidRDefault="00534F79" w:rsidP="00534F79">
      <w:pPr>
        <w:pStyle w:val="HTMLPreformatted"/>
      </w:pPr>
      <w:r>
        <w:t xml:space="preserve">public </w:t>
      </w:r>
      <w:r>
        <w:rPr>
          <w:b/>
          <w:bCs/>
        </w:rPr>
        <w:t>PointOfSaleView</w:t>
      </w:r>
      <w:r>
        <w:t>()</w:t>
      </w:r>
    </w:p>
    <w:p w:rsidR="00534F79" w:rsidRDefault="00534F79" w:rsidP="00534F79">
      <w:pPr>
        <w:ind w:left="720"/>
      </w:pPr>
      <w:r>
        <w:t xml:space="preserve">Constructor.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534F79" w:rsidTr="00FB7D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534F79" w:rsidRDefault="00534F79" w:rsidP="00FB7D97">
            <w:pPr>
              <w:rPr>
                <w:b/>
                <w:bCs/>
                <w:sz w:val="24"/>
                <w:szCs w:val="24"/>
              </w:rPr>
            </w:pPr>
            <w:r>
              <w:rPr>
                <w:b/>
                <w:bCs/>
                <w:sz w:val="36"/>
                <w:szCs w:val="36"/>
              </w:rPr>
              <w:t>Method Detail</w:t>
            </w:r>
            <w:r>
              <w:rPr>
                <w:b/>
                <w:bCs/>
              </w:rPr>
              <w:t xml:space="preserve"> </w:t>
            </w:r>
          </w:p>
        </w:tc>
      </w:tr>
    </w:tbl>
    <w:p w:rsidR="00534F79" w:rsidRDefault="00534F79" w:rsidP="00534F79">
      <w:pPr>
        <w:pStyle w:val="Heading3"/>
      </w:pPr>
      <w:bookmarkStart w:id="69" w:name="getBarcodeTextField()"/>
      <w:bookmarkEnd w:id="69"/>
      <w:r>
        <w:t xml:space="preserve">getBarcodeTextField </w:t>
      </w:r>
    </w:p>
    <w:p w:rsidR="00534F79" w:rsidRDefault="00534F79" w:rsidP="00534F79">
      <w:pPr>
        <w:pStyle w:val="HTMLPreformatted"/>
      </w:pPr>
      <w:r>
        <w:t xml:space="preserve">public javax.swing.JTextField </w:t>
      </w:r>
      <w:r>
        <w:rPr>
          <w:b/>
          <w:bCs/>
        </w:rPr>
        <w:t>getBarcodeTextField</w:t>
      </w:r>
      <w:r>
        <w:t>()</w:t>
      </w:r>
    </w:p>
    <w:p w:rsidR="00534F79" w:rsidRDefault="003F2F3D" w:rsidP="00534F79">
      <w:r>
        <w:pict>
          <v:rect id="_x0000_i1081" style="width:0;height:1.5pt" o:hralign="center" o:hrstd="t" o:hr="t" fillcolor="#a0a0a0" stroked="f"/>
        </w:pict>
      </w:r>
    </w:p>
    <w:p w:rsidR="00534F79" w:rsidRDefault="00534F79" w:rsidP="00534F79">
      <w:pPr>
        <w:pStyle w:val="Heading3"/>
      </w:pPr>
      <w:bookmarkStart w:id="70" w:name="getCancelItemButton()"/>
      <w:bookmarkEnd w:id="70"/>
      <w:r>
        <w:t xml:space="preserve">getCancelItemButton </w:t>
      </w:r>
    </w:p>
    <w:p w:rsidR="00534F79" w:rsidRDefault="00534F79" w:rsidP="00534F79">
      <w:pPr>
        <w:pStyle w:val="HTMLPreformatted"/>
      </w:pPr>
      <w:r>
        <w:t xml:space="preserve">public javax.swing.JButton </w:t>
      </w:r>
      <w:r>
        <w:rPr>
          <w:b/>
          <w:bCs/>
        </w:rPr>
        <w:t>getCancelItemButton</w:t>
      </w:r>
      <w:r>
        <w:t>()</w:t>
      </w:r>
    </w:p>
    <w:p w:rsidR="00534F79" w:rsidRDefault="003F2F3D" w:rsidP="00534F79">
      <w:r>
        <w:lastRenderedPageBreak/>
        <w:pict>
          <v:rect id="_x0000_i1082" style="width:0;height:1.5pt" o:hralign="center" o:hrstd="t" o:hr="t" fillcolor="#a0a0a0" stroked="f"/>
        </w:pict>
      </w:r>
    </w:p>
    <w:p w:rsidR="00534F79" w:rsidRDefault="00534F79" w:rsidP="00534F79">
      <w:pPr>
        <w:pStyle w:val="Heading3"/>
      </w:pPr>
      <w:bookmarkStart w:id="71" w:name="getCancelSaleButton()"/>
      <w:bookmarkEnd w:id="71"/>
      <w:r>
        <w:t xml:space="preserve">getCancelSaleButton </w:t>
      </w:r>
    </w:p>
    <w:p w:rsidR="00534F79" w:rsidRDefault="00534F79" w:rsidP="00534F79">
      <w:pPr>
        <w:pStyle w:val="HTMLPreformatted"/>
      </w:pPr>
      <w:r>
        <w:t xml:space="preserve">public javax.swing.JButton </w:t>
      </w:r>
      <w:r>
        <w:rPr>
          <w:b/>
          <w:bCs/>
        </w:rPr>
        <w:t>getCancelSaleButton</w:t>
      </w:r>
      <w:r>
        <w:t>()</w:t>
      </w:r>
    </w:p>
    <w:p w:rsidR="00534F79" w:rsidRDefault="003F2F3D" w:rsidP="00534F79">
      <w:r>
        <w:pict>
          <v:rect id="_x0000_i1083" style="width:0;height:1.5pt" o:hralign="center" o:hrstd="t" o:hr="t" fillcolor="#a0a0a0" stroked="f"/>
        </w:pict>
      </w:r>
    </w:p>
    <w:p w:rsidR="00534F79" w:rsidRDefault="00534F79" w:rsidP="00534F79">
      <w:pPr>
        <w:pStyle w:val="Heading3"/>
      </w:pPr>
      <w:bookmarkStart w:id="72" w:name="getCardButton()"/>
      <w:bookmarkEnd w:id="72"/>
      <w:r>
        <w:t xml:space="preserve">getCardButton </w:t>
      </w:r>
    </w:p>
    <w:p w:rsidR="00534F79" w:rsidRDefault="00534F79" w:rsidP="00534F79">
      <w:pPr>
        <w:pStyle w:val="HTMLPreformatted"/>
      </w:pPr>
      <w:r>
        <w:t xml:space="preserve">public javax.swing.JButton </w:t>
      </w:r>
      <w:r>
        <w:rPr>
          <w:b/>
          <w:bCs/>
        </w:rPr>
        <w:t>getCardButton</w:t>
      </w:r>
      <w:r>
        <w:t>()</w:t>
      </w:r>
    </w:p>
    <w:p w:rsidR="00534F79" w:rsidRDefault="003F2F3D" w:rsidP="00534F79">
      <w:r>
        <w:pict>
          <v:rect id="_x0000_i1084" style="width:0;height:1.5pt" o:hralign="center" o:hrstd="t" o:hr="t" fillcolor="#a0a0a0" stroked="f"/>
        </w:pict>
      </w:r>
    </w:p>
    <w:p w:rsidR="00534F79" w:rsidRDefault="00534F79" w:rsidP="00534F79">
      <w:pPr>
        <w:pStyle w:val="Heading3"/>
      </w:pPr>
      <w:bookmarkStart w:id="73" w:name="getCashButton()"/>
      <w:bookmarkEnd w:id="73"/>
      <w:r>
        <w:t xml:space="preserve">getCashButton </w:t>
      </w:r>
    </w:p>
    <w:p w:rsidR="00534F79" w:rsidRDefault="00534F79" w:rsidP="00534F79">
      <w:pPr>
        <w:pStyle w:val="HTMLPreformatted"/>
      </w:pPr>
      <w:r>
        <w:t xml:space="preserve">public javax.swing.JButton </w:t>
      </w:r>
      <w:r>
        <w:rPr>
          <w:b/>
          <w:bCs/>
        </w:rPr>
        <w:t>getCashButton</w:t>
      </w:r>
      <w:r>
        <w:t>()</w:t>
      </w:r>
    </w:p>
    <w:p w:rsidR="00534F79" w:rsidRDefault="003F2F3D" w:rsidP="00534F79">
      <w:r>
        <w:pict>
          <v:rect id="_x0000_i1085" style="width:0;height:1.5pt" o:hralign="center" o:hrstd="t" o:hr="t" fillcolor="#a0a0a0" stroked="f"/>
        </w:pict>
      </w:r>
    </w:p>
    <w:p w:rsidR="00534F79" w:rsidRDefault="00534F79" w:rsidP="00534F79">
      <w:pPr>
        <w:pStyle w:val="Heading3"/>
      </w:pPr>
      <w:bookmarkStart w:id="74" w:name="getEightButton()"/>
      <w:bookmarkEnd w:id="74"/>
      <w:r>
        <w:t xml:space="preserve">getEightButton </w:t>
      </w:r>
    </w:p>
    <w:p w:rsidR="00534F79" w:rsidRDefault="00534F79" w:rsidP="00534F79">
      <w:pPr>
        <w:pStyle w:val="HTMLPreformatted"/>
      </w:pPr>
      <w:r>
        <w:t xml:space="preserve">public javax.swing.JButton </w:t>
      </w:r>
      <w:r>
        <w:rPr>
          <w:b/>
          <w:bCs/>
        </w:rPr>
        <w:t>getEightButton</w:t>
      </w:r>
      <w:r>
        <w:t>()</w:t>
      </w:r>
    </w:p>
    <w:p w:rsidR="00534F79" w:rsidRDefault="003F2F3D" w:rsidP="00534F79">
      <w:r>
        <w:pict>
          <v:rect id="_x0000_i1086" style="width:0;height:1.5pt" o:hralign="center" o:hrstd="t" o:hr="t" fillcolor="#a0a0a0" stroked="f"/>
        </w:pict>
      </w:r>
    </w:p>
    <w:p w:rsidR="00534F79" w:rsidRDefault="00534F79" w:rsidP="00534F79">
      <w:pPr>
        <w:pStyle w:val="Heading3"/>
      </w:pPr>
      <w:bookmarkStart w:id="75" w:name="getEnterBarcodeButton()"/>
      <w:bookmarkEnd w:id="75"/>
      <w:r>
        <w:t xml:space="preserve">getEnterBarcodeButton </w:t>
      </w:r>
    </w:p>
    <w:p w:rsidR="00534F79" w:rsidRDefault="00534F79" w:rsidP="00534F79">
      <w:pPr>
        <w:pStyle w:val="HTMLPreformatted"/>
      </w:pPr>
      <w:r>
        <w:t xml:space="preserve">public javax.swing.JButton </w:t>
      </w:r>
      <w:r>
        <w:rPr>
          <w:b/>
          <w:bCs/>
        </w:rPr>
        <w:t>getEnterBarcodeButton</w:t>
      </w:r>
      <w:r>
        <w:t>()</w:t>
      </w:r>
    </w:p>
    <w:p w:rsidR="00534F79" w:rsidRDefault="003F2F3D" w:rsidP="00534F79">
      <w:r>
        <w:pict>
          <v:rect id="_x0000_i1087" style="width:0;height:1.5pt" o:hralign="center" o:hrstd="t" o:hr="t" fillcolor="#a0a0a0" stroked="f"/>
        </w:pict>
      </w:r>
    </w:p>
    <w:p w:rsidR="00534F79" w:rsidRDefault="00534F79" w:rsidP="00534F79">
      <w:pPr>
        <w:pStyle w:val="Heading3"/>
      </w:pPr>
      <w:bookmarkStart w:id="76" w:name="getFiveButton()"/>
      <w:bookmarkEnd w:id="76"/>
      <w:r>
        <w:t xml:space="preserve">getFiveButton </w:t>
      </w:r>
    </w:p>
    <w:p w:rsidR="00534F79" w:rsidRDefault="00534F79" w:rsidP="00534F79">
      <w:pPr>
        <w:pStyle w:val="HTMLPreformatted"/>
      </w:pPr>
      <w:r>
        <w:t xml:space="preserve">public javax.swing.JButton </w:t>
      </w:r>
      <w:r>
        <w:rPr>
          <w:b/>
          <w:bCs/>
        </w:rPr>
        <w:t>getFiveButton</w:t>
      </w:r>
      <w:r>
        <w:t>()</w:t>
      </w:r>
    </w:p>
    <w:p w:rsidR="00534F79" w:rsidRDefault="003F2F3D" w:rsidP="00534F79">
      <w:r>
        <w:pict>
          <v:rect id="_x0000_i1088" style="width:0;height:1.5pt" o:hralign="center" o:hrstd="t" o:hr="t" fillcolor="#a0a0a0" stroked="f"/>
        </w:pict>
      </w:r>
    </w:p>
    <w:p w:rsidR="00534F79" w:rsidRDefault="00534F79" w:rsidP="00534F79">
      <w:pPr>
        <w:pStyle w:val="Heading3"/>
      </w:pPr>
      <w:bookmarkStart w:id="77" w:name="getFormattedDate(java.util.Date)"/>
      <w:bookmarkEnd w:id="77"/>
      <w:r>
        <w:t xml:space="preserve">getFormattedDate </w:t>
      </w:r>
    </w:p>
    <w:p w:rsidR="00534F79" w:rsidRDefault="00534F79" w:rsidP="00534F79">
      <w:pPr>
        <w:pStyle w:val="HTMLPreformatted"/>
      </w:pPr>
      <w:r>
        <w:t xml:space="preserve">public java.lang.String </w:t>
      </w:r>
      <w:r>
        <w:rPr>
          <w:b/>
          <w:bCs/>
        </w:rPr>
        <w:t>getFormattedDate</w:t>
      </w:r>
      <w:r>
        <w:t>(java.util.Date date)</w:t>
      </w:r>
    </w:p>
    <w:p w:rsidR="00534F79" w:rsidRDefault="00534F79" w:rsidP="00534F79">
      <w:pPr>
        <w:ind w:left="720"/>
      </w:pPr>
      <w:r>
        <w:t xml:space="preserve">Returns the formatted date as a String using the MM-DD-YYYY format. </w:t>
      </w:r>
    </w:p>
    <w:p w:rsidR="00534F79" w:rsidRDefault="00534F79" w:rsidP="00534F79">
      <w:pPr>
        <w:ind w:left="720"/>
      </w:pPr>
      <w:r>
        <w:rPr>
          <w:b/>
          <w:bCs/>
        </w:rPr>
        <w:t>Parameters:</w:t>
      </w:r>
      <w:r>
        <w:t xml:space="preserve"> </w:t>
      </w:r>
    </w:p>
    <w:p w:rsidR="00534F79" w:rsidRDefault="00534F79" w:rsidP="00534F79">
      <w:pPr>
        <w:ind w:left="720"/>
      </w:pPr>
      <w:r>
        <w:rPr>
          <w:rStyle w:val="HTMLCode"/>
        </w:rPr>
        <w:t>date</w:t>
      </w:r>
      <w:r>
        <w:t xml:space="preserve"> - Date </w:t>
      </w:r>
    </w:p>
    <w:p w:rsidR="00534F79" w:rsidRDefault="00534F79" w:rsidP="00534F79">
      <w:pPr>
        <w:ind w:left="720"/>
      </w:pPr>
      <w:r>
        <w:rPr>
          <w:b/>
          <w:bCs/>
        </w:rPr>
        <w:t>Returns:</w:t>
      </w:r>
      <w:r>
        <w:t xml:space="preserve"> </w:t>
      </w:r>
    </w:p>
    <w:p w:rsidR="00534F79" w:rsidRDefault="00534F79" w:rsidP="00534F79">
      <w:pPr>
        <w:ind w:left="720"/>
      </w:pPr>
      <w:r>
        <w:t xml:space="preserve">String </w:t>
      </w:r>
    </w:p>
    <w:p w:rsidR="00534F79" w:rsidRDefault="003F2F3D" w:rsidP="00534F79">
      <w:r>
        <w:pict>
          <v:rect id="_x0000_i1089" style="width:0;height:1.5pt" o:hralign="center" o:hrstd="t" o:hr="t" fillcolor="#a0a0a0" stroked="f"/>
        </w:pict>
      </w:r>
    </w:p>
    <w:p w:rsidR="00534F79" w:rsidRDefault="00534F79" w:rsidP="00534F79">
      <w:pPr>
        <w:pStyle w:val="Heading3"/>
      </w:pPr>
      <w:bookmarkStart w:id="78" w:name="getFourButton()"/>
      <w:bookmarkEnd w:id="78"/>
      <w:r>
        <w:t xml:space="preserve">getFourButton </w:t>
      </w:r>
    </w:p>
    <w:p w:rsidR="00534F79" w:rsidRDefault="00534F79" w:rsidP="00534F79">
      <w:pPr>
        <w:pStyle w:val="HTMLPreformatted"/>
      </w:pPr>
      <w:r>
        <w:t xml:space="preserve">public javax.swing.JButton </w:t>
      </w:r>
      <w:r>
        <w:rPr>
          <w:b/>
          <w:bCs/>
        </w:rPr>
        <w:t>getFourButton</w:t>
      </w:r>
      <w:r>
        <w:t>()</w:t>
      </w:r>
    </w:p>
    <w:p w:rsidR="00534F79" w:rsidRDefault="003F2F3D" w:rsidP="00534F79">
      <w:r>
        <w:pict>
          <v:rect id="_x0000_i1090" style="width:0;height:1.5pt" o:hralign="center" o:hrstd="t" o:hr="t" fillcolor="#a0a0a0" stroked="f"/>
        </w:pict>
      </w:r>
    </w:p>
    <w:p w:rsidR="00534F79" w:rsidRDefault="00534F79" w:rsidP="00534F79">
      <w:pPr>
        <w:pStyle w:val="Heading3"/>
      </w:pPr>
      <w:bookmarkStart w:id="79" w:name="getItemDisplayTextArea()"/>
      <w:bookmarkEnd w:id="79"/>
      <w:r>
        <w:lastRenderedPageBreak/>
        <w:t xml:space="preserve">getItemDisplayTextArea </w:t>
      </w:r>
    </w:p>
    <w:p w:rsidR="00534F79" w:rsidRDefault="00534F79" w:rsidP="00534F79">
      <w:pPr>
        <w:pStyle w:val="HTMLPreformatted"/>
      </w:pPr>
      <w:r>
        <w:t xml:space="preserve">public javax.swing.JTextArea </w:t>
      </w:r>
      <w:r>
        <w:rPr>
          <w:b/>
          <w:bCs/>
        </w:rPr>
        <w:t>getItemDisplayTextArea</w:t>
      </w:r>
      <w:r>
        <w:t>()</w:t>
      </w:r>
    </w:p>
    <w:p w:rsidR="00534F79" w:rsidRDefault="003F2F3D" w:rsidP="00534F79">
      <w:r>
        <w:pict>
          <v:rect id="_x0000_i1091" style="width:0;height:1.5pt" o:hralign="center" o:hrstd="t" o:hr="t" fillcolor="#a0a0a0" stroked="f"/>
        </w:pict>
      </w:r>
    </w:p>
    <w:p w:rsidR="00534F79" w:rsidRDefault="00534F79" w:rsidP="00534F79">
      <w:pPr>
        <w:pStyle w:val="Heading3"/>
      </w:pPr>
      <w:r>
        <w:t xml:space="preserve">getMainFrame </w:t>
      </w:r>
    </w:p>
    <w:p w:rsidR="00534F79" w:rsidRDefault="00534F79" w:rsidP="00534F79">
      <w:pPr>
        <w:pStyle w:val="HTMLPreformatted"/>
      </w:pPr>
      <w:r>
        <w:t xml:space="preserve">public javax.swing.JFrame </w:t>
      </w:r>
      <w:r>
        <w:rPr>
          <w:b/>
          <w:bCs/>
        </w:rPr>
        <w:t>getMainFrame</w:t>
      </w:r>
      <w:r>
        <w:t>()</w:t>
      </w:r>
    </w:p>
    <w:p w:rsidR="00534F79" w:rsidRDefault="003F2F3D" w:rsidP="00534F79">
      <w:r>
        <w:pict>
          <v:rect id="_x0000_i1092" style="width:0;height:1.5pt" o:hralign="center" o:hrstd="t" o:hr="t" fillcolor="#a0a0a0" stroked="f"/>
        </w:pict>
      </w:r>
    </w:p>
    <w:p w:rsidR="00534F79" w:rsidRDefault="00534F79" w:rsidP="00534F79">
      <w:pPr>
        <w:pStyle w:val="Heading3"/>
      </w:pPr>
      <w:bookmarkStart w:id="80" w:name="getNineButton()"/>
      <w:bookmarkEnd w:id="80"/>
      <w:r>
        <w:t xml:space="preserve">getNineButton </w:t>
      </w:r>
    </w:p>
    <w:p w:rsidR="00534F79" w:rsidRDefault="00534F79" w:rsidP="00534F79">
      <w:pPr>
        <w:pStyle w:val="HTMLPreformatted"/>
      </w:pPr>
      <w:r>
        <w:t xml:space="preserve">public javax.swing.JButton </w:t>
      </w:r>
      <w:r>
        <w:rPr>
          <w:b/>
          <w:bCs/>
        </w:rPr>
        <w:t>getNineButton</w:t>
      </w:r>
      <w:r>
        <w:t>()</w:t>
      </w:r>
    </w:p>
    <w:p w:rsidR="00534F79" w:rsidRDefault="003F2F3D" w:rsidP="00534F79">
      <w:r>
        <w:pict>
          <v:rect id="_x0000_i1093" style="width:0;height:1.5pt" o:hralign="center" o:hrstd="t" o:hr="t" fillcolor="#a0a0a0" stroked="f"/>
        </w:pict>
      </w:r>
    </w:p>
    <w:p w:rsidR="00534F79" w:rsidRDefault="00534F79" w:rsidP="00534F79">
      <w:pPr>
        <w:pStyle w:val="Heading3"/>
      </w:pPr>
      <w:bookmarkStart w:id="81" w:name="getOneButton()"/>
      <w:bookmarkEnd w:id="81"/>
      <w:r>
        <w:t xml:space="preserve">getOneButton </w:t>
      </w:r>
    </w:p>
    <w:p w:rsidR="00534F79" w:rsidRDefault="00534F79" w:rsidP="00534F79">
      <w:pPr>
        <w:pStyle w:val="HTMLPreformatted"/>
      </w:pPr>
      <w:r>
        <w:t xml:space="preserve">public javax.swing.JButton </w:t>
      </w:r>
      <w:r>
        <w:rPr>
          <w:b/>
          <w:bCs/>
        </w:rPr>
        <w:t>getOneButton</w:t>
      </w:r>
      <w:r>
        <w:t>()</w:t>
      </w:r>
    </w:p>
    <w:p w:rsidR="00534F79" w:rsidRDefault="003F2F3D" w:rsidP="00534F79">
      <w:r>
        <w:pict>
          <v:rect id="_x0000_i1094" style="width:0;height:1.5pt" o:hralign="center" o:hrstd="t" o:hr="t" fillcolor="#a0a0a0" stroked="f"/>
        </w:pict>
      </w:r>
    </w:p>
    <w:p w:rsidR="00534F79" w:rsidRDefault="00534F79" w:rsidP="00534F79">
      <w:pPr>
        <w:pStyle w:val="Heading3"/>
      </w:pPr>
      <w:bookmarkStart w:id="82" w:name="getOtherItemButton()"/>
      <w:bookmarkEnd w:id="82"/>
      <w:r>
        <w:t xml:space="preserve">getOtherItemButton </w:t>
      </w:r>
    </w:p>
    <w:p w:rsidR="00534F79" w:rsidRDefault="00534F79" w:rsidP="00534F79">
      <w:pPr>
        <w:pStyle w:val="HTMLPreformatted"/>
      </w:pPr>
      <w:r>
        <w:t xml:space="preserve">public javax.swing.JButton </w:t>
      </w:r>
      <w:r>
        <w:rPr>
          <w:b/>
          <w:bCs/>
        </w:rPr>
        <w:t>getOtherItemButton</w:t>
      </w:r>
      <w:r>
        <w:t>()</w:t>
      </w:r>
    </w:p>
    <w:p w:rsidR="00534F79" w:rsidRDefault="003F2F3D" w:rsidP="00534F79">
      <w:r>
        <w:pict>
          <v:rect id="_x0000_i1095" style="width:0;height:1.5pt" o:hralign="center" o:hrstd="t" o:hr="t" fillcolor="#a0a0a0" stroked="f"/>
        </w:pict>
      </w:r>
    </w:p>
    <w:p w:rsidR="00534F79" w:rsidRDefault="00534F79" w:rsidP="00534F79">
      <w:pPr>
        <w:pStyle w:val="Heading3"/>
      </w:pPr>
      <w:bookmarkStart w:id="83" w:name="getScrollPane()"/>
      <w:bookmarkEnd w:id="83"/>
      <w:r>
        <w:t xml:space="preserve">getScrollPane </w:t>
      </w:r>
    </w:p>
    <w:p w:rsidR="00534F79" w:rsidRDefault="00534F79" w:rsidP="00534F79">
      <w:pPr>
        <w:pStyle w:val="HTMLPreformatted"/>
      </w:pPr>
      <w:r>
        <w:t xml:space="preserve">public javax.swing.JScrollPane </w:t>
      </w:r>
      <w:r>
        <w:rPr>
          <w:b/>
          <w:bCs/>
        </w:rPr>
        <w:t>getScrollPane</w:t>
      </w:r>
      <w:r>
        <w:t>()</w:t>
      </w:r>
    </w:p>
    <w:p w:rsidR="00534F79" w:rsidRDefault="003F2F3D" w:rsidP="00534F79">
      <w:r>
        <w:pict>
          <v:rect id="_x0000_i1096" style="width:0;height:1.5pt" o:hralign="center" o:hrstd="t" o:hr="t" fillcolor="#a0a0a0" stroked="f"/>
        </w:pict>
      </w:r>
    </w:p>
    <w:p w:rsidR="00534F79" w:rsidRDefault="00534F79" w:rsidP="00534F79">
      <w:pPr>
        <w:pStyle w:val="Heading3"/>
      </w:pPr>
      <w:bookmarkStart w:id="84" w:name="getSevenButton()"/>
      <w:bookmarkEnd w:id="84"/>
      <w:r>
        <w:t xml:space="preserve">getSevenButton </w:t>
      </w:r>
    </w:p>
    <w:p w:rsidR="00534F79" w:rsidRDefault="00534F79" w:rsidP="00534F79">
      <w:pPr>
        <w:pStyle w:val="HTMLPreformatted"/>
      </w:pPr>
      <w:r>
        <w:t xml:space="preserve">public javax.swing.JButton </w:t>
      </w:r>
      <w:r>
        <w:rPr>
          <w:b/>
          <w:bCs/>
        </w:rPr>
        <w:t>getSevenButton</w:t>
      </w:r>
      <w:r>
        <w:t>()</w:t>
      </w:r>
    </w:p>
    <w:p w:rsidR="00534F79" w:rsidRDefault="003F2F3D" w:rsidP="00534F79">
      <w:r>
        <w:pict>
          <v:rect id="_x0000_i1097" style="width:0;height:1.5pt" o:hralign="center" o:hrstd="t" o:hr="t" fillcolor="#a0a0a0" stroked="f"/>
        </w:pict>
      </w:r>
    </w:p>
    <w:p w:rsidR="00534F79" w:rsidRDefault="00534F79" w:rsidP="00534F79">
      <w:pPr>
        <w:pStyle w:val="Heading3"/>
      </w:pPr>
      <w:bookmarkStart w:id="85" w:name="getSixButton()"/>
      <w:bookmarkEnd w:id="85"/>
      <w:r>
        <w:t xml:space="preserve">getSixButton </w:t>
      </w:r>
    </w:p>
    <w:p w:rsidR="00534F79" w:rsidRDefault="00534F79" w:rsidP="00534F79">
      <w:pPr>
        <w:pStyle w:val="HTMLPreformatted"/>
      </w:pPr>
      <w:r>
        <w:t xml:space="preserve">public javax.swing.JButton </w:t>
      </w:r>
      <w:r>
        <w:rPr>
          <w:b/>
          <w:bCs/>
        </w:rPr>
        <w:t>getSixButton</w:t>
      </w:r>
      <w:r>
        <w:t>()</w:t>
      </w:r>
    </w:p>
    <w:p w:rsidR="00534F79" w:rsidRDefault="003F2F3D" w:rsidP="00534F79">
      <w:r>
        <w:pict>
          <v:rect id="_x0000_i1098" style="width:0;height:1.5pt" o:hralign="center" o:hrstd="t" o:hr="t" fillcolor="#a0a0a0" stroked="f"/>
        </w:pict>
      </w:r>
    </w:p>
    <w:p w:rsidR="00534F79" w:rsidRDefault="00534F79" w:rsidP="00534F79">
      <w:pPr>
        <w:pStyle w:val="Heading3"/>
      </w:pPr>
      <w:bookmarkStart w:id="86" w:name="getThreeButton()"/>
      <w:bookmarkEnd w:id="86"/>
      <w:r>
        <w:t xml:space="preserve">getThreeButton </w:t>
      </w:r>
    </w:p>
    <w:p w:rsidR="00534F79" w:rsidRDefault="00534F79" w:rsidP="00534F79">
      <w:pPr>
        <w:pStyle w:val="HTMLPreformatted"/>
      </w:pPr>
      <w:r>
        <w:t xml:space="preserve">public javax.swing.JButton </w:t>
      </w:r>
      <w:r>
        <w:rPr>
          <w:b/>
          <w:bCs/>
        </w:rPr>
        <w:t>getThreeButton</w:t>
      </w:r>
      <w:r>
        <w:t>()</w:t>
      </w:r>
    </w:p>
    <w:p w:rsidR="00534F79" w:rsidRDefault="003F2F3D" w:rsidP="00534F79">
      <w:r>
        <w:pict>
          <v:rect id="_x0000_i1099" style="width:0;height:1.5pt" o:hralign="center" o:hrstd="t" o:hr="t" fillcolor="#a0a0a0" stroked="f"/>
        </w:pict>
      </w:r>
    </w:p>
    <w:p w:rsidR="00534F79" w:rsidRDefault="00534F79" w:rsidP="00534F79">
      <w:pPr>
        <w:pStyle w:val="Heading3"/>
      </w:pPr>
      <w:bookmarkStart w:id="87" w:name="getTotalTextField()"/>
      <w:bookmarkEnd w:id="87"/>
      <w:r>
        <w:t xml:space="preserve">getTotalTextField </w:t>
      </w:r>
    </w:p>
    <w:p w:rsidR="00534F79" w:rsidRDefault="00534F79" w:rsidP="00534F79">
      <w:pPr>
        <w:pStyle w:val="HTMLPreformatted"/>
      </w:pPr>
      <w:r>
        <w:t xml:space="preserve">public javax.swing.JTextField </w:t>
      </w:r>
      <w:r>
        <w:rPr>
          <w:b/>
          <w:bCs/>
        </w:rPr>
        <w:t>getTotalTextField</w:t>
      </w:r>
      <w:r>
        <w:t>()</w:t>
      </w:r>
    </w:p>
    <w:p w:rsidR="00534F79" w:rsidRDefault="003F2F3D" w:rsidP="00534F79">
      <w:r>
        <w:pict>
          <v:rect id="_x0000_i1100" style="width:0;height:1.5pt" o:hralign="center" o:hrstd="t" o:hr="t" fillcolor="#a0a0a0" stroked="f"/>
        </w:pict>
      </w:r>
    </w:p>
    <w:p w:rsidR="00534F79" w:rsidRDefault="00534F79" w:rsidP="00534F79">
      <w:pPr>
        <w:pStyle w:val="Heading3"/>
      </w:pPr>
      <w:bookmarkStart w:id="88" w:name="getTwoButton()"/>
      <w:bookmarkEnd w:id="88"/>
      <w:r>
        <w:t xml:space="preserve">getTwoButton </w:t>
      </w:r>
    </w:p>
    <w:p w:rsidR="00534F79" w:rsidRDefault="00534F79" w:rsidP="00534F79">
      <w:pPr>
        <w:pStyle w:val="HTMLPreformatted"/>
      </w:pPr>
      <w:r>
        <w:lastRenderedPageBreak/>
        <w:t xml:space="preserve">public javax.swing.JButton </w:t>
      </w:r>
      <w:r>
        <w:rPr>
          <w:b/>
          <w:bCs/>
        </w:rPr>
        <w:t>getTwoButton</w:t>
      </w:r>
      <w:r>
        <w:t>()</w:t>
      </w:r>
    </w:p>
    <w:p w:rsidR="00534F79" w:rsidRDefault="003F2F3D" w:rsidP="00534F79">
      <w:r>
        <w:pict>
          <v:rect id="_x0000_i1101" style="width:0;height:1.5pt" o:hralign="center" o:hrstd="t" o:hr="t" fillcolor="#a0a0a0" stroked="f"/>
        </w:pict>
      </w:r>
    </w:p>
    <w:p w:rsidR="00534F79" w:rsidRDefault="00534F79" w:rsidP="00534F79">
      <w:pPr>
        <w:pStyle w:val="Heading3"/>
      </w:pPr>
      <w:bookmarkStart w:id="89" w:name="getxButton()"/>
      <w:bookmarkEnd w:id="89"/>
      <w:r>
        <w:t xml:space="preserve">getxButton </w:t>
      </w:r>
    </w:p>
    <w:p w:rsidR="00534F79" w:rsidRDefault="00534F79" w:rsidP="00534F79">
      <w:pPr>
        <w:pStyle w:val="HTMLPreformatted"/>
      </w:pPr>
      <w:r>
        <w:t xml:space="preserve">public javax.swing.JButton </w:t>
      </w:r>
      <w:r>
        <w:rPr>
          <w:b/>
          <w:bCs/>
        </w:rPr>
        <w:t>getxButton</w:t>
      </w:r>
      <w:r>
        <w:t>()</w:t>
      </w:r>
    </w:p>
    <w:p w:rsidR="00534F79" w:rsidRDefault="003F2F3D" w:rsidP="00534F79">
      <w:r>
        <w:pict>
          <v:rect id="_x0000_i1102" style="width:0;height:1.5pt" o:hralign="center" o:hrstd="t" o:hr="t" fillcolor="#a0a0a0" stroked="f"/>
        </w:pict>
      </w:r>
    </w:p>
    <w:p w:rsidR="00534F79" w:rsidRDefault="00534F79" w:rsidP="00534F79">
      <w:pPr>
        <w:pStyle w:val="Heading3"/>
      </w:pPr>
      <w:bookmarkStart w:id="90" w:name="getZeroButton()"/>
      <w:bookmarkEnd w:id="90"/>
      <w:r>
        <w:t xml:space="preserve">getZeroButton </w:t>
      </w:r>
    </w:p>
    <w:p w:rsidR="00534F79" w:rsidRDefault="00534F79" w:rsidP="00534F79">
      <w:pPr>
        <w:pStyle w:val="HTMLPreformatted"/>
      </w:pPr>
      <w:r>
        <w:t xml:space="preserve">public javax.swing.JButton </w:t>
      </w:r>
      <w:r>
        <w:rPr>
          <w:b/>
          <w:bCs/>
        </w:rPr>
        <w:t>getZeroButton</w:t>
      </w:r>
      <w:r>
        <w:t>()</w:t>
      </w:r>
    </w:p>
    <w:p w:rsidR="00534F79" w:rsidRDefault="003F2F3D" w:rsidP="00534F79">
      <w:r>
        <w:pict>
          <v:rect id="_x0000_i1103" style="width:0;height:1.5pt" o:hralign="center" o:hrstd="t" o:hr="t" fillcolor="#a0a0a0" stroked="f"/>
        </w:pict>
      </w:r>
    </w:p>
    <w:p w:rsidR="00534F79" w:rsidRDefault="00534F79" w:rsidP="00534F79">
      <w:pPr>
        <w:pStyle w:val="Heading3"/>
      </w:pPr>
      <w:bookmarkStart w:id="91" w:name="setBarcodeTextField(javax.swing.JTextFie"/>
      <w:bookmarkEnd w:id="91"/>
      <w:r>
        <w:t xml:space="preserve">setBarcodeTextField </w:t>
      </w:r>
    </w:p>
    <w:p w:rsidR="00534F79" w:rsidRDefault="00534F79" w:rsidP="00534F79">
      <w:pPr>
        <w:pStyle w:val="HTMLPreformatted"/>
      </w:pPr>
      <w:r>
        <w:t xml:space="preserve">public void </w:t>
      </w:r>
      <w:r>
        <w:rPr>
          <w:b/>
          <w:bCs/>
        </w:rPr>
        <w:t>setBarcodeTextField</w:t>
      </w:r>
      <w:r>
        <w:t>(javax.swing.JTextField barcodeTextField)</w:t>
      </w:r>
    </w:p>
    <w:p w:rsidR="00534F79" w:rsidRDefault="003F2F3D" w:rsidP="00534F79">
      <w:r>
        <w:pict>
          <v:rect id="_x0000_i1104" style="width:0;height:1.5pt" o:hralign="center" o:hrstd="t" o:hr="t" fillcolor="#a0a0a0" stroked="f"/>
        </w:pict>
      </w:r>
    </w:p>
    <w:p w:rsidR="00534F79" w:rsidRDefault="00534F79" w:rsidP="00534F79">
      <w:pPr>
        <w:pStyle w:val="Heading3"/>
      </w:pPr>
      <w:bookmarkStart w:id="92" w:name="setCancelItemButton(javax.swing.JButton)"/>
      <w:bookmarkEnd w:id="92"/>
      <w:r>
        <w:t xml:space="preserve">setCancelItemButton </w:t>
      </w:r>
    </w:p>
    <w:p w:rsidR="00534F79" w:rsidRDefault="00534F79" w:rsidP="00534F79">
      <w:pPr>
        <w:pStyle w:val="HTMLPreformatted"/>
      </w:pPr>
      <w:r>
        <w:t xml:space="preserve">public void </w:t>
      </w:r>
      <w:r>
        <w:rPr>
          <w:b/>
          <w:bCs/>
        </w:rPr>
        <w:t>setCancelItemButton</w:t>
      </w:r>
      <w:r>
        <w:t>(javax.swing.JButton cancelItemButton)</w:t>
      </w:r>
    </w:p>
    <w:p w:rsidR="00534F79" w:rsidRDefault="003F2F3D" w:rsidP="00534F79">
      <w:r>
        <w:pict>
          <v:rect id="_x0000_i1105" style="width:0;height:1.5pt" o:hralign="center" o:hrstd="t" o:hr="t" fillcolor="#a0a0a0" stroked="f"/>
        </w:pict>
      </w:r>
    </w:p>
    <w:p w:rsidR="00534F79" w:rsidRDefault="00534F79" w:rsidP="00534F79">
      <w:pPr>
        <w:pStyle w:val="Heading3"/>
      </w:pPr>
      <w:bookmarkStart w:id="93" w:name="setCancelSaleButton(javax.swing.JButton)"/>
      <w:bookmarkEnd w:id="93"/>
      <w:r>
        <w:t xml:space="preserve">setCancelSaleButton </w:t>
      </w:r>
    </w:p>
    <w:p w:rsidR="00534F79" w:rsidRDefault="00534F79" w:rsidP="00534F79">
      <w:pPr>
        <w:pStyle w:val="HTMLPreformatted"/>
      </w:pPr>
      <w:r>
        <w:t xml:space="preserve">public void </w:t>
      </w:r>
      <w:r>
        <w:rPr>
          <w:b/>
          <w:bCs/>
        </w:rPr>
        <w:t>setCancelSaleButton</w:t>
      </w:r>
      <w:r>
        <w:t>(javax.swing.JButton cancelSaleButton)</w:t>
      </w:r>
    </w:p>
    <w:p w:rsidR="00534F79" w:rsidRDefault="003F2F3D" w:rsidP="00534F79">
      <w:r>
        <w:pict>
          <v:rect id="_x0000_i1106" style="width:0;height:1.5pt" o:hralign="center" o:hrstd="t" o:hr="t" fillcolor="#a0a0a0" stroked="f"/>
        </w:pict>
      </w:r>
    </w:p>
    <w:p w:rsidR="00534F79" w:rsidRDefault="00534F79" w:rsidP="00534F79">
      <w:pPr>
        <w:pStyle w:val="Heading3"/>
      </w:pPr>
      <w:bookmarkStart w:id="94" w:name="setCardButton(javax.swing.JButton)"/>
      <w:bookmarkEnd w:id="94"/>
      <w:r>
        <w:t xml:space="preserve">setCardButton </w:t>
      </w:r>
    </w:p>
    <w:p w:rsidR="00534F79" w:rsidRDefault="00534F79" w:rsidP="00534F79">
      <w:pPr>
        <w:pStyle w:val="HTMLPreformatted"/>
      </w:pPr>
      <w:r>
        <w:t xml:space="preserve">public void </w:t>
      </w:r>
      <w:r>
        <w:rPr>
          <w:b/>
          <w:bCs/>
        </w:rPr>
        <w:t>setCardButton</w:t>
      </w:r>
      <w:r>
        <w:t>(javax.swing.JButton cardButton)</w:t>
      </w:r>
    </w:p>
    <w:p w:rsidR="00534F79" w:rsidRDefault="003F2F3D" w:rsidP="00534F79">
      <w:r>
        <w:pict>
          <v:rect id="_x0000_i1107" style="width:0;height:1.5pt" o:hralign="center" o:hrstd="t" o:hr="t" fillcolor="#a0a0a0" stroked="f"/>
        </w:pict>
      </w:r>
    </w:p>
    <w:p w:rsidR="00534F79" w:rsidRDefault="00534F79" w:rsidP="00534F79">
      <w:pPr>
        <w:pStyle w:val="Heading3"/>
      </w:pPr>
      <w:bookmarkStart w:id="95" w:name="setCashButton(javax.swing.JButton)"/>
      <w:bookmarkEnd w:id="95"/>
      <w:r>
        <w:t xml:space="preserve">setCashButton </w:t>
      </w:r>
    </w:p>
    <w:p w:rsidR="00534F79" w:rsidRDefault="00534F79" w:rsidP="00534F79">
      <w:pPr>
        <w:pStyle w:val="HTMLPreformatted"/>
      </w:pPr>
      <w:r>
        <w:t xml:space="preserve">public void </w:t>
      </w:r>
      <w:r>
        <w:rPr>
          <w:b/>
          <w:bCs/>
        </w:rPr>
        <w:t>setCashButton</w:t>
      </w:r>
      <w:r>
        <w:t>(javax.swing.JButton cashButton)</w:t>
      </w:r>
    </w:p>
    <w:p w:rsidR="00534F79" w:rsidRDefault="003F2F3D" w:rsidP="00534F79">
      <w:r>
        <w:pict>
          <v:rect id="_x0000_i1108" style="width:0;height:1.5pt" o:hralign="center" o:hrstd="t" o:hr="t" fillcolor="#a0a0a0" stroked="f"/>
        </w:pict>
      </w:r>
    </w:p>
    <w:p w:rsidR="00534F79" w:rsidRDefault="00534F79" w:rsidP="00534F79">
      <w:pPr>
        <w:pStyle w:val="Heading3"/>
      </w:pPr>
      <w:bookmarkStart w:id="96" w:name="setEightButton(javax.swing.JButton)"/>
      <w:bookmarkEnd w:id="96"/>
      <w:r>
        <w:t xml:space="preserve">setEightButton </w:t>
      </w:r>
    </w:p>
    <w:p w:rsidR="00534F79" w:rsidRDefault="00534F79" w:rsidP="00534F79">
      <w:pPr>
        <w:pStyle w:val="HTMLPreformatted"/>
      </w:pPr>
      <w:r>
        <w:t xml:space="preserve">public void </w:t>
      </w:r>
      <w:r>
        <w:rPr>
          <w:b/>
          <w:bCs/>
        </w:rPr>
        <w:t>setEightButton</w:t>
      </w:r>
      <w:r>
        <w:t>(javax.swing.JButton eightButton)</w:t>
      </w:r>
    </w:p>
    <w:p w:rsidR="00534F79" w:rsidRDefault="003F2F3D" w:rsidP="00534F79">
      <w:r>
        <w:pict>
          <v:rect id="_x0000_i1109" style="width:0;height:1.5pt" o:hralign="center" o:hrstd="t" o:hr="t" fillcolor="#a0a0a0" stroked="f"/>
        </w:pict>
      </w:r>
    </w:p>
    <w:p w:rsidR="00534F79" w:rsidRDefault="00534F79" w:rsidP="00534F79">
      <w:pPr>
        <w:pStyle w:val="Heading3"/>
      </w:pPr>
      <w:bookmarkStart w:id="97" w:name="setEnterBarcodeButton(javax.swing.JButto"/>
      <w:bookmarkEnd w:id="97"/>
      <w:r>
        <w:t xml:space="preserve">setEnterBarcodeButton </w:t>
      </w:r>
    </w:p>
    <w:p w:rsidR="00534F79" w:rsidRDefault="00534F79" w:rsidP="00534F79">
      <w:pPr>
        <w:pStyle w:val="HTMLPreformatted"/>
      </w:pPr>
      <w:r>
        <w:t xml:space="preserve">public void </w:t>
      </w:r>
      <w:r>
        <w:rPr>
          <w:b/>
          <w:bCs/>
        </w:rPr>
        <w:t>setEnterBarcodeButton</w:t>
      </w:r>
      <w:r>
        <w:t>(javax.swing.JButton backSpaceButton)</w:t>
      </w:r>
    </w:p>
    <w:p w:rsidR="00534F79" w:rsidRDefault="003F2F3D" w:rsidP="00534F79">
      <w:r>
        <w:pict>
          <v:rect id="_x0000_i1110" style="width:0;height:1.5pt" o:hralign="center" o:hrstd="t" o:hr="t" fillcolor="#a0a0a0" stroked="f"/>
        </w:pict>
      </w:r>
    </w:p>
    <w:p w:rsidR="00534F79" w:rsidRDefault="00534F79" w:rsidP="00534F79">
      <w:pPr>
        <w:pStyle w:val="Heading3"/>
      </w:pPr>
      <w:bookmarkStart w:id="98" w:name="setFiveButton(javax.swing.JButton)"/>
      <w:bookmarkEnd w:id="98"/>
      <w:r>
        <w:t xml:space="preserve">setFiveButton </w:t>
      </w:r>
    </w:p>
    <w:p w:rsidR="00534F79" w:rsidRDefault="00534F79" w:rsidP="00534F79">
      <w:pPr>
        <w:pStyle w:val="HTMLPreformatted"/>
      </w:pPr>
      <w:r>
        <w:t xml:space="preserve">public void </w:t>
      </w:r>
      <w:r>
        <w:rPr>
          <w:b/>
          <w:bCs/>
        </w:rPr>
        <w:t>setFiveButton</w:t>
      </w:r>
      <w:r>
        <w:t>(javax.swing.JButton fiveButton)</w:t>
      </w:r>
    </w:p>
    <w:p w:rsidR="00534F79" w:rsidRDefault="003F2F3D" w:rsidP="00534F79">
      <w:r>
        <w:lastRenderedPageBreak/>
        <w:pict>
          <v:rect id="_x0000_i1111" style="width:0;height:1.5pt" o:hralign="center" o:hrstd="t" o:hr="t" fillcolor="#a0a0a0" stroked="f"/>
        </w:pict>
      </w:r>
    </w:p>
    <w:p w:rsidR="00534F79" w:rsidRDefault="00534F79" w:rsidP="00534F79">
      <w:pPr>
        <w:pStyle w:val="Heading3"/>
      </w:pPr>
      <w:bookmarkStart w:id="99" w:name="setFourButton(javax.swing.JButton)"/>
      <w:bookmarkEnd w:id="99"/>
      <w:r>
        <w:t xml:space="preserve">setFourButton </w:t>
      </w:r>
    </w:p>
    <w:p w:rsidR="00534F79" w:rsidRDefault="00534F79" w:rsidP="00534F79">
      <w:pPr>
        <w:pStyle w:val="HTMLPreformatted"/>
      </w:pPr>
      <w:r>
        <w:t xml:space="preserve">public void </w:t>
      </w:r>
      <w:r>
        <w:rPr>
          <w:b/>
          <w:bCs/>
        </w:rPr>
        <w:t>setFourButton</w:t>
      </w:r>
      <w:r>
        <w:t>(javax.swing.JButton fourButton)</w:t>
      </w:r>
    </w:p>
    <w:p w:rsidR="00534F79" w:rsidRDefault="003F2F3D" w:rsidP="00534F79">
      <w:r>
        <w:pict>
          <v:rect id="_x0000_i1112" style="width:0;height:1.5pt" o:hralign="center" o:hrstd="t" o:hr="t" fillcolor="#a0a0a0" stroked="f"/>
        </w:pict>
      </w:r>
    </w:p>
    <w:p w:rsidR="00534F79" w:rsidRDefault="00534F79" w:rsidP="00534F79">
      <w:pPr>
        <w:pStyle w:val="Heading3"/>
      </w:pPr>
      <w:bookmarkStart w:id="100" w:name="setItemDisplayTextArea(javax.swing.JText"/>
      <w:bookmarkEnd w:id="100"/>
      <w:r>
        <w:t xml:space="preserve">setItemDisplayTextArea </w:t>
      </w:r>
    </w:p>
    <w:p w:rsidR="00534F79" w:rsidRDefault="00534F79" w:rsidP="00534F79">
      <w:pPr>
        <w:pStyle w:val="HTMLPreformatted"/>
      </w:pPr>
      <w:r>
        <w:t xml:space="preserve">public void </w:t>
      </w:r>
      <w:r>
        <w:rPr>
          <w:b/>
          <w:bCs/>
        </w:rPr>
        <w:t>setItemDisplayTextArea</w:t>
      </w:r>
      <w:r>
        <w:t>(javax.swing.JTextArea itemDisplayTextArea)</w:t>
      </w:r>
    </w:p>
    <w:p w:rsidR="00534F79" w:rsidRDefault="003F2F3D" w:rsidP="00534F79">
      <w:r>
        <w:pict>
          <v:rect id="_x0000_i1113" style="width:0;height:1.5pt" o:hralign="center" o:hrstd="t" o:hr="t" fillcolor="#a0a0a0" stroked="f"/>
        </w:pict>
      </w:r>
    </w:p>
    <w:p w:rsidR="00534F79" w:rsidRDefault="00534F79" w:rsidP="00534F79">
      <w:pPr>
        <w:pStyle w:val="Heading3"/>
      </w:pPr>
      <w:r>
        <w:t xml:space="preserve">setMainFrame </w:t>
      </w:r>
    </w:p>
    <w:p w:rsidR="00534F79" w:rsidRDefault="00534F79" w:rsidP="00534F79">
      <w:pPr>
        <w:pStyle w:val="HTMLPreformatted"/>
      </w:pPr>
      <w:r>
        <w:t xml:space="preserve">public void </w:t>
      </w:r>
      <w:r>
        <w:rPr>
          <w:b/>
          <w:bCs/>
        </w:rPr>
        <w:t>setMainFrame</w:t>
      </w:r>
      <w:r>
        <w:t>(javax.swing.JFrame mainFrame)</w:t>
      </w:r>
    </w:p>
    <w:p w:rsidR="00534F79" w:rsidRDefault="003F2F3D" w:rsidP="00534F79">
      <w:r>
        <w:pict>
          <v:rect id="_x0000_i1114" style="width:0;height:1.5pt" o:hralign="center" o:hrstd="t" o:hr="t" fillcolor="#a0a0a0" stroked="f"/>
        </w:pict>
      </w:r>
    </w:p>
    <w:p w:rsidR="00534F79" w:rsidRDefault="00534F79" w:rsidP="00534F79">
      <w:pPr>
        <w:pStyle w:val="Heading3"/>
      </w:pPr>
      <w:bookmarkStart w:id="101" w:name="setNineButton(javax.swing.JButton)"/>
      <w:bookmarkEnd w:id="101"/>
      <w:r>
        <w:t xml:space="preserve">setNineButton </w:t>
      </w:r>
    </w:p>
    <w:p w:rsidR="00534F79" w:rsidRDefault="00534F79" w:rsidP="00534F79">
      <w:pPr>
        <w:pStyle w:val="HTMLPreformatted"/>
      </w:pPr>
      <w:r>
        <w:t xml:space="preserve">public void </w:t>
      </w:r>
      <w:r>
        <w:rPr>
          <w:b/>
          <w:bCs/>
        </w:rPr>
        <w:t>setNineButton</w:t>
      </w:r>
      <w:r>
        <w:t>(javax.swing.JButton nineButton)</w:t>
      </w:r>
    </w:p>
    <w:p w:rsidR="00534F79" w:rsidRDefault="003F2F3D" w:rsidP="00534F79">
      <w:r>
        <w:pict>
          <v:rect id="_x0000_i1115" style="width:0;height:1.5pt" o:hralign="center" o:hrstd="t" o:hr="t" fillcolor="#a0a0a0" stroked="f"/>
        </w:pict>
      </w:r>
    </w:p>
    <w:p w:rsidR="00534F79" w:rsidRDefault="00534F79" w:rsidP="00534F79">
      <w:pPr>
        <w:pStyle w:val="Heading3"/>
      </w:pPr>
      <w:bookmarkStart w:id="102" w:name="setOneButton(javax.swing.JButton)"/>
      <w:bookmarkEnd w:id="102"/>
      <w:r>
        <w:t xml:space="preserve">setOneButton </w:t>
      </w:r>
    </w:p>
    <w:p w:rsidR="00534F79" w:rsidRDefault="00534F79" w:rsidP="00534F79">
      <w:pPr>
        <w:pStyle w:val="HTMLPreformatted"/>
      </w:pPr>
      <w:r>
        <w:t xml:space="preserve">public void </w:t>
      </w:r>
      <w:r>
        <w:rPr>
          <w:b/>
          <w:bCs/>
        </w:rPr>
        <w:t>setOneButton</w:t>
      </w:r>
      <w:r>
        <w:t>(javax.swing.JButton oneButton)</w:t>
      </w:r>
    </w:p>
    <w:p w:rsidR="00534F79" w:rsidRDefault="003F2F3D" w:rsidP="00534F79">
      <w:r>
        <w:pict>
          <v:rect id="_x0000_i1116" style="width:0;height:1.5pt" o:hralign="center" o:hrstd="t" o:hr="t" fillcolor="#a0a0a0" stroked="f"/>
        </w:pict>
      </w:r>
    </w:p>
    <w:p w:rsidR="00534F79" w:rsidRDefault="00534F79" w:rsidP="00534F79">
      <w:pPr>
        <w:pStyle w:val="Heading3"/>
      </w:pPr>
      <w:bookmarkStart w:id="103" w:name="setOtherItemButton(javax.swing.JButton)"/>
      <w:bookmarkEnd w:id="103"/>
      <w:r>
        <w:t xml:space="preserve">setOtherItemButton </w:t>
      </w:r>
    </w:p>
    <w:p w:rsidR="00534F79" w:rsidRDefault="00534F79" w:rsidP="00534F79">
      <w:pPr>
        <w:pStyle w:val="HTMLPreformatted"/>
      </w:pPr>
      <w:r>
        <w:t xml:space="preserve">public void </w:t>
      </w:r>
      <w:r>
        <w:rPr>
          <w:b/>
          <w:bCs/>
        </w:rPr>
        <w:t>setOtherItemButton</w:t>
      </w:r>
      <w:r>
        <w:t>(javax.swing.JButton otherItemButton)</w:t>
      </w:r>
    </w:p>
    <w:p w:rsidR="00534F79" w:rsidRDefault="003F2F3D" w:rsidP="00534F79">
      <w:r>
        <w:pict>
          <v:rect id="_x0000_i1117" style="width:0;height:1.5pt" o:hralign="center" o:hrstd="t" o:hr="t" fillcolor="#a0a0a0" stroked="f"/>
        </w:pict>
      </w:r>
    </w:p>
    <w:p w:rsidR="00534F79" w:rsidRDefault="00534F79" w:rsidP="00534F79">
      <w:pPr>
        <w:pStyle w:val="Heading3"/>
      </w:pPr>
      <w:bookmarkStart w:id="104" w:name="setScrollPane(javax.swing.JScrollPane)"/>
      <w:bookmarkEnd w:id="104"/>
      <w:r>
        <w:t xml:space="preserve">setScrollPane </w:t>
      </w:r>
    </w:p>
    <w:p w:rsidR="00534F79" w:rsidRDefault="00534F79" w:rsidP="00534F79">
      <w:pPr>
        <w:pStyle w:val="HTMLPreformatted"/>
      </w:pPr>
      <w:r>
        <w:t xml:space="preserve">public void </w:t>
      </w:r>
      <w:r>
        <w:rPr>
          <w:b/>
          <w:bCs/>
        </w:rPr>
        <w:t>setScrollPane</w:t>
      </w:r>
      <w:r>
        <w:t>(javax.swing.JScrollPane scrollPane)</w:t>
      </w:r>
    </w:p>
    <w:p w:rsidR="00534F79" w:rsidRDefault="003F2F3D" w:rsidP="00534F79">
      <w:r>
        <w:pict>
          <v:rect id="_x0000_i1118" style="width:0;height:1.5pt" o:hralign="center" o:hrstd="t" o:hr="t" fillcolor="#a0a0a0" stroked="f"/>
        </w:pict>
      </w:r>
    </w:p>
    <w:p w:rsidR="00534F79" w:rsidRDefault="00534F79" w:rsidP="00534F79">
      <w:pPr>
        <w:pStyle w:val="Heading3"/>
      </w:pPr>
      <w:bookmarkStart w:id="105" w:name="setSevenButton(javax.swing.JButton)"/>
      <w:bookmarkEnd w:id="105"/>
      <w:r>
        <w:t xml:space="preserve">setSevenButton </w:t>
      </w:r>
    </w:p>
    <w:p w:rsidR="00534F79" w:rsidRDefault="00534F79" w:rsidP="00534F79">
      <w:pPr>
        <w:pStyle w:val="HTMLPreformatted"/>
      </w:pPr>
      <w:r>
        <w:t xml:space="preserve">public void </w:t>
      </w:r>
      <w:r>
        <w:rPr>
          <w:b/>
          <w:bCs/>
        </w:rPr>
        <w:t>setSevenButton</w:t>
      </w:r>
      <w:r>
        <w:t>(javax.swing.JButton sevenButton)</w:t>
      </w:r>
    </w:p>
    <w:p w:rsidR="00534F79" w:rsidRDefault="003F2F3D" w:rsidP="00534F79">
      <w:r>
        <w:pict>
          <v:rect id="_x0000_i1119" style="width:0;height:1.5pt" o:hralign="center" o:hrstd="t" o:hr="t" fillcolor="#a0a0a0" stroked="f"/>
        </w:pict>
      </w:r>
    </w:p>
    <w:p w:rsidR="00534F79" w:rsidRDefault="00534F79" w:rsidP="00534F79">
      <w:pPr>
        <w:pStyle w:val="Heading3"/>
      </w:pPr>
      <w:bookmarkStart w:id="106" w:name="setSixButton(javax.swing.JButton)"/>
      <w:bookmarkEnd w:id="106"/>
      <w:r>
        <w:t xml:space="preserve">setSixButton </w:t>
      </w:r>
    </w:p>
    <w:p w:rsidR="00534F79" w:rsidRDefault="00534F79" w:rsidP="00534F79">
      <w:pPr>
        <w:pStyle w:val="HTMLPreformatted"/>
      </w:pPr>
      <w:r>
        <w:t xml:space="preserve">public void </w:t>
      </w:r>
      <w:r>
        <w:rPr>
          <w:b/>
          <w:bCs/>
        </w:rPr>
        <w:t>setSixButton</w:t>
      </w:r>
      <w:r>
        <w:t>(javax.swing.JButton sixButton)</w:t>
      </w:r>
    </w:p>
    <w:p w:rsidR="00534F79" w:rsidRDefault="003F2F3D" w:rsidP="00534F79">
      <w:r>
        <w:pict>
          <v:rect id="_x0000_i1120" style="width:0;height:1.5pt" o:hralign="center" o:hrstd="t" o:hr="t" fillcolor="#a0a0a0" stroked="f"/>
        </w:pict>
      </w:r>
    </w:p>
    <w:p w:rsidR="00534F79" w:rsidRDefault="00534F79" w:rsidP="00534F79">
      <w:pPr>
        <w:pStyle w:val="Heading3"/>
      </w:pPr>
      <w:bookmarkStart w:id="107" w:name="setThreeButton(javax.swing.JButton)"/>
      <w:bookmarkEnd w:id="107"/>
      <w:r>
        <w:t xml:space="preserve">setThreeButton </w:t>
      </w:r>
    </w:p>
    <w:p w:rsidR="00534F79" w:rsidRDefault="00534F79" w:rsidP="00534F79">
      <w:pPr>
        <w:pStyle w:val="HTMLPreformatted"/>
      </w:pPr>
      <w:r>
        <w:t xml:space="preserve">public void </w:t>
      </w:r>
      <w:r>
        <w:rPr>
          <w:b/>
          <w:bCs/>
        </w:rPr>
        <w:t>setThreeButton</w:t>
      </w:r>
      <w:r>
        <w:t>(javax.swing.JButton threeButton)</w:t>
      </w:r>
    </w:p>
    <w:p w:rsidR="00534F79" w:rsidRDefault="003F2F3D" w:rsidP="00534F79">
      <w:r>
        <w:pict>
          <v:rect id="_x0000_i1121" style="width:0;height:1.5pt" o:hralign="center" o:hrstd="t" o:hr="t" fillcolor="#a0a0a0" stroked="f"/>
        </w:pict>
      </w:r>
    </w:p>
    <w:p w:rsidR="00534F79" w:rsidRDefault="00534F79" w:rsidP="00534F79">
      <w:pPr>
        <w:pStyle w:val="Heading3"/>
      </w:pPr>
      <w:bookmarkStart w:id="108" w:name="setTotalTextField(javax.swing.JTextField"/>
      <w:bookmarkEnd w:id="108"/>
      <w:r>
        <w:lastRenderedPageBreak/>
        <w:t xml:space="preserve">setTotalTextField </w:t>
      </w:r>
    </w:p>
    <w:p w:rsidR="00534F79" w:rsidRDefault="00534F79" w:rsidP="00534F79">
      <w:pPr>
        <w:pStyle w:val="HTMLPreformatted"/>
      </w:pPr>
      <w:r>
        <w:t xml:space="preserve">public void </w:t>
      </w:r>
      <w:r>
        <w:rPr>
          <w:b/>
          <w:bCs/>
        </w:rPr>
        <w:t>setTotalTextField</w:t>
      </w:r>
      <w:r>
        <w:t>(javax.swing.JTextField totalTextField)</w:t>
      </w:r>
    </w:p>
    <w:p w:rsidR="00534F79" w:rsidRDefault="003F2F3D" w:rsidP="00534F79">
      <w:r>
        <w:pict>
          <v:rect id="_x0000_i1122" style="width:0;height:1.5pt" o:hralign="center" o:hrstd="t" o:hr="t" fillcolor="#a0a0a0" stroked="f"/>
        </w:pict>
      </w:r>
    </w:p>
    <w:p w:rsidR="00534F79" w:rsidRDefault="00534F79" w:rsidP="00534F79">
      <w:pPr>
        <w:pStyle w:val="Heading3"/>
      </w:pPr>
      <w:bookmarkStart w:id="109" w:name="setTwoButton(javax.swing.JButton)"/>
      <w:bookmarkEnd w:id="109"/>
      <w:r>
        <w:t xml:space="preserve">setTwoButton </w:t>
      </w:r>
    </w:p>
    <w:p w:rsidR="00534F79" w:rsidRDefault="00534F79" w:rsidP="00534F79">
      <w:pPr>
        <w:pStyle w:val="HTMLPreformatted"/>
      </w:pPr>
      <w:r>
        <w:t xml:space="preserve">public void </w:t>
      </w:r>
      <w:r>
        <w:rPr>
          <w:b/>
          <w:bCs/>
        </w:rPr>
        <w:t>setTwoButton</w:t>
      </w:r>
      <w:r>
        <w:t>(javax.swing.JButton twoButton)</w:t>
      </w:r>
    </w:p>
    <w:p w:rsidR="00534F79" w:rsidRDefault="003F2F3D" w:rsidP="00534F79">
      <w:r>
        <w:pict>
          <v:rect id="_x0000_i1123" style="width:0;height:1.5pt" o:hralign="center" o:hrstd="t" o:hr="t" fillcolor="#a0a0a0" stroked="f"/>
        </w:pict>
      </w:r>
    </w:p>
    <w:p w:rsidR="00534F79" w:rsidRDefault="00534F79" w:rsidP="00534F79">
      <w:pPr>
        <w:pStyle w:val="Heading3"/>
      </w:pPr>
      <w:bookmarkStart w:id="110" w:name="setxButton(javax.swing.JButton)"/>
      <w:bookmarkEnd w:id="110"/>
      <w:r>
        <w:t xml:space="preserve">setxButton </w:t>
      </w:r>
    </w:p>
    <w:p w:rsidR="00534F79" w:rsidRDefault="00534F79" w:rsidP="00534F79">
      <w:pPr>
        <w:pStyle w:val="HTMLPreformatted"/>
      </w:pPr>
      <w:r>
        <w:t xml:space="preserve">public void </w:t>
      </w:r>
      <w:r>
        <w:rPr>
          <w:b/>
          <w:bCs/>
        </w:rPr>
        <w:t>setxButton</w:t>
      </w:r>
      <w:r>
        <w:t>(javax.swing.JButton xButton)</w:t>
      </w:r>
    </w:p>
    <w:p w:rsidR="00534F79" w:rsidRDefault="003F2F3D" w:rsidP="00534F79">
      <w:r>
        <w:pict>
          <v:rect id="_x0000_i1124" style="width:0;height:1.5pt" o:hralign="center" o:hrstd="t" o:hr="t" fillcolor="#a0a0a0" stroked="f"/>
        </w:pict>
      </w:r>
    </w:p>
    <w:p w:rsidR="00534F79" w:rsidRDefault="00534F79" w:rsidP="00534F79">
      <w:pPr>
        <w:pStyle w:val="Heading3"/>
      </w:pPr>
      <w:bookmarkStart w:id="111" w:name="setZeroButton(javax.swing.JButton)"/>
      <w:bookmarkEnd w:id="111"/>
      <w:r>
        <w:t xml:space="preserve">setZeroButton </w:t>
      </w:r>
    </w:p>
    <w:p w:rsidR="00534F79" w:rsidRDefault="00534F79" w:rsidP="00534F79">
      <w:pPr>
        <w:pStyle w:val="HTMLPreformatted"/>
      </w:pPr>
      <w:r>
        <w:t xml:space="preserve">public void </w:t>
      </w:r>
      <w:r>
        <w:rPr>
          <w:b/>
          <w:bCs/>
        </w:rPr>
        <w:t>setZeroButton</w:t>
      </w:r>
      <w:r>
        <w:t>(javax.swing.JButton zeroButton)</w:t>
      </w:r>
    </w:p>
    <w:p w:rsidR="00534F79" w:rsidRDefault="003F2F3D" w:rsidP="00534F79">
      <w:r>
        <w:pict>
          <v:rect id="_x0000_i1125" style="width:0;height:1.5pt" o:hralign="center" o:hrstd="t" o:hr="t" fillcolor="#a0a0a0" stroked="f"/>
        </w:pict>
      </w:r>
    </w:p>
    <w:p w:rsidR="00534F79" w:rsidRDefault="00534F79" w:rsidP="00534F79">
      <w:pPr>
        <w:pStyle w:val="Heading3"/>
      </w:pPr>
      <w:r>
        <w:t xml:space="preserve">showGUI </w:t>
      </w:r>
    </w:p>
    <w:p w:rsidR="00534F79" w:rsidRDefault="00534F79" w:rsidP="00534F79">
      <w:pPr>
        <w:pStyle w:val="HTMLPreformatted"/>
      </w:pPr>
      <w:r>
        <w:t xml:space="preserve">public void </w:t>
      </w:r>
      <w:r>
        <w:rPr>
          <w:b/>
          <w:bCs/>
        </w:rPr>
        <w:t>showGUI</w:t>
      </w:r>
      <w:r>
        <w:t>()</w:t>
      </w:r>
    </w:p>
    <w:p w:rsidR="00534F79" w:rsidRDefault="00534F79" w:rsidP="00534F79">
      <w:pPr>
        <w:ind w:left="720"/>
      </w:pPr>
      <w:r>
        <w:t xml:space="preserve">Makes the frame visible. </w:t>
      </w:r>
    </w:p>
    <w:p w:rsidR="00534F79" w:rsidRDefault="003F2F3D" w:rsidP="00534F79">
      <w:r>
        <w:pict>
          <v:rect id="_x0000_i1126" style="width:0;height:1.5pt" o:hralign="center" o:hrstd="t" o:hr="t" fillcolor="#a0a0a0" stroked="f"/>
        </w:pict>
      </w:r>
    </w:p>
    <w:p w:rsidR="00534F79" w:rsidRDefault="00573326" w:rsidP="0031210C">
      <w:pPr>
        <w:rPr>
          <w:b/>
          <w:sz w:val="32"/>
          <w:szCs w:val="32"/>
        </w:rPr>
      </w:pPr>
      <w:r>
        <w:rPr>
          <w:b/>
          <w:sz w:val="32"/>
          <w:szCs w:val="32"/>
        </w:rPr>
        <w:t>PointOfSaleView class code listing:</w:t>
      </w:r>
    </w:p>
    <w:p w:rsidR="00573326" w:rsidRDefault="00573326" w:rsidP="00573326">
      <w:r>
        <w:t>package pospi;</w:t>
      </w:r>
    </w:p>
    <w:p w:rsidR="00573326" w:rsidRDefault="00573326" w:rsidP="00573326">
      <w:r>
        <w:t>import java.util.*;</w:t>
      </w:r>
    </w:p>
    <w:p w:rsidR="00573326" w:rsidRDefault="00573326" w:rsidP="00573326">
      <w:r>
        <w:t>import java.text.*;</w:t>
      </w:r>
    </w:p>
    <w:p w:rsidR="00573326" w:rsidRDefault="00573326" w:rsidP="00573326">
      <w:r>
        <w:t>import javax.swing.JFrame;</w:t>
      </w:r>
    </w:p>
    <w:p w:rsidR="00573326" w:rsidRDefault="00573326" w:rsidP="00573326">
      <w:r>
        <w:t>import javax.swing.JPanel;</w:t>
      </w:r>
    </w:p>
    <w:p w:rsidR="00573326" w:rsidRDefault="00573326" w:rsidP="00573326">
      <w:r>
        <w:t>import javax.swing.JTextArea;</w:t>
      </w:r>
    </w:p>
    <w:p w:rsidR="00573326" w:rsidRDefault="00573326" w:rsidP="00573326">
      <w:r>
        <w:t>import javax.swing.JButton;</w:t>
      </w:r>
    </w:p>
    <w:p w:rsidR="00573326" w:rsidRDefault="00573326" w:rsidP="00573326">
      <w:r>
        <w:t>import javax.swing.GroupLayout;</w:t>
      </w:r>
    </w:p>
    <w:p w:rsidR="00573326" w:rsidRDefault="00573326" w:rsidP="00573326">
      <w:r>
        <w:t>import javax.swing.GroupLayout.Alignment;</w:t>
      </w:r>
    </w:p>
    <w:p w:rsidR="00573326" w:rsidRDefault="00573326" w:rsidP="00573326">
      <w:r>
        <w:t>import javax.swing.LayoutStyle.ComponentPlacement;</w:t>
      </w:r>
    </w:p>
    <w:p w:rsidR="00573326" w:rsidRDefault="00573326" w:rsidP="00573326">
      <w:r>
        <w:t>import javax.swing.JTextField;</w:t>
      </w:r>
    </w:p>
    <w:p w:rsidR="00573326" w:rsidRDefault="00573326" w:rsidP="00573326">
      <w:r>
        <w:t>import java.awt.Font;</w:t>
      </w:r>
    </w:p>
    <w:p w:rsidR="00573326" w:rsidRDefault="00573326" w:rsidP="00573326">
      <w:r>
        <w:t>import java.awt.Color;</w:t>
      </w:r>
    </w:p>
    <w:p w:rsidR="00573326" w:rsidRDefault="00573326" w:rsidP="00573326">
      <w:r>
        <w:lastRenderedPageBreak/>
        <w:t>import javax.swing.SwingConstants;</w:t>
      </w:r>
    </w:p>
    <w:p w:rsidR="00573326" w:rsidRDefault="00573326" w:rsidP="00573326">
      <w:r>
        <w:t>import javax.swing.JLabel;</w:t>
      </w:r>
    </w:p>
    <w:p w:rsidR="00573326" w:rsidRDefault="00573326" w:rsidP="00573326">
      <w:r>
        <w:t>import javax.swing.JScrollPane;</w:t>
      </w:r>
    </w:p>
    <w:p w:rsidR="00573326" w:rsidRDefault="00573326" w:rsidP="00573326"/>
    <w:p w:rsidR="00573326" w:rsidRDefault="00573326" w:rsidP="00573326">
      <w:r>
        <w:t>/**</w:t>
      </w:r>
    </w:p>
    <w:p w:rsidR="00573326" w:rsidRDefault="00573326" w:rsidP="00573326">
      <w:r>
        <w:t xml:space="preserve"> * Author: Angelo Romel Lopez</w:t>
      </w:r>
    </w:p>
    <w:p w:rsidR="00573326" w:rsidRDefault="00573326" w:rsidP="00573326">
      <w:r>
        <w:t xml:space="preserve"> * &lt;br&gt;Description: Constructs and initializes the components and graphical user interface</w:t>
      </w:r>
    </w:p>
    <w:p w:rsidR="00573326" w:rsidRDefault="00573326" w:rsidP="00573326">
      <w:r>
        <w:t xml:space="preserve"> * of the pos-pi sales screen</w:t>
      </w:r>
    </w:p>
    <w:p w:rsidR="00573326" w:rsidRDefault="00573326" w:rsidP="00573326">
      <w:r>
        <w:t xml:space="preserve"> * */</w:t>
      </w:r>
    </w:p>
    <w:p w:rsidR="00573326" w:rsidRDefault="00573326" w:rsidP="00573326"/>
    <w:p w:rsidR="00573326" w:rsidRDefault="00573326" w:rsidP="00573326">
      <w:r>
        <w:t>public class PointOfSaleView {</w:t>
      </w:r>
    </w:p>
    <w:p w:rsidR="00573326" w:rsidRDefault="00573326" w:rsidP="00573326">
      <w:r>
        <w:tab/>
        <w:t>//gui components declaration.</w:t>
      </w:r>
    </w:p>
    <w:p w:rsidR="00573326" w:rsidRDefault="00573326" w:rsidP="00573326">
      <w:r>
        <w:tab/>
        <w:t>private JFrame mainFrame;</w:t>
      </w:r>
    </w:p>
    <w:p w:rsidR="00573326" w:rsidRDefault="00573326" w:rsidP="00573326">
      <w:r>
        <w:tab/>
      </w:r>
    </w:p>
    <w:p w:rsidR="00573326" w:rsidRDefault="00573326" w:rsidP="00573326">
      <w:r>
        <w:tab/>
        <w:t>private JTextField barcodeTextField;</w:t>
      </w:r>
    </w:p>
    <w:p w:rsidR="00573326" w:rsidRDefault="00573326" w:rsidP="00573326">
      <w:r>
        <w:tab/>
        <w:t>private JTextField totalTextField;</w:t>
      </w:r>
    </w:p>
    <w:p w:rsidR="00573326" w:rsidRDefault="00573326" w:rsidP="00573326">
      <w:r>
        <w:tab/>
        <w:t>private JTextArea itemDisplayTextArea;</w:t>
      </w:r>
    </w:p>
    <w:p w:rsidR="00573326" w:rsidRDefault="00573326" w:rsidP="00573326">
      <w:r>
        <w:tab/>
        <w:t>private JScrollPane scrollPane;</w:t>
      </w:r>
    </w:p>
    <w:p w:rsidR="00573326" w:rsidRDefault="00573326" w:rsidP="00573326"/>
    <w:p w:rsidR="00573326" w:rsidRDefault="00573326" w:rsidP="00573326">
      <w:r>
        <w:tab/>
        <w:t>private JButton sevenButton;</w:t>
      </w:r>
    </w:p>
    <w:p w:rsidR="00573326" w:rsidRDefault="00573326" w:rsidP="00573326">
      <w:r>
        <w:tab/>
        <w:t>private JButton eightButton;</w:t>
      </w:r>
    </w:p>
    <w:p w:rsidR="00573326" w:rsidRDefault="00573326" w:rsidP="00573326">
      <w:r>
        <w:tab/>
        <w:t>private JButton nineButton;</w:t>
      </w:r>
    </w:p>
    <w:p w:rsidR="00573326" w:rsidRDefault="00573326" w:rsidP="00573326">
      <w:r>
        <w:tab/>
        <w:t>private JButton fourButton;</w:t>
      </w:r>
    </w:p>
    <w:p w:rsidR="00573326" w:rsidRDefault="00573326" w:rsidP="00573326">
      <w:r>
        <w:tab/>
        <w:t>private JButton fiveButton;</w:t>
      </w:r>
    </w:p>
    <w:p w:rsidR="00573326" w:rsidRDefault="00573326" w:rsidP="00573326">
      <w:r>
        <w:tab/>
        <w:t>private JButton sixButton;</w:t>
      </w:r>
    </w:p>
    <w:p w:rsidR="00573326" w:rsidRDefault="00573326" w:rsidP="00573326">
      <w:r>
        <w:tab/>
        <w:t>private JButton oneButton;</w:t>
      </w:r>
    </w:p>
    <w:p w:rsidR="00573326" w:rsidRDefault="00573326" w:rsidP="00573326">
      <w:r>
        <w:tab/>
        <w:t>private JButton twoButton;</w:t>
      </w:r>
    </w:p>
    <w:p w:rsidR="00573326" w:rsidRDefault="00573326" w:rsidP="00573326">
      <w:r>
        <w:tab/>
        <w:t>private JButton threeButton;</w:t>
      </w:r>
    </w:p>
    <w:p w:rsidR="00573326" w:rsidRDefault="00573326" w:rsidP="00573326">
      <w:r>
        <w:tab/>
        <w:t>private JButton xButton;</w:t>
      </w:r>
    </w:p>
    <w:p w:rsidR="00573326" w:rsidRDefault="00573326" w:rsidP="00573326">
      <w:r>
        <w:tab/>
        <w:t>private JButton zeroButton;</w:t>
      </w:r>
    </w:p>
    <w:p w:rsidR="00573326" w:rsidRDefault="00573326" w:rsidP="00573326">
      <w:r>
        <w:lastRenderedPageBreak/>
        <w:tab/>
        <w:t>private JButton enterBarcodeButton;</w:t>
      </w:r>
    </w:p>
    <w:p w:rsidR="00573326" w:rsidRDefault="00573326" w:rsidP="00573326">
      <w:r>
        <w:tab/>
      </w:r>
    </w:p>
    <w:p w:rsidR="00573326" w:rsidRDefault="00573326" w:rsidP="00573326">
      <w:r>
        <w:tab/>
        <w:t>private JButton cashButton;</w:t>
      </w:r>
    </w:p>
    <w:p w:rsidR="00573326" w:rsidRDefault="00573326" w:rsidP="00573326">
      <w:r>
        <w:tab/>
        <w:t>private JButton cardButton;</w:t>
      </w:r>
    </w:p>
    <w:p w:rsidR="00573326" w:rsidRDefault="00573326" w:rsidP="00573326">
      <w:r>
        <w:tab/>
        <w:t>private JButton cancelSaleButton;</w:t>
      </w:r>
    </w:p>
    <w:p w:rsidR="00573326" w:rsidRDefault="00573326" w:rsidP="00573326">
      <w:r>
        <w:tab/>
        <w:t>private JButton cancelItemButton;</w:t>
      </w:r>
    </w:p>
    <w:p w:rsidR="00573326" w:rsidRDefault="00573326" w:rsidP="00573326">
      <w:r>
        <w:tab/>
        <w:t>private JButton otherItemButton;</w:t>
      </w:r>
    </w:p>
    <w:p w:rsidR="00573326" w:rsidRDefault="00573326" w:rsidP="00573326">
      <w:r>
        <w:tab/>
      </w:r>
    </w:p>
    <w:p w:rsidR="00573326" w:rsidRDefault="00573326" w:rsidP="00573326">
      <w:r>
        <w:tab/>
        <w:t>/**</w:t>
      </w:r>
    </w:p>
    <w:p w:rsidR="00573326" w:rsidRDefault="00573326" w:rsidP="00573326">
      <w:r>
        <w:tab/>
        <w:t xml:space="preserve"> * Constructor.</w:t>
      </w:r>
    </w:p>
    <w:p w:rsidR="00573326" w:rsidRDefault="00573326" w:rsidP="00573326">
      <w:r>
        <w:tab/>
        <w:t xml:space="preserve"> */</w:t>
      </w:r>
    </w:p>
    <w:p w:rsidR="00573326" w:rsidRDefault="00573326" w:rsidP="00573326">
      <w:r>
        <w:tab/>
        <w:t>public PointOfSaleView() {</w:t>
      </w:r>
    </w:p>
    <w:p w:rsidR="00573326" w:rsidRDefault="00573326" w:rsidP="00573326">
      <w:r>
        <w:tab/>
      </w:r>
      <w:r>
        <w:tab/>
        <w:t>initialize();</w:t>
      </w:r>
    </w:p>
    <w:p w:rsidR="00573326" w:rsidRDefault="00573326" w:rsidP="00573326">
      <w:r>
        <w:tab/>
        <w:t>}//end constructor</w:t>
      </w:r>
    </w:p>
    <w:p w:rsidR="00573326" w:rsidRDefault="00573326" w:rsidP="00573326">
      <w:r>
        <w:tab/>
      </w:r>
    </w:p>
    <w:p w:rsidR="00573326" w:rsidRDefault="00573326" w:rsidP="00573326">
      <w:r>
        <w:tab/>
        <w:t>/*</w:t>
      </w:r>
    </w:p>
    <w:p w:rsidR="00573326" w:rsidRDefault="00573326" w:rsidP="00573326">
      <w:r>
        <w:tab/>
        <w:t xml:space="preserve"> * Getters.</w:t>
      </w:r>
    </w:p>
    <w:p w:rsidR="00573326" w:rsidRDefault="00573326" w:rsidP="00573326">
      <w:r>
        <w:tab/>
        <w:t xml:space="preserve"> * */</w:t>
      </w:r>
    </w:p>
    <w:p w:rsidR="00573326" w:rsidRDefault="00573326" w:rsidP="00573326">
      <w:r>
        <w:tab/>
        <w:t>public JFrame getMainFrame() {</w:t>
      </w:r>
    </w:p>
    <w:p w:rsidR="00573326" w:rsidRDefault="00573326" w:rsidP="00573326">
      <w:r>
        <w:tab/>
      </w:r>
      <w:r>
        <w:tab/>
        <w:t>return mainFrame;</w:t>
      </w:r>
    </w:p>
    <w:p w:rsidR="00573326" w:rsidRDefault="00573326" w:rsidP="00573326">
      <w:r>
        <w:tab/>
        <w:t>}</w:t>
      </w:r>
    </w:p>
    <w:p w:rsidR="00573326" w:rsidRDefault="00573326" w:rsidP="00573326"/>
    <w:p w:rsidR="00573326" w:rsidRDefault="00573326" w:rsidP="00573326">
      <w:r>
        <w:tab/>
        <w:t>public JTextField getBarcodeTextField() {</w:t>
      </w:r>
    </w:p>
    <w:p w:rsidR="00573326" w:rsidRDefault="00573326" w:rsidP="00573326">
      <w:r>
        <w:tab/>
      </w:r>
      <w:r>
        <w:tab/>
        <w:t>return barcodeTextField;</w:t>
      </w:r>
    </w:p>
    <w:p w:rsidR="00573326" w:rsidRDefault="00573326" w:rsidP="00573326">
      <w:r>
        <w:tab/>
        <w:t>}</w:t>
      </w:r>
    </w:p>
    <w:p w:rsidR="00573326" w:rsidRDefault="00573326" w:rsidP="00573326"/>
    <w:p w:rsidR="00573326" w:rsidRDefault="00573326" w:rsidP="00573326">
      <w:r>
        <w:tab/>
        <w:t>public JTextField getTotalTextField() {</w:t>
      </w:r>
    </w:p>
    <w:p w:rsidR="00573326" w:rsidRDefault="00573326" w:rsidP="00573326">
      <w:r>
        <w:tab/>
      </w:r>
      <w:r>
        <w:tab/>
        <w:t>return totalTextField;</w:t>
      </w:r>
    </w:p>
    <w:p w:rsidR="00573326" w:rsidRDefault="00573326" w:rsidP="00573326">
      <w:r>
        <w:tab/>
        <w:t>}</w:t>
      </w:r>
    </w:p>
    <w:p w:rsidR="00573326" w:rsidRDefault="00573326" w:rsidP="00573326"/>
    <w:p w:rsidR="00573326" w:rsidRDefault="00573326" w:rsidP="00573326">
      <w:r>
        <w:lastRenderedPageBreak/>
        <w:tab/>
        <w:t>public JTextArea getItemDisplayTextArea() {</w:t>
      </w:r>
    </w:p>
    <w:p w:rsidR="00573326" w:rsidRDefault="00573326" w:rsidP="00573326">
      <w:r>
        <w:tab/>
      </w:r>
      <w:r>
        <w:tab/>
        <w:t>return itemDisplayTextArea;</w:t>
      </w:r>
    </w:p>
    <w:p w:rsidR="00573326" w:rsidRDefault="00573326" w:rsidP="00573326">
      <w:r>
        <w:tab/>
        <w:t>}</w:t>
      </w:r>
    </w:p>
    <w:p w:rsidR="00573326" w:rsidRDefault="00573326" w:rsidP="00573326"/>
    <w:p w:rsidR="00573326" w:rsidRDefault="00573326" w:rsidP="00573326">
      <w:r>
        <w:tab/>
        <w:t>public JButton getSevenButton() {</w:t>
      </w:r>
    </w:p>
    <w:p w:rsidR="00573326" w:rsidRDefault="00573326" w:rsidP="00573326">
      <w:r>
        <w:tab/>
      </w:r>
      <w:r>
        <w:tab/>
        <w:t>return sevenButton;</w:t>
      </w:r>
    </w:p>
    <w:p w:rsidR="00573326" w:rsidRDefault="00573326" w:rsidP="00573326">
      <w:r>
        <w:tab/>
        <w:t>}</w:t>
      </w:r>
    </w:p>
    <w:p w:rsidR="00573326" w:rsidRDefault="00573326" w:rsidP="00573326"/>
    <w:p w:rsidR="00573326" w:rsidRDefault="00573326" w:rsidP="00573326">
      <w:r>
        <w:tab/>
        <w:t>public JButton getEightButton() {</w:t>
      </w:r>
    </w:p>
    <w:p w:rsidR="00573326" w:rsidRDefault="00573326" w:rsidP="00573326">
      <w:r>
        <w:tab/>
      </w:r>
      <w:r>
        <w:tab/>
        <w:t>return eightButton;</w:t>
      </w:r>
    </w:p>
    <w:p w:rsidR="00573326" w:rsidRDefault="00573326" w:rsidP="00573326">
      <w:r>
        <w:tab/>
        <w:t>}</w:t>
      </w:r>
    </w:p>
    <w:p w:rsidR="00573326" w:rsidRDefault="00573326" w:rsidP="00573326"/>
    <w:p w:rsidR="00573326" w:rsidRDefault="00573326" w:rsidP="00573326">
      <w:r>
        <w:tab/>
        <w:t>public JButton getNineButton() {</w:t>
      </w:r>
    </w:p>
    <w:p w:rsidR="00573326" w:rsidRDefault="00573326" w:rsidP="00573326">
      <w:r>
        <w:tab/>
      </w:r>
      <w:r>
        <w:tab/>
        <w:t>return nineButton;</w:t>
      </w:r>
    </w:p>
    <w:p w:rsidR="00573326" w:rsidRDefault="00573326" w:rsidP="00573326">
      <w:r>
        <w:tab/>
        <w:t>}</w:t>
      </w:r>
    </w:p>
    <w:p w:rsidR="00573326" w:rsidRDefault="00573326" w:rsidP="00573326"/>
    <w:p w:rsidR="00573326" w:rsidRDefault="00573326" w:rsidP="00573326">
      <w:r>
        <w:tab/>
        <w:t>public JButton getFourButton() {</w:t>
      </w:r>
    </w:p>
    <w:p w:rsidR="00573326" w:rsidRDefault="00573326" w:rsidP="00573326">
      <w:r>
        <w:tab/>
      </w:r>
      <w:r>
        <w:tab/>
        <w:t>return fourButton;</w:t>
      </w:r>
    </w:p>
    <w:p w:rsidR="00573326" w:rsidRDefault="00573326" w:rsidP="00573326">
      <w:r>
        <w:tab/>
        <w:t>}</w:t>
      </w:r>
    </w:p>
    <w:p w:rsidR="00573326" w:rsidRDefault="00573326" w:rsidP="00573326"/>
    <w:p w:rsidR="00573326" w:rsidRDefault="00573326" w:rsidP="00573326">
      <w:r>
        <w:tab/>
        <w:t>public JButton getFiveButton() {</w:t>
      </w:r>
    </w:p>
    <w:p w:rsidR="00573326" w:rsidRDefault="00573326" w:rsidP="00573326">
      <w:r>
        <w:tab/>
      </w:r>
      <w:r>
        <w:tab/>
        <w:t>return fiveButton;</w:t>
      </w:r>
    </w:p>
    <w:p w:rsidR="00573326" w:rsidRDefault="00573326" w:rsidP="00573326">
      <w:r>
        <w:tab/>
        <w:t>}</w:t>
      </w:r>
    </w:p>
    <w:p w:rsidR="00573326" w:rsidRDefault="00573326" w:rsidP="00573326"/>
    <w:p w:rsidR="00573326" w:rsidRDefault="00573326" w:rsidP="00573326">
      <w:r>
        <w:tab/>
        <w:t>public JButton getSixButton() {</w:t>
      </w:r>
    </w:p>
    <w:p w:rsidR="00573326" w:rsidRDefault="00573326" w:rsidP="00573326">
      <w:r>
        <w:tab/>
      </w:r>
      <w:r>
        <w:tab/>
        <w:t>return sixButton;</w:t>
      </w:r>
    </w:p>
    <w:p w:rsidR="00573326" w:rsidRDefault="00573326" w:rsidP="00573326">
      <w:r>
        <w:tab/>
        <w:t>}</w:t>
      </w:r>
    </w:p>
    <w:p w:rsidR="00573326" w:rsidRDefault="00573326" w:rsidP="00573326"/>
    <w:p w:rsidR="00573326" w:rsidRDefault="00573326" w:rsidP="00573326">
      <w:r>
        <w:tab/>
        <w:t>public JButton getOneButton() {</w:t>
      </w:r>
    </w:p>
    <w:p w:rsidR="00573326" w:rsidRDefault="00573326" w:rsidP="00573326">
      <w:r>
        <w:tab/>
      </w:r>
      <w:r>
        <w:tab/>
        <w:t>return oneButton;</w:t>
      </w:r>
    </w:p>
    <w:p w:rsidR="00573326" w:rsidRDefault="00573326" w:rsidP="00573326">
      <w:r>
        <w:lastRenderedPageBreak/>
        <w:tab/>
        <w:t>}</w:t>
      </w:r>
    </w:p>
    <w:p w:rsidR="00573326" w:rsidRDefault="00573326" w:rsidP="00573326"/>
    <w:p w:rsidR="00573326" w:rsidRDefault="00573326" w:rsidP="00573326">
      <w:r>
        <w:tab/>
        <w:t>public JButton getTwoButton() {</w:t>
      </w:r>
    </w:p>
    <w:p w:rsidR="00573326" w:rsidRDefault="00573326" w:rsidP="00573326">
      <w:r>
        <w:tab/>
      </w:r>
      <w:r>
        <w:tab/>
        <w:t>return twoButton;</w:t>
      </w:r>
    </w:p>
    <w:p w:rsidR="00573326" w:rsidRDefault="00573326" w:rsidP="00573326">
      <w:r>
        <w:tab/>
        <w:t>}</w:t>
      </w:r>
    </w:p>
    <w:p w:rsidR="00573326" w:rsidRDefault="00573326" w:rsidP="00573326"/>
    <w:p w:rsidR="00573326" w:rsidRDefault="00573326" w:rsidP="00573326">
      <w:r>
        <w:tab/>
        <w:t>public JButton getThreeButton() {</w:t>
      </w:r>
    </w:p>
    <w:p w:rsidR="00573326" w:rsidRDefault="00573326" w:rsidP="00573326">
      <w:r>
        <w:tab/>
      </w:r>
      <w:r>
        <w:tab/>
        <w:t>return threeButton;</w:t>
      </w:r>
    </w:p>
    <w:p w:rsidR="00573326" w:rsidRDefault="00573326" w:rsidP="00573326">
      <w:r>
        <w:tab/>
        <w:t>}</w:t>
      </w:r>
    </w:p>
    <w:p w:rsidR="00573326" w:rsidRDefault="00573326" w:rsidP="00573326"/>
    <w:p w:rsidR="00573326" w:rsidRDefault="00573326" w:rsidP="00573326">
      <w:r>
        <w:tab/>
        <w:t>public JButton getxButton() {</w:t>
      </w:r>
    </w:p>
    <w:p w:rsidR="00573326" w:rsidRDefault="00573326" w:rsidP="00573326">
      <w:r>
        <w:tab/>
      </w:r>
      <w:r>
        <w:tab/>
        <w:t>return xButton;</w:t>
      </w:r>
    </w:p>
    <w:p w:rsidR="00573326" w:rsidRDefault="00573326" w:rsidP="00573326">
      <w:r>
        <w:tab/>
        <w:t>}</w:t>
      </w:r>
    </w:p>
    <w:p w:rsidR="00573326" w:rsidRDefault="00573326" w:rsidP="00573326"/>
    <w:p w:rsidR="00573326" w:rsidRDefault="00573326" w:rsidP="00573326">
      <w:r>
        <w:tab/>
        <w:t>public JButton getZeroButton() {</w:t>
      </w:r>
    </w:p>
    <w:p w:rsidR="00573326" w:rsidRDefault="00573326" w:rsidP="00573326">
      <w:r>
        <w:tab/>
      </w:r>
      <w:r>
        <w:tab/>
        <w:t>return zeroButton;</w:t>
      </w:r>
    </w:p>
    <w:p w:rsidR="00573326" w:rsidRDefault="00573326" w:rsidP="00573326">
      <w:r>
        <w:tab/>
        <w:t>}</w:t>
      </w:r>
    </w:p>
    <w:p w:rsidR="00573326" w:rsidRDefault="00573326" w:rsidP="00573326"/>
    <w:p w:rsidR="00573326" w:rsidRDefault="00573326" w:rsidP="00573326">
      <w:r>
        <w:tab/>
        <w:t>public JButton getEnterBarcodeButton() {</w:t>
      </w:r>
    </w:p>
    <w:p w:rsidR="00573326" w:rsidRDefault="00573326" w:rsidP="00573326">
      <w:r>
        <w:tab/>
      </w:r>
      <w:r>
        <w:tab/>
        <w:t>return enterBarcodeButton;</w:t>
      </w:r>
    </w:p>
    <w:p w:rsidR="00573326" w:rsidRDefault="00573326" w:rsidP="00573326">
      <w:r>
        <w:tab/>
        <w:t>}</w:t>
      </w:r>
    </w:p>
    <w:p w:rsidR="00573326" w:rsidRDefault="00573326" w:rsidP="00573326"/>
    <w:p w:rsidR="00573326" w:rsidRDefault="00573326" w:rsidP="00573326">
      <w:r>
        <w:tab/>
        <w:t>public JButton getCashButton() {</w:t>
      </w:r>
    </w:p>
    <w:p w:rsidR="00573326" w:rsidRDefault="00573326" w:rsidP="00573326">
      <w:r>
        <w:tab/>
      </w:r>
      <w:r>
        <w:tab/>
        <w:t>return cashButton;</w:t>
      </w:r>
    </w:p>
    <w:p w:rsidR="00573326" w:rsidRDefault="00573326" w:rsidP="00573326">
      <w:r>
        <w:tab/>
        <w:t>}</w:t>
      </w:r>
    </w:p>
    <w:p w:rsidR="00573326" w:rsidRDefault="00573326" w:rsidP="00573326"/>
    <w:p w:rsidR="00573326" w:rsidRDefault="00573326" w:rsidP="00573326">
      <w:r>
        <w:tab/>
        <w:t>public JButton getCardButton() {</w:t>
      </w:r>
    </w:p>
    <w:p w:rsidR="00573326" w:rsidRDefault="00573326" w:rsidP="00573326">
      <w:r>
        <w:tab/>
      </w:r>
      <w:r>
        <w:tab/>
        <w:t>return cardButton;</w:t>
      </w:r>
    </w:p>
    <w:p w:rsidR="00573326" w:rsidRDefault="00573326" w:rsidP="00573326">
      <w:r>
        <w:tab/>
        <w:t>}</w:t>
      </w:r>
    </w:p>
    <w:p w:rsidR="00573326" w:rsidRDefault="00573326" w:rsidP="00573326"/>
    <w:p w:rsidR="00573326" w:rsidRDefault="00573326" w:rsidP="00573326">
      <w:r>
        <w:lastRenderedPageBreak/>
        <w:tab/>
        <w:t>public JButton getCancelSaleButton() {</w:t>
      </w:r>
    </w:p>
    <w:p w:rsidR="00573326" w:rsidRDefault="00573326" w:rsidP="00573326">
      <w:r>
        <w:tab/>
      </w:r>
      <w:r>
        <w:tab/>
        <w:t>return cancelSaleButton;</w:t>
      </w:r>
    </w:p>
    <w:p w:rsidR="00573326" w:rsidRDefault="00573326" w:rsidP="00573326">
      <w:r>
        <w:tab/>
        <w:t>}</w:t>
      </w:r>
    </w:p>
    <w:p w:rsidR="00573326" w:rsidRDefault="00573326" w:rsidP="00573326"/>
    <w:p w:rsidR="00573326" w:rsidRDefault="00573326" w:rsidP="00573326">
      <w:r>
        <w:tab/>
        <w:t>public JButton getCancelItemButton() {</w:t>
      </w:r>
    </w:p>
    <w:p w:rsidR="00573326" w:rsidRDefault="00573326" w:rsidP="00573326">
      <w:r>
        <w:tab/>
      </w:r>
      <w:r>
        <w:tab/>
        <w:t>return cancelItemButton;</w:t>
      </w:r>
    </w:p>
    <w:p w:rsidR="00573326" w:rsidRDefault="00573326" w:rsidP="00573326">
      <w:r>
        <w:tab/>
        <w:t>}</w:t>
      </w:r>
    </w:p>
    <w:p w:rsidR="00573326" w:rsidRDefault="00573326" w:rsidP="00573326"/>
    <w:p w:rsidR="00573326" w:rsidRDefault="00573326" w:rsidP="00573326">
      <w:r>
        <w:tab/>
        <w:t>public JButton getOtherItemButton() {</w:t>
      </w:r>
    </w:p>
    <w:p w:rsidR="00573326" w:rsidRDefault="00573326" w:rsidP="00573326">
      <w:r>
        <w:tab/>
      </w:r>
      <w:r>
        <w:tab/>
        <w:t>return otherItemButton;</w:t>
      </w:r>
    </w:p>
    <w:p w:rsidR="00573326" w:rsidRDefault="00573326" w:rsidP="00573326">
      <w:r>
        <w:tab/>
        <w:t>}</w:t>
      </w:r>
    </w:p>
    <w:p w:rsidR="00573326" w:rsidRDefault="00573326" w:rsidP="00573326">
      <w:r>
        <w:tab/>
      </w:r>
    </w:p>
    <w:p w:rsidR="00573326" w:rsidRDefault="00573326" w:rsidP="00573326">
      <w:r>
        <w:tab/>
        <w:t>public JScrollPane getScrollPane(){</w:t>
      </w:r>
    </w:p>
    <w:p w:rsidR="00573326" w:rsidRDefault="00573326" w:rsidP="00573326">
      <w:r>
        <w:tab/>
      </w:r>
      <w:r>
        <w:tab/>
      </w:r>
      <w:r>
        <w:tab/>
        <w:t>return scrollPane;</w:t>
      </w:r>
    </w:p>
    <w:p w:rsidR="00573326" w:rsidRDefault="00573326" w:rsidP="00573326">
      <w:r>
        <w:tab/>
        <w:t>}</w:t>
      </w:r>
    </w:p>
    <w:p w:rsidR="00573326" w:rsidRDefault="00573326" w:rsidP="00573326"/>
    <w:p w:rsidR="00573326" w:rsidRDefault="00573326" w:rsidP="00573326">
      <w:r>
        <w:tab/>
        <w:t>/*</w:t>
      </w:r>
    </w:p>
    <w:p w:rsidR="00573326" w:rsidRDefault="00573326" w:rsidP="00573326">
      <w:r>
        <w:tab/>
        <w:t xml:space="preserve"> * Setters.</w:t>
      </w:r>
    </w:p>
    <w:p w:rsidR="00573326" w:rsidRDefault="00573326" w:rsidP="00573326">
      <w:r>
        <w:tab/>
        <w:t xml:space="preserve"> * */</w:t>
      </w:r>
    </w:p>
    <w:p w:rsidR="00573326" w:rsidRDefault="00573326" w:rsidP="00573326">
      <w:r>
        <w:tab/>
        <w:t>public void setMainFrame(JFrame mainFrame) {</w:t>
      </w:r>
    </w:p>
    <w:p w:rsidR="00573326" w:rsidRDefault="00573326" w:rsidP="00573326">
      <w:r>
        <w:tab/>
      </w:r>
      <w:r>
        <w:tab/>
        <w:t>this.mainFrame = mainFrame;</w:t>
      </w:r>
    </w:p>
    <w:p w:rsidR="00573326" w:rsidRDefault="00573326" w:rsidP="00573326">
      <w:r>
        <w:tab/>
        <w:t>}</w:t>
      </w:r>
    </w:p>
    <w:p w:rsidR="00573326" w:rsidRDefault="00573326" w:rsidP="00573326"/>
    <w:p w:rsidR="00573326" w:rsidRDefault="00573326" w:rsidP="00573326">
      <w:r>
        <w:tab/>
        <w:t>public void setBarcodeTextField(JTextField barcodeTextField) {</w:t>
      </w:r>
    </w:p>
    <w:p w:rsidR="00573326" w:rsidRDefault="00573326" w:rsidP="00573326">
      <w:r>
        <w:tab/>
      </w:r>
      <w:r>
        <w:tab/>
        <w:t>this.barcodeTextField = barcodeTextField;</w:t>
      </w:r>
    </w:p>
    <w:p w:rsidR="00573326" w:rsidRDefault="00573326" w:rsidP="00573326">
      <w:r>
        <w:tab/>
        <w:t>}</w:t>
      </w:r>
    </w:p>
    <w:p w:rsidR="00573326" w:rsidRDefault="00573326" w:rsidP="00573326"/>
    <w:p w:rsidR="00573326" w:rsidRDefault="00573326" w:rsidP="00573326">
      <w:r>
        <w:tab/>
        <w:t>public void setTotalTextField(JTextField totalTextField) {</w:t>
      </w:r>
    </w:p>
    <w:p w:rsidR="00573326" w:rsidRDefault="00573326" w:rsidP="00573326">
      <w:r>
        <w:tab/>
      </w:r>
      <w:r>
        <w:tab/>
        <w:t>this.totalTextField = totalTextField;</w:t>
      </w:r>
    </w:p>
    <w:p w:rsidR="00573326" w:rsidRDefault="00573326" w:rsidP="00573326">
      <w:r>
        <w:tab/>
        <w:t>}</w:t>
      </w:r>
    </w:p>
    <w:p w:rsidR="00573326" w:rsidRDefault="00573326" w:rsidP="00573326"/>
    <w:p w:rsidR="00573326" w:rsidRDefault="00573326" w:rsidP="00573326">
      <w:r>
        <w:tab/>
        <w:t>public void setItemDisplayTextArea(JTextArea itemDisplayTextArea) {</w:t>
      </w:r>
    </w:p>
    <w:p w:rsidR="00573326" w:rsidRDefault="00573326" w:rsidP="00573326">
      <w:r>
        <w:tab/>
      </w:r>
      <w:r>
        <w:tab/>
        <w:t>this.itemDisplayTextArea = itemDisplayTextArea;</w:t>
      </w:r>
    </w:p>
    <w:p w:rsidR="00573326" w:rsidRDefault="00573326" w:rsidP="00573326">
      <w:r>
        <w:tab/>
        <w:t>}</w:t>
      </w:r>
    </w:p>
    <w:p w:rsidR="00573326" w:rsidRDefault="00573326" w:rsidP="00573326"/>
    <w:p w:rsidR="00573326" w:rsidRDefault="00573326" w:rsidP="00573326">
      <w:r>
        <w:tab/>
        <w:t>public void setSevenButton(JButton sevenButton) {</w:t>
      </w:r>
    </w:p>
    <w:p w:rsidR="00573326" w:rsidRDefault="00573326" w:rsidP="00573326">
      <w:r>
        <w:tab/>
      </w:r>
      <w:r>
        <w:tab/>
        <w:t>this.sevenButton = sevenButton;</w:t>
      </w:r>
    </w:p>
    <w:p w:rsidR="00573326" w:rsidRDefault="00573326" w:rsidP="00573326">
      <w:r>
        <w:tab/>
        <w:t>}</w:t>
      </w:r>
    </w:p>
    <w:p w:rsidR="00573326" w:rsidRDefault="00573326" w:rsidP="00573326"/>
    <w:p w:rsidR="00573326" w:rsidRDefault="00573326" w:rsidP="00573326">
      <w:r>
        <w:tab/>
        <w:t>public void setEightButton(JButton eightButton) {</w:t>
      </w:r>
    </w:p>
    <w:p w:rsidR="00573326" w:rsidRDefault="00573326" w:rsidP="00573326">
      <w:r>
        <w:tab/>
      </w:r>
      <w:r>
        <w:tab/>
        <w:t>this.eightButton = eightButton;</w:t>
      </w:r>
    </w:p>
    <w:p w:rsidR="00573326" w:rsidRDefault="00573326" w:rsidP="00573326">
      <w:r>
        <w:tab/>
        <w:t>}</w:t>
      </w:r>
    </w:p>
    <w:p w:rsidR="00573326" w:rsidRDefault="00573326" w:rsidP="00573326"/>
    <w:p w:rsidR="00573326" w:rsidRDefault="00573326" w:rsidP="00573326">
      <w:r>
        <w:tab/>
        <w:t>public void setNineButton(JButton nineButton) {</w:t>
      </w:r>
    </w:p>
    <w:p w:rsidR="00573326" w:rsidRDefault="00573326" w:rsidP="00573326">
      <w:r>
        <w:tab/>
      </w:r>
      <w:r>
        <w:tab/>
        <w:t>this.nineButton = nineButton;</w:t>
      </w:r>
    </w:p>
    <w:p w:rsidR="00573326" w:rsidRDefault="00573326" w:rsidP="00573326">
      <w:r>
        <w:tab/>
        <w:t>}</w:t>
      </w:r>
    </w:p>
    <w:p w:rsidR="00573326" w:rsidRDefault="00573326" w:rsidP="00573326"/>
    <w:p w:rsidR="00573326" w:rsidRDefault="00573326" w:rsidP="00573326">
      <w:r>
        <w:tab/>
        <w:t>public void setFourButton(JButton fourButton) {</w:t>
      </w:r>
    </w:p>
    <w:p w:rsidR="00573326" w:rsidRDefault="00573326" w:rsidP="00573326">
      <w:r>
        <w:tab/>
      </w:r>
      <w:r>
        <w:tab/>
        <w:t>this.fourButton = fourButton;</w:t>
      </w:r>
    </w:p>
    <w:p w:rsidR="00573326" w:rsidRDefault="00573326" w:rsidP="00573326">
      <w:r>
        <w:tab/>
        <w:t>}</w:t>
      </w:r>
    </w:p>
    <w:p w:rsidR="00573326" w:rsidRDefault="00573326" w:rsidP="00573326"/>
    <w:p w:rsidR="00573326" w:rsidRDefault="00573326" w:rsidP="00573326">
      <w:r>
        <w:tab/>
        <w:t>public void setFiveButton(JButton fiveButton) {</w:t>
      </w:r>
    </w:p>
    <w:p w:rsidR="00573326" w:rsidRDefault="00573326" w:rsidP="00573326">
      <w:r>
        <w:tab/>
      </w:r>
      <w:r>
        <w:tab/>
        <w:t>this.fiveButton = fiveButton;</w:t>
      </w:r>
    </w:p>
    <w:p w:rsidR="00573326" w:rsidRDefault="00573326" w:rsidP="00573326">
      <w:r>
        <w:tab/>
        <w:t>}</w:t>
      </w:r>
    </w:p>
    <w:p w:rsidR="00573326" w:rsidRDefault="00573326" w:rsidP="00573326"/>
    <w:p w:rsidR="00573326" w:rsidRDefault="00573326" w:rsidP="00573326">
      <w:r>
        <w:tab/>
        <w:t>public void setSixButton(JButton sixButton) {</w:t>
      </w:r>
    </w:p>
    <w:p w:rsidR="00573326" w:rsidRDefault="00573326" w:rsidP="00573326">
      <w:r>
        <w:tab/>
      </w:r>
      <w:r>
        <w:tab/>
        <w:t>this.sixButton = sixButton;</w:t>
      </w:r>
    </w:p>
    <w:p w:rsidR="00573326" w:rsidRDefault="00573326" w:rsidP="00573326">
      <w:r>
        <w:tab/>
        <w:t>}</w:t>
      </w:r>
    </w:p>
    <w:p w:rsidR="00573326" w:rsidRDefault="00573326" w:rsidP="00573326"/>
    <w:p w:rsidR="00573326" w:rsidRDefault="00573326" w:rsidP="00573326">
      <w:r>
        <w:tab/>
        <w:t>public void setOneButton(JButton oneButton) {</w:t>
      </w:r>
    </w:p>
    <w:p w:rsidR="00573326" w:rsidRDefault="00573326" w:rsidP="00573326">
      <w:r>
        <w:lastRenderedPageBreak/>
        <w:tab/>
      </w:r>
      <w:r>
        <w:tab/>
        <w:t>this.oneButton = oneButton;</w:t>
      </w:r>
    </w:p>
    <w:p w:rsidR="00573326" w:rsidRDefault="00573326" w:rsidP="00573326">
      <w:r>
        <w:tab/>
        <w:t>}</w:t>
      </w:r>
    </w:p>
    <w:p w:rsidR="00573326" w:rsidRDefault="00573326" w:rsidP="00573326"/>
    <w:p w:rsidR="00573326" w:rsidRDefault="00573326" w:rsidP="00573326">
      <w:r>
        <w:tab/>
        <w:t>public void setTwoButton(JButton twoButton) {</w:t>
      </w:r>
    </w:p>
    <w:p w:rsidR="00573326" w:rsidRDefault="00573326" w:rsidP="00573326">
      <w:r>
        <w:tab/>
      </w:r>
      <w:r>
        <w:tab/>
        <w:t>this.twoButton = twoButton;</w:t>
      </w:r>
    </w:p>
    <w:p w:rsidR="00573326" w:rsidRDefault="00573326" w:rsidP="00573326">
      <w:r>
        <w:tab/>
        <w:t>}</w:t>
      </w:r>
    </w:p>
    <w:p w:rsidR="00573326" w:rsidRDefault="00573326" w:rsidP="00573326"/>
    <w:p w:rsidR="00573326" w:rsidRDefault="00573326" w:rsidP="00573326">
      <w:r>
        <w:tab/>
        <w:t>public void setThreeButton(JButton threeButton) {</w:t>
      </w:r>
    </w:p>
    <w:p w:rsidR="00573326" w:rsidRDefault="00573326" w:rsidP="00573326">
      <w:r>
        <w:tab/>
      </w:r>
      <w:r>
        <w:tab/>
        <w:t>this.threeButton = threeButton;</w:t>
      </w:r>
    </w:p>
    <w:p w:rsidR="00573326" w:rsidRDefault="00573326" w:rsidP="00573326">
      <w:r>
        <w:tab/>
        <w:t>}</w:t>
      </w:r>
    </w:p>
    <w:p w:rsidR="00573326" w:rsidRDefault="00573326" w:rsidP="00573326"/>
    <w:p w:rsidR="00573326" w:rsidRDefault="00573326" w:rsidP="00573326">
      <w:r>
        <w:tab/>
        <w:t>public void setxButton(JButton xButton) {</w:t>
      </w:r>
    </w:p>
    <w:p w:rsidR="00573326" w:rsidRDefault="00573326" w:rsidP="00573326">
      <w:r>
        <w:tab/>
      </w:r>
      <w:r>
        <w:tab/>
        <w:t>this.xButton = xButton;</w:t>
      </w:r>
    </w:p>
    <w:p w:rsidR="00573326" w:rsidRDefault="00573326" w:rsidP="00573326">
      <w:r>
        <w:tab/>
        <w:t>}</w:t>
      </w:r>
    </w:p>
    <w:p w:rsidR="00573326" w:rsidRDefault="00573326" w:rsidP="00573326"/>
    <w:p w:rsidR="00573326" w:rsidRDefault="00573326" w:rsidP="00573326">
      <w:r>
        <w:tab/>
        <w:t>public void setZeroButton(JButton zeroButton) {</w:t>
      </w:r>
    </w:p>
    <w:p w:rsidR="00573326" w:rsidRDefault="00573326" w:rsidP="00573326">
      <w:r>
        <w:tab/>
      </w:r>
      <w:r>
        <w:tab/>
        <w:t>this.zeroButton = zeroButton;</w:t>
      </w:r>
    </w:p>
    <w:p w:rsidR="00573326" w:rsidRDefault="00573326" w:rsidP="00573326">
      <w:r>
        <w:tab/>
        <w:t>}</w:t>
      </w:r>
    </w:p>
    <w:p w:rsidR="00573326" w:rsidRDefault="00573326" w:rsidP="00573326"/>
    <w:p w:rsidR="00573326" w:rsidRDefault="00573326" w:rsidP="00573326">
      <w:r>
        <w:tab/>
        <w:t>public void setEnterBarcodeButton(JButton backSpaceButton) {</w:t>
      </w:r>
    </w:p>
    <w:p w:rsidR="00573326" w:rsidRDefault="00573326" w:rsidP="00573326">
      <w:r>
        <w:tab/>
      </w:r>
      <w:r>
        <w:tab/>
        <w:t>this.enterBarcodeButton = backSpaceButton;</w:t>
      </w:r>
    </w:p>
    <w:p w:rsidR="00573326" w:rsidRDefault="00573326" w:rsidP="00573326">
      <w:r>
        <w:tab/>
        <w:t>}</w:t>
      </w:r>
    </w:p>
    <w:p w:rsidR="00573326" w:rsidRDefault="00573326" w:rsidP="00573326"/>
    <w:p w:rsidR="00573326" w:rsidRDefault="00573326" w:rsidP="00573326">
      <w:r>
        <w:tab/>
        <w:t>public void setCashButton(JButton cashButton) {</w:t>
      </w:r>
    </w:p>
    <w:p w:rsidR="00573326" w:rsidRDefault="00573326" w:rsidP="00573326">
      <w:r>
        <w:tab/>
      </w:r>
      <w:r>
        <w:tab/>
        <w:t>this.cashButton = cashButton;</w:t>
      </w:r>
    </w:p>
    <w:p w:rsidR="00573326" w:rsidRDefault="00573326" w:rsidP="00573326">
      <w:r>
        <w:tab/>
        <w:t>}</w:t>
      </w:r>
    </w:p>
    <w:p w:rsidR="00573326" w:rsidRDefault="00573326" w:rsidP="00573326"/>
    <w:p w:rsidR="00573326" w:rsidRDefault="00573326" w:rsidP="00573326">
      <w:r>
        <w:tab/>
        <w:t>public void setCardButton(JButton cardButton) {</w:t>
      </w:r>
    </w:p>
    <w:p w:rsidR="00573326" w:rsidRDefault="00573326" w:rsidP="00573326">
      <w:r>
        <w:tab/>
      </w:r>
      <w:r>
        <w:tab/>
        <w:t>this.cardButton = cardButton;</w:t>
      </w:r>
    </w:p>
    <w:p w:rsidR="00573326" w:rsidRDefault="00573326" w:rsidP="00573326">
      <w:r>
        <w:tab/>
        <w:t>}</w:t>
      </w:r>
    </w:p>
    <w:p w:rsidR="00573326" w:rsidRDefault="00573326" w:rsidP="00573326"/>
    <w:p w:rsidR="00573326" w:rsidRDefault="00573326" w:rsidP="00573326">
      <w:r>
        <w:tab/>
        <w:t>public void setCancelSaleButton(JButton cancelSaleButton) {</w:t>
      </w:r>
    </w:p>
    <w:p w:rsidR="00573326" w:rsidRDefault="00573326" w:rsidP="00573326">
      <w:r>
        <w:tab/>
      </w:r>
      <w:r>
        <w:tab/>
        <w:t>this.cancelSaleButton = cancelSaleButton;</w:t>
      </w:r>
    </w:p>
    <w:p w:rsidR="00573326" w:rsidRDefault="00573326" w:rsidP="00573326">
      <w:r>
        <w:tab/>
        <w:t>}</w:t>
      </w:r>
    </w:p>
    <w:p w:rsidR="00573326" w:rsidRDefault="00573326" w:rsidP="00573326"/>
    <w:p w:rsidR="00573326" w:rsidRDefault="00573326" w:rsidP="00573326">
      <w:r>
        <w:tab/>
        <w:t>public void setCancelItemButton(JButton cancelItemButton) {</w:t>
      </w:r>
    </w:p>
    <w:p w:rsidR="00573326" w:rsidRDefault="00573326" w:rsidP="00573326">
      <w:r>
        <w:tab/>
      </w:r>
      <w:r>
        <w:tab/>
        <w:t>this.cancelItemButton = cancelItemButton;</w:t>
      </w:r>
    </w:p>
    <w:p w:rsidR="00573326" w:rsidRDefault="00573326" w:rsidP="00573326">
      <w:r>
        <w:tab/>
        <w:t>}</w:t>
      </w:r>
    </w:p>
    <w:p w:rsidR="00573326" w:rsidRDefault="00573326" w:rsidP="00573326"/>
    <w:p w:rsidR="00573326" w:rsidRDefault="00573326" w:rsidP="00573326">
      <w:r>
        <w:tab/>
        <w:t>public void setOtherItemButton(JButton otherItemButton) {</w:t>
      </w:r>
    </w:p>
    <w:p w:rsidR="00573326" w:rsidRDefault="00573326" w:rsidP="00573326">
      <w:r>
        <w:tab/>
      </w:r>
      <w:r>
        <w:tab/>
        <w:t>this.otherItemButton = otherItemButton;</w:t>
      </w:r>
    </w:p>
    <w:p w:rsidR="00573326" w:rsidRDefault="00573326" w:rsidP="00573326">
      <w:r>
        <w:tab/>
        <w:t>}</w:t>
      </w:r>
    </w:p>
    <w:p w:rsidR="00573326" w:rsidRDefault="00573326" w:rsidP="00573326">
      <w:r>
        <w:tab/>
      </w:r>
    </w:p>
    <w:p w:rsidR="00573326" w:rsidRDefault="00573326" w:rsidP="00573326">
      <w:r>
        <w:tab/>
        <w:t>public void setScrollPane(JScrollPane scrollPane){</w:t>
      </w:r>
    </w:p>
    <w:p w:rsidR="00573326" w:rsidRDefault="00573326" w:rsidP="00573326">
      <w:r>
        <w:tab/>
      </w:r>
      <w:r>
        <w:tab/>
        <w:t>this.scrollPane = scrollPane;</w:t>
      </w:r>
    </w:p>
    <w:p w:rsidR="00573326" w:rsidRDefault="00573326" w:rsidP="00573326">
      <w:r>
        <w:tab/>
        <w:t>}</w:t>
      </w:r>
    </w:p>
    <w:p w:rsidR="00573326" w:rsidRDefault="00573326" w:rsidP="00573326"/>
    <w:p w:rsidR="00573326" w:rsidRDefault="00573326" w:rsidP="00573326">
      <w:r>
        <w:tab/>
        <w:t>/**</w:t>
      </w:r>
    </w:p>
    <w:p w:rsidR="00573326" w:rsidRDefault="00573326" w:rsidP="00573326">
      <w:r>
        <w:tab/>
        <w:t xml:space="preserve"> * Initialize the gui components of the frame.</w:t>
      </w:r>
    </w:p>
    <w:p w:rsidR="00573326" w:rsidRDefault="00573326" w:rsidP="00573326">
      <w:r>
        <w:tab/>
        <w:t xml:space="preserve"> */</w:t>
      </w:r>
    </w:p>
    <w:p w:rsidR="00573326" w:rsidRDefault="00573326" w:rsidP="00573326">
      <w:r>
        <w:tab/>
        <w:t>private void initialize() {</w:t>
      </w:r>
    </w:p>
    <w:p w:rsidR="00573326" w:rsidRDefault="00573326" w:rsidP="00573326">
      <w:r>
        <w:tab/>
      </w:r>
      <w:r>
        <w:tab/>
        <w:t>mainFrame = new JFrame();</w:t>
      </w:r>
    </w:p>
    <w:p w:rsidR="00573326" w:rsidRDefault="00573326" w:rsidP="00573326">
      <w:r>
        <w:tab/>
      </w:r>
      <w:r>
        <w:tab/>
        <w:t>mainFrame.setForeground(Color.BLACK);</w:t>
      </w:r>
    </w:p>
    <w:p w:rsidR="00573326" w:rsidRDefault="00573326" w:rsidP="00573326">
      <w:r>
        <w:tab/>
      </w:r>
      <w:r>
        <w:tab/>
        <w:t>mainFrame.setBounds(50, 50, 320, 240);</w:t>
      </w:r>
    </w:p>
    <w:p w:rsidR="00573326" w:rsidRDefault="00573326" w:rsidP="00573326">
      <w:r>
        <w:tab/>
      </w:r>
      <w:r>
        <w:tab/>
        <w:t>mainFrame.setDefaultCloseOperation(JFrame.EXIT_ON_CLOSE);</w:t>
      </w:r>
    </w:p>
    <w:p w:rsidR="00573326" w:rsidRDefault="00573326" w:rsidP="00573326">
      <w:r>
        <w:tab/>
      </w:r>
      <w:r>
        <w:tab/>
      </w:r>
    </w:p>
    <w:p w:rsidR="00573326" w:rsidRDefault="00573326" w:rsidP="00573326">
      <w:r>
        <w:tab/>
      </w:r>
      <w:r>
        <w:tab/>
        <w:t>JPanel panel = new JPanel();</w:t>
      </w:r>
    </w:p>
    <w:p w:rsidR="00573326" w:rsidRDefault="00573326" w:rsidP="00573326">
      <w:r>
        <w:tab/>
      </w:r>
      <w:r>
        <w:tab/>
      </w:r>
    </w:p>
    <w:p w:rsidR="00573326" w:rsidRDefault="00573326" w:rsidP="00573326">
      <w:r>
        <w:tab/>
      </w:r>
      <w:r>
        <w:tab/>
        <w:t>totalTextField = new JTextField();</w:t>
      </w:r>
    </w:p>
    <w:p w:rsidR="00573326" w:rsidRDefault="00573326" w:rsidP="00573326">
      <w:r>
        <w:tab/>
      </w:r>
      <w:r>
        <w:tab/>
        <w:t>totalTextField.setForeground(Color.WHITE);</w:t>
      </w:r>
    </w:p>
    <w:p w:rsidR="00573326" w:rsidRDefault="00573326" w:rsidP="00573326">
      <w:r>
        <w:lastRenderedPageBreak/>
        <w:tab/>
      </w:r>
      <w:r>
        <w:tab/>
        <w:t>totalTextField.setBackground(Color.BLACK);</w:t>
      </w:r>
    </w:p>
    <w:p w:rsidR="00573326" w:rsidRDefault="00573326" w:rsidP="00573326">
      <w:r>
        <w:tab/>
      </w:r>
      <w:r>
        <w:tab/>
        <w:t>totalTextField.setHorizontalAlignment(SwingConstants.CENTER);</w:t>
      </w:r>
    </w:p>
    <w:p w:rsidR="00573326" w:rsidRDefault="00573326" w:rsidP="00573326">
      <w:r>
        <w:tab/>
      </w:r>
      <w:r>
        <w:tab/>
        <w:t>totalTextField.setFont(new Font("Tahoma", Font.BOLD, 12));</w:t>
      </w:r>
    </w:p>
    <w:p w:rsidR="00573326" w:rsidRDefault="00573326" w:rsidP="00573326">
      <w:r>
        <w:tab/>
      </w:r>
      <w:r>
        <w:tab/>
        <w:t>totalTextField.setColumns(10);</w:t>
      </w:r>
    </w:p>
    <w:p w:rsidR="00573326" w:rsidRDefault="00573326" w:rsidP="00573326">
      <w:r>
        <w:tab/>
      </w:r>
      <w:r>
        <w:tab/>
        <w:t>totalTextField.setText("0.00");</w:t>
      </w:r>
    </w:p>
    <w:p w:rsidR="00573326" w:rsidRDefault="00573326" w:rsidP="00573326">
      <w:r>
        <w:tab/>
      </w:r>
      <w:r>
        <w:tab/>
        <w:t>totalTextField.setFocusable(false);</w:t>
      </w:r>
    </w:p>
    <w:p w:rsidR="00573326" w:rsidRDefault="00573326" w:rsidP="00573326">
      <w:r>
        <w:tab/>
      </w:r>
      <w:r>
        <w:tab/>
      </w:r>
    </w:p>
    <w:p w:rsidR="00573326" w:rsidRDefault="00573326" w:rsidP="00573326">
      <w:r>
        <w:tab/>
      </w:r>
      <w:r>
        <w:tab/>
        <w:t>JLabel lblTotal = new JLabel("TOTAL");</w:t>
      </w:r>
    </w:p>
    <w:p w:rsidR="00573326" w:rsidRDefault="00573326" w:rsidP="00573326">
      <w:r>
        <w:tab/>
      </w:r>
      <w:r>
        <w:tab/>
        <w:t>lblTotal.setFont(new Font("Tahoma", Font.BOLD, 10));</w:t>
      </w:r>
    </w:p>
    <w:p w:rsidR="00573326" w:rsidRDefault="00573326" w:rsidP="00573326">
      <w:r>
        <w:tab/>
      </w:r>
      <w:r>
        <w:tab/>
      </w:r>
    </w:p>
    <w:p w:rsidR="00573326" w:rsidRDefault="00573326" w:rsidP="00573326">
      <w:r>
        <w:tab/>
      </w:r>
      <w:r>
        <w:tab/>
        <w:t>scrollPane = new JScrollPane();</w:t>
      </w:r>
    </w:p>
    <w:p w:rsidR="00573326" w:rsidRDefault="00573326" w:rsidP="00573326">
      <w:r>
        <w:tab/>
      </w:r>
      <w:r>
        <w:tab/>
      </w:r>
    </w:p>
    <w:p w:rsidR="00573326" w:rsidRDefault="00573326" w:rsidP="00573326">
      <w:r>
        <w:tab/>
      </w:r>
      <w:r>
        <w:tab/>
        <w:t>sevenButton = new JButton("7");</w:t>
      </w:r>
    </w:p>
    <w:p w:rsidR="00573326" w:rsidRDefault="00573326" w:rsidP="00573326">
      <w:r>
        <w:tab/>
      </w:r>
      <w:r>
        <w:tab/>
        <w:t>sevenButton.setForeground(Color.BLACK);</w:t>
      </w:r>
    </w:p>
    <w:p w:rsidR="00573326" w:rsidRDefault="00573326" w:rsidP="00573326">
      <w:r>
        <w:tab/>
      </w:r>
      <w:r>
        <w:tab/>
        <w:t>sevenButton.setFont(new Font("Tahoma", Font.PLAIN, 10));</w:t>
      </w:r>
    </w:p>
    <w:p w:rsidR="00573326" w:rsidRDefault="00573326" w:rsidP="00573326">
      <w:r>
        <w:tab/>
      </w:r>
      <w:r>
        <w:tab/>
        <w:t>sevenButton.setFocusable(false);</w:t>
      </w:r>
    </w:p>
    <w:p w:rsidR="00573326" w:rsidRDefault="00573326" w:rsidP="00573326">
      <w:r>
        <w:tab/>
      </w:r>
      <w:r>
        <w:tab/>
      </w:r>
    </w:p>
    <w:p w:rsidR="00573326" w:rsidRDefault="00573326" w:rsidP="00573326">
      <w:r>
        <w:tab/>
      </w:r>
      <w:r>
        <w:tab/>
        <w:t>eightButton = new JButton("8");</w:t>
      </w:r>
    </w:p>
    <w:p w:rsidR="00573326" w:rsidRDefault="00573326" w:rsidP="00573326">
      <w:r>
        <w:tab/>
      </w:r>
      <w:r>
        <w:tab/>
        <w:t>eightButton.setFont(new Font("Tahoma", Font.PLAIN, 10));</w:t>
      </w:r>
    </w:p>
    <w:p w:rsidR="00573326" w:rsidRDefault="00573326" w:rsidP="00573326">
      <w:r>
        <w:tab/>
      </w:r>
      <w:r>
        <w:tab/>
        <w:t>eightButton.setFocusable(false);</w:t>
      </w:r>
    </w:p>
    <w:p w:rsidR="00573326" w:rsidRDefault="00573326" w:rsidP="00573326">
      <w:r>
        <w:tab/>
      </w:r>
      <w:r>
        <w:tab/>
      </w:r>
    </w:p>
    <w:p w:rsidR="00573326" w:rsidRDefault="00573326" w:rsidP="00573326">
      <w:r>
        <w:tab/>
      </w:r>
      <w:r>
        <w:tab/>
        <w:t>nineButton = new JButton("9");</w:t>
      </w:r>
    </w:p>
    <w:p w:rsidR="00573326" w:rsidRDefault="00573326" w:rsidP="00573326">
      <w:r>
        <w:tab/>
      </w:r>
      <w:r>
        <w:tab/>
        <w:t>nineButton.setFont(new Font("Tahoma", Font.PLAIN, 10));</w:t>
      </w:r>
    </w:p>
    <w:p w:rsidR="00573326" w:rsidRDefault="00573326" w:rsidP="00573326">
      <w:r>
        <w:tab/>
      </w:r>
      <w:r>
        <w:tab/>
        <w:t>nineButton.setFocusable(false);</w:t>
      </w:r>
    </w:p>
    <w:p w:rsidR="00573326" w:rsidRDefault="00573326" w:rsidP="00573326">
      <w:r>
        <w:tab/>
      </w:r>
      <w:r>
        <w:tab/>
      </w:r>
    </w:p>
    <w:p w:rsidR="00573326" w:rsidRDefault="00573326" w:rsidP="00573326">
      <w:r>
        <w:tab/>
      </w:r>
      <w:r>
        <w:tab/>
        <w:t>fourButton = new JButton("4");</w:t>
      </w:r>
    </w:p>
    <w:p w:rsidR="00573326" w:rsidRDefault="00573326" w:rsidP="00573326">
      <w:r>
        <w:tab/>
      </w:r>
      <w:r>
        <w:tab/>
        <w:t>fourButton.setFont(new Font("Tahoma", Font.PLAIN, 10));</w:t>
      </w:r>
    </w:p>
    <w:p w:rsidR="00573326" w:rsidRDefault="00573326" w:rsidP="00573326">
      <w:r>
        <w:tab/>
      </w:r>
      <w:r>
        <w:tab/>
        <w:t>fourButton.setFocusable(false);</w:t>
      </w:r>
    </w:p>
    <w:p w:rsidR="00573326" w:rsidRDefault="00573326" w:rsidP="00573326">
      <w:r>
        <w:tab/>
      </w:r>
      <w:r>
        <w:tab/>
      </w:r>
    </w:p>
    <w:p w:rsidR="00573326" w:rsidRDefault="00573326" w:rsidP="00573326">
      <w:r>
        <w:tab/>
      </w:r>
      <w:r>
        <w:tab/>
        <w:t>barcodeTextField = new JTextField();</w:t>
      </w:r>
    </w:p>
    <w:p w:rsidR="00573326" w:rsidRDefault="00573326" w:rsidP="00573326">
      <w:r>
        <w:lastRenderedPageBreak/>
        <w:tab/>
      </w:r>
      <w:r>
        <w:tab/>
        <w:t>barcodeTextField.setColumns(10);</w:t>
      </w:r>
    </w:p>
    <w:p w:rsidR="00573326" w:rsidRDefault="00573326" w:rsidP="00573326">
      <w:r>
        <w:tab/>
      </w:r>
      <w:r>
        <w:tab/>
      </w:r>
    </w:p>
    <w:p w:rsidR="00573326" w:rsidRDefault="00573326" w:rsidP="00573326">
      <w:r>
        <w:tab/>
      </w:r>
      <w:r>
        <w:tab/>
        <w:t>fiveButton = new JButton("5");</w:t>
      </w:r>
    </w:p>
    <w:p w:rsidR="00573326" w:rsidRDefault="00573326" w:rsidP="00573326">
      <w:r>
        <w:tab/>
      </w:r>
      <w:r>
        <w:tab/>
        <w:t>fiveButton.setFont(new Font("Tahoma", Font.PLAIN, 10));</w:t>
      </w:r>
    </w:p>
    <w:p w:rsidR="00573326" w:rsidRDefault="00573326" w:rsidP="00573326">
      <w:r>
        <w:tab/>
      </w:r>
      <w:r>
        <w:tab/>
        <w:t>fiveButton.setFocusable(false);</w:t>
      </w:r>
    </w:p>
    <w:p w:rsidR="00573326" w:rsidRDefault="00573326" w:rsidP="00573326">
      <w:r>
        <w:tab/>
      </w:r>
      <w:r>
        <w:tab/>
      </w:r>
    </w:p>
    <w:p w:rsidR="00573326" w:rsidRDefault="00573326" w:rsidP="00573326">
      <w:r>
        <w:tab/>
      </w:r>
      <w:r>
        <w:tab/>
        <w:t>sixButton = new JButton("6");</w:t>
      </w:r>
    </w:p>
    <w:p w:rsidR="00573326" w:rsidRDefault="00573326" w:rsidP="00573326">
      <w:r>
        <w:tab/>
      </w:r>
      <w:r>
        <w:tab/>
        <w:t>sixButton.setFont(new Font("Tahoma", Font.PLAIN, 10));</w:t>
      </w:r>
    </w:p>
    <w:p w:rsidR="00573326" w:rsidRDefault="00573326" w:rsidP="00573326">
      <w:r>
        <w:tab/>
      </w:r>
      <w:r>
        <w:tab/>
        <w:t>sixButton.setFocusable(false);</w:t>
      </w:r>
    </w:p>
    <w:p w:rsidR="00573326" w:rsidRDefault="00573326" w:rsidP="00573326">
      <w:r>
        <w:tab/>
      </w:r>
      <w:r>
        <w:tab/>
      </w:r>
    </w:p>
    <w:p w:rsidR="00573326" w:rsidRDefault="00573326" w:rsidP="00573326">
      <w:r>
        <w:tab/>
      </w:r>
      <w:r>
        <w:tab/>
        <w:t>oneButton = new JButton("1");</w:t>
      </w:r>
    </w:p>
    <w:p w:rsidR="00573326" w:rsidRDefault="00573326" w:rsidP="00573326">
      <w:r>
        <w:tab/>
      </w:r>
      <w:r>
        <w:tab/>
        <w:t>oneButton.setFont(new Font("Tahoma", Font.PLAIN, 10));</w:t>
      </w:r>
    </w:p>
    <w:p w:rsidR="00573326" w:rsidRDefault="00573326" w:rsidP="00573326">
      <w:r>
        <w:tab/>
      </w:r>
      <w:r>
        <w:tab/>
        <w:t>oneButton.setFocusable(false);</w:t>
      </w:r>
    </w:p>
    <w:p w:rsidR="00573326" w:rsidRDefault="00573326" w:rsidP="00573326">
      <w:r>
        <w:tab/>
      </w:r>
      <w:r>
        <w:tab/>
      </w:r>
    </w:p>
    <w:p w:rsidR="00573326" w:rsidRDefault="00573326" w:rsidP="00573326">
      <w:r>
        <w:tab/>
      </w:r>
      <w:r>
        <w:tab/>
        <w:t>twoButton = new JButton("2");</w:t>
      </w:r>
    </w:p>
    <w:p w:rsidR="00573326" w:rsidRDefault="00573326" w:rsidP="00573326">
      <w:r>
        <w:tab/>
      </w:r>
      <w:r>
        <w:tab/>
        <w:t>twoButton.setFont(new Font("Tahoma", Font.PLAIN, 10));</w:t>
      </w:r>
    </w:p>
    <w:p w:rsidR="00573326" w:rsidRDefault="00573326" w:rsidP="00573326">
      <w:r>
        <w:tab/>
      </w:r>
      <w:r>
        <w:tab/>
        <w:t>twoButton.setFocusable(false);</w:t>
      </w:r>
    </w:p>
    <w:p w:rsidR="00573326" w:rsidRDefault="00573326" w:rsidP="00573326">
      <w:r>
        <w:tab/>
      </w:r>
      <w:r>
        <w:tab/>
      </w:r>
    </w:p>
    <w:p w:rsidR="00573326" w:rsidRDefault="00573326" w:rsidP="00573326">
      <w:r>
        <w:tab/>
      </w:r>
      <w:r>
        <w:tab/>
        <w:t>threeButton = new JButton("3");</w:t>
      </w:r>
    </w:p>
    <w:p w:rsidR="00573326" w:rsidRDefault="00573326" w:rsidP="00573326">
      <w:r>
        <w:tab/>
      </w:r>
      <w:r>
        <w:tab/>
        <w:t>threeButton.setFont(new Font("Tahoma", Font.PLAIN, 10));</w:t>
      </w:r>
    </w:p>
    <w:p w:rsidR="00573326" w:rsidRDefault="00573326" w:rsidP="00573326">
      <w:r>
        <w:tab/>
      </w:r>
      <w:r>
        <w:tab/>
        <w:t>threeButton.setFocusable(false);</w:t>
      </w:r>
    </w:p>
    <w:p w:rsidR="00573326" w:rsidRDefault="00573326" w:rsidP="00573326">
      <w:r>
        <w:tab/>
      </w:r>
      <w:r>
        <w:tab/>
      </w:r>
    </w:p>
    <w:p w:rsidR="00573326" w:rsidRDefault="00573326" w:rsidP="00573326">
      <w:r>
        <w:tab/>
      </w:r>
      <w:r>
        <w:tab/>
        <w:t>xButton = new JButton("x");</w:t>
      </w:r>
    </w:p>
    <w:p w:rsidR="00573326" w:rsidRDefault="00573326" w:rsidP="00573326">
      <w:r>
        <w:tab/>
      </w:r>
      <w:r>
        <w:tab/>
        <w:t>xButton.setFont(new Font("Tahoma", Font.PLAIN, 10));</w:t>
      </w:r>
    </w:p>
    <w:p w:rsidR="00573326" w:rsidRDefault="00573326" w:rsidP="00573326">
      <w:r>
        <w:tab/>
      </w:r>
      <w:r>
        <w:tab/>
        <w:t>xButton.setFocusable(false);</w:t>
      </w:r>
    </w:p>
    <w:p w:rsidR="00573326" w:rsidRDefault="00573326" w:rsidP="00573326">
      <w:r>
        <w:tab/>
      </w:r>
      <w:r>
        <w:tab/>
      </w:r>
    </w:p>
    <w:p w:rsidR="00573326" w:rsidRDefault="00573326" w:rsidP="00573326">
      <w:r>
        <w:tab/>
      </w:r>
      <w:r>
        <w:tab/>
        <w:t>zeroButton = new JButton("0");</w:t>
      </w:r>
    </w:p>
    <w:p w:rsidR="00573326" w:rsidRDefault="00573326" w:rsidP="00573326">
      <w:r>
        <w:tab/>
      </w:r>
      <w:r>
        <w:tab/>
        <w:t>zeroButton.setFont(new Font("Tahoma", Font.PLAIN, 10));</w:t>
      </w:r>
    </w:p>
    <w:p w:rsidR="00573326" w:rsidRDefault="00573326" w:rsidP="00573326">
      <w:r>
        <w:tab/>
      </w:r>
      <w:r>
        <w:tab/>
        <w:t>zeroButton.setFocusable(false);</w:t>
      </w:r>
    </w:p>
    <w:p w:rsidR="00573326" w:rsidRDefault="00573326" w:rsidP="00573326">
      <w:r>
        <w:tab/>
      </w:r>
      <w:r>
        <w:tab/>
      </w:r>
    </w:p>
    <w:p w:rsidR="00573326" w:rsidRDefault="00573326" w:rsidP="00573326">
      <w:r>
        <w:lastRenderedPageBreak/>
        <w:tab/>
      </w:r>
      <w:r>
        <w:tab/>
        <w:t>enterBarcodeButton = new JButton("&lt;");</w:t>
      </w:r>
    </w:p>
    <w:p w:rsidR="00573326" w:rsidRDefault="00573326" w:rsidP="00573326">
      <w:r>
        <w:tab/>
      </w:r>
      <w:r>
        <w:tab/>
        <w:t>enterBarcodeButton.setFont(new Font("Tahoma", Font.PLAIN, 10));</w:t>
      </w:r>
    </w:p>
    <w:p w:rsidR="00573326" w:rsidRDefault="00573326" w:rsidP="00573326">
      <w:r>
        <w:tab/>
      </w:r>
      <w:r>
        <w:tab/>
        <w:t>enterBarcodeButton.setFocusable(false);</w:t>
      </w:r>
    </w:p>
    <w:p w:rsidR="00573326" w:rsidRDefault="00573326" w:rsidP="00573326">
      <w:r>
        <w:tab/>
      </w:r>
      <w:r>
        <w:tab/>
      </w:r>
    </w:p>
    <w:p w:rsidR="00573326" w:rsidRDefault="00573326" w:rsidP="00573326">
      <w:r>
        <w:tab/>
      </w:r>
      <w:r>
        <w:tab/>
        <w:t>cashButton = new JButton("cash");</w:t>
      </w:r>
    </w:p>
    <w:p w:rsidR="00573326" w:rsidRDefault="00573326" w:rsidP="00573326">
      <w:r>
        <w:tab/>
      </w:r>
      <w:r>
        <w:tab/>
        <w:t>cashButton.setForeground(Color.BLACK);</w:t>
      </w:r>
    </w:p>
    <w:p w:rsidR="00573326" w:rsidRDefault="00573326" w:rsidP="00573326">
      <w:r>
        <w:tab/>
      </w:r>
      <w:r>
        <w:tab/>
        <w:t>cashButton.setFont(new Font("Tahoma", Font.PLAIN, 10));</w:t>
      </w:r>
    </w:p>
    <w:p w:rsidR="00573326" w:rsidRDefault="00573326" w:rsidP="00573326">
      <w:r>
        <w:tab/>
      </w:r>
      <w:r>
        <w:tab/>
        <w:t>cashButton.setFocusable(false);</w:t>
      </w:r>
    </w:p>
    <w:p w:rsidR="00573326" w:rsidRDefault="00573326" w:rsidP="00573326">
      <w:r>
        <w:tab/>
      </w:r>
      <w:r>
        <w:tab/>
      </w:r>
    </w:p>
    <w:p w:rsidR="00573326" w:rsidRDefault="00573326" w:rsidP="00573326">
      <w:r>
        <w:tab/>
      </w:r>
      <w:r>
        <w:tab/>
        <w:t>cardButton = new JButton("card");</w:t>
      </w:r>
    </w:p>
    <w:p w:rsidR="00573326" w:rsidRDefault="00573326" w:rsidP="00573326">
      <w:r>
        <w:tab/>
      </w:r>
      <w:r>
        <w:tab/>
        <w:t>cardButton.setForeground(Color.BLACK);</w:t>
      </w:r>
    </w:p>
    <w:p w:rsidR="00573326" w:rsidRDefault="00573326" w:rsidP="00573326">
      <w:r>
        <w:tab/>
      </w:r>
      <w:r>
        <w:tab/>
        <w:t>cardButton.setFont(new Font("Tahoma", Font.PLAIN, 10));</w:t>
      </w:r>
    </w:p>
    <w:p w:rsidR="00573326" w:rsidRDefault="00573326" w:rsidP="00573326">
      <w:r>
        <w:tab/>
      </w:r>
      <w:r>
        <w:tab/>
        <w:t>cardButton.setFocusable(false);</w:t>
      </w:r>
    </w:p>
    <w:p w:rsidR="00573326" w:rsidRDefault="00573326" w:rsidP="00573326">
      <w:r>
        <w:tab/>
      </w:r>
      <w:r>
        <w:tab/>
      </w:r>
    </w:p>
    <w:p w:rsidR="00573326" w:rsidRDefault="00573326" w:rsidP="00573326">
      <w:r>
        <w:tab/>
      </w:r>
      <w:r>
        <w:tab/>
        <w:t>cancelSaleButton = new JButton("cancel sale");</w:t>
      </w:r>
    </w:p>
    <w:p w:rsidR="00573326" w:rsidRDefault="00573326" w:rsidP="00573326">
      <w:r>
        <w:tab/>
      </w:r>
      <w:r>
        <w:tab/>
        <w:t>cancelSaleButton.setFont(new Font("Tahoma", Font.PLAIN, 10));</w:t>
      </w:r>
    </w:p>
    <w:p w:rsidR="00573326" w:rsidRDefault="00573326" w:rsidP="00573326">
      <w:r>
        <w:tab/>
      </w:r>
      <w:r>
        <w:tab/>
        <w:t>cancelSaleButton.setFocusable(false);</w:t>
      </w:r>
    </w:p>
    <w:p w:rsidR="00573326" w:rsidRDefault="00573326" w:rsidP="00573326">
      <w:r>
        <w:tab/>
      </w:r>
      <w:r>
        <w:tab/>
      </w:r>
    </w:p>
    <w:p w:rsidR="00573326" w:rsidRDefault="00573326" w:rsidP="00573326">
      <w:r>
        <w:tab/>
      </w:r>
      <w:r>
        <w:tab/>
        <w:t>/*</w:t>
      </w:r>
    </w:p>
    <w:p w:rsidR="00573326" w:rsidRDefault="00573326" w:rsidP="00573326">
      <w:r>
        <w:tab/>
      </w:r>
      <w:r>
        <w:tab/>
        <w:t xml:space="preserve"> * Layout the components using the GroupLayout manager.</w:t>
      </w:r>
    </w:p>
    <w:p w:rsidR="00573326" w:rsidRDefault="00573326" w:rsidP="00573326">
      <w:r>
        <w:tab/>
      </w:r>
      <w:r>
        <w:tab/>
        <w:t xml:space="preserve"> * */</w:t>
      </w:r>
    </w:p>
    <w:p w:rsidR="00573326" w:rsidRDefault="00573326" w:rsidP="00573326">
      <w:r>
        <w:tab/>
      </w:r>
      <w:r>
        <w:tab/>
        <w:t>GroupLayout gl_panel = new GroupLayout(panel);</w:t>
      </w:r>
    </w:p>
    <w:p w:rsidR="00573326" w:rsidRDefault="00573326" w:rsidP="00573326">
      <w:r>
        <w:tab/>
      </w:r>
      <w:r>
        <w:tab/>
        <w:t>gl_panel.setHorizontalGroup(</w:t>
      </w:r>
    </w:p>
    <w:p w:rsidR="00573326" w:rsidRDefault="00573326" w:rsidP="00573326">
      <w:r>
        <w:tab/>
      </w:r>
      <w:r>
        <w:tab/>
      </w:r>
      <w:r>
        <w:tab/>
        <w:t>gl_panel.createParallelGroup(Alignment.LEADING)</w:t>
      </w:r>
    </w:p>
    <w:p w:rsidR="00573326" w:rsidRDefault="00573326" w:rsidP="00573326">
      <w:r>
        <w:tab/>
      </w:r>
      <w:r>
        <w:tab/>
      </w:r>
      <w:r>
        <w:tab/>
      </w:r>
      <w:r>
        <w:tab/>
        <w:t>.addGroup(gl_panel.createSequentialGroup()</w:t>
      </w:r>
    </w:p>
    <w:p w:rsidR="00573326" w:rsidRDefault="00573326" w:rsidP="00573326">
      <w:r>
        <w:tab/>
      </w:r>
      <w:r>
        <w:tab/>
      </w:r>
      <w:r>
        <w:tab/>
      </w:r>
      <w:r>
        <w:tab/>
      </w:r>
      <w:r>
        <w:tab/>
        <w:t>.addGroup(gl_panel.createParallelGroup(Alignment.LEADING)</w:t>
      </w:r>
    </w:p>
    <w:p w:rsidR="00573326" w:rsidRDefault="00573326" w:rsidP="00573326">
      <w:r>
        <w:tab/>
      </w:r>
      <w:r>
        <w:tab/>
      </w:r>
      <w:r>
        <w:tab/>
      </w:r>
      <w:r>
        <w:tab/>
      </w:r>
      <w:r>
        <w:tab/>
      </w:r>
      <w:r>
        <w:tab/>
        <w:t>.addComponent(barcodeTextField, GroupLayout.DEFAULT_SIZE, 131, Short.MAX_VALUE)</w:t>
      </w:r>
    </w:p>
    <w:p w:rsidR="00573326" w:rsidRDefault="00573326" w:rsidP="00573326">
      <w:r>
        <w:tab/>
      </w:r>
      <w:r>
        <w:tab/>
      </w:r>
      <w:r>
        <w:tab/>
      </w:r>
      <w:r>
        <w:tab/>
      </w:r>
      <w:r>
        <w:tab/>
      </w:r>
      <w:r>
        <w:tab/>
        <w:t>.addGroup(gl_panel.createSequentialGroup()</w:t>
      </w:r>
    </w:p>
    <w:p w:rsidR="00573326" w:rsidRDefault="00573326" w:rsidP="00573326">
      <w:r>
        <w:tab/>
      </w:r>
      <w:r>
        <w:tab/>
      </w:r>
      <w:r>
        <w:tab/>
      </w:r>
      <w:r>
        <w:tab/>
      </w:r>
      <w:r>
        <w:tab/>
      </w:r>
      <w:r>
        <w:tab/>
      </w:r>
      <w:r>
        <w:tab/>
        <w:t>.addGroup(gl_panel.createParallelGroup(Alignment.TRAILING, false)</w:t>
      </w:r>
    </w:p>
    <w:p w:rsidR="00573326" w:rsidRDefault="00573326" w:rsidP="00573326">
      <w:r>
        <w:lastRenderedPageBreak/>
        <w:tab/>
      </w:r>
      <w:r>
        <w:tab/>
      </w:r>
      <w:r>
        <w:tab/>
      </w:r>
      <w:r>
        <w:tab/>
      </w:r>
      <w:r>
        <w:tab/>
      </w:r>
      <w:r>
        <w:tab/>
      </w:r>
      <w:r>
        <w:tab/>
      </w:r>
      <w:r>
        <w:tab/>
        <w:t>.addComponent(fourButton, Alignment.LEADING, GroupLayout.DEFAULT_SIZE, GroupLayout.DEFAULT_SIZE, Short.MAX_VALUE)</w:t>
      </w:r>
    </w:p>
    <w:p w:rsidR="00573326" w:rsidRDefault="00573326" w:rsidP="00573326">
      <w:r>
        <w:tab/>
      </w:r>
      <w:r>
        <w:tab/>
      </w:r>
      <w:r>
        <w:tab/>
      </w:r>
      <w:r>
        <w:tab/>
      </w:r>
      <w:r>
        <w:tab/>
      </w:r>
      <w:r>
        <w:tab/>
      </w:r>
      <w:r>
        <w:tab/>
      </w:r>
      <w:r>
        <w:tab/>
        <w:t>.addComponent(sevenButton, Alignment.LEADING, GroupLayout.DEFAULT_SIZE, GroupLayout.DEFAULT_SIZE, Short.MAX_VALUE))</w:t>
      </w:r>
    </w:p>
    <w:p w:rsidR="00573326" w:rsidRDefault="00573326" w:rsidP="00573326">
      <w:r>
        <w:tab/>
      </w:r>
      <w:r>
        <w:tab/>
      </w:r>
      <w:r>
        <w:tab/>
      </w:r>
      <w:r>
        <w:tab/>
      </w:r>
      <w:r>
        <w:tab/>
      </w:r>
      <w:r>
        <w:tab/>
      </w:r>
      <w:r>
        <w:tab/>
        <w:t>.addPreferredGap(ComponentPlacement.RELATED, 7, Short.MAX_VALUE)</w:t>
      </w:r>
    </w:p>
    <w:p w:rsidR="00573326" w:rsidRDefault="00573326" w:rsidP="00573326">
      <w:r>
        <w:tab/>
      </w:r>
      <w:r>
        <w:tab/>
      </w:r>
      <w:r>
        <w:tab/>
      </w:r>
      <w:r>
        <w:tab/>
      </w:r>
      <w:r>
        <w:tab/>
      </w:r>
      <w:r>
        <w:tab/>
      </w:r>
      <w:r>
        <w:tab/>
        <w:t>.addGroup(gl_panel.createParallelGroup(Alignment.LEADING)</w:t>
      </w:r>
    </w:p>
    <w:p w:rsidR="00573326" w:rsidRDefault="00573326" w:rsidP="00573326">
      <w:r>
        <w:tab/>
      </w:r>
      <w:r>
        <w:tab/>
      </w:r>
      <w:r>
        <w:tab/>
      </w:r>
      <w:r>
        <w:tab/>
      </w:r>
      <w:r>
        <w:tab/>
      </w:r>
      <w:r>
        <w:tab/>
      </w:r>
      <w:r>
        <w:tab/>
      </w:r>
      <w:r>
        <w:tab/>
        <w:t>.addGroup(gl_panel.createSequentialGroup()</w:t>
      </w:r>
    </w:p>
    <w:p w:rsidR="00573326" w:rsidRDefault="00573326" w:rsidP="00573326">
      <w:r>
        <w:tab/>
      </w:r>
      <w:r>
        <w:tab/>
      </w:r>
      <w:r>
        <w:tab/>
      </w:r>
      <w:r>
        <w:tab/>
      </w:r>
      <w:r>
        <w:tab/>
      </w:r>
      <w:r>
        <w:tab/>
      </w:r>
      <w:r>
        <w:tab/>
      </w:r>
      <w:r>
        <w:tab/>
      </w:r>
      <w:r>
        <w:tab/>
        <w:t>.addComponent(eightButton)</w:t>
      </w:r>
    </w:p>
    <w:p w:rsidR="00573326" w:rsidRDefault="00573326" w:rsidP="00573326">
      <w:r>
        <w:tab/>
      </w:r>
      <w:r>
        <w:tab/>
      </w:r>
      <w:r>
        <w:tab/>
      </w:r>
      <w:r>
        <w:tab/>
      </w:r>
      <w:r>
        <w:tab/>
      </w:r>
      <w:r>
        <w:tab/>
      </w:r>
      <w:r>
        <w:tab/>
      </w:r>
      <w:r>
        <w:tab/>
      </w:r>
      <w:r>
        <w:tab/>
        <w:t>.addGap(5)</w:t>
      </w:r>
    </w:p>
    <w:p w:rsidR="00573326" w:rsidRDefault="00573326" w:rsidP="00573326">
      <w:r>
        <w:tab/>
      </w:r>
      <w:r>
        <w:tab/>
      </w:r>
      <w:r>
        <w:tab/>
      </w:r>
      <w:r>
        <w:tab/>
      </w:r>
      <w:r>
        <w:tab/>
      </w:r>
      <w:r>
        <w:tab/>
      </w:r>
      <w:r>
        <w:tab/>
      </w:r>
      <w:r>
        <w:tab/>
      </w:r>
      <w:r>
        <w:tab/>
        <w:t>.addComponent(nineButton))</w:t>
      </w:r>
    </w:p>
    <w:p w:rsidR="00573326" w:rsidRDefault="00573326" w:rsidP="00573326">
      <w:r>
        <w:tab/>
      </w:r>
      <w:r>
        <w:tab/>
      </w:r>
      <w:r>
        <w:tab/>
      </w:r>
      <w:r>
        <w:tab/>
      </w:r>
      <w:r>
        <w:tab/>
      </w:r>
      <w:r>
        <w:tab/>
      </w:r>
      <w:r>
        <w:tab/>
      </w:r>
      <w:r>
        <w:tab/>
        <w:t>.addGroup(gl_panel.createSequentialGroup()</w:t>
      </w:r>
    </w:p>
    <w:p w:rsidR="00573326" w:rsidRDefault="00573326" w:rsidP="00573326">
      <w:r>
        <w:tab/>
      </w:r>
      <w:r>
        <w:tab/>
      </w:r>
      <w:r>
        <w:tab/>
      </w:r>
      <w:r>
        <w:tab/>
      </w:r>
      <w:r>
        <w:tab/>
      </w:r>
      <w:r>
        <w:tab/>
      </w:r>
      <w:r>
        <w:tab/>
      </w:r>
      <w:r>
        <w:tab/>
      </w:r>
      <w:r>
        <w:tab/>
        <w:t>.addComponent(fiveButton)</w:t>
      </w:r>
    </w:p>
    <w:p w:rsidR="00573326" w:rsidRDefault="00573326" w:rsidP="00573326">
      <w:r>
        <w:tab/>
      </w:r>
      <w:r>
        <w:tab/>
      </w:r>
      <w:r>
        <w:tab/>
      </w:r>
      <w:r>
        <w:tab/>
      </w:r>
      <w:r>
        <w:tab/>
      </w:r>
      <w:r>
        <w:tab/>
      </w:r>
      <w:r>
        <w:tab/>
      </w:r>
      <w:r>
        <w:tab/>
      </w:r>
      <w:r>
        <w:tab/>
        <w:t>.addPreferredGap(ComponentPlacement.RELATED, 7, Short.MAX_VALUE)</w:t>
      </w:r>
    </w:p>
    <w:p w:rsidR="00573326" w:rsidRDefault="00573326" w:rsidP="00573326">
      <w:r>
        <w:tab/>
      </w:r>
      <w:r>
        <w:tab/>
      </w:r>
      <w:r>
        <w:tab/>
      </w:r>
      <w:r>
        <w:tab/>
      </w:r>
      <w:r>
        <w:tab/>
      </w:r>
      <w:r>
        <w:tab/>
      </w:r>
      <w:r>
        <w:tab/>
      </w:r>
      <w:r>
        <w:tab/>
      </w:r>
      <w:r>
        <w:tab/>
        <w:t>.addComponent(sixButton))))</w:t>
      </w:r>
    </w:p>
    <w:p w:rsidR="00573326" w:rsidRDefault="00573326" w:rsidP="00573326">
      <w:r>
        <w:tab/>
      </w:r>
      <w:r>
        <w:tab/>
      </w:r>
      <w:r>
        <w:tab/>
      </w:r>
      <w:r>
        <w:tab/>
      </w:r>
      <w:r>
        <w:tab/>
      </w:r>
      <w:r>
        <w:tab/>
        <w:t>.addGroup(gl_panel.createSequentialGroup()</w:t>
      </w:r>
    </w:p>
    <w:p w:rsidR="00573326" w:rsidRDefault="00573326" w:rsidP="00573326">
      <w:r>
        <w:tab/>
      </w:r>
      <w:r>
        <w:tab/>
      </w:r>
      <w:r>
        <w:tab/>
      </w:r>
      <w:r>
        <w:tab/>
      </w:r>
      <w:r>
        <w:tab/>
      </w:r>
      <w:r>
        <w:tab/>
      </w:r>
      <w:r>
        <w:tab/>
        <w:t>.addComponent(oneButton)</w:t>
      </w:r>
    </w:p>
    <w:p w:rsidR="00573326" w:rsidRDefault="00573326" w:rsidP="00573326">
      <w:r>
        <w:tab/>
      </w:r>
      <w:r>
        <w:tab/>
      </w:r>
      <w:r>
        <w:tab/>
      </w:r>
      <w:r>
        <w:tab/>
      </w:r>
      <w:r>
        <w:tab/>
      </w:r>
      <w:r>
        <w:tab/>
      </w:r>
      <w:r>
        <w:tab/>
        <w:t>.addPreferredGap(ComponentPlacement.RELATED)</w:t>
      </w:r>
    </w:p>
    <w:p w:rsidR="00573326" w:rsidRDefault="00573326" w:rsidP="00573326">
      <w:r>
        <w:tab/>
      </w:r>
      <w:r>
        <w:tab/>
      </w:r>
      <w:r>
        <w:tab/>
      </w:r>
      <w:r>
        <w:tab/>
      </w:r>
      <w:r>
        <w:tab/>
      </w:r>
      <w:r>
        <w:tab/>
      </w:r>
      <w:r>
        <w:tab/>
        <w:t>.addComponent(twoButton)</w:t>
      </w:r>
    </w:p>
    <w:p w:rsidR="00573326" w:rsidRDefault="00573326" w:rsidP="00573326">
      <w:r>
        <w:tab/>
      </w:r>
      <w:r>
        <w:tab/>
      </w:r>
      <w:r>
        <w:tab/>
      </w:r>
      <w:r>
        <w:tab/>
      </w:r>
      <w:r>
        <w:tab/>
      </w:r>
      <w:r>
        <w:tab/>
      </w:r>
      <w:r>
        <w:tab/>
        <w:t>.addPreferredGap(ComponentPlacement.RELATED, 8, Short.MAX_VALUE)</w:t>
      </w:r>
    </w:p>
    <w:p w:rsidR="00573326" w:rsidRDefault="00573326" w:rsidP="00573326">
      <w:r>
        <w:tab/>
      </w:r>
      <w:r>
        <w:tab/>
      </w:r>
      <w:r>
        <w:tab/>
      </w:r>
      <w:r>
        <w:tab/>
      </w:r>
      <w:r>
        <w:tab/>
      </w:r>
      <w:r>
        <w:tab/>
      </w:r>
      <w:r>
        <w:tab/>
        <w:t>.addComponent(threeButton))</w:t>
      </w:r>
    </w:p>
    <w:p w:rsidR="00573326" w:rsidRDefault="00573326" w:rsidP="00573326">
      <w:r>
        <w:tab/>
      </w:r>
      <w:r>
        <w:tab/>
      </w:r>
      <w:r>
        <w:tab/>
      </w:r>
      <w:r>
        <w:tab/>
      </w:r>
      <w:r>
        <w:tab/>
      </w:r>
      <w:r>
        <w:tab/>
        <w:t>.addGroup(gl_panel.createSequentialGroup()</w:t>
      </w:r>
    </w:p>
    <w:p w:rsidR="00573326" w:rsidRDefault="00573326" w:rsidP="00573326">
      <w:r>
        <w:tab/>
      </w:r>
      <w:r>
        <w:tab/>
      </w:r>
      <w:r>
        <w:tab/>
      </w:r>
      <w:r>
        <w:tab/>
      </w:r>
      <w:r>
        <w:tab/>
      </w:r>
      <w:r>
        <w:tab/>
      </w:r>
      <w:r>
        <w:tab/>
        <w:t>.addComponent(xButton)</w:t>
      </w:r>
    </w:p>
    <w:p w:rsidR="00573326" w:rsidRDefault="00573326" w:rsidP="00573326">
      <w:r>
        <w:tab/>
      </w:r>
      <w:r>
        <w:tab/>
      </w:r>
      <w:r>
        <w:tab/>
      </w:r>
      <w:r>
        <w:tab/>
      </w:r>
      <w:r>
        <w:tab/>
      </w:r>
      <w:r>
        <w:tab/>
      </w:r>
      <w:r>
        <w:tab/>
        <w:t>.addPreferredGap(ComponentPlacement.RELATED)</w:t>
      </w:r>
    </w:p>
    <w:p w:rsidR="00573326" w:rsidRDefault="00573326" w:rsidP="00573326">
      <w:r>
        <w:tab/>
      </w:r>
      <w:r>
        <w:tab/>
      </w:r>
      <w:r>
        <w:tab/>
      </w:r>
      <w:r>
        <w:tab/>
      </w:r>
      <w:r>
        <w:tab/>
      </w:r>
      <w:r>
        <w:tab/>
      </w:r>
      <w:r>
        <w:tab/>
        <w:t>.addComponent(zeroButton)</w:t>
      </w:r>
    </w:p>
    <w:p w:rsidR="00573326" w:rsidRDefault="00573326" w:rsidP="00573326">
      <w:r>
        <w:tab/>
      </w:r>
      <w:r>
        <w:tab/>
      </w:r>
      <w:r>
        <w:tab/>
      </w:r>
      <w:r>
        <w:tab/>
      </w:r>
      <w:r>
        <w:tab/>
      </w:r>
      <w:r>
        <w:tab/>
      </w:r>
      <w:r>
        <w:tab/>
        <w:t>.addPreferredGap(ComponentPlacement.RELATED)</w:t>
      </w:r>
    </w:p>
    <w:p w:rsidR="00573326" w:rsidRDefault="00573326" w:rsidP="00573326">
      <w:r>
        <w:tab/>
      </w:r>
      <w:r>
        <w:tab/>
      </w:r>
      <w:r>
        <w:tab/>
      </w:r>
      <w:r>
        <w:tab/>
      </w:r>
      <w:r>
        <w:tab/>
      </w:r>
      <w:r>
        <w:tab/>
      </w:r>
      <w:r>
        <w:tab/>
        <w:t>.addComponent(enterBarcodeButton))</w:t>
      </w:r>
    </w:p>
    <w:p w:rsidR="00573326" w:rsidRDefault="00573326" w:rsidP="00573326">
      <w:r>
        <w:lastRenderedPageBreak/>
        <w:tab/>
      </w:r>
      <w:r>
        <w:tab/>
      </w:r>
      <w:r>
        <w:tab/>
      </w:r>
      <w:r>
        <w:tab/>
      </w:r>
      <w:r>
        <w:tab/>
      </w:r>
      <w:r>
        <w:tab/>
        <w:t>.addGroup(gl_panel.createSequentialGroup()</w:t>
      </w:r>
    </w:p>
    <w:p w:rsidR="00573326" w:rsidRDefault="00573326" w:rsidP="00573326">
      <w:r>
        <w:tab/>
      </w:r>
      <w:r>
        <w:tab/>
      </w:r>
      <w:r>
        <w:tab/>
      </w:r>
      <w:r>
        <w:tab/>
      </w:r>
      <w:r>
        <w:tab/>
      </w:r>
      <w:r>
        <w:tab/>
      </w:r>
      <w:r>
        <w:tab/>
        <w:t>.addComponent(cashButton, GroupLayout.PREFERRED_SIZE, 59, GroupLayout.PREFERRED_SIZE)</w:t>
      </w:r>
    </w:p>
    <w:p w:rsidR="00573326" w:rsidRDefault="00573326" w:rsidP="00573326">
      <w:r>
        <w:tab/>
      </w:r>
      <w:r>
        <w:tab/>
      </w:r>
      <w:r>
        <w:tab/>
      </w:r>
      <w:r>
        <w:tab/>
      </w:r>
      <w:r>
        <w:tab/>
      </w:r>
      <w:r>
        <w:tab/>
      </w:r>
      <w:r>
        <w:tab/>
        <w:t>.addPreferredGap(ComponentPlacement.UNRELATED)</w:t>
      </w:r>
    </w:p>
    <w:p w:rsidR="00573326" w:rsidRDefault="00573326" w:rsidP="00573326">
      <w:r>
        <w:tab/>
      </w:r>
      <w:r>
        <w:tab/>
      </w:r>
      <w:r>
        <w:tab/>
      </w:r>
      <w:r>
        <w:tab/>
      </w:r>
      <w:r>
        <w:tab/>
      </w:r>
      <w:r>
        <w:tab/>
      </w:r>
      <w:r>
        <w:tab/>
        <w:t>.addComponent(cardButton, GroupLayout.DEFAULT_SIZE, 62, Short.MAX_VALUE))</w:t>
      </w:r>
    </w:p>
    <w:p w:rsidR="00573326" w:rsidRDefault="00573326" w:rsidP="00573326">
      <w:r>
        <w:tab/>
      </w:r>
      <w:r>
        <w:tab/>
      </w:r>
      <w:r>
        <w:tab/>
      </w:r>
      <w:r>
        <w:tab/>
      </w:r>
      <w:r>
        <w:tab/>
      </w:r>
      <w:r>
        <w:tab/>
        <w:t>.addComponent(cancelSaleButton, GroupLayout.DEFAULT_SIZE, 131, Short.MAX_VALUE))</w:t>
      </w:r>
    </w:p>
    <w:p w:rsidR="00573326" w:rsidRDefault="00573326" w:rsidP="00573326">
      <w:r>
        <w:tab/>
      </w:r>
      <w:r>
        <w:tab/>
      </w:r>
      <w:r>
        <w:tab/>
      </w:r>
      <w:r>
        <w:tab/>
      </w:r>
      <w:r>
        <w:tab/>
        <w:t>.addContainerGap())</w:t>
      </w:r>
    </w:p>
    <w:p w:rsidR="00573326" w:rsidRDefault="00573326" w:rsidP="00573326">
      <w:r>
        <w:tab/>
      </w:r>
      <w:r>
        <w:tab/>
        <w:t>);</w:t>
      </w:r>
    </w:p>
    <w:p w:rsidR="00573326" w:rsidRDefault="00573326" w:rsidP="00573326">
      <w:r>
        <w:tab/>
      </w:r>
      <w:r>
        <w:tab/>
        <w:t>gl_panel.setVerticalGroup(</w:t>
      </w:r>
    </w:p>
    <w:p w:rsidR="00573326" w:rsidRDefault="00573326" w:rsidP="00573326">
      <w:r>
        <w:tab/>
      </w:r>
      <w:r>
        <w:tab/>
      </w:r>
      <w:r>
        <w:tab/>
        <w:t>gl_panel.createParallelGroup(Alignment.LEADING)</w:t>
      </w:r>
    </w:p>
    <w:p w:rsidR="00573326" w:rsidRDefault="00573326" w:rsidP="00573326">
      <w:r>
        <w:tab/>
      </w:r>
      <w:r>
        <w:tab/>
      </w:r>
      <w:r>
        <w:tab/>
      </w:r>
      <w:r>
        <w:tab/>
        <w:t>.addGroup(gl_panel.createSequentialGroup()</w:t>
      </w:r>
    </w:p>
    <w:p w:rsidR="00573326" w:rsidRDefault="00573326" w:rsidP="00573326">
      <w:r>
        <w:tab/>
      </w:r>
      <w:r>
        <w:tab/>
      </w:r>
      <w:r>
        <w:tab/>
      </w:r>
      <w:r>
        <w:tab/>
      </w:r>
      <w:r>
        <w:tab/>
        <w:t>.addComponent(barcodeTextField, GroupLayout.PREFERRED_SIZE, GroupLayout.DEFAULT_SIZE, GroupLayout.PREFERRED_SIZE)</w:t>
      </w:r>
    </w:p>
    <w:p w:rsidR="00573326" w:rsidRDefault="00573326" w:rsidP="00573326">
      <w:r>
        <w:tab/>
      </w:r>
      <w:r>
        <w:tab/>
      </w:r>
      <w:r>
        <w:tab/>
      </w:r>
      <w:r>
        <w:tab/>
      </w:r>
      <w:r>
        <w:tab/>
        <w:t>.addPreferredGap(ComponentPlacement.RELATED)</w:t>
      </w:r>
    </w:p>
    <w:p w:rsidR="00573326" w:rsidRDefault="00573326" w:rsidP="00573326">
      <w:r>
        <w:tab/>
      </w:r>
      <w:r>
        <w:tab/>
      </w:r>
      <w:r>
        <w:tab/>
      </w:r>
      <w:r>
        <w:tab/>
      </w:r>
      <w:r>
        <w:tab/>
        <w:t>.addGroup(gl_panel.createParallelGroup(Alignment.BASELINE)</w:t>
      </w:r>
    </w:p>
    <w:p w:rsidR="00573326" w:rsidRDefault="00573326" w:rsidP="00573326">
      <w:r>
        <w:tab/>
      </w:r>
      <w:r>
        <w:tab/>
      </w:r>
      <w:r>
        <w:tab/>
      </w:r>
      <w:r>
        <w:tab/>
      </w:r>
      <w:r>
        <w:tab/>
      </w:r>
      <w:r>
        <w:tab/>
        <w:t>.addComponent(sevenButton)</w:t>
      </w:r>
    </w:p>
    <w:p w:rsidR="00573326" w:rsidRDefault="00573326" w:rsidP="00573326">
      <w:r>
        <w:tab/>
      </w:r>
      <w:r>
        <w:tab/>
      </w:r>
      <w:r>
        <w:tab/>
      </w:r>
      <w:r>
        <w:tab/>
      </w:r>
      <w:r>
        <w:tab/>
      </w:r>
      <w:r>
        <w:tab/>
        <w:t>.addComponent(nineButton)</w:t>
      </w:r>
    </w:p>
    <w:p w:rsidR="00573326" w:rsidRDefault="00573326" w:rsidP="00573326">
      <w:r>
        <w:tab/>
      </w:r>
      <w:r>
        <w:tab/>
      </w:r>
      <w:r>
        <w:tab/>
      </w:r>
      <w:r>
        <w:tab/>
      </w:r>
      <w:r>
        <w:tab/>
      </w:r>
      <w:r>
        <w:tab/>
        <w:t>.addComponent(eightButton))</w:t>
      </w:r>
    </w:p>
    <w:p w:rsidR="00573326" w:rsidRDefault="00573326" w:rsidP="00573326">
      <w:r>
        <w:tab/>
      </w:r>
      <w:r>
        <w:tab/>
      </w:r>
      <w:r>
        <w:tab/>
      </w:r>
      <w:r>
        <w:tab/>
      </w:r>
      <w:r>
        <w:tab/>
        <w:t>.addPreferredGap(ComponentPlacement.RELATED)</w:t>
      </w:r>
    </w:p>
    <w:p w:rsidR="00573326" w:rsidRDefault="00573326" w:rsidP="00573326">
      <w:r>
        <w:tab/>
      </w:r>
      <w:r>
        <w:tab/>
      </w:r>
      <w:r>
        <w:tab/>
      </w:r>
      <w:r>
        <w:tab/>
      </w:r>
      <w:r>
        <w:tab/>
        <w:t>.addGroup(gl_panel.createParallelGroup(Alignment.BASELINE)</w:t>
      </w:r>
    </w:p>
    <w:p w:rsidR="00573326" w:rsidRDefault="00573326" w:rsidP="00573326">
      <w:r>
        <w:tab/>
      </w:r>
      <w:r>
        <w:tab/>
      </w:r>
      <w:r>
        <w:tab/>
      </w:r>
      <w:r>
        <w:tab/>
      </w:r>
      <w:r>
        <w:tab/>
      </w:r>
      <w:r>
        <w:tab/>
        <w:t>.addComponent(fourButton)</w:t>
      </w:r>
    </w:p>
    <w:p w:rsidR="00573326" w:rsidRDefault="00573326" w:rsidP="00573326">
      <w:r>
        <w:tab/>
      </w:r>
      <w:r>
        <w:tab/>
      </w:r>
      <w:r>
        <w:tab/>
      </w:r>
      <w:r>
        <w:tab/>
      </w:r>
      <w:r>
        <w:tab/>
      </w:r>
      <w:r>
        <w:tab/>
        <w:t>.addComponent(fiveButton)</w:t>
      </w:r>
    </w:p>
    <w:p w:rsidR="00573326" w:rsidRDefault="00573326" w:rsidP="00573326">
      <w:r>
        <w:tab/>
      </w:r>
      <w:r>
        <w:tab/>
      </w:r>
      <w:r>
        <w:tab/>
      </w:r>
      <w:r>
        <w:tab/>
      </w:r>
      <w:r>
        <w:tab/>
      </w:r>
      <w:r>
        <w:tab/>
        <w:t>.addComponent(sixButton))</w:t>
      </w:r>
    </w:p>
    <w:p w:rsidR="00573326" w:rsidRDefault="00573326" w:rsidP="00573326">
      <w:r>
        <w:tab/>
      </w:r>
      <w:r>
        <w:tab/>
      </w:r>
      <w:r>
        <w:tab/>
      </w:r>
      <w:r>
        <w:tab/>
      </w:r>
      <w:r>
        <w:tab/>
        <w:t>.addPreferredGap(ComponentPlacement.RELATED)</w:t>
      </w:r>
    </w:p>
    <w:p w:rsidR="00573326" w:rsidRDefault="00573326" w:rsidP="00573326">
      <w:r>
        <w:tab/>
      </w:r>
      <w:r>
        <w:tab/>
      </w:r>
      <w:r>
        <w:tab/>
      </w:r>
      <w:r>
        <w:tab/>
      </w:r>
      <w:r>
        <w:tab/>
        <w:t>.addGroup(gl_panel.createParallelGroup(Alignment.BASELINE)</w:t>
      </w:r>
    </w:p>
    <w:p w:rsidR="00573326" w:rsidRDefault="00573326" w:rsidP="00573326">
      <w:r>
        <w:tab/>
      </w:r>
      <w:r>
        <w:tab/>
      </w:r>
      <w:r>
        <w:tab/>
      </w:r>
      <w:r>
        <w:tab/>
      </w:r>
      <w:r>
        <w:tab/>
      </w:r>
      <w:r>
        <w:tab/>
        <w:t>.addComponent(oneButton)</w:t>
      </w:r>
    </w:p>
    <w:p w:rsidR="00573326" w:rsidRDefault="00573326" w:rsidP="00573326">
      <w:r>
        <w:tab/>
      </w:r>
      <w:r>
        <w:tab/>
      </w:r>
      <w:r>
        <w:tab/>
      </w:r>
      <w:r>
        <w:tab/>
      </w:r>
      <w:r>
        <w:tab/>
      </w:r>
      <w:r>
        <w:tab/>
        <w:t>.addComponent(twoButton)</w:t>
      </w:r>
    </w:p>
    <w:p w:rsidR="00573326" w:rsidRDefault="00573326" w:rsidP="00573326">
      <w:r>
        <w:tab/>
      </w:r>
      <w:r>
        <w:tab/>
      </w:r>
      <w:r>
        <w:tab/>
      </w:r>
      <w:r>
        <w:tab/>
      </w:r>
      <w:r>
        <w:tab/>
      </w:r>
      <w:r>
        <w:tab/>
        <w:t>.addComponent(threeButton))</w:t>
      </w:r>
    </w:p>
    <w:p w:rsidR="00573326" w:rsidRDefault="00573326" w:rsidP="00573326">
      <w:r>
        <w:tab/>
      </w:r>
      <w:r>
        <w:tab/>
      </w:r>
      <w:r>
        <w:tab/>
      </w:r>
      <w:r>
        <w:tab/>
      </w:r>
      <w:r>
        <w:tab/>
        <w:t>.addPreferredGap(ComponentPlacement.RELATED)</w:t>
      </w:r>
    </w:p>
    <w:p w:rsidR="00573326" w:rsidRDefault="00573326" w:rsidP="00573326">
      <w:r>
        <w:lastRenderedPageBreak/>
        <w:tab/>
      </w:r>
      <w:r>
        <w:tab/>
      </w:r>
      <w:r>
        <w:tab/>
      </w:r>
      <w:r>
        <w:tab/>
      </w:r>
      <w:r>
        <w:tab/>
        <w:t>.addGroup(gl_panel.createParallelGroup(Alignment.BASELINE)</w:t>
      </w:r>
    </w:p>
    <w:p w:rsidR="00573326" w:rsidRDefault="00573326" w:rsidP="00573326">
      <w:r>
        <w:tab/>
      </w:r>
      <w:r>
        <w:tab/>
      </w:r>
      <w:r>
        <w:tab/>
      </w:r>
      <w:r>
        <w:tab/>
      </w:r>
      <w:r>
        <w:tab/>
      </w:r>
      <w:r>
        <w:tab/>
        <w:t>.addComponent(xButton)</w:t>
      </w:r>
    </w:p>
    <w:p w:rsidR="00573326" w:rsidRDefault="00573326" w:rsidP="00573326">
      <w:r>
        <w:tab/>
      </w:r>
      <w:r>
        <w:tab/>
      </w:r>
      <w:r>
        <w:tab/>
      </w:r>
      <w:r>
        <w:tab/>
      </w:r>
      <w:r>
        <w:tab/>
      </w:r>
      <w:r>
        <w:tab/>
        <w:t>.addComponent(zeroButton)</w:t>
      </w:r>
    </w:p>
    <w:p w:rsidR="00573326" w:rsidRDefault="00573326" w:rsidP="00573326">
      <w:r>
        <w:tab/>
      </w:r>
      <w:r>
        <w:tab/>
      </w:r>
      <w:r>
        <w:tab/>
      </w:r>
      <w:r>
        <w:tab/>
      </w:r>
      <w:r>
        <w:tab/>
      </w:r>
      <w:r>
        <w:tab/>
        <w:t>.addComponent(enterBarcodeButton))</w:t>
      </w:r>
    </w:p>
    <w:p w:rsidR="00573326" w:rsidRDefault="00573326" w:rsidP="00573326">
      <w:r>
        <w:tab/>
      </w:r>
      <w:r>
        <w:tab/>
      </w:r>
      <w:r>
        <w:tab/>
      </w:r>
      <w:r>
        <w:tab/>
      </w:r>
      <w:r>
        <w:tab/>
        <w:t>.addPreferredGap(ComponentPlacement.RELATED)</w:t>
      </w:r>
    </w:p>
    <w:p w:rsidR="00573326" w:rsidRDefault="00573326" w:rsidP="00573326">
      <w:r>
        <w:tab/>
      </w:r>
      <w:r>
        <w:tab/>
      </w:r>
      <w:r>
        <w:tab/>
      </w:r>
      <w:r>
        <w:tab/>
      </w:r>
      <w:r>
        <w:tab/>
        <w:t>.addGroup(gl_panel.createParallelGroup(Alignment.BASELINE)</w:t>
      </w:r>
    </w:p>
    <w:p w:rsidR="00573326" w:rsidRDefault="00573326" w:rsidP="00573326">
      <w:r>
        <w:tab/>
      </w:r>
      <w:r>
        <w:tab/>
      </w:r>
      <w:r>
        <w:tab/>
      </w:r>
      <w:r>
        <w:tab/>
      </w:r>
      <w:r>
        <w:tab/>
      </w:r>
      <w:r>
        <w:tab/>
        <w:t>.addComponent(cashButton)</w:t>
      </w:r>
    </w:p>
    <w:p w:rsidR="00573326" w:rsidRDefault="00573326" w:rsidP="00573326">
      <w:r>
        <w:tab/>
      </w:r>
      <w:r>
        <w:tab/>
      </w:r>
      <w:r>
        <w:tab/>
      </w:r>
      <w:r>
        <w:tab/>
      </w:r>
      <w:r>
        <w:tab/>
      </w:r>
      <w:r>
        <w:tab/>
        <w:t>.addComponent(cardButton))</w:t>
      </w:r>
    </w:p>
    <w:p w:rsidR="00573326" w:rsidRDefault="00573326" w:rsidP="00573326">
      <w:r>
        <w:tab/>
      </w:r>
      <w:r>
        <w:tab/>
      </w:r>
      <w:r>
        <w:tab/>
      </w:r>
      <w:r>
        <w:tab/>
      </w:r>
      <w:r>
        <w:tab/>
        <w:t>.addPreferredGap(ComponentPlacement.RELATED)</w:t>
      </w:r>
    </w:p>
    <w:p w:rsidR="00573326" w:rsidRDefault="00573326" w:rsidP="00573326">
      <w:r>
        <w:tab/>
      </w:r>
      <w:r>
        <w:tab/>
      </w:r>
      <w:r>
        <w:tab/>
      </w:r>
      <w:r>
        <w:tab/>
      </w:r>
      <w:r>
        <w:tab/>
        <w:t>.addComponent(cancelSaleButton)</w:t>
      </w:r>
    </w:p>
    <w:p w:rsidR="00573326" w:rsidRDefault="00573326" w:rsidP="00573326">
      <w:r>
        <w:tab/>
      </w:r>
      <w:r>
        <w:tab/>
      </w:r>
      <w:r>
        <w:tab/>
      </w:r>
      <w:r>
        <w:tab/>
      </w:r>
      <w:r>
        <w:tab/>
        <w:t>.addContainerGap(GroupLayout.DEFAULT_SIZE, Short.MAX_VALUE))</w:t>
      </w:r>
    </w:p>
    <w:p w:rsidR="00573326" w:rsidRDefault="00573326" w:rsidP="00573326">
      <w:r>
        <w:tab/>
      </w:r>
      <w:r>
        <w:tab/>
        <w:t>);</w:t>
      </w:r>
    </w:p>
    <w:p w:rsidR="00573326" w:rsidRDefault="00573326" w:rsidP="00573326">
      <w:r>
        <w:tab/>
      </w:r>
      <w:r>
        <w:tab/>
        <w:t>panel.setLayout(gl_panel);</w:t>
      </w:r>
    </w:p>
    <w:p w:rsidR="00573326" w:rsidRDefault="00573326" w:rsidP="00573326">
      <w:r>
        <w:tab/>
      </w:r>
      <w:r>
        <w:tab/>
      </w:r>
    </w:p>
    <w:p w:rsidR="00573326" w:rsidRDefault="00573326" w:rsidP="00573326">
      <w:r>
        <w:tab/>
      </w:r>
      <w:r>
        <w:tab/>
        <w:t>cancelItemButton = new JButton("cancel (i)");</w:t>
      </w:r>
    </w:p>
    <w:p w:rsidR="00573326" w:rsidRDefault="00573326" w:rsidP="00573326">
      <w:r>
        <w:tab/>
      </w:r>
      <w:r>
        <w:tab/>
        <w:t>cancelItemButton.setFont(new Font("Tahoma", Font.PLAIN, 10));</w:t>
      </w:r>
    </w:p>
    <w:p w:rsidR="00573326" w:rsidRDefault="00573326" w:rsidP="00573326">
      <w:r>
        <w:tab/>
      </w:r>
      <w:r>
        <w:tab/>
        <w:t>cancelItemButton.setFocusable(false);</w:t>
      </w:r>
    </w:p>
    <w:p w:rsidR="00573326" w:rsidRDefault="00573326" w:rsidP="00573326">
      <w:r>
        <w:tab/>
      </w:r>
      <w:r>
        <w:tab/>
      </w:r>
    </w:p>
    <w:p w:rsidR="00573326" w:rsidRDefault="00573326" w:rsidP="00573326">
      <w:r>
        <w:tab/>
      </w:r>
      <w:r>
        <w:tab/>
        <w:t>otherItemButton = new JButton("other (i)");</w:t>
      </w:r>
    </w:p>
    <w:p w:rsidR="00573326" w:rsidRDefault="00573326" w:rsidP="00573326">
      <w:r>
        <w:tab/>
      </w:r>
      <w:r>
        <w:tab/>
        <w:t>otherItemButton.setFont(new Font("Tahoma", Font.PLAIN, 10));</w:t>
      </w:r>
    </w:p>
    <w:p w:rsidR="00573326" w:rsidRDefault="00573326" w:rsidP="00573326">
      <w:r>
        <w:tab/>
      </w:r>
      <w:r>
        <w:tab/>
        <w:t>otherItemButton.setFocusable(false);</w:t>
      </w:r>
    </w:p>
    <w:p w:rsidR="00573326" w:rsidRDefault="00573326" w:rsidP="00573326">
      <w:r>
        <w:tab/>
      </w:r>
      <w:r>
        <w:tab/>
        <w:t>GroupLayout groupLayout = new GroupLayout(mainFrame.getContentPane());</w:t>
      </w:r>
    </w:p>
    <w:p w:rsidR="00573326" w:rsidRDefault="00573326" w:rsidP="00573326">
      <w:r>
        <w:tab/>
      </w:r>
      <w:r>
        <w:tab/>
        <w:t>groupLayout.setHorizontalGroup(</w:t>
      </w:r>
    </w:p>
    <w:p w:rsidR="00573326" w:rsidRDefault="00573326" w:rsidP="00573326">
      <w:r>
        <w:tab/>
      </w:r>
      <w:r>
        <w:tab/>
      </w:r>
      <w:r>
        <w:tab/>
        <w:t>groupLayout.createParallelGroup(Alignment.LEADING)</w:t>
      </w:r>
    </w:p>
    <w:p w:rsidR="00573326" w:rsidRDefault="00573326" w:rsidP="00573326">
      <w:r>
        <w:tab/>
      </w:r>
      <w:r>
        <w:tab/>
      </w:r>
      <w:r>
        <w:tab/>
      </w:r>
      <w:r>
        <w:tab/>
        <w:t>.addGroup(groupLayout.createSequentialGroup()</w:t>
      </w:r>
    </w:p>
    <w:p w:rsidR="00573326" w:rsidRDefault="00573326" w:rsidP="00573326">
      <w:r>
        <w:tab/>
      </w:r>
      <w:r>
        <w:tab/>
      </w:r>
      <w:r>
        <w:tab/>
      </w:r>
      <w:r>
        <w:tab/>
      </w:r>
      <w:r>
        <w:tab/>
        <w:t>.addContainerGap()</w:t>
      </w:r>
    </w:p>
    <w:p w:rsidR="00573326" w:rsidRDefault="00573326" w:rsidP="00573326">
      <w:r>
        <w:tab/>
      </w:r>
      <w:r>
        <w:tab/>
      </w:r>
      <w:r>
        <w:tab/>
      </w:r>
      <w:r>
        <w:tab/>
      </w:r>
      <w:r>
        <w:tab/>
        <w:t>.addGroup(groupLayout.createParallelGroup(Alignment.LEADING)</w:t>
      </w:r>
    </w:p>
    <w:p w:rsidR="00573326" w:rsidRDefault="00573326" w:rsidP="00573326">
      <w:r>
        <w:tab/>
      </w:r>
      <w:r>
        <w:tab/>
      </w:r>
      <w:r>
        <w:tab/>
      </w:r>
      <w:r>
        <w:tab/>
      </w:r>
      <w:r>
        <w:tab/>
      </w:r>
      <w:r>
        <w:tab/>
        <w:t>.addComponent(scrollPane, GroupLayout.DEFAULT_SIZE, 142, Short.MAX_VALUE)</w:t>
      </w:r>
    </w:p>
    <w:p w:rsidR="00573326" w:rsidRDefault="00573326" w:rsidP="00573326">
      <w:r>
        <w:tab/>
      </w:r>
      <w:r>
        <w:tab/>
      </w:r>
      <w:r>
        <w:tab/>
      </w:r>
      <w:r>
        <w:tab/>
      </w:r>
      <w:r>
        <w:tab/>
      </w:r>
      <w:r>
        <w:tab/>
        <w:t>.addGroup(groupLayout.createSequentialGroup()</w:t>
      </w:r>
    </w:p>
    <w:p w:rsidR="00573326" w:rsidRDefault="00573326" w:rsidP="00573326">
      <w:r>
        <w:lastRenderedPageBreak/>
        <w:tab/>
      </w:r>
      <w:r>
        <w:tab/>
      </w:r>
      <w:r>
        <w:tab/>
      </w:r>
      <w:r>
        <w:tab/>
      </w:r>
      <w:r>
        <w:tab/>
      </w:r>
      <w:r>
        <w:tab/>
      </w:r>
      <w:r>
        <w:tab/>
        <w:t>.addComponent(lblTotal)</w:t>
      </w:r>
    </w:p>
    <w:p w:rsidR="00573326" w:rsidRDefault="00573326" w:rsidP="00573326">
      <w:r>
        <w:tab/>
      </w:r>
      <w:r>
        <w:tab/>
      </w:r>
      <w:r>
        <w:tab/>
      </w:r>
      <w:r>
        <w:tab/>
      </w:r>
      <w:r>
        <w:tab/>
      </w:r>
      <w:r>
        <w:tab/>
      </w:r>
      <w:r>
        <w:tab/>
        <w:t>.addPreferredGap(ComponentPlacement.RELATED)</w:t>
      </w:r>
    </w:p>
    <w:p w:rsidR="00573326" w:rsidRDefault="00573326" w:rsidP="00573326">
      <w:r>
        <w:tab/>
      </w:r>
      <w:r>
        <w:tab/>
      </w:r>
      <w:r>
        <w:tab/>
      </w:r>
      <w:r>
        <w:tab/>
      </w:r>
      <w:r>
        <w:tab/>
      </w:r>
      <w:r>
        <w:tab/>
      </w:r>
      <w:r>
        <w:tab/>
        <w:t>.addComponent(totalTextField, GroupLayout.DEFAULT_SIZE, 102, Short.MAX_VALUE))</w:t>
      </w:r>
    </w:p>
    <w:p w:rsidR="00573326" w:rsidRDefault="00573326" w:rsidP="00573326">
      <w:r>
        <w:tab/>
      </w:r>
      <w:r>
        <w:tab/>
      </w:r>
      <w:r>
        <w:tab/>
      </w:r>
      <w:r>
        <w:tab/>
      </w:r>
      <w:r>
        <w:tab/>
      </w:r>
      <w:r>
        <w:tab/>
        <w:t>.addGroup(groupLayout.createSequentialGroup()</w:t>
      </w:r>
    </w:p>
    <w:p w:rsidR="00573326" w:rsidRDefault="00573326" w:rsidP="00573326">
      <w:r>
        <w:tab/>
      </w:r>
      <w:r>
        <w:tab/>
      </w:r>
      <w:r>
        <w:tab/>
      </w:r>
      <w:r>
        <w:tab/>
      </w:r>
      <w:r>
        <w:tab/>
      </w:r>
      <w:r>
        <w:tab/>
      </w:r>
      <w:r>
        <w:tab/>
        <w:t>.addComponent(cancelItemButton)</w:t>
      </w:r>
    </w:p>
    <w:p w:rsidR="00573326" w:rsidRDefault="00573326" w:rsidP="00573326">
      <w:r>
        <w:tab/>
      </w:r>
      <w:r>
        <w:tab/>
      </w:r>
      <w:r>
        <w:tab/>
      </w:r>
      <w:r>
        <w:tab/>
      </w:r>
      <w:r>
        <w:tab/>
      </w:r>
      <w:r>
        <w:tab/>
      </w:r>
      <w:r>
        <w:tab/>
        <w:t>.addPreferredGap(ComponentPlacement.RELATED, 14, Short.MAX_VALUE)</w:t>
      </w:r>
    </w:p>
    <w:p w:rsidR="00573326" w:rsidRDefault="00573326" w:rsidP="00573326">
      <w:r>
        <w:tab/>
      </w:r>
      <w:r>
        <w:tab/>
      </w:r>
      <w:r>
        <w:tab/>
      </w:r>
      <w:r>
        <w:tab/>
      </w:r>
      <w:r>
        <w:tab/>
      </w:r>
      <w:r>
        <w:tab/>
      </w:r>
      <w:r>
        <w:tab/>
        <w:t>.addComponent(otherItemButton)))</w:t>
      </w:r>
    </w:p>
    <w:p w:rsidR="00573326" w:rsidRDefault="00573326" w:rsidP="00573326">
      <w:r>
        <w:tab/>
      </w:r>
      <w:r>
        <w:tab/>
      </w:r>
      <w:r>
        <w:tab/>
      </w:r>
      <w:r>
        <w:tab/>
      </w:r>
      <w:r>
        <w:tab/>
        <w:t>.addPreferredGap(ComponentPlacement.RELATED)</w:t>
      </w:r>
    </w:p>
    <w:p w:rsidR="00573326" w:rsidRDefault="00573326" w:rsidP="00573326">
      <w:r>
        <w:tab/>
      </w:r>
      <w:r>
        <w:tab/>
      </w:r>
      <w:r>
        <w:tab/>
      </w:r>
      <w:r>
        <w:tab/>
      </w:r>
      <w:r>
        <w:tab/>
        <w:t>.addComponent(panel, GroupLayout.PREFERRED_SIZE, 141, GroupLayout.PREFERRED_SIZE)</w:t>
      </w:r>
    </w:p>
    <w:p w:rsidR="00573326" w:rsidRDefault="00573326" w:rsidP="00573326">
      <w:r>
        <w:tab/>
      </w:r>
      <w:r>
        <w:tab/>
      </w:r>
      <w:r>
        <w:tab/>
      </w:r>
      <w:r>
        <w:tab/>
      </w:r>
      <w:r>
        <w:tab/>
        <w:t>.addGap(5))</w:t>
      </w:r>
    </w:p>
    <w:p w:rsidR="00573326" w:rsidRDefault="00573326" w:rsidP="00573326">
      <w:r>
        <w:tab/>
      </w:r>
      <w:r>
        <w:tab/>
        <w:t>);</w:t>
      </w:r>
    </w:p>
    <w:p w:rsidR="00573326" w:rsidRDefault="00573326" w:rsidP="00573326">
      <w:r>
        <w:tab/>
      </w:r>
      <w:r>
        <w:tab/>
        <w:t>groupLayout.setVerticalGroup(</w:t>
      </w:r>
    </w:p>
    <w:p w:rsidR="00573326" w:rsidRDefault="00573326" w:rsidP="00573326">
      <w:r>
        <w:tab/>
      </w:r>
      <w:r>
        <w:tab/>
      </w:r>
      <w:r>
        <w:tab/>
        <w:t>groupLayout.createParallelGroup(Alignment.LEADING)</w:t>
      </w:r>
    </w:p>
    <w:p w:rsidR="00573326" w:rsidRDefault="00573326" w:rsidP="00573326">
      <w:r>
        <w:tab/>
      </w:r>
      <w:r>
        <w:tab/>
      </w:r>
      <w:r>
        <w:tab/>
      </w:r>
      <w:r>
        <w:tab/>
        <w:t>.addGroup(groupLayout.createSequentialGroup()</w:t>
      </w:r>
    </w:p>
    <w:p w:rsidR="00573326" w:rsidRDefault="00573326" w:rsidP="00573326">
      <w:r>
        <w:tab/>
      </w:r>
      <w:r>
        <w:tab/>
      </w:r>
      <w:r>
        <w:tab/>
      </w:r>
      <w:r>
        <w:tab/>
      </w:r>
      <w:r>
        <w:tab/>
        <w:t>.addGap(11)</w:t>
      </w:r>
    </w:p>
    <w:p w:rsidR="00573326" w:rsidRDefault="00573326" w:rsidP="00573326">
      <w:r>
        <w:tab/>
      </w:r>
      <w:r>
        <w:tab/>
      </w:r>
      <w:r>
        <w:tab/>
      </w:r>
      <w:r>
        <w:tab/>
      </w:r>
      <w:r>
        <w:tab/>
        <w:t>.addGroup(groupLayout.createParallelGroup(Alignment.LEADING)</w:t>
      </w:r>
    </w:p>
    <w:p w:rsidR="00573326" w:rsidRDefault="00573326" w:rsidP="00573326">
      <w:r>
        <w:tab/>
      </w:r>
      <w:r>
        <w:tab/>
      </w:r>
      <w:r>
        <w:tab/>
      </w:r>
      <w:r>
        <w:tab/>
      </w:r>
      <w:r>
        <w:tab/>
      </w:r>
      <w:r>
        <w:tab/>
        <w:t>.addComponent(panel, Alignment.TRAILING, GroupLayout.PREFERRED_SIZE, 190, Short.MAX_VALUE)</w:t>
      </w:r>
    </w:p>
    <w:p w:rsidR="00573326" w:rsidRDefault="00573326" w:rsidP="00573326">
      <w:r>
        <w:tab/>
      </w:r>
      <w:r>
        <w:tab/>
      </w:r>
      <w:r>
        <w:tab/>
      </w:r>
      <w:r>
        <w:tab/>
      </w:r>
      <w:r>
        <w:tab/>
      </w:r>
      <w:r>
        <w:tab/>
        <w:t>.addGroup(groupLayout.createSequentialGroup()</w:t>
      </w:r>
    </w:p>
    <w:p w:rsidR="00573326" w:rsidRDefault="00573326" w:rsidP="00573326">
      <w:r>
        <w:tab/>
      </w:r>
      <w:r>
        <w:tab/>
      </w:r>
      <w:r>
        <w:tab/>
      </w:r>
      <w:r>
        <w:tab/>
      </w:r>
      <w:r>
        <w:tab/>
      </w:r>
      <w:r>
        <w:tab/>
      </w:r>
      <w:r>
        <w:tab/>
        <w:t>.addComponent(scrollPane, GroupLayout.DEFAULT_SIZE, 125, Short.MAX_VALUE)</w:t>
      </w:r>
    </w:p>
    <w:p w:rsidR="00573326" w:rsidRDefault="00573326" w:rsidP="00573326">
      <w:r>
        <w:tab/>
      </w:r>
      <w:r>
        <w:tab/>
      </w:r>
      <w:r>
        <w:tab/>
      </w:r>
      <w:r>
        <w:tab/>
      </w:r>
      <w:r>
        <w:tab/>
      </w:r>
      <w:r>
        <w:tab/>
      </w:r>
      <w:r>
        <w:tab/>
        <w:t>.addPreferredGap(ComponentPlacement.RELATED)</w:t>
      </w:r>
    </w:p>
    <w:p w:rsidR="00573326" w:rsidRDefault="00573326" w:rsidP="00573326">
      <w:r>
        <w:tab/>
      </w:r>
      <w:r>
        <w:tab/>
      </w:r>
      <w:r>
        <w:tab/>
      </w:r>
      <w:r>
        <w:tab/>
      </w:r>
      <w:r>
        <w:tab/>
      </w:r>
      <w:r>
        <w:tab/>
      </w:r>
      <w:r>
        <w:tab/>
        <w:t>.addGroup(groupLayout.createParallelGroup(Alignment.LEADING)</w:t>
      </w:r>
    </w:p>
    <w:p w:rsidR="00573326" w:rsidRDefault="00573326" w:rsidP="00573326">
      <w:r>
        <w:tab/>
      </w:r>
      <w:r>
        <w:tab/>
      </w:r>
      <w:r>
        <w:tab/>
      </w:r>
      <w:r>
        <w:tab/>
      </w:r>
      <w:r>
        <w:tab/>
      </w:r>
      <w:r>
        <w:tab/>
      </w:r>
      <w:r>
        <w:tab/>
      </w:r>
      <w:r>
        <w:tab/>
        <w:t>.addComponent(totalTextField, GroupLayout.PREFERRED_SIZE, 23, GroupLayout.PREFERRED_SIZE)</w:t>
      </w:r>
    </w:p>
    <w:p w:rsidR="00573326" w:rsidRDefault="00573326" w:rsidP="00573326">
      <w:r>
        <w:tab/>
      </w:r>
      <w:r>
        <w:tab/>
      </w:r>
      <w:r>
        <w:tab/>
      </w:r>
      <w:r>
        <w:tab/>
      </w:r>
      <w:r>
        <w:tab/>
      </w:r>
      <w:r>
        <w:tab/>
      </w:r>
      <w:r>
        <w:tab/>
      </w:r>
      <w:r>
        <w:tab/>
        <w:t>.addComponent(lblTotal))</w:t>
      </w:r>
    </w:p>
    <w:p w:rsidR="00573326" w:rsidRDefault="00573326" w:rsidP="00573326">
      <w:r>
        <w:tab/>
      </w:r>
      <w:r>
        <w:tab/>
      </w:r>
      <w:r>
        <w:tab/>
      </w:r>
      <w:r>
        <w:tab/>
      </w:r>
      <w:r>
        <w:tab/>
      </w:r>
      <w:r>
        <w:tab/>
      </w:r>
      <w:r>
        <w:tab/>
        <w:t>.addGap(2)</w:t>
      </w:r>
    </w:p>
    <w:p w:rsidR="00573326" w:rsidRDefault="00573326" w:rsidP="00573326">
      <w:r>
        <w:lastRenderedPageBreak/>
        <w:tab/>
      </w:r>
      <w:r>
        <w:tab/>
      </w:r>
      <w:r>
        <w:tab/>
      </w:r>
      <w:r>
        <w:tab/>
      </w:r>
      <w:r>
        <w:tab/>
      </w:r>
      <w:r>
        <w:tab/>
      </w:r>
      <w:r>
        <w:tab/>
        <w:t>.addGroup(groupLayout.createParallelGroup(Alignment.BASELINE)</w:t>
      </w:r>
    </w:p>
    <w:p w:rsidR="00573326" w:rsidRDefault="00573326" w:rsidP="00573326">
      <w:r>
        <w:tab/>
      </w:r>
      <w:r>
        <w:tab/>
      </w:r>
      <w:r>
        <w:tab/>
      </w:r>
      <w:r>
        <w:tab/>
      </w:r>
      <w:r>
        <w:tab/>
      </w:r>
      <w:r>
        <w:tab/>
      </w:r>
      <w:r>
        <w:tab/>
      </w:r>
      <w:r>
        <w:tab/>
        <w:t>.addComponent(cancelItemButton)</w:t>
      </w:r>
    </w:p>
    <w:p w:rsidR="00573326" w:rsidRDefault="00573326" w:rsidP="00573326">
      <w:r>
        <w:tab/>
      </w:r>
      <w:r>
        <w:tab/>
      </w:r>
      <w:r>
        <w:tab/>
      </w:r>
      <w:r>
        <w:tab/>
      </w:r>
      <w:r>
        <w:tab/>
      </w:r>
      <w:r>
        <w:tab/>
      </w:r>
      <w:r>
        <w:tab/>
      </w:r>
      <w:r>
        <w:tab/>
        <w:t>.addComponent(otherItemButton))</w:t>
      </w:r>
    </w:p>
    <w:p w:rsidR="00573326" w:rsidRDefault="00573326" w:rsidP="00573326">
      <w:r>
        <w:tab/>
      </w:r>
      <w:r>
        <w:tab/>
      </w:r>
      <w:r>
        <w:tab/>
      </w:r>
      <w:r>
        <w:tab/>
      </w:r>
      <w:r>
        <w:tab/>
      </w:r>
      <w:r>
        <w:tab/>
      </w:r>
      <w:r>
        <w:tab/>
        <w:t>.addContainerGap())))</w:t>
      </w:r>
    </w:p>
    <w:p w:rsidR="00573326" w:rsidRDefault="00573326" w:rsidP="00573326">
      <w:r>
        <w:tab/>
      </w:r>
      <w:r>
        <w:tab/>
        <w:t>);</w:t>
      </w:r>
    </w:p>
    <w:p w:rsidR="00573326" w:rsidRDefault="00573326" w:rsidP="00573326">
      <w:r>
        <w:tab/>
      </w:r>
      <w:r>
        <w:tab/>
      </w:r>
    </w:p>
    <w:p w:rsidR="00573326" w:rsidRDefault="00573326" w:rsidP="00573326">
      <w:r>
        <w:tab/>
      </w:r>
      <w:r>
        <w:tab/>
        <w:t>itemDisplayTextArea = new JTextArea();</w:t>
      </w:r>
    </w:p>
    <w:p w:rsidR="00573326" w:rsidRDefault="00573326" w:rsidP="00573326">
      <w:r>
        <w:tab/>
      </w:r>
      <w:r>
        <w:tab/>
        <w:t>itemDisplayTextArea.setWrapStyleWord(true);</w:t>
      </w:r>
    </w:p>
    <w:p w:rsidR="00573326" w:rsidRDefault="00573326" w:rsidP="00573326">
      <w:r>
        <w:tab/>
      </w:r>
      <w:r>
        <w:tab/>
        <w:t>itemDisplayTextArea.setLineWrap(true);</w:t>
      </w:r>
    </w:p>
    <w:p w:rsidR="00573326" w:rsidRDefault="00573326" w:rsidP="00573326">
      <w:r>
        <w:tab/>
      </w:r>
      <w:r>
        <w:tab/>
        <w:t>itemDisplayTextArea.setEditable(false);</w:t>
      </w:r>
    </w:p>
    <w:p w:rsidR="00573326" w:rsidRDefault="00573326" w:rsidP="00573326">
      <w:r>
        <w:tab/>
      </w:r>
      <w:r>
        <w:tab/>
        <w:t>itemDisplayTextArea.setFocusable(false);</w:t>
      </w:r>
    </w:p>
    <w:p w:rsidR="00573326" w:rsidRDefault="00573326" w:rsidP="00573326">
      <w:r>
        <w:tab/>
      </w:r>
      <w:r>
        <w:tab/>
        <w:t>scrollPane.setViewportView(itemDisplayTextArea);</w:t>
      </w:r>
    </w:p>
    <w:p w:rsidR="00573326" w:rsidRDefault="00573326" w:rsidP="00573326">
      <w:r>
        <w:tab/>
      </w:r>
      <w:r>
        <w:tab/>
        <w:t>mainFrame.getContentPane().setLayout(groupLayout);</w:t>
      </w:r>
    </w:p>
    <w:p w:rsidR="00573326" w:rsidRDefault="00573326" w:rsidP="00573326">
      <w:r>
        <w:tab/>
        <w:t>}//end initialize()</w:t>
      </w:r>
    </w:p>
    <w:p w:rsidR="00573326" w:rsidRDefault="00573326" w:rsidP="00573326">
      <w:r>
        <w:tab/>
      </w:r>
    </w:p>
    <w:p w:rsidR="00573326" w:rsidRDefault="00573326" w:rsidP="00573326">
      <w:r>
        <w:tab/>
        <w:t>/**</w:t>
      </w:r>
    </w:p>
    <w:p w:rsidR="00573326" w:rsidRDefault="00573326" w:rsidP="00573326">
      <w:r>
        <w:tab/>
        <w:t xml:space="preserve"> * Makes the frame visible.</w:t>
      </w:r>
    </w:p>
    <w:p w:rsidR="00573326" w:rsidRDefault="00573326" w:rsidP="00573326">
      <w:r>
        <w:tab/>
        <w:t xml:space="preserve"> **/</w:t>
      </w:r>
    </w:p>
    <w:p w:rsidR="00573326" w:rsidRDefault="00573326" w:rsidP="00573326">
      <w:r>
        <w:tab/>
        <w:t>public void showGUI(){</w:t>
      </w:r>
    </w:p>
    <w:p w:rsidR="00573326" w:rsidRDefault="00573326" w:rsidP="00573326">
      <w:r>
        <w:tab/>
      </w:r>
      <w:r>
        <w:tab/>
        <w:t>Date currentDate = new Date();</w:t>
      </w:r>
    </w:p>
    <w:p w:rsidR="00573326" w:rsidRDefault="00573326" w:rsidP="00573326">
      <w:r>
        <w:tab/>
      </w:r>
      <w:r>
        <w:tab/>
        <w:t>mainFrame.setDefaultCloseOperation(JFrame.DISPOSE_ON_CLOSE);</w:t>
      </w:r>
    </w:p>
    <w:p w:rsidR="00573326" w:rsidRDefault="00573326" w:rsidP="00573326">
      <w:r>
        <w:tab/>
      </w:r>
      <w:r>
        <w:tab/>
        <w:t>mainFrame.setLocationRelativeTo(null);</w:t>
      </w:r>
    </w:p>
    <w:p w:rsidR="00573326" w:rsidRDefault="00573326" w:rsidP="00573326">
      <w:r>
        <w:tab/>
      </w:r>
      <w:r>
        <w:tab/>
        <w:t>mainFrame.setVisible(true);</w:t>
      </w:r>
    </w:p>
    <w:p w:rsidR="00573326" w:rsidRDefault="00573326" w:rsidP="00573326">
      <w:r>
        <w:tab/>
      </w:r>
      <w:r>
        <w:tab/>
        <w:t>mainFrame.setTitle("Sale Date: " + getFormattedDate(currentDate));</w:t>
      </w:r>
    </w:p>
    <w:p w:rsidR="00573326" w:rsidRDefault="00573326" w:rsidP="00573326">
      <w:r>
        <w:tab/>
      </w:r>
      <w:r>
        <w:tab/>
        <w:t>mainFrame.setExtendedState(java.awt.Frame.MAXIMIZED_BOTH);</w:t>
      </w:r>
    </w:p>
    <w:p w:rsidR="00573326" w:rsidRDefault="00573326" w:rsidP="00573326">
      <w:r>
        <w:tab/>
        <w:t>}//end showGUI</w:t>
      </w:r>
    </w:p>
    <w:p w:rsidR="00573326" w:rsidRDefault="00573326" w:rsidP="00573326">
      <w:r>
        <w:tab/>
      </w:r>
    </w:p>
    <w:p w:rsidR="00573326" w:rsidRDefault="00573326" w:rsidP="00573326">
      <w:r>
        <w:tab/>
        <w:t>/**</w:t>
      </w:r>
    </w:p>
    <w:p w:rsidR="00573326" w:rsidRDefault="00573326" w:rsidP="00573326">
      <w:r>
        <w:tab/>
        <w:t xml:space="preserve"> * Returns the formatted date as a String using the MM-DD-YYYY format.</w:t>
      </w:r>
    </w:p>
    <w:p w:rsidR="00573326" w:rsidRDefault="00573326" w:rsidP="00573326">
      <w:r>
        <w:lastRenderedPageBreak/>
        <w:tab/>
        <w:t xml:space="preserve"> * @param date Date</w:t>
      </w:r>
    </w:p>
    <w:p w:rsidR="00573326" w:rsidRDefault="00573326" w:rsidP="00573326">
      <w:r>
        <w:tab/>
        <w:t xml:space="preserve"> * @return String</w:t>
      </w:r>
    </w:p>
    <w:p w:rsidR="00573326" w:rsidRDefault="00573326" w:rsidP="00573326">
      <w:r>
        <w:tab/>
        <w:t xml:space="preserve"> **/</w:t>
      </w:r>
    </w:p>
    <w:p w:rsidR="00573326" w:rsidRDefault="00573326" w:rsidP="00573326">
      <w:r>
        <w:tab/>
        <w:t>public String getFormattedDate(Date date){</w:t>
      </w:r>
    </w:p>
    <w:p w:rsidR="00573326" w:rsidRDefault="00573326" w:rsidP="00573326">
      <w:r>
        <w:tab/>
      </w:r>
      <w:r>
        <w:tab/>
        <w:t>SimpleDateFormat format = new SimpleDateFormat("dd-MM-yyyy");</w:t>
      </w:r>
    </w:p>
    <w:p w:rsidR="00573326" w:rsidRDefault="00573326" w:rsidP="00573326">
      <w:r>
        <w:tab/>
      </w:r>
      <w:r>
        <w:tab/>
        <w:t>return format.format(date);</w:t>
      </w:r>
    </w:p>
    <w:p w:rsidR="00573326" w:rsidRDefault="00573326" w:rsidP="00573326">
      <w:r>
        <w:tab/>
        <w:t>}//</w:t>
      </w:r>
      <w:r>
        <w:tab/>
      </w:r>
      <w:r>
        <w:tab/>
      </w:r>
    </w:p>
    <w:p w:rsidR="00573326" w:rsidRDefault="00573326" w:rsidP="00573326">
      <w:r>
        <w:tab/>
      </w:r>
    </w:p>
    <w:p w:rsidR="00573326" w:rsidRDefault="00573326" w:rsidP="00573326">
      <w:r>
        <w:t>}//end class</w:t>
      </w:r>
    </w:p>
    <w:p w:rsidR="00573326" w:rsidRDefault="00573326" w:rsidP="00573326">
      <w:pPr>
        <w:rPr>
          <w:b/>
        </w:rPr>
      </w:pPr>
    </w:p>
    <w:p w:rsidR="00573326" w:rsidRDefault="00573326" w:rsidP="00573326">
      <w:pPr>
        <w:rPr>
          <w:b/>
        </w:rPr>
      </w:pPr>
    </w:p>
    <w:p w:rsidR="00573326" w:rsidRDefault="00DD6059" w:rsidP="00573326">
      <w:pPr>
        <w:rPr>
          <w:b/>
        </w:rPr>
      </w:pPr>
      <w:r>
        <w:rPr>
          <w:b/>
        </w:rPr>
        <w:t>Screenshot:</w:t>
      </w:r>
    </w:p>
    <w:p w:rsidR="00DD6059" w:rsidRDefault="00DD6059" w:rsidP="00573326">
      <w:pPr>
        <w:rPr>
          <w:b/>
        </w:rPr>
      </w:pPr>
    </w:p>
    <w:p w:rsidR="00DD6059" w:rsidRDefault="00DD6059" w:rsidP="00DD6059">
      <w:pPr>
        <w:jc w:val="center"/>
        <w:rPr>
          <w:b/>
        </w:rPr>
      </w:pPr>
      <w:r>
        <w:rPr>
          <w:noProof/>
          <w:lang w:val="en-GB" w:eastAsia="en-GB" w:bidi="ar-SA"/>
        </w:rPr>
        <w:drawing>
          <wp:inline distT="0" distB="0" distL="0" distR="0" wp14:anchorId="575F3D5E" wp14:editId="7BC2263F">
            <wp:extent cx="3067050" cy="22955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067050" cy="2295525"/>
                    </a:xfrm>
                    <a:prstGeom prst="rect">
                      <a:avLst/>
                    </a:prstGeom>
                  </pic:spPr>
                </pic:pic>
              </a:graphicData>
            </a:graphic>
          </wp:inline>
        </w:drawing>
      </w:r>
    </w:p>
    <w:p w:rsidR="00573326" w:rsidRPr="00573326" w:rsidRDefault="00573326" w:rsidP="00573326">
      <w:pPr>
        <w:jc w:val="center"/>
        <w:rPr>
          <w:b/>
        </w:rPr>
      </w:pPr>
    </w:p>
    <w:p w:rsidR="00DD6059" w:rsidRDefault="00DD6059" w:rsidP="0031210C"/>
    <w:p w:rsidR="00DD6059" w:rsidRDefault="00DD6059" w:rsidP="0031210C"/>
    <w:p w:rsidR="00DD6059" w:rsidRDefault="00DD6059" w:rsidP="0031210C"/>
    <w:p w:rsidR="00DD6059" w:rsidRDefault="00DD6059" w:rsidP="0031210C"/>
    <w:p w:rsidR="00DD6059" w:rsidRDefault="00DD6059" w:rsidP="0031210C"/>
    <w:p w:rsidR="00DD6059" w:rsidRDefault="00DD6059" w:rsidP="0031210C"/>
    <w:p w:rsidR="00DD6059" w:rsidRDefault="00DD6059" w:rsidP="0031210C"/>
    <w:p w:rsidR="00DD6059" w:rsidRDefault="00DD6059" w:rsidP="0031210C"/>
    <w:p w:rsidR="0031210C" w:rsidRDefault="003F2F3D" w:rsidP="0031210C">
      <w:r>
        <w:lastRenderedPageBreak/>
        <w:pict>
          <v:rect id="_x0000_i1127" style="width:0;height:1.5pt" o:hralign="center" o:hrstd="t" o:hr="t" fillcolor="#a0a0a0" stroked="f"/>
        </w:pict>
      </w:r>
    </w:p>
    <w:p w:rsidR="00EB56B2" w:rsidRDefault="00EB56B2" w:rsidP="0031210C">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C3493A" w:rsidRPr="00C3493A" w:rsidRDefault="00C3493A" w:rsidP="0031210C">
      <w:pPr>
        <w:rPr>
          <w:rFonts w:asciiTheme="minorHAnsi" w:hAnsiTheme="minorHAnsi"/>
          <w:sz w:val="16"/>
          <w:szCs w:val="16"/>
        </w:rPr>
      </w:pPr>
      <w:r w:rsidRPr="00C3493A">
        <w:rPr>
          <w:rFonts w:asciiTheme="minorHAnsi" w:hAnsiTheme="minorHAnsi"/>
          <w:sz w:val="16"/>
          <w:szCs w:val="16"/>
        </w:rPr>
        <w:t xml:space="preserve">Oracle Corporation, nd. </w:t>
      </w:r>
      <w:proofErr w:type="gramStart"/>
      <w:r w:rsidRPr="00C3493A">
        <w:rPr>
          <w:rFonts w:asciiTheme="minorHAnsi" w:hAnsiTheme="minorHAnsi"/>
          <w:sz w:val="16"/>
          <w:szCs w:val="16"/>
        </w:rPr>
        <w:t>Javadoc.</w:t>
      </w:r>
      <w:proofErr w:type="gramEnd"/>
      <w:r w:rsidRPr="00C3493A">
        <w:rPr>
          <w:rFonts w:asciiTheme="minorHAnsi" w:hAnsiTheme="minorHAnsi"/>
          <w:sz w:val="16"/>
          <w:szCs w:val="16"/>
        </w:rPr>
        <w:t xml:space="preserve"> [</w:t>
      </w:r>
      <w:proofErr w:type="gramStart"/>
      <w:r w:rsidRPr="00C3493A">
        <w:rPr>
          <w:rFonts w:asciiTheme="minorHAnsi" w:hAnsiTheme="minorHAnsi"/>
          <w:sz w:val="16"/>
          <w:szCs w:val="16"/>
        </w:rPr>
        <w:t>computer</w:t>
      </w:r>
      <w:proofErr w:type="gramEnd"/>
      <w:r w:rsidRPr="00C3493A">
        <w:rPr>
          <w:rFonts w:asciiTheme="minorHAnsi" w:hAnsiTheme="minorHAnsi"/>
          <w:sz w:val="16"/>
          <w:szCs w:val="16"/>
        </w:rPr>
        <w:t xml:space="preserve"> program]. Oracle Corporation. </w:t>
      </w:r>
      <w:proofErr w:type="gramStart"/>
      <w:r w:rsidRPr="00C3493A">
        <w:rPr>
          <w:rFonts w:asciiTheme="minorHAnsi" w:hAnsiTheme="minorHAnsi"/>
          <w:sz w:val="16"/>
          <w:szCs w:val="16"/>
        </w:rPr>
        <w:t>[Accessed April 28, 2015].</w:t>
      </w:r>
      <w:proofErr w:type="gramEnd"/>
    </w:p>
    <w:p w:rsidR="00C21E92" w:rsidRPr="00EB56B2" w:rsidRDefault="00C21E92" w:rsidP="00C21E92">
      <w:pPr>
        <w:pStyle w:val="Heading2"/>
        <w:rPr>
          <w:b/>
          <w:sz w:val="40"/>
          <w:szCs w:val="40"/>
        </w:rPr>
      </w:pPr>
      <w:r w:rsidRPr="00C3493A">
        <w:rPr>
          <w:rFonts w:asciiTheme="minorHAnsi" w:hAnsiTheme="minorHAnsi"/>
          <w:b/>
          <w:sz w:val="40"/>
          <w:szCs w:val="40"/>
        </w:rPr>
        <w:t>pospi</w:t>
      </w:r>
      <w:r w:rsidRPr="00C3493A">
        <w:rPr>
          <w:rFonts w:asciiTheme="minorHAnsi" w:hAnsiTheme="minorHAnsi"/>
          <w:b/>
          <w:sz w:val="40"/>
          <w:szCs w:val="40"/>
        </w:rPr>
        <w:br/>
      </w:r>
      <w:r w:rsidRPr="00EB56B2">
        <w:rPr>
          <w:b/>
          <w:sz w:val="40"/>
          <w:szCs w:val="40"/>
        </w:rPr>
        <w:t xml:space="preserve">Class PointOfSaleController </w:t>
      </w:r>
    </w:p>
    <w:p w:rsidR="00C21E92" w:rsidRDefault="00C21E92" w:rsidP="00C21E92">
      <w:pPr>
        <w:pStyle w:val="HTMLPreformatted"/>
      </w:pPr>
      <w:r>
        <w:t>java.lang.Object</w:t>
      </w:r>
    </w:p>
    <w:p w:rsidR="00C21E92" w:rsidRDefault="00C21E92" w:rsidP="00C21E92">
      <w:pPr>
        <w:pStyle w:val="HTMLPreformatted"/>
      </w:pPr>
      <w:r>
        <w:t xml:space="preserve">  </w:t>
      </w:r>
      <w:r>
        <w:rPr>
          <w:noProof/>
        </w:rPr>
        <mc:AlternateContent>
          <mc:Choice Requires="wps">
            <w:drawing>
              <wp:inline distT="0" distB="0" distL="0" distR="0" wp14:anchorId="62423CB1" wp14:editId="221F2B3E">
                <wp:extent cx="301625" cy="301625"/>
                <wp:effectExtent l="0" t="0" r="0" b="0"/>
                <wp:docPr id="52" name="Rectangle 52"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0t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shw0t&#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rPr>
          <w:b/>
          <w:bCs/>
        </w:rPr>
        <w:t>pospi.PointOfSaleController</w:t>
      </w:r>
    </w:p>
    <w:p w:rsidR="00C21E92" w:rsidRDefault="00C21E92" w:rsidP="00C21E92">
      <w:r>
        <w:rPr>
          <w:b/>
          <w:bCs/>
        </w:rPr>
        <w:t>All Implemented Interfaces:</w:t>
      </w:r>
      <w:r>
        <w:t xml:space="preserve"> </w:t>
      </w:r>
    </w:p>
    <w:p w:rsidR="00C21E92" w:rsidRDefault="00C21E92" w:rsidP="00C21E92">
      <w:pPr>
        <w:ind w:left="720"/>
      </w:pPr>
      <w:r>
        <w:t xml:space="preserve">java.awt.event.ActionListener, java.awt.event.KeyListener, java.awt.print.Printable, java.util.EventListener </w:t>
      </w:r>
    </w:p>
    <w:p w:rsidR="00C21E92" w:rsidRDefault="003F2F3D" w:rsidP="00C21E92">
      <w:r>
        <w:pict>
          <v:rect id="_x0000_i1128" style="width:0;height:1.5pt" o:hralign="center" o:hrstd="t" o:hr="t" fillcolor="#a0a0a0" stroked="f"/>
        </w:pict>
      </w:r>
    </w:p>
    <w:p w:rsidR="00C21E92" w:rsidRDefault="00C21E92" w:rsidP="00C21E92">
      <w:pPr>
        <w:pStyle w:val="HTMLPreformatted"/>
      </w:pPr>
      <w:r>
        <w:t xml:space="preserve">public class </w:t>
      </w:r>
      <w:r>
        <w:rPr>
          <w:b/>
          <w:bCs/>
        </w:rPr>
        <w:t>PointOfSaleController</w:t>
      </w:r>
      <w:r>
        <w:t>extends java.lang.Objectimplements java.awt.event.KeyListener, java.awt.event.ActionListener, java.awt.print.Printable</w:t>
      </w:r>
    </w:p>
    <w:p w:rsidR="00C21E92" w:rsidRDefault="00C21E92" w:rsidP="00C21E92">
      <w:pPr>
        <w:pStyle w:val="NormalWeb"/>
      </w:pPr>
      <w:r>
        <w:t>Author: Angelo Romel Lopez</w:t>
      </w:r>
      <w:r>
        <w:br/>
        <w:t xml:space="preserve">Description: Handles the logic and events of the PointOfSaleView class. </w:t>
      </w:r>
    </w:p>
    <w:p w:rsidR="00C21E92" w:rsidRDefault="003F2F3D" w:rsidP="00C21E92">
      <w:r>
        <w:pict>
          <v:rect id="_x0000_i1129"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21E92" w:rsidTr="00C21E9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21E92" w:rsidRDefault="00C21E92">
            <w:pPr>
              <w:rPr>
                <w:b/>
                <w:bCs/>
                <w:sz w:val="24"/>
                <w:szCs w:val="24"/>
              </w:rPr>
            </w:pPr>
            <w:bookmarkStart w:id="112" w:name="field_summary"/>
            <w:bookmarkEnd w:id="112"/>
            <w:r>
              <w:rPr>
                <w:b/>
                <w:bCs/>
                <w:sz w:val="36"/>
                <w:szCs w:val="36"/>
              </w:rPr>
              <w:t>Field Summary</w:t>
            </w:r>
            <w:r>
              <w:rPr>
                <w:b/>
                <w:bCs/>
              </w:rPr>
              <w:t xml:space="preserve"> </w:t>
            </w:r>
          </w:p>
        </w:tc>
      </w:tr>
    </w:tbl>
    <w:p w:rsidR="00C21E92" w:rsidRDefault="00C21E92" w:rsidP="00C21E92">
      <w:r>
        <w:t> </w:t>
      </w:r>
      <w:bookmarkStart w:id="113" w:name="fields_inherited_from_class_java.awt.pri"/>
      <w:r>
        <w:t xml:space="preserve"> </w:t>
      </w:r>
      <w:bookmarkEnd w:id="113"/>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21E92" w:rsidTr="00C21E9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C21E92" w:rsidRDefault="00C21E92">
            <w:pPr>
              <w:rPr>
                <w:b/>
                <w:bCs/>
                <w:sz w:val="24"/>
                <w:szCs w:val="24"/>
              </w:rPr>
            </w:pPr>
            <w:r>
              <w:rPr>
                <w:b/>
                <w:bCs/>
              </w:rPr>
              <w:t xml:space="preserve">Fields inherited from interface java.awt.print.Printable </w:t>
            </w:r>
          </w:p>
        </w:tc>
      </w:tr>
      <w:tr w:rsidR="00C21E92" w:rsidTr="00C21E9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C21E92">
            <w:pPr>
              <w:rPr>
                <w:sz w:val="24"/>
                <w:szCs w:val="24"/>
              </w:rPr>
            </w:pPr>
            <w:r>
              <w:rPr>
                <w:rStyle w:val="HTMLCode"/>
              </w:rPr>
              <w:t>NO_SUCH_PAGE, PAGE_EXISTS</w:t>
            </w:r>
            <w:r>
              <w:t xml:space="preserve"> </w:t>
            </w:r>
          </w:p>
        </w:tc>
      </w:tr>
    </w:tbl>
    <w:p w:rsidR="00C21E92" w:rsidRDefault="00C21E92" w:rsidP="00C21E92">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613"/>
        <w:gridCol w:w="111"/>
      </w:tblGrid>
      <w:tr w:rsidR="00C21E92" w:rsidTr="00C21E92">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C21E92" w:rsidRDefault="00C21E92">
            <w:pPr>
              <w:rPr>
                <w:b/>
                <w:bCs/>
                <w:sz w:val="24"/>
                <w:szCs w:val="24"/>
              </w:rPr>
            </w:pPr>
            <w:r>
              <w:rPr>
                <w:b/>
                <w:bCs/>
                <w:sz w:val="36"/>
                <w:szCs w:val="36"/>
              </w:rPr>
              <w:t>Constructor Summary</w:t>
            </w:r>
            <w:r>
              <w:rPr>
                <w:b/>
                <w:bCs/>
              </w:rPr>
              <w:t xml:space="preserve"> </w:t>
            </w:r>
          </w:p>
        </w:tc>
      </w:tr>
      <w:tr w:rsidR="00C21E92" w:rsidTr="00C21E9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0" w:anchor="PointOfSaleController()" w:history="1">
              <w:r w:rsidR="00C21E92">
                <w:rPr>
                  <w:rStyle w:val="Hyperlink"/>
                  <w:rFonts w:ascii="Courier New" w:hAnsi="Courier New" w:cs="Courier New"/>
                  <w:b/>
                  <w:bCs/>
                </w:rPr>
                <w:t>PointOfSaleController</w:t>
              </w:r>
            </w:hyperlink>
            <w:r w:rsidR="00C21E92">
              <w:rPr>
                <w:rStyle w:val="HTMLCode"/>
              </w:rPr>
              <w:t>()</w:t>
            </w:r>
            <w:r w:rsidR="00C21E92">
              <w:br/>
              <w:t xml:space="preserve">          Constructor. </w:t>
            </w:r>
          </w:p>
        </w:tc>
        <w:tc>
          <w:tcPr>
            <w:tcW w:w="0" w:type="auto"/>
            <w:shd w:val="clear" w:color="auto" w:fill="FFFFFF"/>
            <w:vAlign w:val="center"/>
            <w:hideMark/>
          </w:tcPr>
          <w:p w:rsidR="00C21E92" w:rsidRDefault="00C21E92"/>
        </w:tc>
      </w:tr>
      <w:tr w:rsidR="00C21E92" w:rsidTr="00C21E9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1" w:anchor="PointOfSaleController(pospi.PointOfSaleView, java.lang.String, java.lang.String, java.lang.String)" w:history="1">
              <w:r w:rsidR="00C21E92">
                <w:rPr>
                  <w:rStyle w:val="Hyperlink"/>
                  <w:rFonts w:ascii="Courier New" w:hAnsi="Courier New" w:cs="Courier New"/>
                  <w:b/>
                  <w:bCs/>
                </w:rPr>
                <w:t>PointOfSaleController</w:t>
              </w:r>
            </w:hyperlink>
            <w:r w:rsidR="00C21E92">
              <w:rPr>
                <w:rStyle w:val="HTMLCode"/>
              </w:rPr>
              <w:t>(pospi.PointOfSaleView view, java.lang.String connection, java.lang.String user, java.lang.String password)</w:t>
            </w:r>
            <w:r w:rsidR="00C21E92">
              <w:br/>
              <w:t xml:space="preserve">          Constructor, overloaded. </w:t>
            </w:r>
          </w:p>
        </w:tc>
        <w:tc>
          <w:tcPr>
            <w:tcW w:w="0" w:type="auto"/>
            <w:shd w:val="clear" w:color="auto" w:fill="FFFFFF"/>
            <w:vAlign w:val="center"/>
            <w:hideMark/>
          </w:tcPr>
          <w:p w:rsidR="00C21E92" w:rsidRDefault="00C21E92"/>
        </w:tc>
      </w:tr>
    </w:tbl>
    <w:p w:rsidR="00C21E92" w:rsidRDefault="00C21E92" w:rsidP="00C21E92">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3362"/>
        <w:gridCol w:w="6362"/>
      </w:tblGrid>
      <w:tr w:rsidR="00C21E92" w:rsidTr="00C21E92">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C21E92" w:rsidRDefault="00C21E92">
            <w:pPr>
              <w:rPr>
                <w:b/>
                <w:bCs/>
                <w:sz w:val="24"/>
                <w:szCs w:val="24"/>
              </w:rPr>
            </w:pPr>
            <w:r>
              <w:rPr>
                <w:b/>
                <w:bCs/>
                <w:sz w:val="36"/>
                <w:szCs w:val="36"/>
              </w:rPr>
              <w:t>Method Summary</w:t>
            </w:r>
            <w:r>
              <w:rPr>
                <w:b/>
                <w:bCs/>
              </w:rPr>
              <w:t xml:space="preserve">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2" w:anchor="actionPerformed(java.awt.event.ActionEvent)" w:history="1">
              <w:r w:rsidR="00C21E92">
                <w:rPr>
                  <w:rStyle w:val="Hyperlink"/>
                  <w:rFonts w:ascii="Courier New" w:hAnsi="Courier New" w:cs="Courier New"/>
                  <w:b/>
                  <w:bCs/>
                </w:rPr>
                <w:t>actionPerformed</w:t>
              </w:r>
            </w:hyperlink>
            <w:r w:rsidR="00C21E92">
              <w:rPr>
                <w:rStyle w:val="HTMLCode"/>
              </w:rPr>
              <w:t>(java.awt.event.ActionEvent e)</w:t>
            </w:r>
            <w:r w:rsidR="00C21E92">
              <w:br/>
              <w:t xml:space="preserve">          Implemented ActionListener abstract methods.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3" w:anchor="clearAllDisplay()" w:history="1">
              <w:r w:rsidR="00C21E92">
                <w:rPr>
                  <w:rStyle w:val="Hyperlink"/>
                  <w:rFonts w:ascii="Courier New" w:hAnsi="Courier New" w:cs="Courier New"/>
                  <w:b/>
                  <w:bCs/>
                </w:rPr>
                <w:t>clearAllDisplay</w:t>
              </w:r>
            </w:hyperlink>
            <w:r w:rsidR="00C21E92">
              <w:rPr>
                <w:rStyle w:val="HTMLCode"/>
              </w:rPr>
              <w:t>()</w:t>
            </w:r>
            <w:r w:rsidR="00C21E92">
              <w:br/>
              <w:t xml:space="preserve">          Clears the ArrayList, TextArea and TextFields.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4" w:anchor="commitSaleTransaction()" w:history="1">
              <w:r w:rsidR="00C21E92">
                <w:rPr>
                  <w:rStyle w:val="Hyperlink"/>
                  <w:rFonts w:ascii="Courier New" w:hAnsi="Courier New" w:cs="Courier New"/>
                  <w:b/>
                  <w:bCs/>
                </w:rPr>
                <w:t>commitSaleTransaction</w:t>
              </w:r>
            </w:hyperlink>
            <w:r w:rsidR="00C21E92">
              <w:rPr>
                <w:rStyle w:val="HTMLCode"/>
              </w:rPr>
              <w:t>()</w:t>
            </w:r>
            <w:r w:rsidR="00C21E92">
              <w:br/>
              <w:t xml:space="preserve">          Save changes to database: [1] insert new order record.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5" w:anchor="deleteItemOrdered(int)" w:history="1">
              <w:r w:rsidR="00C21E92">
                <w:rPr>
                  <w:rStyle w:val="Hyperlink"/>
                  <w:rFonts w:ascii="Courier New" w:hAnsi="Courier New" w:cs="Courier New"/>
                  <w:b/>
                  <w:bCs/>
                </w:rPr>
                <w:t>deleteItemOrdered</w:t>
              </w:r>
            </w:hyperlink>
            <w:r w:rsidR="00C21E92">
              <w:rPr>
                <w:rStyle w:val="HTMLCode"/>
              </w:rPr>
              <w:t>(int itemPos)</w:t>
            </w:r>
            <w:r w:rsidR="00C21E92">
              <w:br/>
              <w:t xml:space="preserve">          Deletes the item from the TextArea of items ordered.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6" w:anchor="displayItemsOrdered()" w:history="1">
              <w:r w:rsidR="00C21E92">
                <w:rPr>
                  <w:rStyle w:val="Hyperlink"/>
                  <w:rFonts w:ascii="Courier New" w:hAnsi="Courier New" w:cs="Courier New"/>
                  <w:b/>
                  <w:bCs/>
                </w:rPr>
                <w:t>displayItemsOrdered</w:t>
              </w:r>
            </w:hyperlink>
            <w:r w:rsidR="00C21E92">
              <w:rPr>
                <w:rStyle w:val="HTMLCode"/>
              </w:rPr>
              <w:t>()</w:t>
            </w:r>
            <w:r w:rsidR="00C21E92">
              <w:br/>
              <w:t xml:space="preserve">          Displays the contents of the Product ArrayList on the TextArea.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int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7" w:anchor="getDeleteItemPosition()" w:history="1">
              <w:r w:rsidR="00C21E92">
                <w:rPr>
                  <w:rStyle w:val="Hyperlink"/>
                  <w:rFonts w:ascii="Courier New" w:hAnsi="Courier New" w:cs="Courier New"/>
                  <w:b/>
                  <w:bCs/>
                </w:rPr>
                <w:t>getDeleteItemPosition</w:t>
              </w:r>
            </w:hyperlink>
            <w:r w:rsidR="00C21E92">
              <w:rPr>
                <w:rStyle w:val="HTMLCode"/>
              </w:rPr>
              <w:t>()</w:t>
            </w:r>
            <w:r w:rsidR="00C21E92">
              <w:br/>
              <w:t xml:space="preserve">          Returns the line number of an item from the TextArea by making the user choose from a dropdown list.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8" w:anchor="getItemFromBarcode()" w:history="1">
              <w:r w:rsidR="00C21E92">
                <w:rPr>
                  <w:rStyle w:val="Hyperlink"/>
                  <w:rFonts w:ascii="Courier New" w:hAnsi="Courier New" w:cs="Courier New"/>
                  <w:b/>
                  <w:bCs/>
                </w:rPr>
                <w:t>getItemFromBarcode</w:t>
              </w:r>
            </w:hyperlink>
            <w:r w:rsidR="00C21E92">
              <w:rPr>
                <w:rStyle w:val="HTMLCode"/>
              </w:rPr>
              <w:t>()</w:t>
            </w:r>
            <w:r w:rsidR="00C21E92">
              <w:br/>
              <w:t xml:space="preserve">          Retrieves the item from the database using the barcode attribute and displays it in the TextArea.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59" w:anchor="getItemFromUOM(int, double)" w:history="1">
              <w:r w:rsidR="00C21E92">
                <w:rPr>
                  <w:rStyle w:val="Hyperlink"/>
                  <w:rFonts w:ascii="Courier New" w:hAnsi="Courier New" w:cs="Courier New"/>
                  <w:b/>
                  <w:bCs/>
                </w:rPr>
                <w:t>getItemFromUOM</w:t>
              </w:r>
            </w:hyperlink>
            <w:r w:rsidR="00C21E92">
              <w:rPr>
                <w:rStyle w:val="HTMLCode"/>
              </w:rPr>
              <w:t>(int productID, double quantity)</w:t>
            </w:r>
            <w:r w:rsidR="00C21E92">
              <w:br/>
              <w:t xml:space="preserve">          Retrieves an item from the database that have a unit-of-measurement code and displays it in the TextArea.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java.util.ArrayList&lt;pospi.ProductOrder&gt;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0" w:anchor="getProductOrderList()" w:history="1">
              <w:r w:rsidR="00C21E92">
                <w:rPr>
                  <w:rStyle w:val="Hyperlink"/>
                  <w:rFonts w:ascii="Courier New" w:hAnsi="Courier New" w:cs="Courier New"/>
                  <w:b/>
                  <w:bCs/>
                </w:rPr>
                <w:t>getProductOrderList</w:t>
              </w:r>
            </w:hyperlink>
            <w:r w:rsidR="00C21E92">
              <w:rPr>
                <w:rStyle w:val="HTMLCode"/>
              </w:rPr>
              <w:t>()</w:t>
            </w:r>
            <w:r w:rsidR="00C21E92">
              <w:br/>
              <w:t xml:space="preserve">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lastRenderedPageBreak/>
              <w:t> double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1" w:anchor="getTotalPrice()" w:history="1">
              <w:r w:rsidR="00C21E92">
                <w:rPr>
                  <w:rStyle w:val="Hyperlink"/>
                  <w:rFonts w:ascii="Courier New" w:hAnsi="Courier New" w:cs="Courier New"/>
                  <w:b/>
                  <w:bCs/>
                </w:rPr>
                <w:t>getTotalPrice</w:t>
              </w:r>
            </w:hyperlink>
            <w:r w:rsidR="00C21E92">
              <w:rPr>
                <w:rStyle w:val="HTMLCode"/>
              </w:rPr>
              <w:t>()</w:t>
            </w:r>
            <w:r w:rsidR="00C21E92">
              <w:br/>
              <w:t xml:space="preserve">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2" w:anchor="initialize()" w:history="1">
              <w:r w:rsidR="00C21E92">
                <w:rPr>
                  <w:rStyle w:val="Hyperlink"/>
                  <w:rFonts w:ascii="Courier New" w:hAnsi="Courier New" w:cs="Courier New"/>
                  <w:b/>
                  <w:bCs/>
                </w:rPr>
                <w:t>initialize</w:t>
              </w:r>
            </w:hyperlink>
            <w:r w:rsidR="00C21E92">
              <w:rPr>
                <w:rStyle w:val="HTMLCode"/>
              </w:rPr>
              <w:t>()</w:t>
            </w:r>
            <w:r w:rsidR="00C21E92">
              <w:br/>
              <w:t xml:space="preserve">          Initialize the event listener of the components.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3" w:anchor="keyPressed(java.awt.event.KeyEvent)" w:history="1">
              <w:r w:rsidR="00C21E92">
                <w:rPr>
                  <w:rStyle w:val="Hyperlink"/>
                  <w:rFonts w:ascii="Courier New" w:hAnsi="Courier New" w:cs="Courier New"/>
                  <w:b/>
                  <w:bCs/>
                </w:rPr>
                <w:t>keyPressed</w:t>
              </w:r>
            </w:hyperlink>
            <w:r w:rsidR="00C21E92">
              <w:rPr>
                <w:rStyle w:val="HTMLCode"/>
              </w:rPr>
              <w:t>(java.awt.event.KeyEvent e)</w:t>
            </w:r>
            <w:r w:rsidR="00C21E92">
              <w:br/>
              <w:t xml:space="preserve">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4" w:anchor="keyReleased(java.awt.event.KeyEvent)" w:history="1">
              <w:r w:rsidR="00C21E92">
                <w:rPr>
                  <w:rStyle w:val="Hyperlink"/>
                  <w:rFonts w:ascii="Courier New" w:hAnsi="Courier New" w:cs="Courier New"/>
                  <w:b/>
                  <w:bCs/>
                </w:rPr>
                <w:t>keyReleased</w:t>
              </w:r>
            </w:hyperlink>
            <w:r w:rsidR="00C21E92">
              <w:rPr>
                <w:rStyle w:val="HTMLCode"/>
              </w:rPr>
              <w:t>(java.awt.event.KeyEvent e)</w:t>
            </w:r>
            <w:r w:rsidR="00C21E92">
              <w:br/>
              <w:t xml:space="preserve">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5" w:anchor="keyTyped(java.awt.event.KeyEvent)" w:history="1">
              <w:r w:rsidR="00C21E92">
                <w:rPr>
                  <w:rStyle w:val="Hyperlink"/>
                  <w:rFonts w:ascii="Courier New" w:hAnsi="Courier New" w:cs="Courier New"/>
                  <w:b/>
                  <w:bCs/>
                </w:rPr>
                <w:t>keyTyped</w:t>
              </w:r>
            </w:hyperlink>
            <w:r w:rsidR="00C21E92">
              <w:rPr>
                <w:rStyle w:val="HTMLCode"/>
              </w:rPr>
              <w:t>(java.awt.event.KeyEvent e)</w:t>
            </w:r>
            <w:r w:rsidR="00C21E92">
              <w:br/>
              <w:t xml:space="preserve">          Implemented KeyListener abstract methods.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int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6" w:anchor="print(java.awt.Graphics, java.awt.print.PageFormat, int)" w:history="1">
              <w:r w:rsidR="00C21E92">
                <w:rPr>
                  <w:rStyle w:val="Hyperlink"/>
                  <w:rFonts w:ascii="Courier New" w:hAnsi="Courier New" w:cs="Courier New"/>
                  <w:b/>
                  <w:bCs/>
                </w:rPr>
                <w:t>print</w:t>
              </w:r>
            </w:hyperlink>
            <w:r w:rsidR="00C21E92">
              <w:rPr>
                <w:rStyle w:val="HTMLCode"/>
              </w:rPr>
              <w:t>(java.awt.Graphics graphics, java.awt.print.PageFormat pageFormat, int pageIndex)</w:t>
            </w:r>
            <w:r w:rsidR="00C21E92">
              <w:br/>
              <w:t xml:space="preserve">          Implemented abstract Printable.print() method.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7" w:anchor="printReceipt()" w:history="1">
              <w:r w:rsidR="00C21E92">
                <w:rPr>
                  <w:rStyle w:val="Hyperlink"/>
                  <w:rFonts w:ascii="Courier New" w:hAnsi="Courier New" w:cs="Courier New"/>
                  <w:b/>
                  <w:bCs/>
                </w:rPr>
                <w:t>printReceipt</w:t>
              </w:r>
            </w:hyperlink>
            <w:r w:rsidR="00C21E92">
              <w:rPr>
                <w:rStyle w:val="HTMLCode"/>
              </w:rPr>
              <w:t>()</w:t>
            </w:r>
            <w:r w:rsidR="00C21E92">
              <w:br/>
              <w:t xml:space="preserve">          Format the page/s to be printed to setPrintable.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java.sql.ResultSet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8" w:anchor="runSelect(java.lang.String)" w:history="1">
              <w:r w:rsidR="00C21E92">
                <w:rPr>
                  <w:rStyle w:val="Hyperlink"/>
                  <w:rFonts w:ascii="Courier New" w:hAnsi="Courier New" w:cs="Courier New"/>
                  <w:b/>
                  <w:bCs/>
                </w:rPr>
                <w:t>runSelect</w:t>
              </w:r>
            </w:hyperlink>
            <w:r w:rsidR="00C21E92">
              <w:rPr>
                <w:rStyle w:val="HTMLCode"/>
              </w:rPr>
              <w:t>(java.lang.String selectStatement)</w:t>
            </w:r>
            <w:r w:rsidR="00C21E92">
              <w:br/>
              <w:t xml:space="preserve">          Executes a select query on the database.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69" w:anchor="setProductOrderList(java.util.ArrayList)" w:history="1">
              <w:r w:rsidR="00C21E92">
                <w:rPr>
                  <w:rStyle w:val="Hyperlink"/>
                  <w:rFonts w:ascii="Courier New" w:hAnsi="Courier New" w:cs="Courier New"/>
                  <w:b/>
                  <w:bCs/>
                </w:rPr>
                <w:t>setProductOrderList</w:t>
              </w:r>
            </w:hyperlink>
            <w:r w:rsidR="00C21E92">
              <w:rPr>
                <w:rStyle w:val="HTMLCode"/>
              </w:rPr>
              <w:t>(java.util.ArrayList&lt;pospi.ProductOrder&gt; productOrderList)</w:t>
            </w:r>
            <w:r w:rsidR="00C21E92">
              <w:br/>
              <w:t xml:space="preserve">            </w:t>
            </w:r>
          </w:p>
        </w:tc>
      </w:tr>
      <w:tr w:rsidR="00C21E92" w:rsidTr="00C21E92">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21E92" w:rsidRDefault="00C21E92">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3F2F3D">
            <w:pPr>
              <w:rPr>
                <w:sz w:val="24"/>
                <w:szCs w:val="24"/>
              </w:rPr>
            </w:pPr>
            <w:hyperlink r:id="rId170" w:anchor="setTotalPrice(double)" w:history="1">
              <w:r w:rsidR="00C21E92">
                <w:rPr>
                  <w:rStyle w:val="Hyperlink"/>
                  <w:rFonts w:ascii="Courier New" w:hAnsi="Courier New" w:cs="Courier New"/>
                  <w:b/>
                  <w:bCs/>
                </w:rPr>
                <w:t>setTotalPrice</w:t>
              </w:r>
            </w:hyperlink>
            <w:r w:rsidR="00C21E92">
              <w:rPr>
                <w:rStyle w:val="HTMLCode"/>
              </w:rPr>
              <w:t>(double totalPrice)</w:t>
            </w:r>
            <w:r w:rsidR="00C21E92">
              <w:br/>
              <w:t xml:space="preserve">            </w:t>
            </w:r>
          </w:p>
        </w:tc>
      </w:tr>
    </w:tbl>
    <w:p w:rsidR="00C21E92" w:rsidRDefault="00C21E92" w:rsidP="00C21E92">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21E92" w:rsidTr="00C21E9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C21E92" w:rsidRDefault="00C21E92">
            <w:pPr>
              <w:rPr>
                <w:b/>
                <w:bCs/>
                <w:sz w:val="24"/>
                <w:szCs w:val="24"/>
              </w:rPr>
            </w:pPr>
            <w:r>
              <w:rPr>
                <w:b/>
                <w:bCs/>
              </w:rPr>
              <w:t xml:space="preserve">Methods inherited from class java.lang.Object </w:t>
            </w:r>
          </w:p>
        </w:tc>
      </w:tr>
      <w:tr w:rsidR="00C21E92" w:rsidTr="00C21E9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21E92" w:rsidRDefault="00C21E92">
            <w:pPr>
              <w:rPr>
                <w:sz w:val="24"/>
                <w:szCs w:val="24"/>
              </w:rPr>
            </w:pPr>
            <w:r>
              <w:rPr>
                <w:rStyle w:val="HTMLCode"/>
              </w:rPr>
              <w:t>clone, equals, finalize, getClass, hashCode, notify, notifyAll, toString, wait, wait, wait</w:t>
            </w:r>
            <w:r>
              <w:t xml:space="preserve"> </w:t>
            </w:r>
          </w:p>
        </w:tc>
      </w:tr>
      <w:tr w:rsidR="00C21E92" w:rsidTr="00C21E9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21E92" w:rsidRDefault="00C21E92">
            <w:pPr>
              <w:rPr>
                <w:b/>
                <w:bCs/>
                <w:sz w:val="24"/>
                <w:szCs w:val="24"/>
              </w:rPr>
            </w:pPr>
            <w:r>
              <w:lastRenderedPageBreak/>
              <w:t xml:space="preserve">  </w:t>
            </w:r>
            <w:r>
              <w:rPr>
                <w:b/>
                <w:bCs/>
                <w:sz w:val="36"/>
                <w:szCs w:val="36"/>
              </w:rPr>
              <w:t>Constructor Detail</w:t>
            </w:r>
            <w:r>
              <w:rPr>
                <w:b/>
                <w:bCs/>
              </w:rPr>
              <w:t xml:space="preserve"> </w:t>
            </w:r>
          </w:p>
        </w:tc>
      </w:tr>
    </w:tbl>
    <w:p w:rsidR="00C21E92" w:rsidRDefault="00C21E92" w:rsidP="00C21E92">
      <w:pPr>
        <w:pStyle w:val="Heading3"/>
      </w:pPr>
      <w:bookmarkStart w:id="114" w:name="PointOfSaleController()"/>
      <w:bookmarkEnd w:id="114"/>
      <w:r>
        <w:t xml:space="preserve">PointOfSaleController </w:t>
      </w:r>
    </w:p>
    <w:p w:rsidR="00C21E92" w:rsidRDefault="00C21E92" w:rsidP="00C21E92">
      <w:pPr>
        <w:pStyle w:val="HTMLPreformatted"/>
      </w:pPr>
      <w:r>
        <w:t xml:space="preserve">public </w:t>
      </w:r>
      <w:r>
        <w:rPr>
          <w:b/>
          <w:bCs/>
        </w:rPr>
        <w:t>PointOfSaleController</w:t>
      </w:r>
      <w:r>
        <w:t>()</w:t>
      </w:r>
    </w:p>
    <w:p w:rsidR="00C21E92" w:rsidRDefault="00C21E92" w:rsidP="00C21E92">
      <w:pPr>
        <w:ind w:left="720"/>
      </w:pPr>
      <w:r>
        <w:t xml:space="preserve">Constructor. </w:t>
      </w:r>
    </w:p>
    <w:p w:rsidR="00C21E92" w:rsidRDefault="003F2F3D" w:rsidP="00C21E92">
      <w:r>
        <w:pict>
          <v:rect id="_x0000_i1130" style="width:0;height:1.5pt" o:hralign="center" o:hrstd="t" o:hr="t" fillcolor="#a0a0a0" stroked="f"/>
        </w:pict>
      </w:r>
    </w:p>
    <w:p w:rsidR="00C21E92" w:rsidRDefault="00C21E92" w:rsidP="00C21E92">
      <w:pPr>
        <w:pStyle w:val="Heading3"/>
      </w:pPr>
      <w:bookmarkStart w:id="115" w:name="PointOfSaleController(pospi.PointOfSaleV"/>
      <w:bookmarkEnd w:id="115"/>
      <w:r>
        <w:t xml:space="preserve">PointOfSaleController </w:t>
      </w:r>
    </w:p>
    <w:p w:rsidR="00C21E92" w:rsidRDefault="00C21E92" w:rsidP="00C21E92">
      <w:pPr>
        <w:pStyle w:val="HTMLPreformatted"/>
      </w:pPr>
      <w:r>
        <w:t xml:space="preserve">public </w:t>
      </w:r>
      <w:r>
        <w:rPr>
          <w:b/>
          <w:bCs/>
        </w:rPr>
        <w:t>PointOfSaleController</w:t>
      </w:r>
      <w:r>
        <w:t>(pospi.PointOfSaleView view,</w:t>
      </w:r>
    </w:p>
    <w:p w:rsidR="00C21E92" w:rsidRDefault="00C21E92" w:rsidP="00C21E92">
      <w:pPr>
        <w:pStyle w:val="HTMLPreformatted"/>
      </w:pPr>
      <w:r>
        <w:t xml:space="preserve">                             java.lang.String connection,</w:t>
      </w:r>
    </w:p>
    <w:p w:rsidR="00C21E92" w:rsidRDefault="00C21E92" w:rsidP="00C21E92">
      <w:pPr>
        <w:pStyle w:val="HTMLPreformatted"/>
      </w:pPr>
      <w:r>
        <w:t xml:space="preserve">                             java.lang.String user,</w:t>
      </w:r>
    </w:p>
    <w:p w:rsidR="00C21E92" w:rsidRDefault="00C21E92" w:rsidP="00C21E92">
      <w:pPr>
        <w:pStyle w:val="HTMLPreformatted"/>
      </w:pPr>
      <w:r>
        <w:t xml:space="preserve">                             java.lang.String password)</w:t>
      </w:r>
    </w:p>
    <w:p w:rsidR="00C21E92" w:rsidRDefault="00C21E92" w:rsidP="00C21E92">
      <w:pPr>
        <w:ind w:left="720"/>
      </w:pPr>
      <w:r>
        <w:t xml:space="preserve">Constructor, overloaded. </w:t>
      </w:r>
    </w:p>
    <w:p w:rsidR="00C21E92" w:rsidRDefault="00C21E92" w:rsidP="00C21E92">
      <w:pPr>
        <w:ind w:left="720"/>
      </w:pPr>
      <w:r>
        <w:rPr>
          <w:b/>
          <w:bCs/>
        </w:rPr>
        <w:t>Parameters:</w:t>
      </w:r>
      <w:r>
        <w:t xml:space="preserve"> </w:t>
      </w:r>
    </w:p>
    <w:p w:rsidR="00C21E92" w:rsidRDefault="00C21E92" w:rsidP="00C21E92">
      <w:pPr>
        <w:ind w:left="720"/>
      </w:pPr>
      <w:r>
        <w:rPr>
          <w:rStyle w:val="HTMLCode"/>
        </w:rPr>
        <w:t>view</w:t>
      </w:r>
      <w:r>
        <w:t xml:space="preserve"> - PointOfSaleView </w:t>
      </w:r>
    </w:p>
    <w:p w:rsidR="00C21E92" w:rsidRDefault="00C21E92" w:rsidP="00C21E92">
      <w:pPr>
        <w:ind w:left="720"/>
      </w:pPr>
      <w:r>
        <w:rPr>
          <w:rStyle w:val="HTMLCode"/>
        </w:rPr>
        <w:t>connection</w:t>
      </w:r>
      <w:r>
        <w:t xml:space="preserve"> - String </w:t>
      </w:r>
    </w:p>
    <w:p w:rsidR="00C21E92" w:rsidRDefault="00C21E92" w:rsidP="00C21E92">
      <w:pPr>
        <w:ind w:left="720"/>
      </w:pPr>
      <w:r>
        <w:rPr>
          <w:rStyle w:val="HTMLCode"/>
        </w:rPr>
        <w:t>user</w:t>
      </w:r>
      <w:r>
        <w:t xml:space="preserve"> - String </w:t>
      </w:r>
    </w:p>
    <w:p w:rsidR="00C21E92" w:rsidRDefault="00C21E92" w:rsidP="00C21E92">
      <w:pPr>
        <w:ind w:left="720"/>
      </w:pPr>
      <w:r>
        <w:rPr>
          <w:rStyle w:val="HTMLCode"/>
        </w:rPr>
        <w:t>password</w:t>
      </w:r>
      <w:r>
        <w:t xml:space="preserve"> - String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21E92" w:rsidTr="00C21E9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21E92" w:rsidRDefault="00C21E92">
            <w:pPr>
              <w:rPr>
                <w:b/>
                <w:bCs/>
                <w:sz w:val="24"/>
                <w:szCs w:val="24"/>
              </w:rPr>
            </w:pPr>
            <w:r>
              <w:rPr>
                <w:b/>
                <w:bCs/>
                <w:sz w:val="36"/>
                <w:szCs w:val="36"/>
              </w:rPr>
              <w:t>Method Detail</w:t>
            </w:r>
            <w:r>
              <w:rPr>
                <w:b/>
                <w:bCs/>
              </w:rPr>
              <w:t xml:space="preserve"> </w:t>
            </w:r>
          </w:p>
        </w:tc>
      </w:tr>
    </w:tbl>
    <w:p w:rsidR="00C21E92" w:rsidRDefault="00C21E92" w:rsidP="00C21E92">
      <w:pPr>
        <w:pStyle w:val="Heading3"/>
      </w:pPr>
      <w:r>
        <w:t xml:space="preserve">actionPerformed </w:t>
      </w:r>
    </w:p>
    <w:p w:rsidR="00C21E92" w:rsidRDefault="00C21E92" w:rsidP="00C21E92">
      <w:pPr>
        <w:pStyle w:val="HTMLPreformatted"/>
      </w:pPr>
      <w:r>
        <w:t xml:space="preserve">public void </w:t>
      </w:r>
      <w:r>
        <w:rPr>
          <w:b/>
          <w:bCs/>
        </w:rPr>
        <w:t>actionPerformed</w:t>
      </w:r>
      <w:r>
        <w:t>(java.awt.event.ActionEvent e)</w:t>
      </w:r>
    </w:p>
    <w:p w:rsidR="00C21E92" w:rsidRDefault="00C21E92" w:rsidP="00C21E92">
      <w:pPr>
        <w:ind w:left="720"/>
      </w:pPr>
      <w:r>
        <w:t xml:space="preserve">Implemented ActionListener abstract methods. Handles the events when a button is pressed. </w:t>
      </w:r>
    </w:p>
    <w:p w:rsidR="00C21E92" w:rsidRDefault="00C21E92" w:rsidP="00C21E92">
      <w:pPr>
        <w:ind w:left="720"/>
      </w:pPr>
      <w:r>
        <w:rPr>
          <w:b/>
          <w:bCs/>
        </w:rPr>
        <w:t>Specified by:</w:t>
      </w:r>
      <w:r>
        <w:t xml:space="preserve"> </w:t>
      </w:r>
    </w:p>
    <w:p w:rsidR="00C21E92" w:rsidRDefault="00C21E92" w:rsidP="00C21E92">
      <w:pPr>
        <w:ind w:left="720"/>
      </w:pPr>
      <w:r>
        <w:rPr>
          <w:rStyle w:val="HTMLCode"/>
        </w:rPr>
        <w:t>actionPerformed</w:t>
      </w:r>
      <w:r>
        <w:t xml:space="preserve"> in interface </w:t>
      </w:r>
      <w:r>
        <w:rPr>
          <w:rStyle w:val="HTMLCode"/>
        </w:rPr>
        <w:t>java.awt.event.ActionListener</w:t>
      </w:r>
      <w:r>
        <w:t xml:space="preserve"> </w:t>
      </w:r>
    </w:p>
    <w:p w:rsidR="00C21E92" w:rsidRDefault="00C21E92" w:rsidP="00C21E92">
      <w:pPr>
        <w:ind w:left="720"/>
      </w:pPr>
      <w:r>
        <w:rPr>
          <w:b/>
          <w:bCs/>
        </w:rPr>
        <w:t>Parameters:</w:t>
      </w:r>
      <w:r>
        <w:t xml:space="preserve"> </w:t>
      </w:r>
    </w:p>
    <w:p w:rsidR="00C21E92" w:rsidRDefault="00C21E92" w:rsidP="00C21E92">
      <w:pPr>
        <w:ind w:left="720"/>
      </w:pPr>
      <w:r>
        <w:rPr>
          <w:rStyle w:val="HTMLCode"/>
        </w:rPr>
        <w:t>e</w:t>
      </w:r>
      <w:r>
        <w:t xml:space="preserve"> - ActionEvent </w:t>
      </w:r>
    </w:p>
    <w:p w:rsidR="00C21E92" w:rsidRDefault="003F2F3D" w:rsidP="00C21E92">
      <w:r>
        <w:pict>
          <v:rect id="_x0000_i1131" style="width:0;height:1.5pt" o:hralign="center" o:hrstd="t" o:hr="t" fillcolor="#a0a0a0" stroked="f"/>
        </w:pict>
      </w:r>
    </w:p>
    <w:p w:rsidR="00C21E92" w:rsidRDefault="00C21E92" w:rsidP="00C21E92">
      <w:pPr>
        <w:pStyle w:val="Heading3"/>
      </w:pPr>
      <w:bookmarkStart w:id="116" w:name="clearAllDisplay()"/>
      <w:bookmarkEnd w:id="116"/>
      <w:r>
        <w:t xml:space="preserve">clearAllDisplay </w:t>
      </w:r>
    </w:p>
    <w:p w:rsidR="00C21E92" w:rsidRDefault="00C21E92" w:rsidP="00C21E92">
      <w:pPr>
        <w:pStyle w:val="HTMLPreformatted"/>
      </w:pPr>
      <w:r>
        <w:t xml:space="preserve">public void </w:t>
      </w:r>
      <w:r>
        <w:rPr>
          <w:b/>
          <w:bCs/>
        </w:rPr>
        <w:t>clearAllDisplay</w:t>
      </w:r>
      <w:r>
        <w:t>()</w:t>
      </w:r>
    </w:p>
    <w:p w:rsidR="00C21E92" w:rsidRDefault="00C21E92" w:rsidP="00C21E92">
      <w:pPr>
        <w:ind w:left="720"/>
      </w:pPr>
      <w:r>
        <w:t xml:space="preserve">Clears the ArrayList, TextArea and TextFields. </w:t>
      </w:r>
    </w:p>
    <w:p w:rsidR="00C21E92" w:rsidRDefault="003F2F3D" w:rsidP="00C21E92">
      <w:r>
        <w:lastRenderedPageBreak/>
        <w:pict>
          <v:rect id="_x0000_i1132" style="width:0;height:1.5pt" o:hralign="center" o:hrstd="t" o:hr="t" fillcolor="#a0a0a0" stroked="f"/>
        </w:pict>
      </w:r>
    </w:p>
    <w:p w:rsidR="00C21E92" w:rsidRDefault="00C21E92" w:rsidP="00C21E92">
      <w:pPr>
        <w:pStyle w:val="Heading3"/>
      </w:pPr>
      <w:bookmarkStart w:id="117" w:name="commitSaleTransaction()"/>
      <w:bookmarkEnd w:id="117"/>
      <w:r>
        <w:t xml:space="preserve">commitSaleTransaction </w:t>
      </w:r>
    </w:p>
    <w:p w:rsidR="00C21E92" w:rsidRDefault="00C21E92" w:rsidP="00C21E92">
      <w:pPr>
        <w:pStyle w:val="HTMLPreformatted"/>
      </w:pPr>
      <w:r>
        <w:t xml:space="preserve">public boolean </w:t>
      </w:r>
      <w:r>
        <w:rPr>
          <w:b/>
          <w:bCs/>
        </w:rPr>
        <w:t>commitSaleTransaction</w:t>
      </w:r>
      <w:r>
        <w:t>()</w:t>
      </w:r>
    </w:p>
    <w:p w:rsidR="00C21E92" w:rsidRDefault="00C21E92" w:rsidP="00C21E92">
      <w:pPr>
        <w:ind w:left="720"/>
      </w:pPr>
      <w:r>
        <w:t xml:space="preserve">Save changes to database: [1] insert new order record. [2] update product inventory table. Use manual transaction to commit changes. Return true if changes to database was successful, return false otherwise. </w:t>
      </w:r>
    </w:p>
    <w:p w:rsidR="00C21E92" w:rsidRDefault="00C21E92" w:rsidP="00C21E92">
      <w:pPr>
        <w:ind w:left="720"/>
      </w:pPr>
      <w:r>
        <w:rPr>
          <w:b/>
          <w:bCs/>
        </w:rPr>
        <w:t>Returns:</w:t>
      </w:r>
      <w:r>
        <w:t xml:space="preserve"> </w:t>
      </w:r>
    </w:p>
    <w:p w:rsidR="00C21E92" w:rsidRDefault="00C21E92" w:rsidP="00C21E92">
      <w:pPr>
        <w:ind w:left="720"/>
      </w:pPr>
      <w:r>
        <w:t xml:space="preserve">boolean </w:t>
      </w:r>
    </w:p>
    <w:p w:rsidR="00C21E92" w:rsidRDefault="003F2F3D" w:rsidP="00C21E92">
      <w:r>
        <w:pict>
          <v:rect id="_x0000_i1133" style="width:0;height:1.5pt" o:hralign="center" o:hrstd="t" o:hr="t" fillcolor="#a0a0a0" stroked="f"/>
        </w:pict>
      </w:r>
    </w:p>
    <w:p w:rsidR="00C21E92" w:rsidRDefault="00C21E92" w:rsidP="00C21E92">
      <w:pPr>
        <w:pStyle w:val="Heading3"/>
      </w:pPr>
      <w:bookmarkStart w:id="118" w:name="deleteItemOrdered(int)"/>
      <w:bookmarkEnd w:id="118"/>
      <w:r>
        <w:t xml:space="preserve">deleteItemOrdered </w:t>
      </w:r>
    </w:p>
    <w:p w:rsidR="00C21E92" w:rsidRDefault="00C21E92" w:rsidP="00C21E92">
      <w:pPr>
        <w:pStyle w:val="HTMLPreformatted"/>
      </w:pPr>
      <w:r>
        <w:t xml:space="preserve">public void </w:t>
      </w:r>
      <w:r>
        <w:rPr>
          <w:b/>
          <w:bCs/>
        </w:rPr>
        <w:t>deleteItemOrdered</w:t>
      </w:r>
      <w:r>
        <w:t>(int itemPos)</w:t>
      </w:r>
    </w:p>
    <w:p w:rsidR="00C21E92" w:rsidRDefault="00C21E92" w:rsidP="00C21E92">
      <w:pPr>
        <w:ind w:left="720"/>
      </w:pPr>
      <w:r>
        <w:t xml:space="preserve">Deletes the item from the TextArea of items ordered. </w:t>
      </w:r>
    </w:p>
    <w:p w:rsidR="00C21E92" w:rsidRDefault="00C21E92" w:rsidP="00C21E92">
      <w:pPr>
        <w:ind w:left="720"/>
      </w:pPr>
      <w:r>
        <w:rPr>
          <w:b/>
          <w:bCs/>
        </w:rPr>
        <w:t>Parameters:</w:t>
      </w:r>
      <w:r>
        <w:t xml:space="preserve"> </w:t>
      </w:r>
    </w:p>
    <w:p w:rsidR="00C21E92" w:rsidRDefault="00C21E92" w:rsidP="00C21E92">
      <w:pPr>
        <w:ind w:left="720"/>
      </w:pPr>
      <w:r>
        <w:rPr>
          <w:rStyle w:val="HTMLCode"/>
        </w:rPr>
        <w:t>itemPos</w:t>
      </w:r>
      <w:r>
        <w:t xml:space="preserve"> - int </w:t>
      </w:r>
    </w:p>
    <w:p w:rsidR="00C21E92" w:rsidRDefault="003F2F3D" w:rsidP="00C21E92">
      <w:r>
        <w:pict>
          <v:rect id="_x0000_i1134" style="width:0;height:1.5pt" o:hralign="center" o:hrstd="t" o:hr="t" fillcolor="#a0a0a0" stroked="f"/>
        </w:pict>
      </w:r>
    </w:p>
    <w:p w:rsidR="00C21E92" w:rsidRDefault="00C21E92" w:rsidP="00C21E92">
      <w:pPr>
        <w:pStyle w:val="Heading3"/>
      </w:pPr>
      <w:bookmarkStart w:id="119" w:name="displayItemsOrdered()"/>
      <w:bookmarkEnd w:id="119"/>
      <w:r>
        <w:t xml:space="preserve">displayItemsOrdered </w:t>
      </w:r>
    </w:p>
    <w:p w:rsidR="00C21E92" w:rsidRDefault="00C21E92" w:rsidP="00C21E92">
      <w:pPr>
        <w:pStyle w:val="HTMLPreformatted"/>
      </w:pPr>
      <w:r>
        <w:t xml:space="preserve">public void </w:t>
      </w:r>
      <w:r>
        <w:rPr>
          <w:b/>
          <w:bCs/>
        </w:rPr>
        <w:t>displayItemsOrdered</w:t>
      </w:r>
      <w:r>
        <w:t>()</w:t>
      </w:r>
    </w:p>
    <w:p w:rsidR="00C21E92" w:rsidRDefault="00C21E92" w:rsidP="00C21E92">
      <w:pPr>
        <w:ind w:left="720"/>
      </w:pPr>
      <w:r>
        <w:t xml:space="preserve">Displays the contents of the Product ArrayList on the TextArea. </w:t>
      </w:r>
    </w:p>
    <w:p w:rsidR="00C21E92" w:rsidRDefault="003F2F3D" w:rsidP="00C21E92">
      <w:r>
        <w:pict>
          <v:rect id="_x0000_i1135" style="width:0;height:1.5pt" o:hralign="center" o:hrstd="t" o:hr="t" fillcolor="#a0a0a0" stroked="f"/>
        </w:pict>
      </w:r>
    </w:p>
    <w:p w:rsidR="00C21E92" w:rsidRDefault="00C21E92" w:rsidP="00C21E92">
      <w:pPr>
        <w:pStyle w:val="Heading3"/>
      </w:pPr>
      <w:bookmarkStart w:id="120" w:name="getDeleteItemPosition()"/>
      <w:bookmarkEnd w:id="120"/>
      <w:r>
        <w:t xml:space="preserve">getDeleteItemPosition </w:t>
      </w:r>
    </w:p>
    <w:p w:rsidR="00C21E92" w:rsidRDefault="00C21E92" w:rsidP="00C21E92">
      <w:pPr>
        <w:pStyle w:val="HTMLPreformatted"/>
      </w:pPr>
      <w:r>
        <w:t xml:space="preserve">public int </w:t>
      </w:r>
      <w:r>
        <w:rPr>
          <w:b/>
          <w:bCs/>
        </w:rPr>
        <w:t>getDeleteItemPosition</w:t>
      </w:r>
      <w:r>
        <w:t>()</w:t>
      </w:r>
    </w:p>
    <w:p w:rsidR="00C21E92" w:rsidRDefault="00C21E92" w:rsidP="00C21E92">
      <w:pPr>
        <w:ind w:left="720"/>
      </w:pPr>
      <w:r>
        <w:t xml:space="preserve">Returns the line number of an item from the TextArea by making the user choose from a dropdown list. </w:t>
      </w:r>
    </w:p>
    <w:p w:rsidR="00C21E92" w:rsidRDefault="00C21E92" w:rsidP="00C21E92">
      <w:pPr>
        <w:ind w:left="720"/>
      </w:pPr>
      <w:r>
        <w:rPr>
          <w:b/>
          <w:bCs/>
        </w:rPr>
        <w:t>Returns:</w:t>
      </w:r>
      <w:r>
        <w:t xml:space="preserve"> </w:t>
      </w:r>
    </w:p>
    <w:p w:rsidR="00C21E92" w:rsidRDefault="00C21E92" w:rsidP="00C21E92">
      <w:pPr>
        <w:ind w:left="720"/>
      </w:pPr>
      <w:r>
        <w:t xml:space="preserve">int </w:t>
      </w:r>
    </w:p>
    <w:p w:rsidR="00C21E92" w:rsidRDefault="003F2F3D" w:rsidP="00C21E92">
      <w:r>
        <w:pict>
          <v:rect id="_x0000_i1136" style="width:0;height:1.5pt" o:hralign="center" o:hrstd="t" o:hr="t" fillcolor="#a0a0a0" stroked="f"/>
        </w:pict>
      </w:r>
    </w:p>
    <w:p w:rsidR="00C21E92" w:rsidRDefault="00C21E92" w:rsidP="00C21E92">
      <w:pPr>
        <w:pStyle w:val="Heading3"/>
      </w:pPr>
      <w:bookmarkStart w:id="121" w:name="getItemFromBarcode()"/>
      <w:bookmarkEnd w:id="121"/>
      <w:r>
        <w:t xml:space="preserve">getItemFromBarcode </w:t>
      </w:r>
    </w:p>
    <w:p w:rsidR="00C21E92" w:rsidRDefault="00C21E92" w:rsidP="00C21E92">
      <w:pPr>
        <w:pStyle w:val="HTMLPreformatted"/>
      </w:pPr>
      <w:r>
        <w:t xml:space="preserve">public void </w:t>
      </w:r>
      <w:r>
        <w:rPr>
          <w:b/>
          <w:bCs/>
        </w:rPr>
        <w:t>getItemFromBarcode</w:t>
      </w:r>
      <w:r>
        <w:t>()</w:t>
      </w:r>
    </w:p>
    <w:p w:rsidR="00C21E92" w:rsidRDefault="00C21E92" w:rsidP="00C21E92">
      <w:pPr>
        <w:ind w:left="720"/>
      </w:pPr>
      <w:r>
        <w:t xml:space="preserve">Retrieves the item from the database using the barcode attribute and displays it in the TextArea. </w:t>
      </w:r>
    </w:p>
    <w:p w:rsidR="00C21E92" w:rsidRDefault="003F2F3D" w:rsidP="00C21E92">
      <w:r>
        <w:pict>
          <v:rect id="_x0000_i1137" style="width:0;height:1.5pt" o:hralign="center" o:hrstd="t" o:hr="t" fillcolor="#a0a0a0" stroked="f"/>
        </w:pict>
      </w:r>
    </w:p>
    <w:p w:rsidR="00C21E92" w:rsidRDefault="00C21E92" w:rsidP="00C21E92">
      <w:pPr>
        <w:pStyle w:val="Heading3"/>
      </w:pPr>
      <w:bookmarkStart w:id="122" w:name="getItemFromUOM(int,_double)"/>
      <w:bookmarkEnd w:id="122"/>
      <w:r>
        <w:t xml:space="preserve">getItemFromUOM </w:t>
      </w:r>
    </w:p>
    <w:p w:rsidR="00C21E92" w:rsidRDefault="00C21E92" w:rsidP="00C21E92">
      <w:pPr>
        <w:pStyle w:val="HTMLPreformatted"/>
      </w:pPr>
      <w:r>
        <w:t xml:space="preserve">public void </w:t>
      </w:r>
      <w:r>
        <w:rPr>
          <w:b/>
          <w:bCs/>
        </w:rPr>
        <w:t>getItemFromUOM</w:t>
      </w:r>
      <w:r>
        <w:t>(int productID,</w:t>
      </w:r>
    </w:p>
    <w:p w:rsidR="00C21E92" w:rsidRDefault="00C21E92" w:rsidP="00C21E92">
      <w:pPr>
        <w:pStyle w:val="HTMLPreformatted"/>
      </w:pPr>
      <w:r>
        <w:lastRenderedPageBreak/>
        <w:t xml:space="preserve">                           double quantity)</w:t>
      </w:r>
    </w:p>
    <w:p w:rsidR="00C21E92" w:rsidRDefault="00C21E92" w:rsidP="00C21E92">
      <w:pPr>
        <w:ind w:left="720"/>
      </w:pPr>
      <w:r>
        <w:t xml:space="preserve">Retrieves an item from the database that have a unit-of-measurement code and displays it in the TextArea. </w:t>
      </w:r>
    </w:p>
    <w:p w:rsidR="00C21E92" w:rsidRDefault="00C21E92" w:rsidP="00C21E92">
      <w:pPr>
        <w:ind w:left="720"/>
      </w:pPr>
      <w:r>
        <w:rPr>
          <w:b/>
          <w:bCs/>
        </w:rPr>
        <w:t>Parameters:</w:t>
      </w:r>
      <w:r>
        <w:t xml:space="preserve"> </w:t>
      </w:r>
    </w:p>
    <w:p w:rsidR="00C21E92" w:rsidRDefault="00C21E92" w:rsidP="00C21E92">
      <w:pPr>
        <w:ind w:left="720"/>
      </w:pPr>
      <w:r>
        <w:rPr>
          <w:rStyle w:val="HTMLCode"/>
        </w:rPr>
        <w:t>productID</w:t>
      </w:r>
      <w:r>
        <w:t xml:space="preserve"> - int </w:t>
      </w:r>
    </w:p>
    <w:p w:rsidR="00C21E92" w:rsidRDefault="00C21E92" w:rsidP="00C21E92">
      <w:pPr>
        <w:ind w:left="720"/>
      </w:pPr>
      <w:r>
        <w:rPr>
          <w:rStyle w:val="HTMLCode"/>
        </w:rPr>
        <w:t>quantity</w:t>
      </w:r>
      <w:r>
        <w:t xml:space="preserve"> - double </w:t>
      </w:r>
    </w:p>
    <w:p w:rsidR="00C21E92" w:rsidRDefault="003F2F3D" w:rsidP="00C21E92">
      <w:r>
        <w:pict>
          <v:rect id="_x0000_i1138" style="width:0;height:1.5pt" o:hralign="center" o:hrstd="t" o:hr="t" fillcolor="#a0a0a0" stroked="f"/>
        </w:pict>
      </w:r>
    </w:p>
    <w:p w:rsidR="00C21E92" w:rsidRDefault="00C21E92" w:rsidP="00C21E92">
      <w:pPr>
        <w:pStyle w:val="Heading3"/>
      </w:pPr>
      <w:bookmarkStart w:id="123" w:name="getProductOrderList()"/>
      <w:bookmarkEnd w:id="123"/>
      <w:r>
        <w:t xml:space="preserve">getProductOrderList </w:t>
      </w:r>
    </w:p>
    <w:p w:rsidR="00C21E92" w:rsidRDefault="00C21E92" w:rsidP="00C21E92">
      <w:pPr>
        <w:pStyle w:val="HTMLPreformatted"/>
      </w:pPr>
      <w:r>
        <w:t xml:space="preserve">public java.util.ArrayList&lt;pospi.ProductOrder&gt; </w:t>
      </w:r>
      <w:r>
        <w:rPr>
          <w:b/>
          <w:bCs/>
        </w:rPr>
        <w:t>getProductOrderList</w:t>
      </w:r>
      <w:r>
        <w:t>()</w:t>
      </w:r>
    </w:p>
    <w:p w:rsidR="00C21E92" w:rsidRDefault="003F2F3D" w:rsidP="00C21E92">
      <w:r>
        <w:pict>
          <v:rect id="_x0000_i1139" style="width:0;height:1.5pt" o:hralign="center" o:hrstd="t" o:hr="t" fillcolor="#a0a0a0" stroked="f"/>
        </w:pict>
      </w:r>
    </w:p>
    <w:p w:rsidR="00C21E92" w:rsidRDefault="00C21E92" w:rsidP="00C21E92">
      <w:pPr>
        <w:pStyle w:val="Heading3"/>
      </w:pPr>
      <w:bookmarkStart w:id="124" w:name="getTotalPrice()"/>
      <w:bookmarkEnd w:id="124"/>
      <w:r>
        <w:t xml:space="preserve">getTotalPrice </w:t>
      </w:r>
    </w:p>
    <w:p w:rsidR="00C21E92" w:rsidRDefault="00C21E92" w:rsidP="00C21E92">
      <w:pPr>
        <w:pStyle w:val="HTMLPreformatted"/>
      </w:pPr>
      <w:r>
        <w:t xml:space="preserve">public double </w:t>
      </w:r>
      <w:r>
        <w:rPr>
          <w:b/>
          <w:bCs/>
        </w:rPr>
        <w:t>getTotalPrice</w:t>
      </w:r>
      <w:r>
        <w:t>()</w:t>
      </w:r>
    </w:p>
    <w:p w:rsidR="00C21E92" w:rsidRDefault="003F2F3D" w:rsidP="00C21E92">
      <w:r>
        <w:pict>
          <v:rect id="_x0000_i1140" style="width:0;height:1.5pt" o:hralign="center" o:hrstd="t" o:hr="t" fillcolor="#a0a0a0" stroked="f"/>
        </w:pict>
      </w:r>
    </w:p>
    <w:p w:rsidR="00C21E92" w:rsidRDefault="00C21E92" w:rsidP="00C21E92">
      <w:pPr>
        <w:pStyle w:val="Heading3"/>
      </w:pPr>
      <w:r>
        <w:t xml:space="preserve">initialize </w:t>
      </w:r>
    </w:p>
    <w:p w:rsidR="00C21E92" w:rsidRDefault="00C21E92" w:rsidP="00C21E92">
      <w:pPr>
        <w:pStyle w:val="HTMLPreformatted"/>
      </w:pPr>
      <w:r>
        <w:t xml:space="preserve">public void </w:t>
      </w:r>
      <w:r>
        <w:rPr>
          <w:b/>
          <w:bCs/>
        </w:rPr>
        <w:t>initialize</w:t>
      </w:r>
      <w:r>
        <w:t>()</w:t>
      </w:r>
    </w:p>
    <w:p w:rsidR="00C21E92" w:rsidRDefault="00C21E92" w:rsidP="00C21E92">
      <w:pPr>
        <w:ind w:left="720"/>
      </w:pPr>
      <w:r>
        <w:t xml:space="preserve">Initialize the event listener of the components. </w:t>
      </w:r>
    </w:p>
    <w:p w:rsidR="00C21E92" w:rsidRDefault="003F2F3D" w:rsidP="00C21E92">
      <w:r>
        <w:pict>
          <v:rect id="_x0000_i1141" style="width:0;height:1.5pt" o:hralign="center" o:hrstd="t" o:hr="t" fillcolor="#a0a0a0" stroked="f"/>
        </w:pict>
      </w:r>
    </w:p>
    <w:p w:rsidR="00C21E92" w:rsidRDefault="00C21E92" w:rsidP="00C21E92">
      <w:pPr>
        <w:pStyle w:val="Heading3"/>
      </w:pPr>
      <w:bookmarkStart w:id="125" w:name="keyPressed(java.awt.event.KeyEvent)"/>
      <w:bookmarkEnd w:id="125"/>
      <w:r>
        <w:t xml:space="preserve">keyPressed </w:t>
      </w:r>
    </w:p>
    <w:p w:rsidR="00C21E92" w:rsidRDefault="00C21E92" w:rsidP="00C21E92">
      <w:pPr>
        <w:pStyle w:val="HTMLPreformatted"/>
      </w:pPr>
      <w:r>
        <w:t xml:space="preserve">public void </w:t>
      </w:r>
      <w:r>
        <w:rPr>
          <w:b/>
          <w:bCs/>
        </w:rPr>
        <w:t>keyPressed</w:t>
      </w:r>
      <w:r>
        <w:t>(java.awt.event.KeyEvent e)</w:t>
      </w:r>
    </w:p>
    <w:p w:rsidR="00C21E92" w:rsidRDefault="00C21E92" w:rsidP="00C21E92">
      <w:pPr>
        <w:ind w:left="720"/>
      </w:pPr>
      <w:r>
        <w:rPr>
          <w:b/>
          <w:bCs/>
        </w:rPr>
        <w:t>Specified by:</w:t>
      </w:r>
      <w:r>
        <w:t xml:space="preserve"> </w:t>
      </w:r>
    </w:p>
    <w:p w:rsidR="00C21E92" w:rsidRDefault="00C21E92" w:rsidP="00C21E92">
      <w:pPr>
        <w:ind w:left="720"/>
      </w:pPr>
      <w:r>
        <w:rPr>
          <w:rStyle w:val="HTMLCode"/>
        </w:rPr>
        <w:t>keyPressed</w:t>
      </w:r>
      <w:r>
        <w:t xml:space="preserve"> in interface </w:t>
      </w:r>
      <w:r>
        <w:rPr>
          <w:rStyle w:val="HTMLCode"/>
        </w:rPr>
        <w:t>java.awt.event.KeyListener</w:t>
      </w:r>
      <w:r>
        <w:t xml:space="preserve"> </w:t>
      </w:r>
    </w:p>
    <w:p w:rsidR="00C21E92" w:rsidRDefault="003F2F3D" w:rsidP="00C21E92">
      <w:r>
        <w:pict>
          <v:rect id="_x0000_i1142" style="width:0;height:1.5pt" o:hralign="center" o:hrstd="t" o:hr="t" fillcolor="#a0a0a0" stroked="f"/>
        </w:pict>
      </w:r>
    </w:p>
    <w:p w:rsidR="00C21E92" w:rsidRDefault="00C21E92" w:rsidP="00C21E92">
      <w:pPr>
        <w:pStyle w:val="Heading3"/>
      </w:pPr>
      <w:bookmarkStart w:id="126" w:name="keyReleased(java.awt.event.KeyEvent)"/>
      <w:bookmarkEnd w:id="126"/>
      <w:r>
        <w:t xml:space="preserve">keyReleased </w:t>
      </w:r>
    </w:p>
    <w:p w:rsidR="00C21E92" w:rsidRDefault="00C21E92" w:rsidP="00C21E92">
      <w:pPr>
        <w:pStyle w:val="HTMLPreformatted"/>
      </w:pPr>
      <w:r>
        <w:t xml:space="preserve">public void </w:t>
      </w:r>
      <w:r>
        <w:rPr>
          <w:b/>
          <w:bCs/>
        </w:rPr>
        <w:t>keyReleased</w:t>
      </w:r>
      <w:r>
        <w:t>(java.awt.event.KeyEvent e)</w:t>
      </w:r>
    </w:p>
    <w:p w:rsidR="00C21E92" w:rsidRDefault="00C21E92" w:rsidP="00C21E92">
      <w:pPr>
        <w:ind w:left="720"/>
      </w:pPr>
      <w:r>
        <w:rPr>
          <w:b/>
          <w:bCs/>
        </w:rPr>
        <w:t>Specified by:</w:t>
      </w:r>
      <w:r>
        <w:t xml:space="preserve"> </w:t>
      </w:r>
    </w:p>
    <w:p w:rsidR="00C21E92" w:rsidRDefault="00C21E92" w:rsidP="00C21E92">
      <w:pPr>
        <w:ind w:left="720"/>
      </w:pPr>
      <w:r>
        <w:rPr>
          <w:rStyle w:val="HTMLCode"/>
        </w:rPr>
        <w:t>keyReleased</w:t>
      </w:r>
      <w:r>
        <w:t xml:space="preserve"> in interface </w:t>
      </w:r>
      <w:r>
        <w:rPr>
          <w:rStyle w:val="HTMLCode"/>
        </w:rPr>
        <w:t>java.awt.event.KeyListener</w:t>
      </w:r>
      <w:r>
        <w:t xml:space="preserve"> </w:t>
      </w:r>
    </w:p>
    <w:p w:rsidR="00C21E92" w:rsidRDefault="003F2F3D" w:rsidP="00C21E92">
      <w:r>
        <w:pict>
          <v:rect id="_x0000_i1143" style="width:0;height:1.5pt" o:hralign="center" o:hrstd="t" o:hr="t" fillcolor="#a0a0a0" stroked="f"/>
        </w:pict>
      </w:r>
    </w:p>
    <w:p w:rsidR="00C21E92" w:rsidRDefault="00C21E92" w:rsidP="00C21E92">
      <w:pPr>
        <w:pStyle w:val="Heading3"/>
      </w:pPr>
      <w:bookmarkStart w:id="127" w:name="keyTyped(java.awt.event.KeyEvent)"/>
      <w:bookmarkEnd w:id="127"/>
      <w:r>
        <w:t xml:space="preserve">keyTyped </w:t>
      </w:r>
    </w:p>
    <w:p w:rsidR="00C21E92" w:rsidRDefault="00C21E92" w:rsidP="00C21E92">
      <w:pPr>
        <w:pStyle w:val="HTMLPreformatted"/>
      </w:pPr>
      <w:r>
        <w:t xml:space="preserve">public void </w:t>
      </w:r>
      <w:r>
        <w:rPr>
          <w:b/>
          <w:bCs/>
        </w:rPr>
        <w:t>keyTyped</w:t>
      </w:r>
      <w:r>
        <w:t>(java.awt.event.KeyEvent e)</w:t>
      </w:r>
    </w:p>
    <w:p w:rsidR="00C21E92" w:rsidRDefault="00C21E92" w:rsidP="00C21E92">
      <w:pPr>
        <w:ind w:left="720"/>
      </w:pPr>
      <w:r>
        <w:t xml:space="preserve">Implemented KeyListener abstract methods. </w:t>
      </w:r>
    </w:p>
    <w:p w:rsidR="00C21E92" w:rsidRDefault="00C21E92" w:rsidP="00C21E92">
      <w:pPr>
        <w:ind w:left="720"/>
      </w:pPr>
      <w:r>
        <w:rPr>
          <w:b/>
          <w:bCs/>
        </w:rPr>
        <w:t>Specified by:</w:t>
      </w:r>
      <w:r>
        <w:t xml:space="preserve"> </w:t>
      </w:r>
    </w:p>
    <w:p w:rsidR="00C21E92" w:rsidRDefault="00C21E92" w:rsidP="00C21E92">
      <w:pPr>
        <w:ind w:left="720"/>
      </w:pPr>
      <w:r>
        <w:rPr>
          <w:rStyle w:val="HTMLCode"/>
        </w:rPr>
        <w:lastRenderedPageBreak/>
        <w:t>keyTyped</w:t>
      </w:r>
      <w:r>
        <w:t xml:space="preserve"> in interface </w:t>
      </w:r>
      <w:r>
        <w:rPr>
          <w:rStyle w:val="HTMLCode"/>
        </w:rPr>
        <w:t>java.awt.event.KeyListener</w:t>
      </w:r>
      <w:r>
        <w:t xml:space="preserve"> </w:t>
      </w:r>
    </w:p>
    <w:p w:rsidR="00C21E92" w:rsidRDefault="00C21E92" w:rsidP="00C21E92">
      <w:pPr>
        <w:ind w:left="720"/>
      </w:pPr>
      <w:r>
        <w:rPr>
          <w:b/>
          <w:bCs/>
        </w:rPr>
        <w:t>Parameters:</w:t>
      </w:r>
      <w:r>
        <w:t xml:space="preserve"> </w:t>
      </w:r>
    </w:p>
    <w:p w:rsidR="00C21E92" w:rsidRDefault="00C21E92" w:rsidP="00C21E92">
      <w:pPr>
        <w:ind w:left="720"/>
      </w:pPr>
      <w:r>
        <w:rPr>
          <w:rStyle w:val="HTMLCode"/>
        </w:rPr>
        <w:t>e</w:t>
      </w:r>
      <w:r>
        <w:t xml:space="preserve"> - KeyEvent </w:t>
      </w:r>
    </w:p>
    <w:p w:rsidR="00C21E92" w:rsidRDefault="003F2F3D" w:rsidP="00C21E92">
      <w:r>
        <w:pict>
          <v:rect id="_x0000_i1144" style="width:0;height:1.5pt" o:hralign="center" o:hrstd="t" o:hr="t" fillcolor="#a0a0a0" stroked="f"/>
        </w:pict>
      </w:r>
    </w:p>
    <w:p w:rsidR="00C21E92" w:rsidRDefault="00C21E92" w:rsidP="00C21E92">
      <w:pPr>
        <w:pStyle w:val="Heading3"/>
      </w:pPr>
      <w:bookmarkStart w:id="128" w:name="print(java.awt.Graphics,_java.awt.print."/>
      <w:bookmarkEnd w:id="128"/>
      <w:r>
        <w:t xml:space="preserve">print </w:t>
      </w:r>
    </w:p>
    <w:p w:rsidR="00C21E92" w:rsidRDefault="00C21E92" w:rsidP="00C21E92">
      <w:pPr>
        <w:pStyle w:val="HTMLPreformatted"/>
      </w:pPr>
      <w:r>
        <w:t xml:space="preserve">public int </w:t>
      </w:r>
      <w:r>
        <w:rPr>
          <w:b/>
          <w:bCs/>
        </w:rPr>
        <w:t>print</w:t>
      </w:r>
      <w:r>
        <w:t>(java.awt.Graphics graphics,</w:t>
      </w:r>
    </w:p>
    <w:p w:rsidR="00C21E92" w:rsidRDefault="00C21E92" w:rsidP="00C21E92">
      <w:pPr>
        <w:pStyle w:val="HTMLPreformatted"/>
      </w:pPr>
      <w:r>
        <w:t xml:space="preserve">                 java.awt.print.PageFormat pageFormat,</w:t>
      </w:r>
    </w:p>
    <w:p w:rsidR="00C21E92" w:rsidRDefault="00C21E92" w:rsidP="00C21E92">
      <w:pPr>
        <w:pStyle w:val="HTMLPreformatted"/>
      </w:pPr>
      <w:r>
        <w:t xml:space="preserve">                 int pageIndex)</w:t>
      </w:r>
    </w:p>
    <w:p w:rsidR="00C21E92" w:rsidRDefault="00C21E92" w:rsidP="00C21E92">
      <w:pPr>
        <w:pStyle w:val="HTMLPreformatted"/>
      </w:pPr>
      <w:r>
        <w:t xml:space="preserve">          throws java.awt.print.PrinterException</w:t>
      </w:r>
    </w:p>
    <w:p w:rsidR="00C21E92" w:rsidRDefault="00C21E92" w:rsidP="00C21E92">
      <w:pPr>
        <w:ind w:left="720"/>
      </w:pPr>
      <w:r>
        <w:t xml:space="preserve">Implemented abstract Printable.print() method. Print the actual contents of the TextArea. </w:t>
      </w:r>
    </w:p>
    <w:p w:rsidR="00C21E92" w:rsidRDefault="00C21E92" w:rsidP="00C21E92">
      <w:pPr>
        <w:ind w:left="720"/>
      </w:pPr>
      <w:r>
        <w:rPr>
          <w:b/>
          <w:bCs/>
        </w:rPr>
        <w:t>Specified by:</w:t>
      </w:r>
      <w:r>
        <w:t xml:space="preserve"> </w:t>
      </w:r>
    </w:p>
    <w:p w:rsidR="00C21E92" w:rsidRDefault="00C21E92" w:rsidP="00C21E92">
      <w:pPr>
        <w:ind w:left="720"/>
      </w:pPr>
      <w:r>
        <w:rPr>
          <w:rStyle w:val="HTMLCode"/>
        </w:rPr>
        <w:t>print</w:t>
      </w:r>
      <w:r>
        <w:t xml:space="preserve"> in interface </w:t>
      </w:r>
      <w:r>
        <w:rPr>
          <w:rStyle w:val="HTMLCode"/>
        </w:rPr>
        <w:t>java.awt.print.Printable</w:t>
      </w:r>
      <w:r>
        <w:t xml:space="preserve"> </w:t>
      </w:r>
    </w:p>
    <w:p w:rsidR="00C21E92" w:rsidRDefault="00C21E92" w:rsidP="00C21E92">
      <w:pPr>
        <w:ind w:left="720"/>
      </w:pPr>
      <w:r>
        <w:rPr>
          <w:b/>
          <w:bCs/>
        </w:rPr>
        <w:t>Parameters:</w:t>
      </w:r>
      <w:r>
        <w:t xml:space="preserve"> </w:t>
      </w:r>
    </w:p>
    <w:p w:rsidR="00C21E92" w:rsidRDefault="00C21E92" w:rsidP="00C21E92">
      <w:pPr>
        <w:ind w:left="720"/>
      </w:pPr>
      <w:r>
        <w:rPr>
          <w:rStyle w:val="HTMLCode"/>
        </w:rPr>
        <w:t>graphics</w:t>
      </w:r>
      <w:r>
        <w:t xml:space="preserve"> - Graphics </w:t>
      </w:r>
    </w:p>
    <w:p w:rsidR="00C21E92" w:rsidRDefault="00C21E92" w:rsidP="00C21E92">
      <w:pPr>
        <w:ind w:left="720"/>
      </w:pPr>
      <w:r>
        <w:rPr>
          <w:rStyle w:val="HTMLCode"/>
        </w:rPr>
        <w:t>pageFormat</w:t>
      </w:r>
      <w:r>
        <w:t xml:space="preserve"> - PageFormat </w:t>
      </w:r>
    </w:p>
    <w:p w:rsidR="00C21E92" w:rsidRDefault="00C21E92" w:rsidP="00C21E92">
      <w:pPr>
        <w:ind w:left="720"/>
      </w:pPr>
      <w:r>
        <w:rPr>
          <w:rStyle w:val="HTMLCode"/>
        </w:rPr>
        <w:t>pageIndex</w:t>
      </w:r>
      <w:r>
        <w:t xml:space="preserve"> - int </w:t>
      </w:r>
    </w:p>
    <w:p w:rsidR="00C21E92" w:rsidRDefault="00C21E92" w:rsidP="00C21E92">
      <w:pPr>
        <w:ind w:left="720"/>
      </w:pPr>
      <w:r>
        <w:rPr>
          <w:b/>
          <w:bCs/>
        </w:rPr>
        <w:t>Returns:</w:t>
      </w:r>
      <w:r>
        <w:t xml:space="preserve"> </w:t>
      </w:r>
    </w:p>
    <w:p w:rsidR="00C21E92" w:rsidRDefault="00C21E92" w:rsidP="00C21E92">
      <w:pPr>
        <w:ind w:left="720"/>
      </w:pPr>
      <w:r>
        <w:t xml:space="preserve">int </w:t>
      </w:r>
    </w:p>
    <w:p w:rsidR="00C21E92" w:rsidRDefault="00C21E92" w:rsidP="00C21E92">
      <w:pPr>
        <w:ind w:left="720"/>
      </w:pPr>
      <w:r>
        <w:rPr>
          <w:b/>
          <w:bCs/>
        </w:rPr>
        <w:t>Throws:</w:t>
      </w:r>
      <w:r>
        <w:t xml:space="preserve"> </w:t>
      </w:r>
    </w:p>
    <w:p w:rsidR="00C21E92" w:rsidRDefault="00C21E92" w:rsidP="00C21E92">
      <w:pPr>
        <w:ind w:left="720"/>
      </w:pPr>
      <w:r>
        <w:rPr>
          <w:rStyle w:val="HTMLCode"/>
        </w:rPr>
        <w:t>java.awt.print.PrinterException</w:t>
      </w:r>
      <w:r>
        <w:t xml:space="preserve"> </w:t>
      </w:r>
    </w:p>
    <w:p w:rsidR="00C21E92" w:rsidRDefault="003F2F3D" w:rsidP="00C21E92">
      <w:r>
        <w:pict>
          <v:rect id="_x0000_i1145" style="width:0;height:1.5pt" o:hralign="center" o:hrstd="t" o:hr="t" fillcolor="#a0a0a0" stroked="f"/>
        </w:pict>
      </w:r>
    </w:p>
    <w:p w:rsidR="00C21E92" w:rsidRDefault="00C21E92" w:rsidP="00C21E92">
      <w:pPr>
        <w:pStyle w:val="Heading3"/>
      </w:pPr>
      <w:bookmarkStart w:id="129" w:name="printReceipt()"/>
      <w:bookmarkEnd w:id="129"/>
      <w:r>
        <w:t xml:space="preserve">printReceipt </w:t>
      </w:r>
    </w:p>
    <w:p w:rsidR="00C21E92" w:rsidRDefault="00C21E92" w:rsidP="00C21E92">
      <w:pPr>
        <w:pStyle w:val="HTMLPreformatted"/>
      </w:pPr>
      <w:r>
        <w:t xml:space="preserve">public void </w:t>
      </w:r>
      <w:r>
        <w:rPr>
          <w:b/>
          <w:bCs/>
        </w:rPr>
        <w:t>printReceipt</w:t>
      </w:r>
      <w:r>
        <w:t>()</w:t>
      </w:r>
    </w:p>
    <w:p w:rsidR="00C21E92" w:rsidRDefault="00C21E92" w:rsidP="00C21E92">
      <w:pPr>
        <w:ind w:left="720"/>
      </w:pPr>
      <w:r>
        <w:t xml:space="preserve">Format the page/s to be printed to setPrintable. </w:t>
      </w:r>
    </w:p>
    <w:p w:rsidR="00C21E92" w:rsidRDefault="003F2F3D" w:rsidP="00C21E92">
      <w:r>
        <w:pict>
          <v:rect id="_x0000_i1146" style="width:0;height:1.5pt" o:hralign="center" o:hrstd="t" o:hr="t" fillcolor="#a0a0a0" stroked="f"/>
        </w:pict>
      </w:r>
    </w:p>
    <w:p w:rsidR="00C21E92" w:rsidRDefault="00C21E92" w:rsidP="00C21E92">
      <w:pPr>
        <w:pStyle w:val="Heading3"/>
      </w:pPr>
      <w:bookmarkStart w:id="130" w:name="runSelect(java.lang.String)"/>
      <w:bookmarkEnd w:id="130"/>
      <w:r>
        <w:t xml:space="preserve">runSelect </w:t>
      </w:r>
    </w:p>
    <w:p w:rsidR="00C21E92" w:rsidRDefault="00C21E92" w:rsidP="00C21E92">
      <w:pPr>
        <w:pStyle w:val="HTMLPreformatted"/>
      </w:pPr>
      <w:r>
        <w:t xml:space="preserve">public java.sql.ResultSet </w:t>
      </w:r>
      <w:r>
        <w:rPr>
          <w:b/>
          <w:bCs/>
        </w:rPr>
        <w:t>runSelect</w:t>
      </w:r>
      <w:r>
        <w:t>(java.lang.String selectStatement)</w:t>
      </w:r>
    </w:p>
    <w:p w:rsidR="00C21E92" w:rsidRDefault="00C21E92" w:rsidP="00C21E92">
      <w:pPr>
        <w:ind w:left="720"/>
      </w:pPr>
      <w:r>
        <w:t xml:space="preserve">Executes a select query on the database. </w:t>
      </w:r>
    </w:p>
    <w:p w:rsidR="00C21E92" w:rsidRDefault="00C21E92" w:rsidP="00C21E92">
      <w:pPr>
        <w:ind w:left="720"/>
      </w:pPr>
      <w:r>
        <w:rPr>
          <w:b/>
          <w:bCs/>
        </w:rPr>
        <w:t>Parameters:</w:t>
      </w:r>
      <w:r>
        <w:t xml:space="preserve"> </w:t>
      </w:r>
    </w:p>
    <w:p w:rsidR="00C21E92" w:rsidRDefault="00C21E92" w:rsidP="00C21E92">
      <w:pPr>
        <w:ind w:left="720"/>
      </w:pPr>
      <w:r>
        <w:rPr>
          <w:rStyle w:val="HTMLCode"/>
        </w:rPr>
        <w:t>selectStatement</w:t>
      </w:r>
      <w:r>
        <w:t xml:space="preserve"> - </w:t>
      </w:r>
    </w:p>
    <w:p w:rsidR="00C21E92" w:rsidRDefault="00C21E92" w:rsidP="00C21E92">
      <w:pPr>
        <w:ind w:left="720"/>
      </w:pPr>
      <w:r>
        <w:rPr>
          <w:b/>
          <w:bCs/>
        </w:rPr>
        <w:t>Returns:</w:t>
      </w:r>
      <w:r>
        <w:t xml:space="preserve"> </w:t>
      </w:r>
    </w:p>
    <w:p w:rsidR="00C21E92" w:rsidRDefault="00C21E92" w:rsidP="00C21E92">
      <w:pPr>
        <w:ind w:left="720"/>
      </w:pPr>
      <w:r>
        <w:t xml:space="preserve">ResultSet </w:t>
      </w:r>
    </w:p>
    <w:p w:rsidR="00C21E92" w:rsidRDefault="003F2F3D" w:rsidP="00C21E92">
      <w:r>
        <w:lastRenderedPageBreak/>
        <w:pict>
          <v:rect id="_x0000_i1147" style="width:0;height:1.5pt" o:hralign="center" o:hrstd="t" o:hr="t" fillcolor="#a0a0a0" stroked="f"/>
        </w:pict>
      </w:r>
    </w:p>
    <w:p w:rsidR="00C21E92" w:rsidRDefault="00C21E92" w:rsidP="00C21E92">
      <w:pPr>
        <w:pStyle w:val="Heading3"/>
      </w:pPr>
      <w:bookmarkStart w:id="131" w:name="setProductOrderList(java.util.ArrayList)"/>
      <w:bookmarkEnd w:id="131"/>
      <w:r>
        <w:t xml:space="preserve">setProductOrderList </w:t>
      </w:r>
    </w:p>
    <w:p w:rsidR="00C21E92" w:rsidRDefault="00C21E92" w:rsidP="00C21E92">
      <w:pPr>
        <w:pStyle w:val="HTMLPreformatted"/>
      </w:pPr>
      <w:r>
        <w:t xml:space="preserve">public void </w:t>
      </w:r>
      <w:r>
        <w:rPr>
          <w:b/>
          <w:bCs/>
        </w:rPr>
        <w:t>setProductOrderList</w:t>
      </w:r>
      <w:r>
        <w:t>(java.util.ArrayList&lt;pospi.ProductOrder&gt; productOrderList)</w:t>
      </w:r>
    </w:p>
    <w:p w:rsidR="00C21E92" w:rsidRDefault="003F2F3D" w:rsidP="00C21E92">
      <w:r>
        <w:pict>
          <v:rect id="_x0000_i1148" style="width:0;height:1.5pt" o:hralign="center" o:hrstd="t" o:hr="t" fillcolor="#a0a0a0" stroked="f"/>
        </w:pict>
      </w:r>
    </w:p>
    <w:p w:rsidR="00C21E92" w:rsidRDefault="00C21E92" w:rsidP="00C21E92">
      <w:pPr>
        <w:pStyle w:val="Heading3"/>
      </w:pPr>
      <w:bookmarkStart w:id="132" w:name="setTotalPrice(double)"/>
      <w:bookmarkEnd w:id="132"/>
      <w:r>
        <w:t xml:space="preserve">setTotalPrice </w:t>
      </w:r>
    </w:p>
    <w:p w:rsidR="00C21E92" w:rsidRDefault="00C21E92" w:rsidP="00C21E92">
      <w:pPr>
        <w:pStyle w:val="HTMLPreformatted"/>
      </w:pPr>
      <w:r>
        <w:t xml:space="preserve">public void </w:t>
      </w:r>
      <w:r>
        <w:rPr>
          <w:b/>
          <w:bCs/>
        </w:rPr>
        <w:t>setTotalPrice</w:t>
      </w:r>
      <w:r>
        <w:t>(double totalPrice)</w:t>
      </w:r>
    </w:p>
    <w:p w:rsidR="00812779" w:rsidRDefault="00812779" w:rsidP="009F4538">
      <w:pPr>
        <w:rPr>
          <w:rFonts w:asciiTheme="minorHAnsi" w:eastAsia="MS Mincho" w:hAnsiTheme="minorHAnsi" w:cstheme="minorHAnsi"/>
        </w:rPr>
      </w:pPr>
    </w:p>
    <w:p w:rsidR="009D0692" w:rsidRDefault="003F2F3D" w:rsidP="009D0692">
      <w:r>
        <w:pict>
          <v:rect id="_x0000_i1149" style="width:0;height:1.5pt" o:hralign="center" o:hrstd="t" o:hr="t" fillcolor="#a0a0a0" stroked="f"/>
        </w:pict>
      </w: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AE2789" w:rsidRDefault="00AE2789" w:rsidP="006A347F">
      <w:pPr>
        <w:rPr>
          <w:b/>
        </w:rPr>
      </w:pPr>
    </w:p>
    <w:p w:rsidR="00534F79" w:rsidRDefault="00D662B1" w:rsidP="006A347F">
      <w:pPr>
        <w:rPr>
          <w:b/>
        </w:rPr>
      </w:pPr>
      <w:r>
        <w:rPr>
          <w:b/>
        </w:rPr>
        <w:lastRenderedPageBreak/>
        <w:t>runSelect</w:t>
      </w:r>
      <w:r w:rsidR="00AE2789">
        <w:rPr>
          <w:b/>
        </w:rPr>
        <w:t>() – Sequence diagram</w:t>
      </w:r>
    </w:p>
    <w:p w:rsidR="00AC2F54" w:rsidRDefault="00D662B1" w:rsidP="00D662B1">
      <w:pPr>
        <w:jc w:val="center"/>
        <w:rPr>
          <w:rFonts w:asciiTheme="minorHAnsi" w:eastAsia="MS Mincho" w:hAnsiTheme="minorHAnsi" w:cstheme="minorHAnsi"/>
        </w:rPr>
      </w:pPr>
      <w:r>
        <w:rPr>
          <w:noProof/>
          <w:lang w:val="en-GB" w:eastAsia="en-GB" w:bidi="ar-SA"/>
        </w:rPr>
        <w:drawing>
          <wp:inline distT="0" distB="0" distL="0" distR="0" wp14:anchorId="4EEFE750" wp14:editId="6489C51F">
            <wp:extent cx="7924452" cy="3105437"/>
            <wp:effectExtent l="9208"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rot="5400000">
                      <a:off x="0" y="0"/>
                      <a:ext cx="7932483" cy="3108584"/>
                    </a:xfrm>
                    <a:prstGeom prst="rect">
                      <a:avLst/>
                    </a:prstGeom>
                  </pic:spPr>
                </pic:pic>
              </a:graphicData>
            </a:graphic>
          </wp:inline>
        </w:drawing>
      </w:r>
    </w:p>
    <w:p w:rsidR="00640ACA" w:rsidRDefault="00640ACA" w:rsidP="00640ACA">
      <w:r>
        <w:rPr>
          <w:rFonts w:asciiTheme="minorHAnsi" w:eastAsia="MS Mincho" w:hAnsiTheme="minorHAnsi" w:cstheme="minorHAnsi"/>
        </w:rPr>
        <w:t>Diagram created with Visual Paradigm (</w:t>
      </w:r>
      <w:r w:rsidRPr="00025DC6">
        <w:rPr>
          <w:rFonts w:asciiTheme="minorHAnsi" w:eastAsia="MS Mincho" w:hAnsiTheme="minorHAnsi" w:cstheme="minorHAnsi"/>
        </w:rPr>
        <w:t>http://www.visual-paradigm.com/</w:t>
      </w:r>
      <w:r>
        <w:rPr>
          <w:rFonts w:asciiTheme="minorHAnsi" w:eastAsia="MS Mincho" w:hAnsiTheme="minorHAnsi" w:cstheme="minorHAnsi"/>
        </w:rPr>
        <w:t>)</w:t>
      </w:r>
    </w:p>
    <w:p w:rsidR="00AC2F54" w:rsidRPr="00106662" w:rsidRDefault="00106662" w:rsidP="006A347F">
      <w:pPr>
        <w:rPr>
          <w:rFonts w:asciiTheme="minorHAnsi" w:hAnsiTheme="minorHAnsi"/>
          <w:sz w:val="16"/>
          <w:szCs w:val="16"/>
        </w:rPr>
      </w:pPr>
      <w:r w:rsidRPr="00106662">
        <w:rPr>
          <w:rFonts w:asciiTheme="minorHAnsi" w:hAnsiTheme="minorHAnsi"/>
          <w:sz w:val="16"/>
          <w:szCs w:val="16"/>
        </w:rPr>
        <w:t xml:space="preserve">Visual Paradigm International, nd. </w:t>
      </w:r>
      <w:proofErr w:type="gramStart"/>
      <w:r w:rsidRPr="00106662">
        <w:rPr>
          <w:rFonts w:asciiTheme="minorHAnsi" w:hAnsiTheme="minorHAnsi"/>
          <w:sz w:val="16"/>
          <w:szCs w:val="16"/>
        </w:rPr>
        <w:t>Visual Paradigm.</w:t>
      </w:r>
      <w:proofErr w:type="gramEnd"/>
      <w:r w:rsidRPr="00106662">
        <w:rPr>
          <w:rFonts w:asciiTheme="minorHAnsi" w:hAnsiTheme="minorHAnsi"/>
          <w:sz w:val="16"/>
          <w:szCs w:val="16"/>
        </w:rPr>
        <w:t xml:space="preserve"> [</w:t>
      </w:r>
      <w:proofErr w:type="gramStart"/>
      <w:r w:rsidRPr="00106662">
        <w:rPr>
          <w:rFonts w:asciiTheme="minorHAnsi" w:hAnsiTheme="minorHAnsi"/>
          <w:sz w:val="16"/>
          <w:szCs w:val="16"/>
        </w:rPr>
        <w:t>computer</w:t>
      </w:r>
      <w:proofErr w:type="gramEnd"/>
      <w:r w:rsidRPr="00106662">
        <w:rPr>
          <w:rFonts w:asciiTheme="minorHAnsi" w:hAnsiTheme="minorHAnsi"/>
          <w:sz w:val="16"/>
          <w:szCs w:val="16"/>
        </w:rPr>
        <w:t xml:space="preserve"> program]. </w:t>
      </w:r>
      <w:proofErr w:type="gramStart"/>
      <w:r w:rsidRPr="00106662">
        <w:rPr>
          <w:rFonts w:asciiTheme="minorHAnsi" w:hAnsiTheme="minorHAnsi"/>
          <w:sz w:val="16"/>
          <w:szCs w:val="16"/>
        </w:rPr>
        <w:t>Visual Paradigm International.</w:t>
      </w:r>
      <w:proofErr w:type="gramEnd"/>
      <w:r w:rsidRPr="00106662">
        <w:rPr>
          <w:rFonts w:asciiTheme="minorHAnsi" w:hAnsiTheme="minorHAnsi"/>
          <w:sz w:val="16"/>
          <w:szCs w:val="16"/>
        </w:rPr>
        <w:t xml:space="preserve"> </w:t>
      </w:r>
      <w:proofErr w:type="gramStart"/>
      <w:r w:rsidRPr="00106662">
        <w:rPr>
          <w:rFonts w:asciiTheme="minorHAnsi" w:hAnsiTheme="minorHAnsi"/>
          <w:sz w:val="16"/>
          <w:szCs w:val="16"/>
        </w:rPr>
        <w:t>[Accessed April 29, 2015].</w:t>
      </w:r>
      <w:proofErr w:type="gramEnd"/>
    </w:p>
    <w:p w:rsidR="00AA49AA" w:rsidRDefault="00D662B1" w:rsidP="006A347F">
      <w:pPr>
        <w:rPr>
          <w:b/>
        </w:rPr>
      </w:pPr>
      <w:proofErr w:type="gramStart"/>
      <w:r>
        <w:rPr>
          <w:b/>
        </w:rPr>
        <w:lastRenderedPageBreak/>
        <w:t>runSelect</w:t>
      </w:r>
      <w:r w:rsidR="00AA49AA">
        <w:rPr>
          <w:b/>
        </w:rPr>
        <w:t>(</w:t>
      </w:r>
      <w:proofErr w:type="gramEnd"/>
      <w:r w:rsidR="00AA49AA">
        <w:rPr>
          <w:b/>
        </w:rPr>
        <w:t xml:space="preserve">) – </w:t>
      </w:r>
      <w:r w:rsidR="001367F2">
        <w:rPr>
          <w:b/>
        </w:rPr>
        <w:t>Flowchart</w:t>
      </w:r>
    </w:p>
    <w:p w:rsidR="00AA49AA" w:rsidRDefault="00D662B1" w:rsidP="00AC2F54">
      <w:pPr>
        <w:jc w:val="center"/>
        <w:rPr>
          <w:b/>
        </w:rPr>
      </w:pPr>
      <w:r>
        <w:rPr>
          <w:noProof/>
          <w:lang w:val="en-GB" w:eastAsia="en-GB" w:bidi="ar-SA"/>
        </w:rPr>
        <w:drawing>
          <wp:inline distT="0" distB="0" distL="0" distR="0" wp14:anchorId="145C2708" wp14:editId="2E521F8B">
            <wp:extent cx="6471821" cy="4697600"/>
            <wp:effectExtent l="0" t="0" r="571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6493459" cy="4713306"/>
                    </a:xfrm>
                    <a:prstGeom prst="rect">
                      <a:avLst/>
                    </a:prstGeom>
                  </pic:spPr>
                </pic:pic>
              </a:graphicData>
            </a:graphic>
          </wp:inline>
        </w:drawing>
      </w:r>
    </w:p>
    <w:p w:rsidR="00AA49AA" w:rsidRDefault="00AA49AA" w:rsidP="006A347F">
      <w:pPr>
        <w:rPr>
          <w:b/>
        </w:rPr>
      </w:pPr>
    </w:p>
    <w:p w:rsidR="00AA49AA" w:rsidRDefault="00AA49AA" w:rsidP="006A347F">
      <w:pPr>
        <w:rPr>
          <w:b/>
        </w:rPr>
      </w:pPr>
    </w:p>
    <w:p w:rsidR="00AA49AA" w:rsidRDefault="00AA49AA" w:rsidP="006A347F">
      <w:pPr>
        <w:rPr>
          <w:b/>
        </w:rPr>
      </w:pPr>
    </w:p>
    <w:p w:rsidR="00AA49AA" w:rsidRDefault="00AA49AA" w:rsidP="006A347F">
      <w:pPr>
        <w:rPr>
          <w:b/>
        </w:rPr>
      </w:pPr>
    </w:p>
    <w:p w:rsidR="00AA49AA" w:rsidRDefault="00AA49AA" w:rsidP="006A347F">
      <w:pPr>
        <w:rPr>
          <w:b/>
        </w:rPr>
      </w:pPr>
    </w:p>
    <w:p w:rsidR="00AA49AA" w:rsidRDefault="00AA49AA" w:rsidP="006A347F">
      <w:pPr>
        <w:rPr>
          <w:b/>
        </w:rPr>
      </w:pPr>
    </w:p>
    <w:p w:rsidR="00AA49AA" w:rsidRPr="003B7077" w:rsidRDefault="00AA49AA" w:rsidP="006A347F">
      <w:pPr>
        <w:rPr>
          <w:b/>
        </w:rPr>
      </w:pPr>
    </w:p>
    <w:p w:rsidR="00640ACA" w:rsidRDefault="00640ACA" w:rsidP="006A347F"/>
    <w:p w:rsidR="00640ACA" w:rsidRDefault="00640ACA" w:rsidP="006A347F"/>
    <w:p w:rsidR="00106662" w:rsidRDefault="00106662" w:rsidP="00D662B1">
      <w:pPr>
        <w:rPr>
          <w:rFonts w:asciiTheme="minorHAnsi" w:eastAsia="MS Mincho" w:hAnsiTheme="minorHAnsi" w:cstheme="minorHAnsi"/>
        </w:rPr>
      </w:pPr>
    </w:p>
    <w:p w:rsidR="00106662" w:rsidRDefault="00D662B1" w:rsidP="00D662B1">
      <w:pPr>
        <w:rPr>
          <w:rFonts w:asciiTheme="minorHAnsi" w:eastAsia="MS Mincho" w:hAnsiTheme="minorHAnsi" w:cstheme="minorHAnsi"/>
        </w:rPr>
      </w:pPr>
      <w:r>
        <w:rPr>
          <w:rFonts w:asciiTheme="minorHAnsi" w:eastAsia="MS Mincho" w:hAnsiTheme="minorHAnsi" w:cstheme="minorHAnsi"/>
        </w:rPr>
        <w:t>Auto-generated diagram created with Code Rocket Flowchart Editor (</w:t>
      </w:r>
      <w:hyperlink r:id="rId173" w:history="1">
        <w:r w:rsidR="00106662" w:rsidRPr="008D39CD">
          <w:rPr>
            <w:rStyle w:val="Hyperlink"/>
            <w:rFonts w:asciiTheme="minorHAnsi" w:eastAsia="MS Mincho" w:hAnsiTheme="minorHAnsi" w:cstheme="minorHAnsi"/>
          </w:rPr>
          <w:t>http://www.rapidqualitysystems.com/</w:t>
        </w:r>
      </w:hyperlink>
      <w:r>
        <w:rPr>
          <w:rFonts w:asciiTheme="minorHAnsi" w:eastAsia="MS Mincho" w:hAnsiTheme="minorHAnsi" w:cstheme="minorHAnsi"/>
        </w:rPr>
        <w:t>)</w:t>
      </w:r>
    </w:p>
    <w:p w:rsidR="00106662" w:rsidRPr="00106662" w:rsidRDefault="00106662" w:rsidP="00D662B1">
      <w:pPr>
        <w:rPr>
          <w:rFonts w:asciiTheme="minorHAnsi" w:hAnsiTheme="minorHAnsi"/>
          <w:sz w:val="16"/>
          <w:szCs w:val="16"/>
        </w:rPr>
      </w:pPr>
      <w:r w:rsidRPr="00106662">
        <w:rPr>
          <w:rFonts w:asciiTheme="minorHAnsi" w:hAnsiTheme="minorHAnsi"/>
          <w:sz w:val="16"/>
          <w:szCs w:val="16"/>
        </w:rPr>
        <w:t xml:space="preserve">Rapid Quality Systems, nd. </w:t>
      </w:r>
      <w:proofErr w:type="gramStart"/>
      <w:r w:rsidRPr="00106662">
        <w:rPr>
          <w:rFonts w:asciiTheme="minorHAnsi" w:hAnsiTheme="minorHAnsi"/>
          <w:sz w:val="16"/>
          <w:szCs w:val="16"/>
        </w:rPr>
        <w:t>Code Rocket for Eclipse, [computer program].</w:t>
      </w:r>
      <w:proofErr w:type="gramEnd"/>
      <w:r w:rsidRPr="00106662">
        <w:rPr>
          <w:rFonts w:asciiTheme="minorHAnsi" w:hAnsiTheme="minorHAnsi"/>
          <w:sz w:val="16"/>
          <w:szCs w:val="16"/>
        </w:rPr>
        <w:t xml:space="preserve"> </w:t>
      </w:r>
      <w:proofErr w:type="gramStart"/>
      <w:r w:rsidRPr="00106662">
        <w:rPr>
          <w:rFonts w:asciiTheme="minorHAnsi" w:hAnsiTheme="minorHAnsi"/>
          <w:sz w:val="16"/>
          <w:szCs w:val="16"/>
        </w:rPr>
        <w:t>Rapid Quality Systems.</w:t>
      </w:r>
      <w:proofErr w:type="gramEnd"/>
      <w:r w:rsidRPr="00106662">
        <w:rPr>
          <w:rFonts w:asciiTheme="minorHAnsi" w:hAnsiTheme="minorHAnsi"/>
          <w:sz w:val="16"/>
          <w:szCs w:val="16"/>
        </w:rPr>
        <w:t xml:space="preserve"> [Accessed April 29, 2015]</w:t>
      </w:r>
    </w:p>
    <w:p w:rsidR="00640ACA" w:rsidRDefault="002A2D4B" w:rsidP="006A347F">
      <w:proofErr w:type="gramStart"/>
      <w:r>
        <w:rPr>
          <w:b/>
        </w:rPr>
        <w:lastRenderedPageBreak/>
        <w:t>printReceipt(</w:t>
      </w:r>
      <w:proofErr w:type="gramEnd"/>
      <w:r>
        <w:rPr>
          <w:b/>
        </w:rPr>
        <w:t>) – Sequence diagram</w:t>
      </w:r>
    </w:p>
    <w:p w:rsidR="002A2D4B" w:rsidRPr="002A2D4B" w:rsidRDefault="002A2D4B" w:rsidP="002A2D4B">
      <w:pPr>
        <w:jc w:val="center"/>
      </w:pPr>
      <w:r>
        <w:rPr>
          <w:noProof/>
          <w:lang w:val="en-GB" w:eastAsia="en-GB" w:bidi="ar-SA"/>
        </w:rPr>
        <w:drawing>
          <wp:inline distT="0" distB="0" distL="0" distR="0" wp14:anchorId="1F90F5D5" wp14:editId="1733BA28">
            <wp:extent cx="6936939" cy="3904252"/>
            <wp:effectExtent l="0" t="7620" r="889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rot="5400000">
                      <a:off x="0" y="0"/>
                      <a:ext cx="6941605" cy="3906878"/>
                    </a:xfrm>
                    <a:prstGeom prst="rect">
                      <a:avLst/>
                    </a:prstGeom>
                  </pic:spPr>
                </pic:pic>
              </a:graphicData>
            </a:graphic>
          </wp:inline>
        </w:drawing>
      </w:r>
    </w:p>
    <w:p w:rsidR="00640ACA" w:rsidRDefault="00640ACA" w:rsidP="006A347F"/>
    <w:p w:rsidR="002A2D4B" w:rsidRDefault="002A2D4B" w:rsidP="002A2D4B">
      <w:pPr>
        <w:rPr>
          <w:rFonts w:asciiTheme="minorHAnsi" w:eastAsia="MS Mincho" w:hAnsiTheme="minorHAnsi" w:cstheme="minorHAnsi"/>
        </w:rPr>
      </w:pPr>
    </w:p>
    <w:p w:rsidR="002A2D4B" w:rsidRDefault="002A2D4B" w:rsidP="002A2D4B">
      <w:pPr>
        <w:rPr>
          <w:rFonts w:asciiTheme="minorHAnsi" w:eastAsia="MS Mincho" w:hAnsiTheme="minorHAnsi" w:cstheme="minorHAnsi"/>
        </w:rPr>
      </w:pPr>
    </w:p>
    <w:p w:rsidR="002A2D4B" w:rsidRDefault="002A2D4B" w:rsidP="002A2D4B">
      <w:pPr>
        <w:rPr>
          <w:rFonts w:asciiTheme="minorHAnsi" w:eastAsia="MS Mincho" w:hAnsiTheme="minorHAnsi" w:cstheme="minorHAnsi"/>
        </w:rPr>
      </w:pPr>
      <w:r>
        <w:rPr>
          <w:rFonts w:asciiTheme="minorHAnsi" w:eastAsia="MS Mincho" w:hAnsiTheme="minorHAnsi" w:cstheme="minorHAnsi"/>
        </w:rPr>
        <w:t>Diagram created with Visual Paradigm (</w:t>
      </w:r>
      <w:hyperlink r:id="rId175" w:history="1">
        <w:r w:rsidRPr="00B250D3">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2A2D4B" w:rsidRPr="00B122D3" w:rsidRDefault="00B122D3" w:rsidP="00B122D3">
      <w:pPr>
        <w:tabs>
          <w:tab w:val="left" w:pos="5529"/>
        </w:tabs>
        <w:rPr>
          <w:rFonts w:asciiTheme="minorHAnsi" w:hAnsiTheme="minorHAnsi"/>
          <w:sz w:val="16"/>
          <w:szCs w:val="16"/>
        </w:rPr>
      </w:pPr>
      <w:r w:rsidRPr="00B122D3">
        <w:rPr>
          <w:rFonts w:asciiTheme="minorHAnsi" w:hAnsiTheme="minorHAnsi"/>
          <w:sz w:val="16"/>
          <w:szCs w:val="16"/>
        </w:rPr>
        <w:t xml:space="preserve">Visual Paradigm International, nd. </w:t>
      </w:r>
      <w:proofErr w:type="gramStart"/>
      <w:r w:rsidRPr="00B122D3">
        <w:rPr>
          <w:rFonts w:asciiTheme="minorHAnsi" w:hAnsiTheme="minorHAnsi"/>
          <w:sz w:val="16"/>
          <w:szCs w:val="16"/>
        </w:rPr>
        <w:t>Visual Paradigm.</w:t>
      </w:r>
      <w:proofErr w:type="gramEnd"/>
      <w:r w:rsidRPr="00B122D3">
        <w:rPr>
          <w:rFonts w:asciiTheme="minorHAnsi" w:hAnsiTheme="minorHAnsi"/>
          <w:sz w:val="16"/>
          <w:szCs w:val="16"/>
        </w:rPr>
        <w:t xml:space="preserve"> [</w:t>
      </w:r>
      <w:proofErr w:type="gramStart"/>
      <w:r w:rsidRPr="00B122D3">
        <w:rPr>
          <w:rFonts w:asciiTheme="minorHAnsi" w:hAnsiTheme="minorHAnsi"/>
          <w:sz w:val="16"/>
          <w:szCs w:val="16"/>
        </w:rPr>
        <w:t>computer</w:t>
      </w:r>
      <w:proofErr w:type="gramEnd"/>
      <w:r w:rsidRPr="00B122D3">
        <w:rPr>
          <w:rFonts w:asciiTheme="minorHAnsi" w:hAnsiTheme="minorHAnsi"/>
          <w:sz w:val="16"/>
          <w:szCs w:val="16"/>
        </w:rPr>
        <w:t xml:space="preserve"> program]. </w:t>
      </w:r>
      <w:proofErr w:type="gramStart"/>
      <w:r w:rsidRPr="00B122D3">
        <w:rPr>
          <w:rFonts w:asciiTheme="minorHAnsi" w:hAnsiTheme="minorHAnsi"/>
          <w:sz w:val="16"/>
          <w:szCs w:val="16"/>
        </w:rPr>
        <w:t>Visual Paradigm International.</w:t>
      </w:r>
      <w:proofErr w:type="gramEnd"/>
      <w:r w:rsidRPr="00B122D3">
        <w:rPr>
          <w:rFonts w:asciiTheme="minorHAnsi" w:hAnsiTheme="minorHAnsi"/>
          <w:sz w:val="16"/>
          <w:szCs w:val="16"/>
        </w:rPr>
        <w:t xml:space="preserve"> </w:t>
      </w:r>
      <w:proofErr w:type="gramStart"/>
      <w:r w:rsidRPr="00B122D3">
        <w:rPr>
          <w:rFonts w:asciiTheme="minorHAnsi" w:hAnsiTheme="minorHAnsi"/>
          <w:sz w:val="16"/>
          <w:szCs w:val="16"/>
        </w:rPr>
        <w:t>[Accessed April 29, 2015].</w:t>
      </w:r>
      <w:proofErr w:type="gramEnd"/>
    </w:p>
    <w:p w:rsidR="002A2D4B" w:rsidRDefault="002A2D4B" w:rsidP="006A347F">
      <w:proofErr w:type="gramStart"/>
      <w:r>
        <w:rPr>
          <w:b/>
        </w:rPr>
        <w:lastRenderedPageBreak/>
        <w:t>printReceipt(</w:t>
      </w:r>
      <w:proofErr w:type="gramEnd"/>
      <w:r>
        <w:rPr>
          <w:b/>
        </w:rPr>
        <w:t>) – Flowchart</w:t>
      </w:r>
    </w:p>
    <w:p w:rsidR="002A2D4B" w:rsidRPr="002A2D4B" w:rsidRDefault="002A2D4B" w:rsidP="006A347F">
      <w:r>
        <w:rPr>
          <w:noProof/>
          <w:lang w:val="en-GB" w:eastAsia="en-GB" w:bidi="ar-SA"/>
        </w:rPr>
        <w:drawing>
          <wp:inline distT="0" distB="0" distL="0" distR="0" wp14:anchorId="367958D7" wp14:editId="6851EE72">
            <wp:extent cx="6305682" cy="432707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6305682" cy="4327072"/>
                    </a:xfrm>
                    <a:prstGeom prst="rect">
                      <a:avLst/>
                    </a:prstGeom>
                  </pic:spPr>
                </pic:pic>
              </a:graphicData>
            </a:graphic>
          </wp:inline>
        </w:drawing>
      </w:r>
    </w:p>
    <w:p w:rsidR="002A2D4B" w:rsidRDefault="002A2D4B" w:rsidP="006A347F"/>
    <w:p w:rsidR="002A2D4B" w:rsidRDefault="002A2D4B" w:rsidP="006A347F"/>
    <w:p w:rsidR="002A2D4B" w:rsidRDefault="002A2D4B" w:rsidP="006A347F"/>
    <w:p w:rsidR="002A2D4B" w:rsidRDefault="002A2D4B" w:rsidP="006A347F"/>
    <w:p w:rsidR="002A2D4B" w:rsidRDefault="002A2D4B" w:rsidP="006A347F"/>
    <w:p w:rsidR="002A2D4B" w:rsidRDefault="002A2D4B" w:rsidP="006A347F"/>
    <w:p w:rsidR="002A2D4B" w:rsidRDefault="002A2D4B" w:rsidP="006A347F"/>
    <w:p w:rsidR="002A2D4B" w:rsidRDefault="002A2D4B" w:rsidP="006A347F"/>
    <w:p w:rsidR="002A2D4B" w:rsidRDefault="002A2D4B" w:rsidP="006A347F"/>
    <w:p w:rsidR="002A2D4B" w:rsidRDefault="002A2D4B" w:rsidP="006A347F"/>
    <w:p w:rsidR="002A2D4B" w:rsidRDefault="002A2D4B" w:rsidP="006A347F"/>
    <w:p w:rsidR="009A4396" w:rsidRDefault="009A4396" w:rsidP="002A2D4B">
      <w:pPr>
        <w:rPr>
          <w:rFonts w:asciiTheme="minorHAnsi" w:eastAsia="MS Mincho" w:hAnsiTheme="minorHAnsi" w:cstheme="minorHAnsi"/>
        </w:rPr>
      </w:pPr>
    </w:p>
    <w:p w:rsidR="002A2D4B" w:rsidRDefault="002A2D4B" w:rsidP="002A2D4B">
      <w:r>
        <w:rPr>
          <w:rFonts w:asciiTheme="minorHAnsi" w:eastAsia="MS Mincho" w:hAnsiTheme="minorHAnsi" w:cstheme="minorHAnsi"/>
        </w:rPr>
        <w:t>Auto-generated diagram created with Code Rocket Flowchart Editor (</w:t>
      </w:r>
      <w:r w:rsidRPr="00004F6B">
        <w:rPr>
          <w:rFonts w:asciiTheme="minorHAnsi" w:eastAsia="MS Mincho" w:hAnsiTheme="minorHAnsi" w:cstheme="minorHAnsi"/>
        </w:rPr>
        <w:t>http://www.rapidqualitysystems.com/</w:t>
      </w:r>
      <w:r>
        <w:rPr>
          <w:rFonts w:asciiTheme="minorHAnsi" w:eastAsia="MS Mincho" w:hAnsiTheme="minorHAnsi" w:cstheme="minorHAnsi"/>
        </w:rPr>
        <w:t>)</w:t>
      </w:r>
    </w:p>
    <w:p w:rsidR="002A2D4B" w:rsidRPr="009A4396" w:rsidRDefault="009A4396" w:rsidP="006A347F">
      <w:pPr>
        <w:rPr>
          <w:rFonts w:asciiTheme="minorHAnsi" w:hAnsiTheme="minorHAnsi"/>
          <w:sz w:val="16"/>
          <w:szCs w:val="16"/>
        </w:rPr>
      </w:pPr>
      <w:r w:rsidRPr="009A4396">
        <w:rPr>
          <w:rFonts w:asciiTheme="minorHAnsi" w:hAnsiTheme="minorHAnsi"/>
          <w:sz w:val="16"/>
          <w:szCs w:val="16"/>
        </w:rPr>
        <w:t xml:space="preserve">Rapid Quality Systems, nd. </w:t>
      </w:r>
      <w:proofErr w:type="gramStart"/>
      <w:r w:rsidRPr="009A4396">
        <w:rPr>
          <w:rFonts w:asciiTheme="minorHAnsi" w:hAnsiTheme="minorHAnsi"/>
          <w:sz w:val="16"/>
          <w:szCs w:val="16"/>
        </w:rPr>
        <w:t>Code Rocket for Eclipse, [computer program].</w:t>
      </w:r>
      <w:proofErr w:type="gramEnd"/>
      <w:r w:rsidRPr="009A4396">
        <w:rPr>
          <w:rFonts w:asciiTheme="minorHAnsi" w:hAnsiTheme="minorHAnsi"/>
          <w:sz w:val="16"/>
          <w:szCs w:val="16"/>
        </w:rPr>
        <w:t xml:space="preserve"> </w:t>
      </w:r>
      <w:proofErr w:type="gramStart"/>
      <w:r w:rsidRPr="009A4396">
        <w:rPr>
          <w:rFonts w:asciiTheme="minorHAnsi" w:hAnsiTheme="minorHAnsi"/>
          <w:sz w:val="16"/>
          <w:szCs w:val="16"/>
        </w:rPr>
        <w:t>Rapid Quality Systems.</w:t>
      </w:r>
      <w:proofErr w:type="gramEnd"/>
      <w:r w:rsidRPr="009A4396">
        <w:rPr>
          <w:rFonts w:asciiTheme="minorHAnsi" w:hAnsiTheme="minorHAnsi"/>
          <w:sz w:val="16"/>
          <w:szCs w:val="16"/>
        </w:rPr>
        <w:t xml:space="preserve"> [Accessed April 29, 2015]</w:t>
      </w:r>
    </w:p>
    <w:p w:rsidR="00CC5AFB" w:rsidRDefault="00CC5AFB" w:rsidP="006A347F">
      <w:proofErr w:type="gramStart"/>
      <w:r>
        <w:rPr>
          <w:b/>
        </w:rPr>
        <w:lastRenderedPageBreak/>
        <w:t>displayItemsOrdered(</w:t>
      </w:r>
      <w:proofErr w:type="gramEnd"/>
      <w:r>
        <w:rPr>
          <w:b/>
        </w:rPr>
        <w:t>) – Sequence diagram</w:t>
      </w:r>
    </w:p>
    <w:p w:rsidR="00CC5AFB" w:rsidRPr="00CC5AFB" w:rsidRDefault="006A109C" w:rsidP="006A109C">
      <w:pPr>
        <w:jc w:val="center"/>
      </w:pPr>
      <w:r>
        <w:rPr>
          <w:noProof/>
          <w:lang w:val="en-GB" w:eastAsia="en-GB" w:bidi="ar-SA"/>
        </w:rPr>
        <w:drawing>
          <wp:inline distT="0" distB="0" distL="0" distR="0" wp14:anchorId="2A356A0D" wp14:editId="5E323802">
            <wp:extent cx="7285030" cy="4975769"/>
            <wp:effectExtent l="0" t="7303" r="4128" b="4127"/>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rot="5400000">
                      <a:off x="0" y="0"/>
                      <a:ext cx="7291357" cy="4980090"/>
                    </a:xfrm>
                    <a:prstGeom prst="rect">
                      <a:avLst/>
                    </a:prstGeom>
                  </pic:spPr>
                </pic:pic>
              </a:graphicData>
            </a:graphic>
          </wp:inline>
        </w:drawing>
      </w:r>
    </w:p>
    <w:p w:rsidR="006A109C" w:rsidRDefault="006A109C" w:rsidP="006A109C">
      <w:pPr>
        <w:rPr>
          <w:rFonts w:asciiTheme="minorHAnsi" w:eastAsia="MS Mincho" w:hAnsiTheme="minorHAnsi" w:cstheme="minorHAnsi"/>
        </w:rPr>
      </w:pPr>
    </w:p>
    <w:p w:rsidR="006A109C" w:rsidRDefault="006A109C" w:rsidP="006A109C">
      <w:pPr>
        <w:rPr>
          <w:rFonts w:asciiTheme="minorHAnsi" w:eastAsia="MS Mincho" w:hAnsiTheme="minorHAnsi" w:cstheme="minorHAnsi"/>
        </w:rPr>
      </w:pPr>
    </w:p>
    <w:p w:rsidR="006A109C" w:rsidRDefault="006A109C" w:rsidP="006A109C">
      <w:pPr>
        <w:rPr>
          <w:rFonts w:asciiTheme="minorHAnsi" w:eastAsia="MS Mincho" w:hAnsiTheme="minorHAnsi" w:cstheme="minorHAnsi"/>
        </w:rPr>
      </w:pPr>
      <w:r>
        <w:rPr>
          <w:rFonts w:asciiTheme="minorHAnsi" w:eastAsia="MS Mincho" w:hAnsiTheme="minorHAnsi" w:cstheme="minorHAnsi"/>
        </w:rPr>
        <w:t>Diagram created with Visual Paradigm (</w:t>
      </w:r>
      <w:hyperlink r:id="rId178" w:history="1">
        <w:r w:rsidRPr="00B250D3">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CC5AFB" w:rsidRPr="00A0355D" w:rsidRDefault="00A0355D" w:rsidP="006A347F">
      <w:pPr>
        <w:rPr>
          <w:rFonts w:asciiTheme="minorHAnsi" w:hAnsiTheme="minorHAnsi"/>
          <w:sz w:val="16"/>
          <w:szCs w:val="16"/>
        </w:rPr>
      </w:pPr>
      <w:r w:rsidRPr="00A0355D">
        <w:rPr>
          <w:rFonts w:asciiTheme="minorHAnsi" w:hAnsiTheme="minorHAnsi"/>
          <w:sz w:val="16"/>
          <w:szCs w:val="16"/>
        </w:rPr>
        <w:t xml:space="preserve">Visual Paradigm International, nd. </w:t>
      </w:r>
      <w:proofErr w:type="gramStart"/>
      <w:r w:rsidRPr="00A0355D">
        <w:rPr>
          <w:rFonts w:asciiTheme="minorHAnsi" w:hAnsiTheme="minorHAnsi"/>
          <w:sz w:val="16"/>
          <w:szCs w:val="16"/>
        </w:rPr>
        <w:t>Visual Paradigm.</w:t>
      </w:r>
      <w:proofErr w:type="gramEnd"/>
      <w:r w:rsidRPr="00A0355D">
        <w:rPr>
          <w:rFonts w:asciiTheme="minorHAnsi" w:hAnsiTheme="minorHAnsi"/>
          <w:sz w:val="16"/>
          <w:szCs w:val="16"/>
        </w:rPr>
        <w:t xml:space="preserve"> [</w:t>
      </w:r>
      <w:proofErr w:type="gramStart"/>
      <w:r w:rsidRPr="00A0355D">
        <w:rPr>
          <w:rFonts w:asciiTheme="minorHAnsi" w:hAnsiTheme="minorHAnsi"/>
          <w:sz w:val="16"/>
          <w:szCs w:val="16"/>
        </w:rPr>
        <w:t>computer</w:t>
      </w:r>
      <w:proofErr w:type="gramEnd"/>
      <w:r w:rsidRPr="00A0355D">
        <w:rPr>
          <w:rFonts w:asciiTheme="minorHAnsi" w:hAnsiTheme="minorHAnsi"/>
          <w:sz w:val="16"/>
          <w:szCs w:val="16"/>
        </w:rPr>
        <w:t xml:space="preserve"> program]. </w:t>
      </w:r>
      <w:proofErr w:type="gramStart"/>
      <w:r w:rsidRPr="00A0355D">
        <w:rPr>
          <w:rFonts w:asciiTheme="minorHAnsi" w:hAnsiTheme="minorHAnsi"/>
          <w:sz w:val="16"/>
          <w:szCs w:val="16"/>
        </w:rPr>
        <w:t>Visual Paradigm International.</w:t>
      </w:r>
      <w:proofErr w:type="gramEnd"/>
      <w:r w:rsidRPr="00A0355D">
        <w:rPr>
          <w:rFonts w:asciiTheme="minorHAnsi" w:hAnsiTheme="minorHAnsi"/>
          <w:sz w:val="16"/>
          <w:szCs w:val="16"/>
        </w:rPr>
        <w:t xml:space="preserve"> </w:t>
      </w:r>
      <w:proofErr w:type="gramStart"/>
      <w:r w:rsidRPr="00A0355D">
        <w:rPr>
          <w:rFonts w:asciiTheme="minorHAnsi" w:hAnsiTheme="minorHAnsi"/>
          <w:sz w:val="16"/>
          <w:szCs w:val="16"/>
        </w:rPr>
        <w:t>[Accessed April 29, 2015].</w:t>
      </w:r>
      <w:proofErr w:type="gramEnd"/>
    </w:p>
    <w:p w:rsidR="006A109C" w:rsidRDefault="006A109C" w:rsidP="006A347F">
      <w:pPr>
        <w:rPr>
          <w:b/>
        </w:rPr>
      </w:pPr>
      <w:proofErr w:type="gramStart"/>
      <w:r>
        <w:rPr>
          <w:b/>
        </w:rPr>
        <w:lastRenderedPageBreak/>
        <w:t>displayItemsOrdered(</w:t>
      </w:r>
      <w:proofErr w:type="gramEnd"/>
      <w:r>
        <w:rPr>
          <w:b/>
        </w:rPr>
        <w:t xml:space="preserve">) – </w:t>
      </w:r>
      <w:r w:rsidR="00C87618">
        <w:rPr>
          <w:b/>
        </w:rPr>
        <w:t>Flowchart</w:t>
      </w:r>
    </w:p>
    <w:p w:rsidR="00C87618" w:rsidRPr="00C87618" w:rsidRDefault="00C87618" w:rsidP="006A347F"/>
    <w:p w:rsidR="006A109C" w:rsidRDefault="00C87618" w:rsidP="00C87618">
      <w:pPr>
        <w:jc w:val="center"/>
      </w:pPr>
      <w:r>
        <w:rPr>
          <w:noProof/>
          <w:lang w:val="en-GB" w:eastAsia="en-GB" w:bidi="ar-SA"/>
        </w:rPr>
        <w:drawing>
          <wp:inline distT="0" distB="0" distL="0" distR="0" wp14:anchorId="479B82E9" wp14:editId="33FA0AD9">
            <wp:extent cx="2979964" cy="6572248"/>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977322" cy="6566420"/>
                    </a:xfrm>
                    <a:prstGeom prst="rect">
                      <a:avLst/>
                    </a:prstGeom>
                  </pic:spPr>
                </pic:pic>
              </a:graphicData>
            </a:graphic>
          </wp:inline>
        </w:drawing>
      </w:r>
    </w:p>
    <w:p w:rsidR="00C87618" w:rsidRDefault="00C87618" w:rsidP="006A347F"/>
    <w:p w:rsidR="000B4F39" w:rsidRDefault="000B4F39" w:rsidP="00C87618">
      <w:pPr>
        <w:rPr>
          <w:rFonts w:asciiTheme="minorHAnsi" w:eastAsia="MS Mincho" w:hAnsiTheme="minorHAnsi" w:cstheme="minorHAnsi"/>
        </w:rPr>
      </w:pPr>
    </w:p>
    <w:p w:rsidR="000B4F39" w:rsidRDefault="000B4F39" w:rsidP="00C87618">
      <w:pPr>
        <w:rPr>
          <w:rFonts w:asciiTheme="minorHAnsi" w:eastAsia="MS Mincho" w:hAnsiTheme="minorHAnsi" w:cstheme="minorHAnsi"/>
        </w:rPr>
      </w:pPr>
    </w:p>
    <w:p w:rsidR="00C87618" w:rsidRDefault="00C87618" w:rsidP="00C87618">
      <w:r>
        <w:rPr>
          <w:rFonts w:asciiTheme="minorHAnsi" w:eastAsia="MS Mincho" w:hAnsiTheme="minorHAnsi" w:cstheme="minorHAnsi"/>
        </w:rPr>
        <w:t>Auto-generated diagram created with Code Rocket Flowchart Editor (</w:t>
      </w:r>
      <w:r w:rsidRPr="00004F6B">
        <w:rPr>
          <w:rFonts w:asciiTheme="minorHAnsi" w:eastAsia="MS Mincho" w:hAnsiTheme="minorHAnsi" w:cstheme="minorHAnsi"/>
        </w:rPr>
        <w:t>http://www.rapidqualitysystems.com/</w:t>
      </w:r>
      <w:r>
        <w:rPr>
          <w:rFonts w:asciiTheme="minorHAnsi" w:eastAsia="MS Mincho" w:hAnsiTheme="minorHAnsi" w:cstheme="minorHAnsi"/>
        </w:rPr>
        <w:t>)</w:t>
      </w:r>
    </w:p>
    <w:p w:rsidR="00C87618" w:rsidRPr="00CE336C" w:rsidRDefault="00CE336C" w:rsidP="006A347F">
      <w:pPr>
        <w:rPr>
          <w:rFonts w:asciiTheme="minorHAnsi" w:hAnsiTheme="minorHAnsi"/>
          <w:sz w:val="16"/>
          <w:szCs w:val="16"/>
        </w:rPr>
      </w:pPr>
      <w:r w:rsidRPr="00CE336C">
        <w:rPr>
          <w:rFonts w:asciiTheme="minorHAnsi" w:hAnsiTheme="minorHAnsi"/>
          <w:sz w:val="16"/>
          <w:szCs w:val="16"/>
        </w:rPr>
        <w:t xml:space="preserve">Rapid Quality Systems, nd. </w:t>
      </w:r>
      <w:proofErr w:type="gramStart"/>
      <w:r w:rsidRPr="00CE336C">
        <w:rPr>
          <w:rFonts w:asciiTheme="minorHAnsi" w:hAnsiTheme="minorHAnsi"/>
          <w:sz w:val="16"/>
          <w:szCs w:val="16"/>
        </w:rPr>
        <w:t>Code Rocket for Eclipse, [computer program].</w:t>
      </w:r>
      <w:proofErr w:type="gramEnd"/>
      <w:r w:rsidRPr="00CE336C">
        <w:rPr>
          <w:rFonts w:asciiTheme="minorHAnsi" w:hAnsiTheme="minorHAnsi"/>
          <w:sz w:val="16"/>
          <w:szCs w:val="16"/>
        </w:rPr>
        <w:t xml:space="preserve"> </w:t>
      </w:r>
      <w:proofErr w:type="gramStart"/>
      <w:r w:rsidRPr="00CE336C">
        <w:rPr>
          <w:rFonts w:asciiTheme="minorHAnsi" w:hAnsiTheme="minorHAnsi"/>
          <w:sz w:val="16"/>
          <w:szCs w:val="16"/>
        </w:rPr>
        <w:t>Rapid Quality Systems.</w:t>
      </w:r>
      <w:proofErr w:type="gramEnd"/>
      <w:r w:rsidRPr="00CE336C">
        <w:rPr>
          <w:rFonts w:asciiTheme="minorHAnsi" w:hAnsiTheme="minorHAnsi"/>
          <w:sz w:val="16"/>
          <w:szCs w:val="16"/>
        </w:rPr>
        <w:t xml:space="preserve"> [Accessed April 29, 2015]</w:t>
      </w:r>
    </w:p>
    <w:p w:rsidR="00B61510" w:rsidRDefault="00B61510" w:rsidP="006A347F">
      <w:r>
        <w:rPr>
          <w:b/>
          <w:sz w:val="32"/>
          <w:szCs w:val="32"/>
        </w:rPr>
        <w:lastRenderedPageBreak/>
        <w:t>PointOfSaleController class code listing:</w:t>
      </w:r>
    </w:p>
    <w:p w:rsidR="00B97B4E" w:rsidRDefault="00B97B4E" w:rsidP="00B97B4E">
      <w:r>
        <w:t>package pospi;</w:t>
      </w:r>
    </w:p>
    <w:p w:rsidR="00B97B4E" w:rsidRDefault="00B97B4E" w:rsidP="00B97B4E">
      <w:r>
        <w:t>import java.awt.*;</w:t>
      </w:r>
    </w:p>
    <w:p w:rsidR="00B97B4E" w:rsidRDefault="00B97B4E" w:rsidP="00B97B4E">
      <w:r>
        <w:t>import java.awt.event.*;</w:t>
      </w:r>
    </w:p>
    <w:p w:rsidR="00B97B4E" w:rsidRDefault="00B97B4E" w:rsidP="00B97B4E">
      <w:r>
        <w:t>import java.awt.print.*;</w:t>
      </w:r>
    </w:p>
    <w:p w:rsidR="00B97B4E" w:rsidRDefault="00B97B4E" w:rsidP="00B97B4E"/>
    <w:p w:rsidR="00B97B4E" w:rsidRDefault="00B97B4E" w:rsidP="00B97B4E">
      <w:r>
        <w:t>import javax.swing.JOptionPane;</w:t>
      </w:r>
    </w:p>
    <w:p w:rsidR="00B97B4E" w:rsidRDefault="00B97B4E" w:rsidP="00B97B4E">
      <w:r>
        <w:t>import javax.swing.JScrollBar;</w:t>
      </w:r>
    </w:p>
    <w:p w:rsidR="00B97B4E" w:rsidRDefault="00B97B4E" w:rsidP="00B97B4E"/>
    <w:p w:rsidR="00B97B4E" w:rsidRDefault="00B97B4E" w:rsidP="00B97B4E">
      <w:r>
        <w:t>import java.sql.*;</w:t>
      </w:r>
    </w:p>
    <w:p w:rsidR="00B97B4E" w:rsidRDefault="00B97B4E" w:rsidP="00B97B4E">
      <w:r>
        <w:t>import java.text.DecimalFormat;</w:t>
      </w:r>
    </w:p>
    <w:p w:rsidR="00B97B4E" w:rsidRDefault="00B97B4E" w:rsidP="00B97B4E">
      <w:r>
        <w:t>import java.text.SimpleDateFormat;</w:t>
      </w:r>
    </w:p>
    <w:p w:rsidR="00B97B4E" w:rsidRDefault="00B97B4E" w:rsidP="00B97B4E">
      <w:r>
        <w:t>import java.util.Date;</w:t>
      </w:r>
    </w:p>
    <w:p w:rsidR="00B97B4E" w:rsidRDefault="00B97B4E" w:rsidP="00B97B4E">
      <w:r>
        <w:t>import java.util.ArrayList;</w:t>
      </w:r>
    </w:p>
    <w:p w:rsidR="00B97B4E" w:rsidRDefault="00B97B4E" w:rsidP="00B97B4E"/>
    <w:p w:rsidR="00B97B4E" w:rsidRDefault="00B97B4E" w:rsidP="00B97B4E">
      <w:r>
        <w:t>/**</w:t>
      </w:r>
    </w:p>
    <w:p w:rsidR="00B97B4E" w:rsidRDefault="00B97B4E" w:rsidP="00B97B4E">
      <w:r>
        <w:t xml:space="preserve"> * Author: Angelo Romel Lopez</w:t>
      </w:r>
    </w:p>
    <w:p w:rsidR="00B97B4E" w:rsidRDefault="00B97B4E" w:rsidP="00B97B4E">
      <w:r>
        <w:t xml:space="preserve"> * &lt;br&gt;Description: Handles the logic and events of the PointOfSaleView class.</w:t>
      </w:r>
    </w:p>
    <w:p w:rsidR="00B97B4E" w:rsidRDefault="00B97B4E" w:rsidP="00B97B4E">
      <w:r>
        <w:t xml:space="preserve"> * */</w:t>
      </w:r>
    </w:p>
    <w:p w:rsidR="00B97B4E" w:rsidRDefault="00B97B4E" w:rsidP="00B97B4E"/>
    <w:p w:rsidR="00B97B4E" w:rsidRDefault="00B97B4E" w:rsidP="00B97B4E">
      <w:r>
        <w:t>public class PointOfSaleController implements KeyListener, ActionListener, Printable{</w:t>
      </w:r>
    </w:p>
    <w:p w:rsidR="00B97B4E" w:rsidRDefault="00B97B4E" w:rsidP="00B97B4E">
      <w:r>
        <w:t xml:space="preserve">    private PointOfSaleView posView;//Declare the view class to attach the controller class to.</w:t>
      </w:r>
    </w:p>
    <w:p w:rsidR="00B97B4E" w:rsidRDefault="00B97B4E" w:rsidP="00B97B4E">
      <w:r>
        <w:t xml:space="preserve">    private String dataConnection;</w:t>
      </w:r>
    </w:p>
    <w:p w:rsidR="00B97B4E" w:rsidRDefault="00B97B4E" w:rsidP="00B97B4E">
      <w:r>
        <w:t xml:space="preserve">    private String dataUser;</w:t>
      </w:r>
    </w:p>
    <w:p w:rsidR="00B97B4E" w:rsidRDefault="00B97B4E" w:rsidP="00B97B4E">
      <w:r>
        <w:t xml:space="preserve">    private String dataPassword;</w:t>
      </w:r>
    </w:p>
    <w:p w:rsidR="00B97B4E" w:rsidRDefault="00B97B4E" w:rsidP="00B97B4E">
      <w:r>
        <w:t xml:space="preserve">    private ArrayList &lt;ProductOrder&gt; productOrderList;</w:t>
      </w:r>
    </w:p>
    <w:p w:rsidR="00B97B4E" w:rsidRDefault="00B97B4E" w:rsidP="00B97B4E">
      <w:r>
        <w:t xml:space="preserve">    private double totalPrice;</w:t>
      </w:r>
    </w:p>
    <w:p w:rsidR="00B97B4E" w:rsidRDefault="00B97B4E" w:rsidP="00B97B4E">
      <w:r>
        <w:t xml:space="preserve">    </w:t>
      </w:r>
    </w:p>
    <w:p w:rsidR="00B97B4E" w:rsidRDefault="00B97B4E" w:rsidP="00B97B4E">
      <w:r>
        <w:t xml:space="preserve">    /**</w:t>
      </w:r>
    </w:p>
    <w:p w:rsidR="00B97B4E" w:rsidRDefault="00B97B4E" w:rsidP="00B97B4E">
      <w:r>
        <w:t xml:space="preserve">     * Constructor.</w:t>
      </w:r>
    </w:p>
    <w:p w:rsidR="00B97B4E" w:rsidRDefault="00B97B4E" w:rsidP="00B97B4E">
      <w:r>
        <w:lastRenderedPageBreak/>
        <w:t xml:space="preserve">     */</w:t>
      </w:r>
    </w:p>
    <w:p w:rsidR="00B97B4E" w:rsidRDefault="00B97B4E" w:rsidP="00B97B4E">
      <w:r>
        <w:t xml:space="preserve">    public PointOfSaleController(){</w:t>
      </w:r>
    </w:p>
    <w:p w:rsidR="00B97B4E" w:rsidRDefault="00B97B4E" w:rsidP="00B97B4E">
      <w:r>
        <w:t xml:space="preserve">        posView = new PointOfSaleView();</w:t>
      </w:r>
    </w:p>
    <w:p w:rsidR="00B97B4E" w:rsidRDefault="00B97B4E" w:rsidP="00B97B4E">
      <w:r>
        <w:t xml:space="preserve">        dataConnection = "";</w:t>
      </w:r>
    </w:p>
    <w:p w:rsidR="00B97B4E" w:rsidRDefault="00B97B4E" w:rsidP="00B97B4E">
      <w:r>
        <w:t xml:space="preserve">        dataUser = "";</w:t>
      </w:r>
    </w:p>
    <w:p w:rsidR="00B97B4E" w:rsidRDefault="00B97B4E" w:rsidP="00B97B4E">
      <w:r>
        <w:t xml:space="preserve">        dataPassword = "";</w:t>
      </w:r>
    </w:p>
    <w:p w:rsidR="00B97B4E" w:rsidRDefault="00B97B4E" w:rsidP="00B97B4E">
      <w:r>
        <w:t xml:space="preserve">        productOrderList = new ArrayList &lt;ProductOrder&gt;();</w:t>
      </w:r>
    </w:p>
    <w:p w:rsidR="00B97B4E" w:rsidRDefault="00B97B4E" w:rsidP="00B97B4E">
      <w:r>
        <w:t xml:space="preserve">        totalPrice = 0d;</w:t>
      </w:r>
    </w:p>
    <w:p w:rsidR="00B97B4E" w:rsidRDefault="00B97B4E" w:rsidP="00B97B4E">
      <w:r>
        <w:t xml:space="preserve">        initialize();</w:t>
      </w:r>
    </w:p>
    <w:p w:rsidR="00B97B4E" w:rsidRDefault="00B97B4E" w:rsidP="00B97B4E">
      <w:r>
        <w:t xml:space="preserve">        posView = new PointOfSaleView();</w:t>
      </w:r>
    </w:p>
    <w:p w:rsidR="00B97B4E" w:rsidRDefault="00B97B4E" w:rsidP="00B97B4E">
      <w:r>
        <w:t xml:space="preserve">        posView.showGUI();</w:t>
      </w:r>
    </w:p>
    <w:p w:rsidR="00B97B4E" w:rsidRDefault="00B97B4E" w:rsidP="00B97B4E">
      <w:r>
        <w:t xml:space="preserve">    }//end constructor.</w:t>
      </w:r>
    </w:p>
    <w:p w:rsidR="00B97B4E" w:rsidRDefault="00B97B4E" w:rsidP="00B97B4E">
      <w:r>
        <w:t xml:space="preserve">    </w:t>
      </w:r>
    </w:p>
    <w:p w:rsidR="00B97B4E" w:rsidRDefault="00B97B4E" w:rsidP="00B97B4E">
      <w:r>
        <w:t xml:space="preserve">    /**</w:t>
      </w:r>
    </w:p>
    <w:p w:rsidR="00B97B4E" w:rsidRDefault="00B97B4E" w:rsidP="00B97B4E">
      <w:r>
        <w:t xml:space="preserve">     * Constructor, overloaded.</w:t>
      </w:r>
    </w:p>
    <w:p w:rsidR="00B97B4E" w:rsidRDefault="00B97B4E" w:rsidP="00B97B4E">
      <w:r>
        <w:t xml:space="preserve">     * @param view PointOfSaleView</w:t>
      </w:r>
    </w:p>
    <w:p w:rsidR="00B97B4E" w:rsidRDefault="00B97B4E" w:rsidP="00B97B4E">
      <w:r>
        <w:t xml:space="preserve">     * @param connection String</w:t>
      </w:r>
    </w:p>
    <w:p w:rsidR="00B97B4E" w:rsidRDefault="00B97B4E" w:rsidP="00B97B4E">
      <w:r>
        <w:t xml:space="preserve">     * @param user String</w:t>
      </w:r>
    </w:p>
    <w:p w:rsidR="00B97B4E" w:rsidRDefault="00B97B4E" w:rsidP="00B97B4E">
      <w:r>
        <w:t xml:space="preserve">     * @param password String</w:t>
      </w:r>
    </w:p>
    <w:p w:rsidR="00B97B4E" w:rsidRDefault="00B97B4E" w:rsidP="00B97B4E">
      <w:r>
        <w:t xml:space="preserve">     */</w:t>
      </w:r>
    </w:p>
    <w:p w:rsidR="00B97B4E" w:rsidRDefault="00B97B4E" w:rsidP="00B97B4E">
      <w:r>
        <w:t xml:space="preserve">    public PointOfSaleController(PointOfSaleView view, String connection, String user, String password){</w:t>
      </w:r>
    </w:p>
    <w:p w:rsidR="00B97B4E" w:rsidRDefault="00B97B4E" w:rsidP="00B97B4E">
      <w:r>
        <w:t xml:space="preserve">        posView = view;</w:t>
      </w:r>
    </w:p>
    <w:p w:rsidR="00B97B4E" w:rsidRDefault="00B97B4E" w:rsidP="00B97B4E">
      <w:r>
        <w:t xml:space="preserve">        dataConnection = connection;</w:t>
      </w:r>
    </w:p>
    <w:p w:rsidR="00B97B4E" w:rsidRDefault="00B97B4E" w:rsidP="00B97B4E">
      <w:r>
        <w:t xml:space="preserve">        dataUser = user;</w:t>
      </w:r>
    </w:p>
    <w:p w:rsidR="00B97B4E" w:rsidRDefault="00B97B4E" w:rsidP="00B97B4E">
      <w:r>
        <w:t xml:space="preserve">        dataPassword = password;</w:t>
      </w:r>
    </w:p>
    <w:p w:rsidR="00B97B4E" w:rsidRDefault="00B97B4E" w:rsidP="00B97B4E">
      <w:r>
        <w:t xml:space="preserve">        productOrderList = new ArrayList &lt;ProductOrder&gt;();</w:t>
      </w:r>
    </w:p>
    <w:p w:rsidR="00B97B4E" w:rsidRDefault="00B97B4E" w:rsidP="00B97B4E">
      <w:r>
        <w:t xml:space="preserve">        totalPrice = 0d;</w:t>
      </w:r>
    </w:p>
    <w:p w:rsidR="00B97B4E" w:rsidRDefault="00B97B4E" w:rsidP="00B97B4E">
      <w:r>
        <w:t xml:space="preserve">        initialize();</w:t>
      </w:r>
    </w:p>
    <w:p w:rsidR="00B97B4E" w:rsidRDefault="00B97B4E" w:rsidP="00B97B4E">
      <w:r>
        <w:t xml:space="preserve">        posView.showGUI();</w:t>
      </w:r>
    </w:p>
    <w:p w:rsidR="00B97B4E" w:rsidRDefault="00B97B4E" w:rsidP="00B97B4E">
      <w:r>
        <w:t xml:space="preserve">    }//end constructor.</w:t>
      </w:r>
    </w:p>
    <w:p w:rsidR="00B97B4E" w:rsidRDefault="00B97B4E" w:rsidP="00B97B4E">
      <w:r>
        <w:lastRenderedPageBreak/>
        <w:t xml:space="preserve">    </w:t>
      </w:r>
    </w:p>
    <w:p w:rsidR="00B97B4E" w:rsidRDefault="00B97B4E" w:rsidP="00B97B4E">
      <w:r>
        <w:t xml:space="preserve">    /**</w:t>
      </w:r>
    </w:p>
    <w:p w:rsidR="00B97B4E" w:rsidRDefault="00B97B4E" w:rsidP="00B97B4E">
      <w:r>
        <w:t xml:space="preserve">     * Initialize the event listener of the components.</w:t>
      </w:r>
    </w:p>
    <w:p w:rsidR="00B97B4E" w:rsidRDefault="00B97B4E" w:rsidP="00B97B4E">
      <w:r>
        <w:t xml:space="preserve">     */</w:t>
      </w:r>
    </w:p>
    <w:p w:rsidR="00B97B4E" w:rsidRDefault="00B97B4E" w:rsidP="00B97B4E">
      <w:r>
        <w:t xml:space="preserve">    public void initialize(){</w:t>
      </w:r>
    </w:p>
    <w:p w:rsidR="00B97B4E" w:rsidRDefault="00B97B4E" w:rsidP="00B97B4E">
      <w:r>
        <w:t xml:space="preserve">        posView.getBarcodeTextField().addKeyListener(this);</w:t>
      </w:r>
    </w:p>
    <w:p w:rsidR="00B97B4E" w:rsidRDefault="00B97B4E" w:rsidP="00B97B4E">
      <w:r>
        <w:t xml:space="preserve">        </w:t>
      </w:r>
    </w:p>
    <w:p w:rsidR="00B97B4E" w:rsidRDefault="00B97B4E" w:rsidP="00B97B4E">
      <w:r>
        <w:t xml:space="preserve">        posView.getSevenButton().addActionListener(this);</w:t>
      </w:r>
    </w:p>
    <w:p w:rsidR="00B97B4E" w:rsidRDefault="00B97B4E" w:rsidP="00B97B4E">
      <w:r>
        <w:t xml:space="preserve">        posView.getSevenButton().setActionCommand("seven");</w:t>
      </w:r>
    </w:p>
    <w:p w:rsidR="00B97B4E" w:rsidRDefault="00B97B4E" w:rsidP="00B97B4E">
      <w:r>
        <w:t xml:space="preserve">        </w:t>
      </w:r>
    </w:p>
    <w:p w:rsidR="00B97B4E" w:rsidRDefault="00B97B4E" w:rsidP="00B97B4E">
      <w:r>
        <w:t xml:space="preserve">        posView.getEightButton().addActionListener(this);</w:t>
      </w:r>
    </w:p>
    <w:p w:rsidR="00B97B4E" w:rsidRDefault="00B97B4E" w:rsidP="00B97B4E">
      <w:r>
        <w:t xml:space="preserve">        posView.getEightButton().setActionCommand("eight");</w:t>
      </w:r>
    </w:p>
    <w:p w:rsidR="00B97B4E" w:rsidRDefault="00B97B4E" w:rsidP="00B97B4E">
      <w:r>
        <w:t xml:space="preserve">        </w:t>
      </w:r>
    </w:p>
    <w:p w:rsidR="00B97B4E" w:rsidRDefault="00B97B4E" w:rsidP="00B97B4E">
      <w:r>
        <w:t xml:space="preserve">        posView.getNineButton().addActionListener(this);</w:t>
      </w:r>
    </w:p>
    <w:p w:rsidR="00B97B4E" w:rsidRDefault="00B97B4E" w:rsidP="00B97B4E">
      <w:r>
        <w:t xml:space="preserve">        posView.getNineButton().setActionCommand("nine");</w:t>
      </w:r>
    </w:p>
    <w:p w:rsidR="00B97B4E" w:rsidRDefault="00B97B4E" w:rsidP="00B97B4E">
      <w:r>
        <w:t xml:space="preserve">        </w:t>
      </w:r>
    </w:p>
    <w:p w:rsidR="00B97B4E" w:rsidRDefault="00B97B4E" w:rsidP="00B97B4E">
      <w:r>
        <w:t xml:space="preserve">        posView.getFourButton().addActionListener(this);</w:t>
      </w:r>
    </w:p>
    <w:p w:rsidR="00B97B4E" w:rsidRDefault="00B97B4E" w:rsidP="00B97B4E">
      <w:r>
        <w:t xml:space="preserve">        posView.getFourButton().setActionCommand("four");</w:t>
      </w:r>
    </w:p>
    <w:p w:rsidR="00B97B4E" w:rsidRDefault="00B97B4E" w:rsidP="00B97B4E">
      <w:r>
        <w:t xml:space="preserve">        </w:t>
      </w:r>
    </w:p>
    <w:p w:rsidR="00B97B4E" w:rsidRDefault="00B97B4E" w:rsidP="00B97B4E">
      <w:r>
        <w:t xml:space="preserve">        posView.getFiveButton().addActionListener(this);</w:t>
      </w:r>
    </w:p>
    <w:p w:rsidR="00B97B4E" w:rsidRDefault="00B97B4E" w:rsidP="00B97B4E">
      <w:r>
        <w:t xml:space="preserve">        posView.getFiveButton().setActionCommand("five");</w:t>
      </w:r>
    </w:p>
    <w:p w:rsidR="00B97B4E" w:rsidRDefault="00B97B4E" w:rsidP="00B97B4E">
      <w:r>
        <w:t xml:space="preserve">        </w:t>
      </w:r>
    </w:p>
    <w:p w:rsidR="00B97B4E" w:rsidRDefault="00B97B4E" w:rsidP="00B97B4E">
      <w:r>
        <w:t xml:space="preserve">        posView.getSixButton().addActionListener(this);</w:t>
      </w:r>
    </w:p>
    <w:p w:rsidR="00B97B4E" w:rsidRDefault="00B97B4E" w:rsidP="00B97B4E">
      <w:r>
        <w:t xml:space="preserve">        posView.getSixButton().setActionCommand("six");</w:t>
      </w:r>
    </w:p>
    <w:p w:rsidR="00B97B4E" w:rsidRDefault="00B97B4E" w:rsidP="00B97B4E">
      <w:r>
        <w:t xml:space="preserve">        </w:t>
      </w:r>
    </w:p>
    <w:p w:rsidR="00B97B4E" w:rsidRDefault="00B97B4E" w:rsidP="00B97B4E">
      <w:r>
        <w:t xml:space="preserve">        posView.getOneButton().addActionListener(this);</w:t>
      </w:r>
    </w:p>
    <w:p w:rsidR="00B97B4E" w:rsidRDefault="00B97B4E" w:rsidP="00B97B4E">
      <w:r>
        <w:t xml:space="preserve">        posView.getOneButton().setActionCommand("one");</w:t>
      </w:r>
    </w:p>
    <w:p w:rsidR="00B97B4E" w:rsidRDefault="00B97B4E" w:rsidP="00B97B4E">
      <w:r>
        <w:t xml:space="preserve">        </w:t>
      </w:r>
    </w:p>
    <w:p w:rsidR="00B97B4E" w:rsidRDefault="00B97B4E" w:rsidP="00B97B4E">
      <w:r>
        <w:t xml:space="preserve">        posView.getTwoButton().addActionListener(this);</w:t>
      </w:r>
    </w:p>
    <w:p w:rsidR="00B97B4E" w:rsidRDefault="00B97B4E" w:rsidP="00B97B4E">
      <w:r>
        <w:t xml:space="preserve">        posView.getTwoButton().setActionCommand("two");</w:t>
      </w:r>
    </w:p>
    <w:p w:rsidR="00B97B4E" w:rsidRDefault="00B97B4E" w:rsidP="00B97B4E">
      <w:r>
        <w:lastRenderedPageBreak/>
        <w:t xml:space="preserve">        </w:t>
      </w:r>
    </w:p>
    <w:p w:rsidR="00B97B4E" w:rsidRDefault="00B97B4E" w:rsidP="00B97B4E">
      <w:r>
        <w:t xml:space="preserve">        posView.getThreeButton().addActionListener(this);</w:t>
      </w:r>
    </w:p>
    <w:p w:rsidR="00B97B4E" w:rsidRDefault="00B97B4E" w:rsidP="00B97B4E">
      <w:r>
        <w:t xml:space="preserve">        posView.getThreeButton().setActionCommand("three");</w:t>
      </w:r>
    </w:p>
    <w:p w:rsidR="00B97B4E" w:rsidRDefault="00B97B4E" w:rsidP="00B97B4E">
      <w:r>
        <w:t xml:space="preserve">        </w:t>
      </w:r>
    </w:p>
    <w:p w:rsidR="00B97B4E" w:rsidRDefault="00B97B4E" w:rsidP="00B97B4E">
      <w:r>
        <w:t xml:space="preserve">        posView.getZeroButton().addActionListener(this);</w:t>
      </w:r>
    </w:p>
    <w:p w:rsidR="00B97B4E" w:rsidRDefault="00B97B4E" w:rsidP="00B97B4E">
      <w:r>
        <w:t xml:space="preserve">        posView.getZeroButton().setActionCommand("zero");</w:t>
      </w:r>
    </w:p>
    <w:p w:rsidR="00B97B4E" w:rsidRDefault="00B97B4E" w:rsidP="00B97B4E">
      <w:r>
        <w:t xml:space="preserve">        </w:t>
      </w:r>
    </w:p>
    <w:p w:rsidR="00B97B4E" w:rsidRDefault="00B97B4E" w:rsidP="00B97B4E">
      <w:r>
        <w:t xml:space="preserve">        posView.getxButton().addActionListener(this);</w:t>
      </w:r>
    </w:p>
    <w:p w:rsidR="00B97B4E" w:rsidRDefault="00B97B4E" w:rsidP="00B97B4E">
      <w:r>
        <w:t xml:space="preserve">        posView.getxButton().setActionCommand("x");</w:t>
      </w:r>
    </w:p>
    <w:p w:rsidR="00B97B4E" w:rsidRDefault="00B97B4E" w:rsidP="00B97B4E">
      <w:r>
        <w:t xml:space="preserve">        </w:t>
      </w:r>
    </w:p>
    <w:p w:rsidR="00B97B4E" w:rsidRDefault="00B97B4E" w:rsidP="00B97B4E">
      <w:r>
        <w:t xml:space="preserve">        posView.getEnterBarcodeButton().addActionListener(this);</w:t>
      </w:r>
    </w:p>
    <w:p w:rsidR="00B97B4E" w:rsidRDefault="00B97B4E" w:rsidP="00B97B4E">
      <w:r>
        <w:t xml:space="preserve">        posView.getEnterBarcodeButton().setActionCommand("enter");</w:t>
      </w:r>
    </w:p>
    <w:p w:rsidR="00B97B4E" w:rsidRDefault="00B97B4E" w:rsidP="00B97B4E">
      <w:r>
        <w:t xml:space="preserve">        </w:t>
      </w:r>
    </w:p>
    <w:p w:rsidR="00B97B4E" w:rsidRDefault="00B97B4E" w:rsidP="00B97B4E">
      <w:r>
        <w:t xml:space="preserve">        posView.getCashButton().addActionListener(this);</w:t>
      </w:r>
    </w:p>
    <w:p w:rsidR="00B97B4E" w:rsidRDefault="00B97B4E" w:rsidP="00B97B4E">
      <w:r>
        <w:t xml:space="preserve">        posView.getCashButton().setActionCommand("cash");</w:t>
      </w:r>
    </w:p>
    <w:p w:rsidR="00B97B4E" w:rsidRDefault="00B97B4E" w:rsidP="00B97B4E">
      <w:r>
        <w:t xml:space="preserve">        </w:t>
      </w:r>
    </w:p>
    <w:p w:rsidR="00B97B4E" w:rsidRDefault="00B97B4E" w:rsidP="00B97B4E">
      <w:r>
        <w:t xml:space="preserve">        posView.getCardButton().addActionListener(this);</w:t>
      </w:r>
    </w:p>
    <w:p w:rsidR="00B97B4E" w:rsidRDefault="00B97B4E" w:rsidP="00B97B4E">
      <w:r>
        <w:t xml:space="preserve">        posView.getCardButton().setActionCommand("card");       </w:t>
      </w:r>
    </w:p>
    <w:p w:rsidR="00B97B4E" w:rsidRDefault="00B97B4E" w:rsidP="00B97B4E">
      <w:r>
        <w:t xml:space="preserve">        </w:t>
      </w:r>
    </w:p>
    <w:p w:rsidR="00B97B4E" w:rsidRDefault="00B97B4E" w:rsidP="00B97B4E">
      <w:r>
        <w:t xml:space="preserve">        posView.getCancelSaleButton().addActionListener(this);</w:t>
      </w:r>
    </w:p>
    <w:p w:rsidR="00B97B4E" w:rsidRDefault="00B97B4E" w:rsidP="00B97B4E">
      <w:r>
        <w:t xml:space="preserve">        posView.getCancelSaleButton().setActionCommand("cancel sale");</w:t>
      </w:r>
    </w:p>
    <w:p w:rsidR="00B97B4E" w:rsidRDefault="00B97B4E" w:rsidP="00B97B4E">
      <w:r>
        <w:t xml:space="preserve">        </w:t>
      </w:r>
    </w:p>
    <w:p w:rsidR="00B97B4E" w:rsidRDefault="00B97B4E" w:rsidP="00B97B4E">
      <w:r>
        <w:t xml:space="preserve">        posView.getCancelItemButton().addActionListener(this);</w:t>
      </w:r>
    </w:p>
    <w:p w:rsidR="00B97B4E" w:rsidRDefault="00B97B4E" w:rsidP="00B97B4E">
      <w:r>
        <w:t xml:space="preserve">        posView.getCancelItemButton().setActionCommand("cancel item");</w:t>
      </w:r>
    </w:p>
    <w:p w:rsidR="00B97B4E" w:rsidRDefault="00B97B4E" w:rsidP="00B97B4E">
      <w:r>
        <w:t xml:space="preserve">        </w:t>
      </w:r>
    </w:p>
    <w:p w:rsidR="00B97B4E" w:rsidRDefault="00B97B4E" w:rsidP="00B97B4E">
      <w:r>
        <w:t xml:space="preserve">        posView.getOtherItemButton().addActionListener(this);</w:t>
      </w:r>
    </w:p>
    <w:p w:rsidR="00B97B4E" w:rsidRDefault="00B97B4E" w:rsidP="00B97B4E">
      <w:r>
        <w:t xml:space="preserve">        posView.getOtherItemButton().setActionCommand("other item");</w:t>
      </w:r>
    </w:p>
    <w:p w:rsidR="00B97B4E" w:rsidRDefault="00B97B4E" w:rsidP="00B97B4E">
      <w:r>
        <w:t xml:space="preserve">    }//end initialize</w:t>
      </w:r>
    </w:p>
    <w:p w:rsidR="00B97B4E" w:rsidRDefault="00B97B4E" w:rsidP="00B97B4E">
      <w:r>
        <w:t xml:space="preserve">    </w:t>
      </w:r>
    </w:p>
    <w:p w:rsidR="00B97B4E" w:rsidRDefault="00B97B4E" w:rsidP="00B97B4E">
      <w:r>
        <w:t xml:space="preserve">    //Getters.  </w:t>
      </w:r>
    </w:p>
    <w:p w:rsidR="00B97B4E" w:rsidRDefault="00B97B4E" w:rsidP="00B97B4E">
      <w:r>
        <w:lastRenderedPageBreak/>
        <w:t xml:space="preserve">    public ArrayList&lt;ProductOrder&gt; getProductOrderList() {</w:t>
      </w:r>
    </w:p>
    <w:p w:rsidR="00B97B4E" w:rsidRDefault="00B97B4E" w:rsidP="00B97B4E">
      <w:r>
        <w:t xml:space="preserve">        return productOrderList;</w:t>
      </w:r>
    </w:p>
    <w:p w:rsidR="00B97B4E" w:rsidRDefault="00B97B4E" w:rsidP="00B97B4E">
      <w:r>
        <w:t xml:space="preserve">    }</w:t>
      </w:r>
    </w:p>
    <w:p w:rsidR="00B97B4E" w:rsidRDefault="00B97B4E" w:rsidP="00B97B4E">
      <w:r>
        <w:t xml:space="preserve">    public double getTotalPrice() {</w:t>
      </w:r>
    </w:p>
    <w:p w:rsidR="00B97B4E" w:rsidRDefault="00B97B4E" w:rsidP="00B97B4E">
      <w:r>
        <w:t xml:space="preserve">        return totalPrice;</w:t>
      </w:r>
    </w:p>
    <w:p w:rsidR="00B97B4E" w:rsidRDefault="00B97B4E" w:rsidP="00B97B4E">
      <w:r>
        <w:t xml:space="preserve">    }</w:t>
      </w:r>
    </w:p>
    <w:p w:rsidR="00B97B4E" w:rsidRDefault="00B97B4E" w:rsidP="00B97B4E">
      <w:r>
        <w:t xml:space="preserve">    </w:t>
      </w:r>
    </w:p>
    <w:p w:rsidR="00B97B4E" w:rsidRDefault="00B97B4E" w:rsidP="00B97B4E">
      <w:r>
        <w:t xml:space="preserve">    //Setters.</w:t>
      </w:r>
    </w:p>
    <w:p w:rsidR="00B97B4E" w:rsidRDefault="00B97B4E" w:rsidP="00B97B4E">
      <w:r>
        <w:t xml:space="preserve">    public void setProductOrderList(ArrayList&lt;ProductOrder&gt; productOrderList) {</w:t>
      </w:r>
    </w:p>
    <w:p w:rsidR="00B97B4E" w:rsidRDefault="00B97B4E" w:rsidP="00B97B4E">
      <w:r>
        <w:t xml:space="preserve">        this.productOrderList = productOrderList;</w:t>
      </w:r>
    </w:p>
    <w:p w:rsidR="00B97B4E" w:rsidRDefault="00B97B4E" w:rsidP="00B97B4E">
      <w:r>
        <w:t xml:space="preserve">    }</w:t>
      </w:r>
    </w:p>
    <w:p w:rsidR="00B97B4E" w:rsidRDefault="00B97B4E" w:rsidP="00B97B4E">
      <w:r>
        <w:t xml:space="preserve">    public void setTotalPrice(double totalPrice) {</w:t>
      </w:r>
    </w:p>
    <w:p w:rsidR="00B97B4E" w:rsidRDefault="00B97B4E" w:rsidP="00B97B4E">
      <w:r>
        <w:t xml:space="preserve">        this.totalPrice = totalPrice;</w:t>
      </w:r>
    </w:p>
    <w:p w:rsidR="00B97B4E" w:rsidRDefault="00B97B4E" w:rsidP="00B97B4E">
      <w:r>
        <w:t xml:space="preserve">    }</w:t>
      </w:r>
    </w:p>
    <w:p w:rsidR="00B97B4E" w:rsidRDefault="00B97B4E" w:rsidP="00B97B4E">
      <w:r>
        <w:t xml:space="preserve">    </w:t>
      </w:r>
    </w:p>
    <w:p w:rsidR="00B97B4E" w:rsidRDefault="00B97B4E" w:rsidP="00B97B4E">
      <w:r>
        <w:t xml:space="preserve">    /**</w:t>
      </w:r>
    </w:p>
    <w:p w:rsidR="00B97B4E" w:rsidRDefault="00B97B4E" w:rsidP="00B97B4E">
      <w:r>
        <w:t xml:space="preserve">     * Implemented KeyListener abstract methods.</w:t>
      </w:r>
    </w:p>
    <w:p w:rsidR="00B97B4E" w:rsidRDefault="00B97B4E" w:rsidP="00B97B4E">
      <w:r>
        <w:t xml:space="preserve">     * @param e KeyEvent</w:t>
      </w:r>
    </w:p>
    <w:p w:rsidR="00B97B4E" w:rsidRDefault="00B97B4E" w:rsidP="00B97B4E">
      <w:r>
        <w:t xml:space="preserve">     * */</w:t>
      </w:r>
    </w:p>
    <w:p w:rsidR="00B97B4E" w:rsidRDefault="00B97B4E" w:rsidP="00B97B4E">
      <w:r>
        <w:t xml:space="preserve">    public void keyTyped(KeyEvent e){};</w:t>
      </w:r>
    </w:p>
    <w:p w:rsidR="00B97B4E" w:rsidRDefault="00B97B4E" w:rsidP="00B97B4E">
      <w:r>
        <w:t xml:space="preserve">    </w:t>
      </w:r>
    </w:p>
    <w:p w:rsidR="00B97B4E" w:rsidRDefault="00B97B4E" w:rsidP="00B97B4E">
      <w:r>
        <w:t xml:space="preserve">    public void keyReleased(KeyEvent e){};</w:t>
      </w:r>
    </w:p>
    <w:p w:rsidR="00B97B4E" w:rsidRDefault="00B97B4E" w:rsidP="00B97B4E">
      <w:r>
        <w:t xml:space="preserve">    </w:t>
      </w:r>
    </w:p>
    <w:p w:rsidR="00B97B4E" w:rsidRDefault="00B97B4E" w:rsidP="00B97B4E">
      <w:r>
        <w:t xml:space="preserve">    public void keyPressed(KeyEvent e){</w:t>
      </w:r>
    </w:p>
    <w:p w:rsidR="00B97B4E" w:rsidRDefault="00B97B4E" w:rsidP="00B97B4E">
      <w:r>
        <w:t xml:space="preserve">        int key = e.getKeyCode();</w:t>
      </w:r>
    </w:p>
    <w:p w:rsidR="00B97B4E" w:rsidRDefault="00B97B4E" w:rsidP="00B97B4E">
      <w:r>
        <w:t xml:space="preserve">        if(key == KeyEvent.VK_ENTER){//barcode suffix encountered. Retrieve barcode from database.</w:t>
      </w:r>
    </w:p>
    <w:p w:rsidR="00B97B4E" w:rsidRDefault="00B97B4E" w:rsidP="00B97B4E">
      <w:r>
        <w:t xml:space="preserve">            getItemFromBarcode();</w:t>
      </w:r>
    </w:p>
    <w:p w:rsidR="00B97B4E" w:rsidRDefault="00B97B4E" w:rsidP="00B97B4E">
      <w:r>
        <w:t xml:space="preserve">            posView.getBarcodeTextField().setText("");</w:t>
      </w:r>
    </w:p>
    <w:p w:rsidR="00B97B4E" w:rsidRDefault="00B97B4E" w:rsidP="00B97B4E">
      <w:r>
        <w:t xml:space="preserve">        }</w:t>
      </w:r>
    </w:p>
    <w:p w:rsidR="00B97B4E" w:rsidRDefault="00B97B4E" w:rsidP="00B97B4E">
      <w:r>
        <w:t xml:space="preserve">    }//end keyPressed()</w:t>
      </w:r>
    </w:p>
    <w:p w:rsidR="00B97B4E" w:rsidRDefault="00B97B4E" w:rsidP="00B97B4E">
      <w:r>
        <w:lastRenderedPageBreak/>
        <w:t xml:space="preserve">    </w:t>
      </w:r>
    </w:p>
    <w:p w:rsidR="00B97B4E" w:rsidRDefault="00B97B4E" w:rsidP="00B97B4E">
      <w:r>
        <w:t xml:space="preserve">    /**</w:t>
      </w:r>
    </w:p>
    <w:p w:rsidR="00B97B4E" w:rsidRDefault="00B97B4E" w:rsidP="00B97B4E">
      <w:r>
        <w:t xml:space="preserve">     * Implemented ActionListener abstract methods.</w:t>
      </w:r>
    </w:p>
    <w:p w:rsidR="00B97B4E" w:rsidRDefault="00B97B4E" w:rsidP="00B97B4E">
      <w:r>
        <w:t xml:space="preserve">     * Handles the events when a button is pressed.</w:t>
      </w:r>
    </w:p>
    <w:p w:rsidR="00B97B4E" w:rsidRDefault="00B97B4E" w:rsidP="00B97B4E">
      <w:r>
        <w:t xml:space="preserve">     * @param e ActionEvent</w:t>
      </w:r>
    </w:p>
    <w:p w:rsidR="00B97B4E" w:rsidRDefault="00B97B4E" w:rsidP="00B97B4E">
      <w:r>
        <w:t xml:space="preserve">     */</w:t>
      </w:r>
    </w:p>
    <w:p w:rsidR="00B97B4E" w:rsidRDefault="00B97B4E" w:rsidP="00B97B4E">
      <w:r>
        <w:t xml:space="preserve">    public void actionPerformed(ActionEvent e){</w:t>
      </w:r>
    </w:p>
    <w:p w:rsidR="00B97B4E" w:rsidRDefault="00B97B4E" w:rsidP="00B97B4E">
      <w:r>
        <w:t xml:space="preserve">        String command = e.getActionCommand();</w:t>
      </w:r>
    </w:p>
    <w:p w:rsidR="00B97B4E" w:rsidRDefault="00B97B4E" w:rsidP="00B97B4E">
      <w:r>
        <w:t xml:space="preserve">        try{</w:t>
      </w:r>
    </w:p>
    <w:p w:rsidR="00B97B4E" w:rsidRDefault="00B97B4E" w:rsidP="00B97B4E">
      <w:r>
        <w:t xml:space="preserve">            Robot robot = new Robot();</w:t>
      </w:r>
    </w:p>
    <w:p w:rsidR="00B97B4E" w:rsidRDefault="00B97B4E" w:rsidP="00B97B4E">
      <w:r>
        <w:t xml:space="preserve">            switch(command){</w:t>
      </w:r>
    </w:p>
    <w:p w:rsidR="00B97B4E" w:rsidRDefault="00B97B4E" w:rsidP="00B97B4E">
      <w:r>
        <w:t xml:space="preserve">                case "seven":                    </w:t>
      </w:r>
    </w:p>
    <w:p w:rsidR="00B97B4E" w:rsidRDefault="00B97B4E" w:rsidP="00B97B4E">
      <w:r>
        <w:t xml:space="preserve">                    //Simulate a key press</w:t>
      </w:r>
    </w:p>
    <w:p w:rsidR="00B97B4E" w:rsidRDefault="00B97B4E" w:rsidP="00B97B4E">
      <w:r>
        <w:t xml:space="preserve">                    robot.keyPress(KeyEvent.VK_7);</w:t>
      </w:r>
    </w:p>
    <w:p w:rsidR="00B97B4E" w:rsidRDefault="00B97B4E" w:rsidP="00B97B4E">
      <w:r>
        <w:t xml:space="preserve">                    /*</w:t>
      </w:r>
    </w:p>
    <w:p w:rsidR="00B97B4E" w:rsidRDefault="00B97B4E" w:rsidP="00B97B4E">
      <w:r>
        <w:t xml:space="preserve">                     *keyRelease is needed for linux based systems for the keyPress</w:t>
      </w:r>
    </w:p>
    <w:p w:rsidR="00B97B4E" w:rsidRDefault="00B97B4E" w:rsidP="00B97B4E">
      <w:r>
        <w:t xml:space="preserve">                     *to work properly. This is not needed on a Microsoft Windows system.</w:t>
      </w:r>
    </w:p>
    <w:p w:rsidR="00B97B4E" w:rsidRDefault="00B97B4E" w:rsidP="00B97B4E">
      <w:r>
        <w:t xml:space="preserve">                     */</w:t>
      </w:r>
    </w:p>
    <w:p w:rsidR="00B97B4E" w:rsidRDefault="00B97B4E" w:rsidP="00B97B4E">
      <w:r>
        <w:t xml:space="preserve">                    robot.keyRelease(KeyEvent.VK_7);</w:t>
      </w:r>
    </w:p>
    <w:p w:rsidR="00B97B4E" w:rsidRDefault="00B97B4E" w:rsidP="00B97B4E">
      <w:r>
        <w:t xml:space="preserve">                    break;</w:t>
      </w:r>
    </w:p>
    <w:p w:rsidR="00B97B4E" w:rsidRDefault="00B97B4E" w:rsidP="00B97B4E">
      <w:r>
        <w:t xml:space="preserve">                case "eight":</w:t>
      </w:r>
    </w:p>
    <w:p w:rsidR="00B97B4E" w:rsidRDefault="00B97B4E" w:rsidP="00B97B4E">
      <w:r>
        <w:t xml:space="preserve">                    //Simulate a key press</w:t>
      </w:r>
    </w:p>
    <w:p w:rsidR="00B97B4E" w:rsidRDefault="00B97B4E" w:rsidP="00B97B4E">
      <w:r>
        <w:t xml:space="preserve">                    robot.keyPress(KeyEvent.VK_8);</w:t>
      </w:r>
    </w:p>
    <w:p w:rsidR="00B97B4E" w:rsidRDefault="00B97B4E" w:rsidP="00B97B4E">
      <w:r>
        <w:t xml:space="preserve">                    robot.keyRelease(KeyEvent.VK_8);</w:t>
      </w:r>
    </w:p>
    <w:p w:rsidR="00B97B4E" w:rsidRDefault="00B97B4E" w:rsidP="00B97B4E">
      <w:r>
        <w:t xml:space="preserve">                    break;</w:t>
      </w:r>
    </w:p>
    <w:p w:rsidR="00B97B4E" w:rsidRDefault="00B97B4E" w:rsidP="00B97B4E">
      <w:r>
        <w:t xml:space="preserve">                case "nine":</w:t>
      </w:r>
    </w:p>
    <w:p w:rsidR="00B97B4E" w:rsidRDefault="00B97B4E" w:rsidP="00B97B4E">
      <w:r>
        <w:t xml:space="preserve">                    //Simulate a key press</w:t>
      </w:r>
    </w:p>
    <w:p w:rsidR="00B97B4E" w:rsidRDefault="00B97B4E" w:rsidP="00B97B4E">
      <w:r>
        <w:t xml:space="preserve">                    robot.keyPress(KeyEvent.VK_9);</w:t>
      </w:r>
    </w:p>
    <w:p w:rsidR="00B97B4E" w:rsidRDefault="00B97B4E" w:rsidP="00B97B4E">
      <w:r>
        <w:t xml:space="preserve">                    robot.keyRelease(KeyEvent.VK_9);</w:t>
      </w:r>
    </w:p>
    <w:p w:rsidR="00B97B4E" w:rsidRDefault="00B97B4E" w:rsidP="00B97B4E">
      <w:r>
        <w:t xml:space="preserve">                    break;</w:t>
      </w:r>
    </w:p>
    <w:p w:rsidR="00B97B4E" w:rsidRDefault="00B97B4E" w:rsidP="00B97B4E">
      <w:r>
        <w:lastRenderedPageBreak/>
        <w:t xml:space="preserve">                case "four":</w:t>
      </w:r>
    </w:p>
    <w:p w:rsidR="00B97B4E" w:rsidRDefault="00B97B4E" w:rsidP="00B97B4E">
      <w:r>
        <w:t xml:space="preserve">                    //Simulate a key press</w:t>
      </w:r>
    </w:p>
    <w:p w:rsidR="00B97B4E" w:rsidRDefault="00B97B4E" w:rsidP="00B97B4E">
      <w:r>
        <w:t xml:space="preserve">                   robot.keyPress(KeyEvent.VK_4);</w:t>
      </w:r>
    </w:p>
    <w:p w:rsidR="00B97B4E" w:rsidRDefault="00B97B4E" w:rsidP="00B97B4E">
      <w:r>
        <w:t xml:space="preserve">                   robot.keyRelease(KeyEvent.VK_4);</w:t>
      </w:r>
    </w:p>
    <w:p w:rsidR="00B97B4E" w:rsidRDefault="00B97B4E" w:rsidP="00B97B4E">
      <w:r>
        <w:t xml:space="preserve">                    break;</w:t>
      </w:r>
    </w:p>
    <w:p w:rsidR="00B97B4E" w:rsidRDefault="00B97B4E" w:rsidP="00B97B4E">
      <w:r>
        <w:t xml:space="preserve">                case "five":</w:t>
      </w:r>
    </w:p>
    <w:p w:rsidR="00B97B4E" w:rsidRDefault="00B97B4E" w:rsidP="00B97B4E">
      <w:r>
        <w:t xml:space="preserve">                    //Simulate a key press</w:t>
      </w:r>
    </w:p>
    <w:p w:rsidR="00B97B4E" w:rsidRDefault="00B97B4E" w:rsidP="00B97B4E">
      <w:r>
        <w:t xml:space="preserve">                    robot.keyPress(KeyEvent.VK_5);</w:t>
      </w:r>
    </w:p>
    <w:p w:rsidR="00B97B4E" w:rsidRDefault="00B97B4E" w:rsidP="00B97B4E">
      <w:r>
        <w:t xml:space="preserve">                    robot.keyRelease(KeyEvent.VK_5);</w:t>
      </w:r>
    </w:p>
    <w:p w:rsidR="00B97B4E" w:rsidRDefault="00B97B4E" w:rsidP="00B97B4E">
      <w:r>
        <w:t xml:space="preserve">                    break;</w:t>
      </w:r>
    </w:p>
    <w:p w:rsidR="00B97B4E" w:rsidRDefault="00B97B4E" w:rsidP="00B97B4E">
      <w:r>
        <w:t xml:space="preserve">                case "six":                        </w:t>
      </w:r>
    </w:p>
    <w:p w:rsidR="00B97B4E" w:rsidRDefault="00B97B4E" w:rsidP="00B97B4E">
      <w:r>
        <w:t xml:space="preserve">                    //Simulate a key press</w:t>
      </w:r>
    </w:p>
    <w:p w:rsidR="00B97B4E" w:rsidRDefault="00B97B4E" w:rsidP="00B97B4E">
      <w:r>
        <w:t xml:space="preserve">                    robot.keyPress(KeyEvent.VK_6);</w:t>
      </w:r>
    </w:p>
    <w:p w:rsidR="00B97B4E" w:rsidRDefault="00B97B4E" w:rsidP="00B97B4E">
      <w:r>
        <w:t xml:space="preserve">                    robot.keyRelease(KeyEvent.VK_6);</w:t>
      </w:r>
    </w:p>
    <w:p w:rsidR="00B97B4E" w:rsidRDefault="00B97B4E" w:rsidP="00B97B4E">
      <w:r>
        <w:t xml:space="preserve">                    break;</w:t>
      </w:r>
    </w:p>
    <w:p w:rsidR="00B97B4E" w:rsidRDefault="00B97B4E" w:rsidP="00B97B4E">
      <w:r>
        <w:t xml:space="preserve">                case "one":</w:t>
      </w:r>
    </w:p>
    <w:p w:rsidR="00B97B4E" w:rsidRDefault="00B97B4E" w:rsidP="00B97B4E">
      <w:r>
        <w:t xml:space="preserve">                    //Simulate a key press</w:t>
      </w:r>
    </w:p>
    <w:p w:rsidR="00B97B4E" w:rsidRDefault="00B97B4E" w:rsidP="00B97B4E">
      <w:r>
        <w:t xml:space="preserve">                    robot.keyPress(KeyEvent.VK_1);</w:t>
      </w:r>
    </w:p>
    <w:p w:rsidR="00B97B4E" w:rsidRDefault="00B97B4E" w:rsidP="00B97B4E">
      <w:r>
        <w:t xml:space="preserve">                    robot.keyRelease(KeyEvent.VK_1);</w:t>
      </w:r>
    </w:p>
    <w:p w:rsidR="00B97B4E" w:rsidRDefault="00B97B4E" w:rsidP="00B97B4E">
      <w:r>
        <w:t xml:space="preserve">                    break;</w:t>
      </w:r>
    </w:p>
    <w:p w:rsidR="00B97B4E" w:rsidRDefault="00B97B4E" w:rsidP="00B97B4E">
      <w:r>
        <w:t xml:space="preserve">                case "two":</w:t>
      </w:r>
    </w:p>
    <w:p w:rsidR="00B97B4E" w:rsidRDefault="00B97B4E" w:rsidP="00B97B4E">
      <w:r>
        <w:t xml:space="preserve">                    //Simulate a key press</w:t>
      </w:r>
    </w:p>
    <w:p w:rsidR="00B97B4E" w:rsidRDefault="00B97B4E" w:rsidP="00B97B4E">
      <w:r>
        <w:t xml:space="preserve">                    robot.keyPress(KeyEvent.VK_2);</w:t>
      </w:r>
    </w:p>
    <w:p w:rsidR="00B97B4E" w:rsidRDefault="00B97B4E" w:rsidP="00B97B4E">
      <w:r>
        <w:t xml:space="preserve">                    robot.keyRelease(KeyEvent.VK_2);</w:t>
      </w:r>
    </w:p>
    <w:p w:rsidR="00B97B4E" w:rsidRDefault="00B97B4E" w:rsidP="00B97B4E">
      <w:r>
        <w:t xml:space="preserve">                    break;</w:t>
      </w:r>
    </w:p>
    <w:p w:rsidR="00B97B4E" w:rsidRDefault="00B97B4E" w:rsidP="00B97B4E">
      <w:r>
        <w:t xml:space="preserve">                case "three":</w:t>
      </w:r>
    </w:p>
    <w:p w:rsidR="00B97B4E" w:rsidRDefault="00B97B4E" w:rsidP="00B97B4E">
      <w:r>
        <w:t xml:space="preserve">                    //Simulate a key press</w:t>
      </w:r>
    </w:p>
    <w:p w:rsidR="00B97B4E" w:rsidRDefault="00B97B4E" w:rsidP="00B97B4E">
      <w:r>
        <w:t xml:space="preserve">                    robot.keyPress(KeyEvent.VK_3);</w:t>
      </w:r>
    </w:p>
    <w:p w:rsidR="00B97B4E" w:rsidRDefault="00B97B4E" w:rsidP="00B97B4E">
      <w:r>
        <w:t xml:space="preserve">                    robot.keyRelease(KeyEvent.VK_3);</w:t>
      </w:r>
    </w:p>
    <w:p w:rsidR="00B97B4E" w:rsidRDefault="00B97B4E" w:rsidP="00B97B4E">
      <w:r>
        <w:t xml:space="preserve">                    break;</w:t>
      </w:r>
    </w:p>
    <w:p w:rsidR="00B97B4E" w:rsidRDefault="00B97B4E" w:rsidP="00B97B4E">
      <w:r>
        <w:lastRenderedPageBreak/>
        <w:t xml:space="preserve">                case "zero":</w:t>
      </w:r>
    </w:p>
    <w:p w:rsidR="00B97B4E" w:rsidRDefault="00B97B4E" w:rsidP="00B97B4E">
      <w:r>
        <w:t xml:space="preserve">                    //Simulate a key press</w:t>
      </w:r>
    </w:p>
    <w:p w:rsidR="00B97B4E" w:rsidRDefault="00B97B4E" w:rsidP="00B97B4E">
      <w:r>
        <w:t xml:space="preserve">                    robot.keyPress(KeyEvent.VK_0);</w:t>
      </w:r>
    </w:p>
    <w:p w:rsidR="00B97B4E" w:rsidRDefault="00B97B4E" w:rsidP="00B97B4E">
      <w:r>
        <w:t xml:space="preserve">                    robot.keyRelease(KeyEvent.VK_0);</w:t>
      </w:r>
    </w:p>
    <w:p w:rsidR="00B97B4E" w:rsidRDefault="00B97B4E" w:rsidP="00B97B4E">
      <w:r>
        <w:t xml:space="preserve">                    break;</w:t>
      </w:r>
    </w:p>
    <w:p w:rsidR="00B97B4E" w:rsidRDefault="00B97B4E" w:rsidP="00B97B4E">
      <w:r>
        <w:t xml:space="preserve">                case "x":</w:t>
      </w:r>
    </w:p>
    <w:p w:rsidR="00B97B4E" w:rsidRDefault="00B97B4E" w:rsidP="00B97B4E">
      <w:r>
        <w:t xml:space="preserve">                    posView.getBarcodeTextField().setText("");              </w:t>
      </w:r>
    </w:p>
    <w:p w:rsidR="00B97B4E" w:rsidRDefault="00B97B4E" w:rsidP="00B97B4E">
      <w:r>
        <w:t xml:space="preserve">                    break;</w:t>
      </w:r>
    </w:p>
    <w:p w:rsidR="00B97B4E" w:rsidRDefault="00B97B4E" w:rsidP="00B97B4E">
      <w:r>
        <w:t xml:space="preserve">                case "enter":</w:t>
      </w:r>
    </w:p>
    <w:p w:rsidR="00B97B4E" w:rsidRDefault="00B97B4E" w:rsidP="00B97B4E">
      <w:r>
        <w:t xml:space="preserve">                    //Simulate a key press</w:t>
      </w:r>
    </w:p>
    <w:p w:rsidR="00B97B4E" w:rsidRDefault="00B97B4E" w:rsidP="00B97B4E">
      <w:r>
        <w:t xml:space="preserve">                    robot.keyPress(KeyEvent.VK_ENTER);</w:t>
      </w:r>
    </w:p>
    <w:p w:rsidR="00B97B4E" w:rsidRDefault="00B97B4E" w:rsidP="00B97B4E">
      <w:r>
        <w:t xml:space="preserve">                    robot.keyRelease(KeyEvent.VK_ENTER);</w:t>
      </w:r>
    </w:p>
    <w:p w:rsidR="00B97B4E" w:rsidRDefault="00B97B4E" w:rsidP="00B97B4E">
      <w:r>
        <w:t xml:space="preserve">                    break;</w:t>
      </w:r>
    </w:p>
    <w:p w:rsidR="00B97B4E" w:rsidRDefault="00B97B4E" w:rsidP="00B97B4E">
      <w:r>
        <w:t xml:space="preserve">                case "cash":</w:t>
      </w:r>
    </w:p>
    <w:p w:rsidR="00B97B4E" w:rsidRDefault="00B97B4E" w:rsidP="00B97B4E">
      <w:r>
        <w:t xml:space="preserve">                    //Process cash sale.</w:t>
      </w:r>
    </w:p>
    <w:p w:rsidR="00B97B4E" w:rsidRDefault="00B97B4E" w:rsidP="00B97B4E">
      <w:r>
        <w:t xml:space="preserve">                    DecimalFormat format = new DecimalFormat("#####.00");</w:t>
      </w:r>
    </w:p>
    <w:p w:rsidR="00B97B4E" w:rsidRDefault="00B97B4E" w:rsidP="00B97B4E">
      <w:r>
        <w:t xml:space="preserve">                    SimpleDateFormat dateFormat = new SimpleDateFormat("dd-MM-yyyy");</w:t>
      </w:r>
    </w:p>
    <w:p w:rsidR="00B97B4E" w:rsidRDefault="00B97B4E" w:rsidP="00B97B4E">
      <w:r>
        <w:t xml:space="preserve">                    if(posView.getItemDisplayTextArea().getText().equals("")){</w:t>
      </w:r>
    </w:p>
    <w:p w:rsidR="00B97B4E" w:rsidRDefault="00B97B4E" w:rsidP="00B97B4E">
      <w:r>
        <w:t xml:space="preserve">                        JOptionPane.showMessageDialog(null,"Your basket is empty.\nThere are no items to checkout.", </w:t>
      </w:r>
    </w:p>
    <w:p w:rsidR="00B97B4E" w:rsidRDefault="00B97B4E" w:rsidP="00B97B4E">
      <w:r>
        <w:t xml:space="preserve">                                                        "POS-Pi", JOptionPane.WARNING_MESSAGE);</w:t>
      </w:r>
    </w:p>
    <w:p w:rsidR="00B97B4E" w:rsidRDefault="00B97B4E" w:rsidP="00B97B4E">
      <w:r>
        <w:t xml:space="preserve">                    }</w:t>
      </w:r>
    </w:p>
    <w:p w:rsidR="00B97B4E" w:rsidRDefault="00B97B4E" w:rsidP="00B97B4E">
      <w:r>
        <w:t xml:space="preserve">                    else{</w:t>
      </w:r>
    </w:p>
    <w:p w:rsidR="00B97B4E" w:rsidRDefault="00B97B4E" w:rsidP="00B97B4E">
      <w:r>
        <w:t xml:space="preserve">                        int replyCash = JOptionPane.showConfirmDialog(null, "Proceed to cash checkout?", "POS-Pi",</w:t>
      </w:r>
    </w:p>
    <w:p w:rsidR="00B97B4E" w:rsidRDefault="00B97B4E" w:rsidP="00B97B4E">
      <w:r>
        <w:t xml:space="preserve">                                  JOptionPane.YES_NO_OPTION);</w:t>
      </w:r>
    </w:p>
    <w:p w:rsidR="00B97B4E" w:rsidRDefault="00B97B4E" w:rsidP="00B97B4E">
      <w:r>
        <w:t xml:space="preserve">                        if(replyCash == JOptionPane.YES_OPTION){</w:t>
      </w:r>
    </w:p>
    <w:p w:rsidR="00B97B4E" w:rsidRDefault="00B97B4E" w:rsidP="00B97B4E">
      <w:r>
        <w:t xml:space="preserve">                            PayByCashDialog cash = new PayByCashDialog(posView.getMainFrame(), true, getTotalPrice());</w:t>
      </w:r>
    </w:p>
    <w:p w:rsidR="00B97B4E" w:rsidRDefault="00B97B4E" w:rsidP="00B97B4E">
      <w:r>
        <w:t xml:space="preserve">                            cash.setLocationRelativeTo(null);</w:t>
      </w:r>
    </w:p>
    <w:p w:rsidR="00B97B4E" w:rsidRDefault="00B97B4E" w:rsidP="00B97B4E">
      <w:r>
        <w:t xml:space="preserve">                            cash.setVisible(true);</w:t>
      </w:r>
    </w:p>
    <w:p w:rsidR="00B97B4E" w:rsidRDefault="00B97B4E" w:rsidP="00B97B4E">
      <w:r>
        <w:lastRenderedPageBreak/>
        <w:t xml:space="preserve">                            if(cash.isDialogOk()){</w:t>
      </w:r>
    </w:p>
    <w:p w:rsidR="00B97B4E" w:rsidRDefault="00B97B4E" w:rsidP="00B97B4E">
      <w:r>
        <w:t xml:space="preserve">                                if(commitSaleTransaction()){</w:t>
      </w:r>
    </w:p>
    <w:p w:rsidR="00B97B4E" w:rsidRDefault="00B97B4E" w:rsidP="00B97B4E">
      <w:r>
        <w:t xml:space="preserve">                                    JOptionPane.showMessageDialog(null,"Checkout was successful!!!", </w:t>
      </w:r>
    </w:p>
    <w:p w:rsidR="00B97B4E" w:rsidRDefault="00B97B4E" w:rsidP="00B97B4E">
      <w:r>
        <w:t xml:space="preserve">                                            "POS-Pi", JOptionPane.INFORMATION_MESSAGE);</w:t>
      </w:r>
    </w:p>
    <w:p w:rsidR="00B97B4E" w:rsidRDefault="00B97B4E" w:rsidP="00B97B4E">
      <w:r>
        <w:t xml:space="preserve">                                    //Add title to the TextArea.</w:t>
      </w:r>
    </w:p>
    <w:p w:rsidR="00B97B4E" w:rsidRDefault="00B97B4E" w:rsidP="00B97B4E">
      <w:r>
        <w:t xml:space="preserve">                                    posView.getItemDisplayTextArea().insert("POS-Pi\nTransaction Date: " + dateFormat.format(new Date()) + "\n", 0);</w:t>
      </w:r>
    </w:p>
    <w:p w:rsidR="00B97B4E" w:rsidRDefault="00B97B4E" w:rsidP="00B97B4E">
      <w:r>
        <w:t xml:space="preserve">                                    //Append total price to the item display TextArea.</w:t>
      </w:r>
    </w:p>
    <w:p w:rsidR="00B97B4E" w:rsidRDefault="00B97B4E" w:rsidP="00B97B4E">
      <w:r>
        <w:t xml:space="preserve">                                    posView.getItemDisplayTextArea().append("Total Price: " + format.format(this.totalPrice));</w:t>
      </w:r>
    </w:p>
    <w:p w:rsidR="00B97B4E" w:rsidRDefault="00B97B4E" w:rsidP="00B97B4E">
      <w:r>
        <w:t xml:space="preserve">                                    //Print receipt.</w:t>
      </w:r>
    </w:p>
    <w:p w:rsidR="00B97B4E" w:rsidRDefault="00B97B4E" w:rsidP="00B97B4E">
      <w:r>
        <w:t xml:space="preserve">                                    printReceipt();</w:t>
      </w:r>
    </w:p>
    <w:p w:rsidR="00B97B4E" w:rsidRDefault="00B97B4E" w:rsidP="00B97B4E">
      <w:r>
        <w:t xml:space="preserve">                                    clearAllDisplay();</w:t>
      </w:r>
    </w:p>
    <w:p w:rsidR="00B97B4E" w:rsidRDefault="00B97B4E" w:rsidP="00B97B4E">
      <w:r>
        <w:t xml:space="preserve">                                    posView.getMainFrame().dispose();                               </w:t>
      </w:r>
    </w:p>
    <w:p w:rsidR="00B97B4E" w:rsidRDefault="00B97B4E" w:rsidP="00B97B4E">
      <w:r>
        <w:t xml:space="preserve">                                }</w:t>
      </w:r>
    </w:p>
    <w:p w:rsidR="00B97B4E" w:rsidRDefault="00B97B4E" w:rsidP="00B97B4E">
      <w:r>
        <w:t xml:space="preserve">                                else{</w:t>
      </w:r>
    </w:p>
    <w:p w:rsidR="00B97B4E" w:rsidRDefault="00B97B4E" w:rsidP="00B97B4E">
      <w:r>
        <w:t xml:space="preserve">                                    JOptionPane.showMessageDialog(null,"An error was encountered\n" +</w:t>
      </w:r>
    </w:p>
    <w:p w:rsidR="00B97B4E" w:rsidRDefault="00B97B4E" w:rsidP="00B97B4E">
      <w:r>
        <w:t xml:space="preserve">                                                                 "during the checkout process.\n" +</w:t>
      </w:r>
    </w:p>
    <w:p w:rsidR="00B97B4E" w:rsidRDefault="00B97B4E" w:rsidP="00B97B4E">
      <w:r>
        <w:t xml:space="preserve">                                                                 "Sale transaction was cancelled.", </w:t>
      </w:r>
    </w:p>
    <w:p w:rsidR="00B97B4E" w:rsidRDefault="00B97B4E" w:rsidP="00B97B4E">
      <w:r>
        <w:t xml:space="preserve">                                                                 "POS-Pi", JOptionPane.WARNING_MESSAGE);</w:t>
      </w:r>
    </w:p>
    <w:p w:rsidR="00B97B4E" w:rsidRDefault="00B97B4E" w:rsidP="00B97B4E">
      <w:r>
        <w:t xml:space="preserve">                                    clearAllDisplay();</w:t>
      </w:r>
    </w:p>
    <w:p w:rsidR="00B97B4E" w:rsidRDefault="00B97B4E" w:rsidP="00B97B4E">
      <w:r>
        <w:t xml:space="preserve">                                }//end if</w:t>
      </w:r>
    </w:p>
    <w:p w:rsidR="00B97B4E" w:rsidRDefault="00B97B4E" w:rsidP="00B97B4E">
      <w:r>
        <w:t xml:space="preserve">                            }//end if</w:t>
      </w:r>
    </w:p>
    <w:p w:rsidR="00B97B4E" w:rsidRDefault="00B97B4E" w:rsidP="00B97B4E">
      <w:r>
        <w:t xml:space="preserve">                            cash.dispose();</w:t>
      </w:r>
    </w:p>
    <w:p w:rsidR="00B97B4E" w:rsidRDefault="00B97B4E" w:rsidP="00B97B4E">
      <w:r>
        <w:t xml:space="preserve">                        }//end if</w:t>
      </w:r>
    </w:p>
    <w:p w:rsidR="00B97B4E" w:rsidRDefault="00B97B4E" w:rsidP="00B97B4E">
      <w:r>
        <w:t xml:space="preserve">                    }//end if</w:t>
      </w:r>
    </w:p>
    <w:p w:rsidR="00B97B4E" w:rsidRDefault="00B97B4E" w:rsidP="00B97B4E">
      <w:r>
        <w:t xml:space="preserve">                    </w:t>
      </w:r>
    </w:p>
    <w:p w:rsidR="00B97B4E" w:rsidRDefault="00B97B4E" w:rsidP="00B97B4E">
      <w:r>
        <w:t xml:space="preserve">                    break;</w:t>
      </w:r>
    </w:p>
    <w:p w:rsidR="00B97B4E" w:rsidRDefault="00B97B4E" w:rsidP="00B97B4E">
      <w:r>
        <w:t xml:space="preserve">                case "card":</w:t>
      </w:r>
    </w:p>
    <w:p w:rsidR="00B97B4E" w:rsidRDefault="00B97B4E" w:rsidP="00B97B4E">
      <w:r>
        <w:t xml:space="preserve">                    JOptionPane.showMessageDialog(null,"Payment by card is not \n"+</w:t>
      </w:r>
    </w:p>
    <w:p w:rsidR="00B97B4E" w:rsidRDefault="00B97B4E" w:rsidP="00B97B4E">
      <w:r>
        <w:t xml:space="preserve">                                                  "currently available.\n" +</w:t>
      </w:r>
    </w:p>
    <w:p w:rsidR="00B97B4E" w:rsidRDefault="00B97B4E" w:rsidP="00B97B4E">
      <w:r>
        <w:lastRenderedPageBreak/>
        <w:t xml:space="preserve">                                                  "Only cash payment is allowed.", </w:t>
      </w:r>
    </w:p>
    <w:p w:rsidR="00B97B4E" w:rsidRDefault="00B97B4E" w:rsidP="00B97B4E">
      <w:r>
        <w:t xml:space="preserve">                            "POS-Pi", JOptionPane.WARNING_MESSAGE);</w:t>
      </w:r>
    </w:p>
    <w:p w:rsidR="00B97B4E" w:rsidRDefault="00B97B4E" w:rsidP="00B97B4E">
      <w:r>
        <w:t xml:space="preserve">                    break;</w:t>
      </w:r>
    </w:p>
    <w:p w:rsidR="00B97B4E" w:rsidRDefault="00B97B4E" w:rsidP="00B97B4E">
      <w:r>
        <w:t xml:space="preserve">                case "cancel sale":</w:t>
      </w:r>
    </w:p>
    <w:p w:rsidR="00B97B4E" w:rsidRDefault="00B97B4E" w:rsidP="00B97B4E">
      <w:r>
        <w:t xml:space="preserve">                    //Cancel the sale and close the POS window.</w:t>
      </w:r>
    </w:p>
    <w:p w:rsidR="00B97B4E" w:rsidRDefault="00B97B4E" w:rsidP="00B97B4E">
      <w:r>
        <w:t xml:space="preserve">                    int replyCancelSale = JOptionPane.showConfirmDialog(null, "Do you wish to\ncancel/close the sale?", "POS-Pi", </w:t>
      </w:r>
    </w:p>
    <w:p w:rsidR="00B97B4E" w:rsidRDefault="00B97B4E" w:rsidP="00B97B4E">
      <w:r>
        <w:t xml:space="preserve">                            JOptionPane.YES_NO_OPTION);</w:t>
      </w:r>
    </w:p>
    <w:p w:rsidR="00B97B4E" w:rsidRDefault="00B97B4E" w:rsidP="00B97B4E">
      <w:r>
        <w:t xml:space="preserve">                    if(replyCancelSale == JOptionPane.YES_OPTION){</w:t>
      </w:r>
    </w:p>
    <w:p w:rsidR="00B97B4E" w:rsidRDefault="00B97B4E" w:rsidP="00B97B4E">
      <w:r>
        <w:t xml:space="preserve">                        clearAllDisplay();</w:t>
      </w:r>
    </w:p>
    <w:p w:rsidR="00B97B4E" w:rsidRDefault="00B97B4E" w:rsidP="00B97B4E">
      <w:r>
        <w:t xml:space="preserve">                        posView.getMainFrame().dispose();</w:t>
      </w:r>
    </w:p>
    <w:p w:rsidR="00B97B4E" w:rsidRDefault="00B97B4E" w:rsidP="00B97B4E">
      <w:r>
        <w:t xml:space="preserve">                    }//end if</w:t>
      </w:r>
    </w:p>
    <w:p w:rsidR="00B97B4E" w:rsidRDefault="00B97B4E" w:rsidP="00B97B4E">
      <w:r>
        <w:t xml:space="preserve">                    break;</w:t>
      </w:r>
    </w:p>
    <w:p w:rsidR="00B97B4E" w:rsidRDefault="00B97B4E" w:rsidP="00B97B4E">
      <w:r>
        <w:t xml:space="preserve">                case "cancel item":</w:t>
      </w:r>
    </w:p>
    <w:p w:rsidR="00B97B4E" w:rsidRDefault="00B97B4E" w:rsidP="00B97B4E">
      <w:r>
        <w:t xml:space="preserve">                    //Removes an item from the sale.</w:t>
      </w:r>
    </w:p>
    <w:p w:rsidR="00B97B4E" w:rsidRDefault="00B97B4E" w:rsidP="00B97B4E">
      <w:r>
        <w:t xml:space="preserve">                    if(posView.getItemDisplayTextArea().getText().equals("")){</w:t>
      </w:r>
    </w:p>
    <w:p w:rsidR="00B97B4E" w:rsidRDefault="00B97B4E" w:rsidP="00B97B4E">
      <w:r>
        <w:t xml:space="preserve">                        JOptionPane.showMessageDialog(null,"The product list is empty.\nThere are no items to delete.", </w:t>
      </w:r>
    </w:p>
    <w:p w:rsidR="00B97B4E" w:rsidRDefault="00B97B4E" w:rsidP="00B97B4E">
      <w:r>
        <w:t xml:space="preserve">                                                        "POS-Pi", JOptionPane.WARNING_MESSAGE);</w:t>
      </w:r>
    </w:p>
    <w:p w:rsidR="00B97B4E" w:rsidRDefault="00B97B4E" w:rsidP="00B97B4E">
      <w:r>
        <w:t xml:space="preserve">                    }</w:t>
      </w:r>
    </w:p>
    <w:p w:rsidR="00B97B4E" w:rsidRDefault="00B97B4E" w:rsidP="00B97B4E">
      <w:r>
        <w:t xml:space="preserve">                    else{</w:t>
      </w:r>
    </w:p>
    <w:p w:rsidR="00B97B4E" w:rsidRDefault="00B97B4E" w:rsidP="00B97B4E">
      <w:r>
        <w:t xml:space="preserve">                        //Get the item position to be deleted.</w:t>
      </w:r>
    </w:p>
    <w:p w:rsidR="00B97B4E" w:rsidRDefault="00B97B4E" w:rsidP="00B97B4E">
      <w:r>
        <w:t xml:space="preserve">                        int itemPosition = getDeleteItemPosition();</w:t>
      </w:r>
    </w:p>
    <w:p w:rsidR="00B97B4E" w:rsidRDefault="00B97B4E" w:rsidP="00B97B4E">
      <w:r>
        <w:t xml:space="preserve">                        if(itemPosition != 0){</w:t>
      </w:r>
    </w:p>
    <w:p w:rsidR="00B97B4E" w:rsidRDefault="00B97B4E" w:rsidP="00B97B4E">
      <w:r>
        <w:t xml:space="preserve">                            //Delete the item from the product list in the TextArea.</w:t>
      </w:r>
    </w:p>
    <w:p w:rsidR="00B97B4E" w:rsidRDefault="00B97B4E" w:rsidP="00B97B4E">
      <w:r>
        <w:t xml:space="preserve">                            deleteItemOrdered(itemPosition - 1);</w:t>
      </w:r>
    </w:p>
    <w:p w:rsidR="00B97B4E" w:rsidRDefault="00B97B4E" w:rsidP="00B97B4E">
      <w:r>
        <w:t xml:space="preserve">                            //Update the items ordered TextArea.</w:t>
      </w:r>
    </w:p>
    <w:p w:rsidR="00B97B4E" w:rsidRDefault="00B97B4E" w:rsidP="00B97B4E">
      <w:r>
        <w:t xml:space="preserve">                            displayItemsOrdered();</w:t>
      </w:r>
    </w:p>
    <w:p w:rsidR="00B97B4E" w:rsidRDefault="00B97B4E" w:rsidP="00B97B4E">
      <w:r>
        <w:t xml:space="preserve">                        }//end if</w:t>
      </w:r>
    </w:p>
    <w:p w:rsidR="00B97B4E" w:rsidRDefault="00B97B4E" w:rsidP="00B97B4E">
      <w:r>
        <w:t xml:space="preserve">                    }//end if</w:t>
      </w:r>
    </w:p>
    <w:p w:rsidR="00B97B4E" w:rsidRDefault="00B97B4E" w:rsidP="00B97B4E">
      <w:r>
        <w:t xml:space="preserve">                    break;</w:t>
      </w:r>
    </w:p>
    <w:p w:rsidR="00B97B4E" w:rsidRDefault="00B97B4E" w:rsidP="00B97B4E">
      <w:r>
        <w:lastRenderedPageBreak/>
        <w:t xml:space="preserve">                case "other item":</w:t>
      </w:r>
    </w:p>
    <w:p w:rsidR="00B97B4E" w:rsidRDefault="00B97B4E" w:rsidP="00B97B4E">
      <w:r>
        <w:t xml:space="preserve">                    //Create an instance of the custom dialog and set it to modal.</w:t>
      </w:r>
    </w:p>
    <w:p w:rsidR="00B97B4E" w:rsidRDefault="00B97B4E" w:rsidP="00B97B4E">
      <w:r>
        <w:t xml:space="preserve">                    UnitSaleDialog usd = new UnitSaleDialog(posView.getMainFrame(), true,</w:t>
      </w:r>
    </w:p>
    <w:p w:rsidR="00B97B4E" w:rsidRDefault="00B97B4E" w:rsidP="00B97B4E">
      <w:r>
        <w:t xml:space="preserve">                                                                        this.dataConnection,</w:t>
      </w:r>
    </w:p>
    <w:p w:rsidR="00B97B4E" w:rsidRDefault="00B97B4E" w:rsidP="00B97B4E">
      <w:r>
        <w:t xml:space="preserve">                                                                        this.dataUser,</w:t>
      </w:r>
    </w:p>
    <w:p w:rsidR="00B97B4E" w:rsidRDefault="00B97B4E" w:rsidP="00B97B4E">
      <w:r>
        <w:t xml:space="preserve">                                                                        this.dataPassword);</w:t>
      </w:r>
    </w:p>
    <w:p w:rsidR="00B97B4E" w:rsidRDefault="00B97B4E" w:rsidP="00B97B4E">
      <w:r>
        <w:t xml:space="preserve">                    usd.setLocationRelativeTo(null);</w:t>
      </w:r>
    </w:p>
    <w:p w:rsidR="00B97B4E" w:rsidRDefault="00B97B4E" w:rsidP="00B97B4E">
      <w:r>
        <w:t xml:space="preserve">                    usd.setVisible(true);</w:t>
      </w:r>
    </w:p>
    <w:p w:rsidR="00B97B4E" w:rsidRDefault="00B97B4E" w:rsidP="00B97B4E">
      <w:r>
        <w:t xml:space="preserve">                    if(usd.isDialogOk()){</w:t>
      </w:r>
    </w:p>
    <w:p w:rsidR="00B97B4E" w:rsidRDefault="00B97B4E" w:rsidP="00B97B4E">
      <w:r>
        <w:t xml:space="preserve">                        getItemFromUOM(usd.getProductID(), usd.getQuantity());</w:t>
      </w:r>
    </w:p>
    <w:p w:rsidR="00B97B4E" w:rsidRDefault="00B97B4E" w:rsidP="00B97B4E">
      <w:r>
        <w:t xml:space="preserve">                    }//end if</w:t>
      </w:r>
    </w:p>
    <w:p w:rsidR="00B97B4E" w:rsidRDefault="00B97B4E" w:rsidP="00B97B4E">
      <w:r>
        <w:t xml:space="preserve">                    usd.dispose();//Dispose the custom dialog.</w:t>
      </w:r>
    </w:p>
    <w:p w:rsidR="00B97B4E" w:rsidRDefault="00B97B4E" w:rsidP="00B97B4E">
      <w:r>
        <w:t xml:space="preserve">                    break;           </w:t>
      </w:r>
    </w:p>
    <w:p w:rsidR="00B97B4E" w:rsidRDefault="00B97B4E" w:rsidP="00B97B4E">
      <w:r>
        <w:t xml:space="preserve">            }//end switch</w:t>
      </w:r>
    </w:p>
    <w:p w:rsidR="00B97B4E" w:rsidRDefault="00B97B4E" w:rsidP="00B97B4E">
      <w:r>
        <w:t xml:space="preserve">            robot = null;</w:t>
      </w:r>
    </w:p>
    <w:p w:rsidR="00B97B4E" w:rsidRDefault="00B97B4E" w:rsidP="00B97B4E">
      <w:r>
        <w:t xml:space="preserve">        }//end try</w:t>
      </w:r>
    </w:p>
    <w:p w:rsidR="00B97B4E" w:rsidRDefault="00B97B4E" w:rsidP="00B97B4E">
      <w:r>
        <w:t xml:space="preserve">        catch(Exception ex){</w:t>
      </w:r>
    </w:p>
    <w:p w:rsidR="00B97B4E" w:rsidRDefault="00B97B4E" w:rsidP="00B97B4E">
      <w:r>
        <w:t xml:space="preserve">            ex.printStackTrace();</w:t>
      </w:r>
    </w:p>
    <w:p w:rsidR="00B97B4E" w:rsidRDefault="00B97B4E" w:rsidP="00B97B4E">
      <w:r>
        <w:t xml:space="preserve">        }//end catch</w:t>
      </w:r>
    </w:p>
    <w:p w:rsidR="00B97B4E" w:rsidRDefault="00B97B4E" w:rsidP="00B97B4E">
      <w:r>
        <w:t xml:space="preserve">    }//end actionPerformed</w:t>
      </w:r>
    </w:p>
    <w:p w:rsidR="00B97B4E" w:rsidRDefault="00B97B4E" w:rsidP="00B97B4E">
      <w:r>
        <w:t xml:space="preserve">    </w:t>
      </w:r>
    </w:p>
    <w:p w:rsidR="00B97B4E" w:rsidRDefault="00B97B4E" w:rsidP="00B97B4E">
      <w:r>
        <w:t xml:space="preserve">    /**</w:t>
      </w:r>
    </w:p>
    <w:p w:rsidR="00B97B4E" w:rsidRDefault="00B97B4E" w:rsidP="00B97B4E">
      <w:r>
        <w:t xml:space="preserve">     * Retrieves the item from the database using the barcode attribute and displays it in the TextArea.</w:t>
      </w:r>
    </w:p>
    <w:p w:rsidR="00B97B4E" w:rsidRDefault="00B97B4E" w:rsidP="00B97B4E">
      <w:r>
        <w:t xml:space="preserve">     */</w:t>
      </w:r>
    </w:p>
    <w:p w:rsidR="00B97B4E" w:rsidRDefault="00B97B4E" w:rsidP="00B97B4E">
      <w:r>
        <w:t xml:space="preserve">    public void getItemFromBarcode(){</w:t>
      </w:r>
    </w:p>
    <w:p w:rsidR="00B97B4E" w:rsidRDefault="00B97B4E" w:rsidP="00B97B4E">
      <w:r>
        <w:t xml:space="preserve">        ResultSet rs = null;</w:t>
      </w:r>
    </w:p>
    <w:p w:rsidR="00B97B4E" w:rsidRDefault="00B97B4E" w:rsidP="00B97B4E">
      <w:r>
        <w:t xml:space="preserve">        String selectStatement = "SELECT products.product_id, " +</w:t>
      </w:r>
    </w:p>
    <w:p w:rsidR="00B97B4E" w:rsidRDefault="00B97B4E" w:rsidP="00B97B4E">
      <w:r>
        <w:t xml:space="preserve">                                 "products.barcode, " +</w:t>
      </w:r>
    </w:p>
    <w:p w:rsidR="00B97B4E" w:rsidRDefault="00B97B4E" w:rsidP="00B97B4E">
      <w:r>
        <w:t xml:space="preserve">                                 "products.uom_id, " +</w:t>
      </w:r>
    </w:p>
    <w:p w:rsidR="00B97B4E" w:rsidRDefault="00B97B4E" w:rsidP="00B97B4E">
      <w:r>
        <w:t xml:space="preserve">                                 "products.description, " +</w:t>
      </w:r>
    </w:p>
    <w:p w:rsidR="00B97B4E" w:rsidRDefault="00B97B4E" w:rsidP="00B97B4E">
      <w:r>
        <w:lastRenderedPageBreak/>
        <w:t xml:space="preserve">                                 "products.price, " + </w:t>
      </w:r>
    </w:p>
    <w:p w:rsidR="00B97B4E" w:rsidRDefault="00B97B4E" w:rsidP="00B97B4E">
      <w:r>
        <w:t xml:space="preserve">                                 "products.vat_code, " +</w:t>
      </w:r>
    </w:p>
    <w:p w:rsidR="00B97B4E" w:rsidRDefault="00B97B4E" w:rsidP="00B97B4E">
      <w:r>
        <w:t xml:space="preserve">                                 "vat.rate " + "FROM products LEFT JOIN vat " + </w:t>
      </w:r>
    </w:p>
    <w:p w:rsidR="00B97B4E" w:rsidRDefault="00B97B4E" w:rsidP="00B97B4E">
      <w:r>
        <w:t xml:space="preserve">                                 "ON products.vat_code = vat.vat_code " + </w:t>
      </w:r>
    </w:p>
    <w:p w:rsidR="00B97B4E" w:rsidRDefault="00B97B4E" w:rsidP="00B97B4E">
      <w:r>
        <w:t xml:space="preserve">                                 "WHERE products.barcode = '" + posView.getBarcodeTextField().getText() + "'";</w:t>
      </w:r>
    </w:p>
    <w:p w:rsidR="00B97B4E" w:rsidRDefault="00B97B4E" w:rsidP="00B97B4E">
      <w:r>
        <w:t xml:space="preserve">        try{</w:t>
      </w:r>
    </w:p>
    <w:p w:rsidR="00B97B4E" w:rsidRDefault="00B97B4E" w:rsidP="00B97B4E">
      <w:r>
        <w:t xml:space="preserve">            rs = runSelect(selectStatement);</w:t>
      </w:r>
    </w:p>
    <w:p w:rsidR="00B97B4E" w:rsidRDefault="00B97B4E" w:rsidP="00B97B4E">
      <w:r>
        <w:t xml:space="preserve">            //if ResultSet is not before the first result, then ResultSet is empty.</w:t>
      </w:r>
    </w:p>
    <w:p w:rsidR="00B97B4E" w:rsidRDefault="00B97B4E" w:rsidP="00B97B4E">
      <w:r>
        <w:t xml:space="preserve">            if(! rs.isBeforeFirst()){</w:t>
      </w:r>
    </w:p>
    <w:p w:rsidR="00B97B4E" w:rsidRDefault="00B97B4E" w:rsidP="00B97B4E">
      <w:r>
        <w:t xml:space="preserve">                JOptionPane.showMessageDialog(null, "Sorry, the barcode is\nnot recognized.", </w:t>
      </w:r>
    </w:p>
    <w:p w:rsidR="00B97B4E" w:rsidRDefault="00B97B4E" w:rsidP="00B97B4E">
      <w:r>
        <w:t xml:space="preserve">                        "POS-Pi",</w:t>
      </w:r>
    </w:p>
    <w:p w:rsidR="00B97B4E" w:rsidRDefault="00B97B4E" w:rsidP="00B97B4E">
      <w:r>
        <w:t xml:space="preserve">                        JOptionPane.WARNING_MESSAGE);</w:t>
      </w:r>
    </w:p>
    <w:p w:rsidR="00B97B4E" w:rsidRDefault="00B97B4E" w:rsidP="00B97B4E">
      <w:r>
        <w:t xml:space="preserve">            }</w:t>
      </w:r>
    </w:p>
    <w:p w:rsidR="00B97B4E" w:rsidRDefault="00B97B4E" w:rsidP="00B97B4E">
      <w:r>
        <w:t xml:space="preserve">            //ResultSet is before the first result, record is found.</w:t>
      </w:r>
    </w:p>
    <w:p w:rsidR="00B97B4E" w:rsidRDefault="00B97B4E" w:rsidP="00B97B4E">
      <w:r>
        <w:t xml:space="preserve">            else{</w:t>
      </w:r>
    </w:p>
    <w:p w:rsidR="00B97B4E" w:rsidRDefault="00B97B4E" w:rsidP="00B97B4E">
      <w:r>
        <w:t xml:space="preserve">                rs.next();</w:t>
      </w:r>
    </w:p>
    <w:p w:rsidR="00B97B4E" w:rsidRDefault="00B97B4E" w:rsidP="00B97B4E">
      <w:r>
        <w:t xml:space="preserve">                //Create a new object to hold the product information and store it</w:t>
      </w:r>
    </w:p>
    <w:p w:rsidR="00B97B4E" w:rsidRDefault="00B97B4E" w:rsidP="00B97B4E">
      <w:r>
        <w:t xml:space="preserve">                //in an ArrayList.</w:t>
      </w:r>
    </w:p>
    <w:p w:rsidR="00B97B4E" w:rsidRDefault="00B97B4E" w:rsidP="00B97B4E">
      <w:r>
        <w:t xml:space="preserve">                ProductOrder product = new ProductOrder();</w:t>
      </w:r>
    </w:p>
    <w:p w:rsidR="00B97B4E" w:rsidRDefault="00B97B4E" w:rsidP="00B97B4E">
      <w:r>
        <w:t xml:space="preserve">                product.setProductID(rs.getInt("product_id"));</w:t>
      </w:r>
    </w:p>
    <w:p w:rsidR="00B97B4E" w:rsidRDefault="00B97B4E" w:rsidP="00B97B4E">
      <w:r>
        <w:t xml:space="preserve">                product.setBarcode(rs.getString("barcode"));</w:t>
      </w:r>
    </w:p>
    <w:p w:rsidR="00B97B4E" w:rsidRDefault="00B97B4E" w:rsidP="00B97B4E">
      <w:r>
        <w:t xml:space="preserve">                product.setUomID(rs.getInt("uom_id"));</w:t>
      </w:r>
    </w:p>
    <w:p w:rsidR="00B97B4E" w:rsidRDefault="00B97B4E" w:rsidP="00B97B4E">
      <w:r>
        <w:t xml:space="preserve">                product.setUomCode("");</w:t>
      </w:r>
    </w:p>
    <w:p w:rsidR="00B97B4E" w:rsidRDefault="00B97B4E" w:rsidP="00B97B4E">
      <w:r>
        <w:t xml:space="preserve">                product.setDescription(rs.getString("description"));</w:t>
      </w:r>
    </w:p>
    <w:p w:rsidR="00B97B4E" w:rsidRDefault="00B97B4E" w:rsidP="00B97B4E">
      <w:r>
        <w:t xml:space="preserve">                product.setPrice(rs.getDouble("price"));</w:t>
      </w:r>
    </w:p>
    <w:p w:rsidR="00B97B4E" w:rsidRDefault="00B97B4E" w:rsidP="00B97B4E">
      <w:r>
        <w:t xml:space="preserve">                product.setVatRate(rs.getByte("rate"));</w:t>
      </w:r>
    </w:p>
    <w:p w:rsidR="00B97B4E" w:rsidRDefault="00B97B4E" w:rsidP="00B97B4E">
      <w:r>
        <w:t xml:space="preserve">                product.setQuantity(1);</w:t>
      </w:r>
    </w:p>
    <w:p w:rsidR="00B97B4E" w:rsidRDefault="00B97B4E" w:rsidP="00B97B4E">
      <w:r>
        <w:t xml:space="preserve">                //Add product to the ArrayList.</w:t>
      </w:r>
    </w:p>
    <w:p w:rsidR="00B97B4E" w:rsidRDefault="00B97B4E" w:rsidP="00B97B4E">
      <w:r>
        <w:t xml:space="preserve">                productOrderList.add(product);</w:t>
      </w:r>
    </w:p>
    <w:p w:rsidR="00B97B4E" w:rsidRDefault="00B97B4E" w:rsidP="00B97B4E">
      <w:r>
        <w:t xml:space="preserve">                //Display the contents of the ArrayList.</w:t>
      </w:r>
    </w:p>
    <w:p w:rsidR="00B97B4E" w:rsidRDefault="00B97B4E" w:rsidP="00B97B4E">
      <w:r>
        <w:lastRenderedPageBreak/>
        <w:t xml:space="preserve">                displayItemsOrdered();              </w:t>
      </w:r>
    </w:p>
    <w:p w:rsidR="00B97B4E" w:rsidRDefault="00B97B4E" w:rsidP="00B97B4E">
      <w:r>
        <w:t xml:space="preserve">                //Show the most recent item on the text area by scrolling all the way down to the bottom.</w:t>
      </w:r>
    </w:p>
    <w:p w:rsidR="00B97B4E" w:rsidRDefault="00B97B4E" w:rsidP="00B97B4E">
      <w:r>
        <w:t xml:space="preserve">                JScrollBar scrollBar = posView.getScrollPane().getVerticalScrollBar();</w:t>
      </w:r>
    </w:p>
    <w:p w:rsidR="00B97B4E" w:rsidRDefault="00B97B4E" w:rsidP="00B97B4E">
      <w:r>
        <w:t xml:space="preserve">                scrollBar.setValue(scrollBar.getMaximum());</w:t>
      </w:r>
    </w:p>
    <w:p w:rsidR="00B97B4E" w:rsidRDefault="00B97B4E" w:rsidP="00B97B4E">
      <w:r>
        <w:t xml:space="preserve">            }//end if</w:t>
      </w:r>
    </w:p>
    <w:p w:rsidR="00B97B4E" w:rsidRDefault="00B97B4E" w:rsidP="00B97B4E">
      <w:r>
        <w:t xml:space="preserve">        }//end try</w:t>
      </w:r>
    </w:p>
    <w:p w:rsidR="00B97B4E" w:rsidRDefault="00B97B4E" w:rsidP="00B97B4E">
      <w:r>
        <w:t xml:space="preserve">        catch(Exception ex){</w:t>
      </w:r>
    </w:p>
    <w:p w:rsidR="00B97B4E" w:rsidRDefault="00B97B4E" w:rsidP="00B97B4E">
      <w:r>
        <w:t xml:space="preserve">            JOptionPane.showMessageDialog(null, ex.toString(), </w:t>
      </w:r>
    </w:p>
    <w:p w:rsidR="00B97B4E" w:rsidRDefault="00B97B4E" w:rsidP="00B97B4E">
      <w:r>
        <w:t xml:space="preserve">                    "Error in connecting to database.",</w:t>
      </w:r>
    </w:p>
    <w:p w:rsidR="00B97B4E" w:rsidRDefault="00B97B4E" w:rsidP="00B97B4E">
      <w:r>
        <w:t xml:space="preserve">                    JOptionPane.WARNING_MESSAGE);</w:t>
      </w:r>
    </w:p>
    <w:p w:rsidR="00B97B4E" w:rsidRDefault="00B97B4E" w:rsidP="00B97B4E">
      <w:r>
        <w:t xml:space="preserve">        }//end catch</w:t>
      </w:r>
    </w:p>
    <w:p w:rsidR="00B97B4E" w:rsidRDefault="00B97B4E" w:rsidP="00B97B4E">
      <w:r>
        <w:t xml:space="preserve">    }//end getItem()</w:t>
      </w:r>
    </w:p>
    <w:p w:rsidR="00B97B4E" w:rsidRDefault="00B97B4E" w:rsidP="00B97B4E">
      <w:r>
        <w:t xml:space="preserve">    </w:t>
      </w:r>
    </w:p>
    <w:p w:rsidR="00B97B4E" w:rsidRDefault="00B97B4E" w:rsidP="00B97B4E">
      <w:r>
        <w:t xml:space="preserve">    /**</w:t>
      </w:r>
    </w:p>
    <w:p w:rsidR="00B97B4E" w:rsidRDefault="00B97B4E" w:rsidP="00B97B4E">
      <w:r>
        <w:t xml:space="preserve">     * Retrieves an item from the database that have a unit-of-measurement code and displays it in the TextArea.</w:t>
      </w:r>
    </w:p>
    <w:p w:rsidR="00B97B4E" w:rsidRDefault="00B97B4E" w:rsidP="00B97B4E">
      <w:r>
        <w:t xml:space="preserve">     * @param productID int</w:t>
      </w:r>
    </w:p>
    <w:p w:rsidR="00B97B4E" w:rsidRDefault="00B97B4E" w:rsidP="00B97B4E">
      <w:r>
        <w:t xml:space="preserve">     * @param quantity double</w:t>
      </w:r>
    </w:p>
    <w:p w:rsidR="00B97B4E" w:rsidRDefault="00B97B4E" w:rsidP="00B97B4E">
      <w:r>
        <w:t xml:space="preserve">     */</w:t>
      </w:r>
    </w:p>
    <w:p w:rsidR="00B97B4E" w:rsidRDefault="00B97B4E" w:rsidP="00B97B4E">
      <w:r>
        <w:t xml:space="preserve">    public void getItemFromUOM(int productID, double quantity){</w:t>
      </w:r>
    </w:p>
    <w:p w:rsidR="00B97B4E" w:rsidRDefault="00B97B4E" w:rsidP="00B97B4E">
      <w:r>
        <w:t xml:space="preserve">        ResultSet rs = null;</w:t>
      </w:r>
    </w:p>
    <w:p w:rsidR="00B97B4E" w:rsidRDefault="00B97B4E" w:rsidP="00B97B4E">
      <w:r>
        <w:t xml:space="preserve">        String selectStatement = "SELECT products.product_id, products.barcode, products.uom_id, " +</w:t>
      </w:r>
    </w:p>
    <w:p w:rsidR="00B97B4E" w:rsidRDefault="00B97B4E" w:rsidP="00B97B4E">
      <w:r>
        <w:t xml:space="preserve">                "products.description, products.price, products.vat_code, vat.rate, " +</w:t>
      </w:r>
    </w:p>
    <w:p w:rsidR="00B97B4E" w:rsidRDefault="00B97B4E" w:rsidP="00B97B4E">
      <w:r>
        <w:t xml:space="preserve">                "unit_of_measurement.uom_code " +</w:t>
      </w:r>
    </w:p>
    <w:p w:rsidR="00B97B4E" w:rsidRDefault="00B97B4E" w:rsidP="00B97B4E">
      <w:r>
        <w:t xml:space="preserve">                "FROM products LEFT JOIN vat " + </w:t>
      </w:r>
    </w:p>
    <w:p w:rsidR="00B97B4E" w:rsidRDefault="00B97B4E" w:rsidP="00B97B4E">
      <w:r>
        <w:t xml:space="preserve">                "ON products.vat_code = vat.vat_code " +</w:t>
      </w:r>
    </w:p>
    <w:p w:rsidR="00B97B4E" w:rsidRDefault="00B97B4E" w:rsidP="00B97B4E">
      <w:r>
        <w:t xml:space="preserve">                "LEFT JOIN unit_of_measurement " +</w:t>
      </w:r>
    </w:p>
    <w:p w:rsidR="00B97B4E" w:rsidRDefault="00B97B4E" w:rsidP="00B97B4E">
      <w:r>
        <w:t xml:space="preserve">                "ON products.uom_id = unit_of_measurement.uom_id " +</w:t>
      </w:r>
    </w:p>
    <w:p w:rsidR="00B97B4E" w:rsidRDefault="00B97B4E" w:rsidP="00B97B4E">
      <w:r>
        <w:t xml:space="preserve">                "WHERE products.product_id = " + productID + ";";       </w:t>
      </w:r>
    </w:p>
    <w:p w:rsidR="00B97B4E" w:rsidRDefault="00B97B4E" w:rsidP="00B97B4E">
      <w:r>
        <w:t xml:space="preserve">        try{</w:t>
      </w:r>
    </w:p>
    <w:p w:rsidR="00B97B4E" w:rsidRDefault="00B97B4E" w:rsidP="00B97B4E">
      <w:r>
        <w:lastRenderedPageBreak/>
        <w:t xml:space="preserve">            rs = runSelect(selectStatement);</w:t>
      </w:r>
    </w:p>
    <w:p w:rsidR="00B97B4E" w:rsidRDefault="00B97B4E" w:rsidP="00B97B4E">
      <w:r>
        <w:t xml:space="preserve">            //if ResultSet is not before the first result, then ResultSet is empty.</w:t>
      </w:r>
    </w:p>
    <w:p w:rsidR="00B97B4E" w:rsidRDefault="00B97B4E" w:rsidP="00B97B4E">
      <w:r>
        <w:t xml:space="preserve">            if(! rs.isBeforeFirst()){</w:t>
      </w:r>
    </w:p>
    <w:p w:rsidR="00B97B4E" w:rsidRDefault="00B97B4E" w:rsidP="00B97B4E">
      <w:r>
        <w:t xml:space="preserve">                JOptionPane.showMessageDialog(null, "Sorry, the product\nis not recognized.", </w:t>
      </w:r>
    </w:p>
    <w:p w:rsidR="00B97B4E" w:rsidRDefault="00B97B4E" w:rsidP="00B97B4E">
      <w:r>
        <w:t xml:space="preserve">                        "POS-Pi",</w:t>
      </w:r>
    </w:p>
    <w:p w:rsidR="00B97B4E" w:rsidRDefault="00B97B4E" w:rsidP="00B97B4E">
      <w:r>
        <w:t xml:space="preserve">                        JOptionPane.WARNING_MESSAGE);</w:t>
      </w:r>
    </w:p>
    <w:p w:rsidR="00B97B4E" w:rsidRDefault="00B97B4E" w:rsidP="00B97B4E">
      <w:r>
        <w:t xml:space="preserve">            }</w:t>
      </w:r>
    </w:p>
    <w:p w:rsidR="00B97B4E" w:rsidRDefault="00B97B4E" w:rsidP="00B97B4E">
      <w:r>
        <w:t xml:space="preserve">            //ResultSet is before the first result, record is found.</w:t>
      </w:r>
    </w:p>
    <w:p w:rsidR="00B97B4E" w:rsidRDefault="00B97B4E" w:rsidP="00B97B4E">
      <w:r>
        <w:t xml:space="preserve">            else{</w:t>
      </w:r>
    </w:p>
    <w:p w:rsidR="00B97B4E" w:rsidRDefault="00B97B4E" w:rsidP="00B97B4E">
      <w:r>
        <w:t xml:space="preserve">                rs.next();</w:t>
      </w:r>
    </w:p>
    <w:p w:rsidR="00B97B4E" w:rsidRDefault="00B97B4E" w:rsidP="00B97B4E">
      <w:r>
        <w:t xml:space="preserve">                //Create a new object to hold the product information and store it</w:t>
      </w:r>
    </w:p>
    <w:p w:rsidR="00B97B4E" w:rsidRDefault="00B97B4E" w:rsidP="00B97B4E">
      <w:r>
        <w:t xml:space="preserve">                //in an ArrayList.</w:t>
      </w:r>
    </w:p>
    <w:p w:rsidR="00B97B4E" w:rsidRDefault="00B97B4E" w:rsidP="00B97B4E">
      <w:r>
        <w:t xml:space="preserve">                ProductOrder product = new ProductOrder();</w:t>
      </w:r>
    </w:p>
    <w:p w:rsidR="00B97B4E" w:rsidRDefault="00B97B4E" w:rsidP="00B97B4E">
      <w:r>
        <w:t xml:space="preserve">                product.setProductID(rs.getInt("product_id"));</w:t>
      </w:r>
    </w:p>
    <w:p w:rsidR="00B97B4E" w:rsidRDefault="00B97B4E" w:rsidP="00B97B4E">
      <w:r>
        <w:t xml:space="preserve">                product.setBarcode(rs.getString("barcode"));</w:t>
      </w:r>
    </w:p>
    <w:p w:rsidR="00B97B4E" w:rsidRDefault="00B97B4E" w:rsidP="00B97B4E">
      <w:r>
        <w:t xml:space="preserve">                product.setUomID(rs.getInt("uom_id"));</w:t>
      </w:r>
    </w:p>
    <w:p w:rsidR="00B97B4E" w:rsidRDefault="00B97B4E" w:rsidP="00B97B4E">
      <w:r>
        <w:t xml:space="preserve">                product.setUomCode(rs.getString("uom_code"));</w:t>
      </w:r>
    </w:p>
    <w:p w:rsidR="00B97B4E" w:rsidRDefault="00B97B4E" w:rsidP="00B97B4E">
      <w:r>
        <w:t xml:space="preserve">                product.setDescription(rs.getString("description"));</w:t>
      </w:r>
    </w:p>
    <w:p w:rsidR="00B97B4E" w:rsidRDefault="00B97B4E" w:rsidP="00B97B4E">
      <w:r>
        <w:t xml:space="preserve">                product.setPrice(rs.getDouble("price"));</w:t>
      </w:r>
    </w:p>
    <w:p w:rsidR="00B97B4E" w:rsidRDefault="00B97B4E" w:rsidP="00B97B4E">
      <w:r>
        <w:t xml:space="preserve">                product.setVatRate(rs.getByte("rate"));</w:t>
      </w:r>
    </w:p>
    <w:p w:rsidR="00B97B4E" w:rsidRDefault="00B97B4E" w:rsidP="00B97B4E">
      <w:r>
        <w:t xml:space="preserve">                product.setQuantity(quantity);              </w:t>
      </w:r>
    </w:p>
    <w:p w:rsidR="00B97B4E" w:rsidRDefault="00B97B4E" w:rsidP="00B97B4E">
      <w:r>
        <w:t xml:space="preserve">                //Add product to the ArrayList.</w:t>
      </w:r>
    </w:p>
    <w:p w:rsidR="00B97B4E" w:rsidRDefault="00B97B4E" w:rsidP="00B97B4E">
      <w:r>
        <w:t xml:space="preserve">                productOrderList.add(product);</w:t>
      </w:r>
    </w:p>
    <w:p w:rsidR="00B97B4E" w:rsidRDefault="00B97B4E" w:rsidP="00B97B4E">
      <w:r>
        <w:t xml:space="preserve">                //Display the contents of the ArrayList.</w:t>
      </w:r>
    </w:p>
    <w:p w:rsidR="00B97B4E" w:rsidRDefault="00B97B4E" w:rsidP="00B97B4E">
      <w:r>
        <w:t xml:space="preserve">                displayItemsOrdered();              </w:t>
      </w:r>
    </w:p>
    <w:p w:rsidR="00B97B4E" w:rsidRDefault="00B97B4E" w:rsidP="00B97B4E">
      <w:r>
        <w:t xml:space="preserve">                //Show the most recent item on the text area by scrolling all the way down to the bottom.</w:t>
      </w:r>
    </w:p>
    <w:p w:rsidR="00B97B4E" w:rsidRDefault="00B97B4E" w:rsidP="00B97B4E">
      <w:r>
        <w:t xml:space="preserve">                JScrollBar scrollBar = posView.getScrollPane().getVerticalScrollBar();</w:t>
      </w:r>
    </w:p>
    <w:p w:rsidR="00B97B4E" w:rsidRDefault="00B97B4E" w:rsidP="00B97B4E">
      <w:r>
        <w:t xml:space="preserve">                scrollBar.setValue(scrollBar.getMaximum());</w:t>
      </w:r>
    </w:p>
    <w:p w:rsidR="00B97B4E" w:rsidRDefault="00B97B4E" w:rsidP="00B97B4E">
      <w:r>
        <w:t xml:space="preserve">            }//end if</w:t>
      </w:r>
    </w:p>
    <w:p w:rsidR="00B97B4E" w:rsidRDefault="00B97B4E" w:rsidP="00B97B4E">
      <w:r>
        <w:t xml:space="preserve">        }//end try</w:t>
      </w:r>
    </w:p>
    <w:p w:rsidR="00B97B4E" w:rsidRDefault="00B97B4E" w:rsidP="00B97B4E">
      <w:r>
        <w:lastRenderedPageBreak/>
        <w:t xml:space="preserve">        catch(Exception ex){</w:t>
      </w:r>
    </w:p>
    <w:p w:rsidR="00B97B4E" w:rsidRDefault="00B97B4E" w:rsidP="00B97B4E">
      <w:r>
        <w:t xml:space="preserve">            JOptionPane.showMessageDialog(null, ex.toString(), </w:t>
      </w:r>
    </w:p>
    <w:p w:rsidR="00B97B4E" w:rsidRDefault="00B97B4E" w:rsidP="00B97B4E">
      <w:r>
        <w:t xml:space="preserve">                    "Error in connecting to database.",</w:t>
      </w:r>
    </w:p>
    <w:p w:rsidR="00B97B4E" w:rsidRDefault="00B97B4E" w:rsidP="00B97B4E">
      <w:r>
        <w:t xml:space="preserve">                    JOptionPane.WARNING_MESSAGE);</w:t>
      </w:r>
    </w:p>
    <w:p w:rsidR="00B97B4E" w:rsidRDefault="00B97B4E" w:rsidP="00B97B4E">
      <w:r>
        <w:t xml:space="preserve">        }//end catch</w:t>
      </w:r>
    </w:p>
    <w:p w:rsidR="00B97B4E" w:rsidRDefault="00B97B4E" w:rsidP="00B97B4E">
      <w:r>
        <w:t xml:space="preserve">    }//end getItemFromUOM</w:t>
      </w:r>
    </w:p>
    <w:p w:rsidR="00B97B4E" w:rsidRDefault="00B97B4E" w:rsidP="00B97B4E">
      <w:r>
        <w:t xml:space="preserve">    </w:t>
      </w:r>
    </w:p>
    <w:p w:rsidR="00B97B4E" w:rsidRDefault="00B97B4E" w:rsidP="00B97B4E">
      <w:r>
        <w:t xml:space="preserve">    /**</w:t>
      </w:r>
    </w:p>
    <w:p w:rsidR="00B97B4E" w:rsidRDefault="00B97B4E" w:rsidP="00B97B4E">
      <w:r>
        <w:t xml:space="preserve">     * Executes a  select query on the database.</w:t>
      </w:r>
    </w:p>
    <w:p w:rsidR="00B97B4E" w:rsidRDefault="00B97B4E" w:rsidP="00B97B4E">
      <w:r>
        <w:t xml:space="preserve">     * @param selectStatement</w:t>
      </w:r>
    </w:p>
    <w:p w:rsidR="00B97B4E" w:rsidRDefault="00B97B4E" w:rsidP="00B97B4E">
      <w:r>
        <w:t xml:space="preserve">     * @return ResultSet</w:t>
      </w:r>
    </w:p>
    <w:p w:rsidR="00B97B4E" w:rsidRDefault="00B97B4E" w:rsidP="00B97B4E">
      <w:r>
        <w:t xml:space="preserve">     */</w:t>
      </w:r>
    </w:p>
    <w:p w:rsidR="00B97B4E" w:rsidRDefault="00B97B4E" w:rsidP="00B97B4E">
      <w:r>
        <w:t xml:space="preserve">    public ResultSet runSelect(String selectStatement){</w:t>
      </w:r>
    </w:p>
    <w:p w:rsidR="00B97B4E" w:rsidRDefault="00B97B4E" w:rsidP="00B97B4E">
      <w:r>
        <w:t xml:space="preserve">        Connection dbConnection = null;</w:t>
      </w:r>
    </w:p>
    <w:p w:rsidR="00B97B4E" w:rsidRDefault="00B97B4E" w:rsidP="00B97B4E">
      <w:r>
        <w:t xml:space="preserve">        Statement dbStatement = null;   </w:t>
      </w:r>
    </w:p>
    <w:p w:rsidR="00B97B4E" w:rsidRDefault="00B97B4E" w:rsidP="00B97B4E">
      <w:r>
        <w:t xml:space="preserve">        ResultSet rs = null;</w:t>
      </w:r>
    </w:p>
    <w:p w:rsidR="00B97B4E" w:rsidRDefault="00B97B4E" w:rsidP="00B97B4E">
      <w:r>
        <w:t xml:space="preserve">        try{</w:t>
      </w:r>
    </w:p>
    <w:p w:rsidR="00B97B4E" w:rsidRDefault="00B97B4E" w:rsidP="00B97B4E">
      <w:r>
        <w:t xml:space="preserve">            dbConnection = DriverManager.getConnection(dataConnection, dataUser, dataPassword);</w:t>
      </w:r>
    </w:p>
    <w:p w:rsidR="00B97B4E" w:rsidRDefault="00B97B4E" w:rsidP="00B97B4E">
      <w:r>
        <w:t xml:space="preserve">            dbStatement = dbConnection.createStatement();</w:t>
      </w:r>
    </w:p>
    <w:p w:rsidR="00B97B4E" w:rsidRDefault="00B97B4E" w:rsidP="00B97B4E">
      <w:r>
        <w:t xml:space="preserve">            rs = dbStatement.executeQuery(selectStatement);         </w:t>
      </w:r>
    </w:p>
    <w:p w:rsidR="00B97B4E" w:rsidRDefault="00B97B4E" w:rsidP="00B97B4E">
      <w:r>
        <w:t xml:space="preserve">        }//end try</w:t>
      </w:r>
    </w:p>
    <w:p w:rsidR="00B97B4E" w:rsidRDefault="00B97B4E" w:rsidP="00B97B4E">
      <w:r>
        <w:t xml:space="preserve">        catch(SQLException sqlEx){</w:t>
      </w:r>
    </w:p>
    <w:p w:rsidR="00B97B4E" w:rsidRDefault="00B97B4E" w:rsidP="00B97B4E">
      <w:r>
        <w:t xml:space="preserve">            JOptionPane.showMessageDialog(null, sqlEx.toString(), </w:t>
      </w:r>
    </w:p>
    <w:p w:rsidR="00B97B4E" w:rsidRDefault="00B97B4E" w:rsidP="00B97B4E">
      <w:r>
        <w:t xml:space="preserve">                    "Error in connecting to database.",</w:t>
      </w:r>
    </w:p>
    <w:p w:rsidR="00B97B4E" w:rsidRDefault="00B97B4E" w:rsidP="00B97B4E">
      <w:r>
        <w:t xml:space="preserve">                    JOptionPane.WARNING_MESSAGE);</w:t>
      </w:r>
    </w:p>
    <w:p w:rsidR="00B97B4E" w:rsidRDefault="00B97B4E" w:rsidP="00B97B4E">
      <w:r>
        <w:t xml:space="preserve">        }//end catch</w:t>
      </w:r>
    </w:p>
    <w:p w:rsidR="00B97B4E" w:rsidRDefault="00B97B4E" w:rsidP="00B97B4E">
      <w:r>
        <w:t xml:space="preserve">        catch(Exception eEx){</w:t>
      </w:r>
    </w:p>
    <w:p w:rsidR="00B97B4E" w:rsidRDefault="00B97B4E" w:rsidP="00B97B4E">
      <w:r>
        <w:t xml:space="preserve">            JOptionPane.showMessageDialog(null, eEx.toString(),</w:t>
      </w:r>
    </w:p>
    <w:p w:rsidR="00B97B4E" w:rsidRDefault="00B97B4E" w:rsidP="00B97B4E">
      <w:r>
        <w:t xml:space="preserve">                    "Error in connecting to database",</w:t>
      </w:r>
    </w:p>
    <w:p w:rsidR="00B97B4E" w:rsidRDefault="00B97B4E" w:rsidP="00B97B4E">
      <w:r>
        <w:t xml:space="preserve">                    JOptionPane.WARNING_MESSAGE);</w:t>
      </w:r>
    </w:p>
    <w:p w:rsidR="00B97B4E" w:rsidRDefault="00B97B4E" w:rsidP="00B97B4E">
      <w:r>
        <w:lastRenderedPageBreak/>
        <w:t xml:space="preserve">        }//end catch</w:t>
      </w:r>
    </w:p>
    <w:p w:rsidR="00B97B4E" w:rsidRDefault="00B97B4E" w:rsidP="00B97B4E">
      <w:r>
        <w:t xml:space="preserve">        finally{</w:t>
      </w:r>
    </w:p>
    <w:p w:rsidR="00B97B4E" w:rsidRDefault="00B97B4E" w:rsidP="00B97B4E">
      <w:r>
        <w:t xml:space="preserve">            dbConnection = null;</w:t>
      </w:r>
    </w:p>
    <w:p w:rsidR="00B97B4E" w:rsidRDefault="00B97B4E" w:rsidP="00B97B4E">
      <w:r>
        <w:t xml:space="preserve">            dbStatement = null;</w:t>
      </w:r>
    </w:p>
    <w:p w:rsidR="00B97B4E" w:rsidRDefault="00B97B4E" w:rsidP="00B97B4E">
      <w:r>
        <w:t xml:space="preserve">        }//end finally</w:t>
      </w:r>
    </w:p>
    <w:p w:rsidR="00B97B4E" w:rsidRDefault="00B97B4E" w:rsidP="00B97B4E">
      <w:r>
        <w:t xml:space="preserve">        return rs;</w:t>
      </w:r>
    </w:p>
    <w:p w:rsidR="00B97B4E" w:rsidRDefault="00B97B4E" w:rsidP="00B97B4E">
      <w:r>
        <w:t xml:space="preserve">    }//end runSelect</w:t>
      </w:r>
    </w:p>
    <w:p w:rsidR="00B97B4E" w:rsidRDefault="00B97B4E" w:rsidP="00B97B4E">
      <w:r>
        <w:t xml:space="preserve">    </w:t>
      </w:r>
    </w:p>
    <w:p w:rsidR="00B97B4E" w:rsidRDefault="00B97B4E" w:rsidP="00B97B4E">
      <w:r>
        <w:t xml:space="preserve">    /**</w:t>
      </w:r>
    </w:p>
    <w:p w:rsidR="00B97B4E" w:rsidRDefault="00B97B4E" w:rsidP="00B97B4E">
      <w:r>
        <w:t xml:space="preserve">     * Displays the contents of the Product ArrayList on the TextArea.</w:t>
      </w:r>
    </w:p>
    <w:p w:rsidR="00B97B4E" w:rsidRDefault="00B97B4E" w:rsidP="00B97B4E">
      <w:r>
        <w:t xml:space="preserve">     */</w:t>
      </w:r>
    </w:p>
    <w:p w:rsidR="00B97B4E" w:rsidRDefault="00B97B4E" w:rsidP="00B97B4E">
      <w:r>
        <w:t xml:space="preserve">    public void displayItemsOrdered(){</w:t>
      </w:r>
    </w:p>
    <w:p w:rsidR="00B97B4E" w:rsidRDefault="00B97B4E" w:rsidP="00B97B4E">
      <w:r>
        <w:t xml:space="preserve">        DecimalFormat format = new DecimalFormat("#####.00");</w:t>
      </w:r>
    </w:p>
    <w:p w:rsidR="00B97B4E" w:rsidRDefault="00B97B4E" w:rsidP="00B97B4E">
      <w:r>
        <w:t xml:space="preserve">        double grossAmount = 0d;</w:t>
      </w:r>
    </w:p>
    <w:p w:rsidR="00B97B4E" w:rsidRDefault="00B97B4E" w:rsidP="00B97B4E">
      <w:r>
        <w:t xml:space="preserve">        totalPrice = 0d; </w:t>
      </w:r>
    </w:p>
    <w:p w:rsidR="00B97B4E" w:rsidRDefault="00B97B4E" w:rsidP="00B97B4E">
      <w:r>
        <w:t xml:space="preserve">        //Clear the TextArea before re-populating it with values from the Product ArrayList.</w:t>
      </w:r>
    </w:p>
    <w:p w:rsidR="00B97B4E" w:rsidRDefault="00B97B4E" w:rsidP="00B97B4E">
      <w:r>
        <w:t xml:space="preserve">        posView.getItemDisplayTextArea().setText("");</w:t>
      </w:r>
    </w:p>
    <w:p w:rsidR="00B97B4E" w:rsidRDefault="00B97B4E" w:rsidP="00B97B4E">
      <w:r>
        <w:t xml:space="preserve">        //Iterate through the ArrayList and display objects on the TextArea.</w:t>
      </w:r>
    </w:p>
    <w:p w:rsidR="00B97B4E" w:rsidRDefault="00B97B4E" w:rsidP="00B97B4E">
      <w:r>
        <w:t xml:space="preserve">        int i = 0;//For displaying line number.</w:t>
      </w:r>
    </w:p>
    <w:p w:rsidR="00B97B4E" w:rsidRDefault="00B97B4E" w:rsidP="00B97B4E">
      <w:r>
        <w:t xml:space="preserve">        for(ProductOrder prod:productOrderList){</w:t>
      </w:r>
    </w:p>
    <w:p w:rsidR="00B97B4E" w:rsidRDefault="00B97B4E" w:rsidP="00B97B4E">
      <w:r>
        <w:t xml:space="preserve">            i++;</w:t>
      </w:r>
    </w:p>
    <w:p w:rsidR="00B97B4E" w:rsidRDefault="00B97B4E" w:rsidP="00B97B4E">
      <w:r>
        <w:t xml:space="preserve">            //Calculate VAT.</w:t>
      </w:r>
    </w:p>
    <w:p w:rsidR="00B97B4E" w:rsidRDefault="00B97B4E" w:rsidP="00B97B4E">
      <w:r>
        <w:t xml:space="preserve">            grossAmount = (prod.getQuantity() * (prod.getPrice() + (prod.getVatRate() / 100.0) * prod.getPrice()));</w:t>
      </w:r>
    </w:p>
    <w:p w:rsidR="00B97B4E" w:rsidRDefault="00B97B4E" w:rsidP="00B97B4E">
      <w:r>
        <w:t xml:space="preserve">            //Display product in the TextArea item list.</w:t>
      </w:r>
    </w:p>
    <w:p w:rsidR="00B97B4E" w:rsidRDefault="00B97B4E" w:rsidP="00B97B4E">
      <w:r>
        <w:t xml:space="preserve">            posView.getItemDisplayTextArea().append(i + " &gt; " + prod.getDescription() + </w:t>
      </w:r>
    </w:p>
    <w:p w:rsidR="00B97B4E" w:rsidRDefault="00B97B4E" w:rsidP="00B97B4E">
      <w:r>
        <w:t xml:space="preserve">                                                    " Qty: " + prod.getQuantity() + </w:t>
      </w:r>
    </w:p>
    <w:p w:rsidR="00B97B4E" w:rsidRDefault="00B97B4E" w:rsidP="00B97B4E">
      <w:r>
        <w:t xml:space="preserve">                                                    " " + prod.getUomCode() + " (" +</w:t>
      </w:r>
    </w:p>
    <w:p w:rsidR="00B97B4E" w:rsidRDefault="00B97B4E" w:rsidP="00B97B4E">
      <w:r>
        <w:t xml:space="preserve">                                                    format.format(prod.getPrice()) + </w:t>
      </w:r>
    </w:p>
    <w:p w:rsidR="00B97B4E" w:rsidRDefault="00B97B4E" w:rsidP="00B97B4E">
      <w:r>
        <w:t xml:space="preserve">                                                    " + " + prod.getVatRate() + "% VAT) = " + </w:t>
      </w:r>
    </w:p>
    <w:p w:rsidR="00B97B4E" w:rsidRDefault="00B97B4E" w:rsidP="00B97B4E">
      <w:r>
        <w:lastRenderedPageBreak/>
        <w:t xml:space="preserve">                                                    format.format(grossAmount) + </w:t>
      </w:r>
    </w:p>
    <w:p w:rsidR="00B97B4E" w:rsidRDefault="00B97B4E" w:rsidP="00B97B4E">
      <w:r>
        <w:t xml:space="preserve">                                                    "\n"); //+</w:t>
      </w:r>
    </w:p>
    <w:p w:rsidR="00B97B4E" w:rsidRDefault="00B97B4E" w:rsidP="00B97B4E">
      <w:r>
        <w:t xml:space="preserve">                                                    //"- - - - - - - - - - - - - - - - - - - -" + "\n");</w:t>
      </w:r>
    </w:p>
    <w:p w:rsidR="00B97B4E" w:rsidRDefault="00B97B4E" w:rsidP="00B97B4E">
      <w:r>
        <w:t xml:space="preserve">            totalPrice += grossAmount;</w:t>
      </w:r>
    </w:p>
    <w:p w:rsidR="00B97B4E" w:rsidRDefault="00B97B4E" w:rsidP="00B97B4E">
      <w:r>
        <w:t xml:space="preserve">        }//end for</w:t>
      </w:r>
    </w:p>
    <w:p w:rsidR="00B97B4E" w:rsidRDefault="00B97B4E" w:rsidP="00B97B4E">
      <w:r>
        <w:t xml:space="preserve">        //Display total price.</w:t>
      </w:r>
    </w:p>
    <w:p w:rsidR="00B97B4E" w:rsidRDefault="00B97B4E" w:rsidP="00B97B4E">
      <w:r>
        <w:t xml:space="preserve">        posView.getTotalTextField().setText(format.format(totalPrice));</w:t>
      </w:r>
    </w:p>
    <w:p w:rsidR="00B97B4E" w:rsidRDefault="00B97B4E" w:rsidP="00B97B4E">
      <w:r>
        <w:t xml:space="preserve">    }//displayProductOrder</w:t>
      </w:r>
    </w:p>
    <w:p w:rsidR="00B97B4E" w:rsidRDefault="00B97B4E" w:rsidP="00B97B4E">
      <w:r>
        <w:t xml:space="preserve">    </w:t>
      </w:r>
    </w:p>
    <w:p w:rsidR="00B97B4E" w:rsidRDefault="00B97B4E" w:rsidP="00B97B4E">
      <w:r>
        <w:t xml:space="preserve">    /**</w:t>
      </w:r>
    </w:p>
    <w:p w:rsidR="00B97B4E" w:rsidRDefault="00B97B4E" w:rsidP="00B97B4E">
      <w:r>
        <w:t xml:space="preserve">     * Clears the ArrayList, TextArea and TextFields.</w:t>
      </w:r>
    </w:p>
    <w:p w:rsidR="00B97B4E" w:rsidRDefault="00B97B4E" w:rsidP="00B97B4E">
      <w:r>
        <w:t xml:space="preserve">     */</w:t>
      </w:r>
    </w:p>
    <w:p w:rsidR="00B97B4E" w:rsidRDefault="00B97B4E" w:rsidP="00B97B4E">
      <w:r>
        <w:t xml:space="preserve">    public void clearAllDisplay(){      </w:t>
      </w:r>
    </w:p>
    <w:p w:rsidR="00B97B4E" w:rsidRDefault="00B97B4E" w:rsidP="00B97B4E">
      <w:r>
        <w:t xml:space="preserve">        productOrderList.clear();</w:t>
      </w:r>
    </w:p>
    <w:p w:rsidR="00B97B4E" w:rsidRDefault="00B97B4E" w:rsidP="00B97B4E">
      <w:r>
        <w:t xml:space="preserve">        posView.getBarcodeTextField().setText("");</w:t>
      </w:r>
    </w:p>
    <w:p w:rsidR="00B97B4E" w:rsidRDefault="00B97B4E" w:rsidP="00B97B4E">
      <w:r>
        <w:t xml:space="preserve">        posView.getItemDisplayTextArea().setText("");</w:t>
      </w:r>
    </w:p>
    <w:p w:rsidR="00B97B4E" w:rsidRDefault="00B97B4E" w:rsidP="00B97B4E">
      <w:r>
        <w:t xml:space="preserve">        posView.getTotalTextField().setText("ï¿½0.00");</w:t>
      </w:r>
    </w:p>
    <w:p w:rsidR="00B97B4E" w:rsidRDefault="00B97B4E" w:rsidP="00B97B4E">
      <w:r>
        <w:t xml:space="preserve">    }//end clearAll</w:t>
      </w:r>
    </w:p>
    <w:p w:rsidR="00B97B4E" w:rsidRDefault="00B97B4E" w:rsidP="00B97B4E">
      <w:r>
        <w:t xml:space="preserve">    </w:t>
      </w:r>
    </w:p>
    <w:p w:rsidR="00B97B4E" w:rsidRDefault="00B97B4E" w:rsidP="00B97B4E">
      <w:r>
        <w:t xml:space="preserve">    /**</w:t>
      </w:r>
    </w:p>
    <w:p w:rsidR="00B97B4E" w:rsidRDefault="00B97B4E" w:rsidP="00B97B4E">
      <w:r>
        <w:t xml:space="preserve">     * Returns the line number of an item from the TextArea by making the user choose from a dropdown list.</w:t>
      </w:r>
    </w:p>
    <w:p w:rsidR="00B97B4E" w:rsidRDefault="00B97B4E" w:rsidP="00B97B4E">
      <w:r>
        <w:t xml:space="preserve">     * @return int</w:t>
      </w:r>
    </w:p>
    <w:p w:rsidR="00B97B4E" w:rsidRDefault="00B97B4E" w:rsidP="00B97B4E">
      <w:r>
        <w:t xml:space="preserve">     */</w:t>
      </w:r>
    </w:p>
    <w:p w:rsidR="00B97B4E" w:rsidRDefault="00B97B4E" w:rsidP="00B97B4E">
      <w:r>
        <w:t xml:space="preserve">    public int getDeleteItemPosition(){</w:t>
      </w:r>
    </w:p>
    <w:p w:rsidR="00B97B4E" w:rsidRDefault="00B97B4E" w:rsidP="00B97B4E">
      <w:r>
        <w:t xml:space="preserve">        String [] itemPosition = new String [productOrderList.size()];</w:t>
      </w:r>
    </w:p>
    <w:p w:rsidR="00B97B4E" w:rsidRDefault="00B97B4E" w:rsidP="00B97B4E">
      <w:r>
        <w:t xml:space="preserve">        //Populate the array with the position of the products.</w:t>
      </w:r>
    </w:p>
    <w:p w:rsidR="00B97B4E" w:rsidRDefault="00B97B4E" w:rsidP="00B97B4E">
      <w:r>
        <w:t xml:space="preserve">        for(int x = 0; x &lt; itemPosition.length; x ++){</w:t>
      </w:r>
    </w:p>
    <w:p w:rsidR="00B97B4E" w:rsidRDefault="00B97B4E" w:rsidP="00B97B4E">
      <w:r>
        <w:t xml:space="preserve">            itemPosition[x] = String.valueOf(x + 1);</w:t>
      </w:r>
    </w:p>
    <w:p w:rsidR="00B97B4E" w:rsidRDefault="00B97B4E" w:rsidP="00B97B4E">
      <w:r>
        <w:t xml:space="preserve">        }//end for</w:t>
      </w:r>
    </w:p>
    <w:p w:rsidR="00B97B4E" w:rsidRDefault="00B97B4E" w:rsidP="00B97B4E">
      <w:r>
        <w:t xml:space="preserve">        //Prompt user to choose the position of the item to delete.</w:t>
      </w:r>
    </w:p>
    <w:p w:rsidR="00B97B4E" w:rsidRDefault="00B97B4E" w:rsidP="00B97B4E">
      <w:r>
        <w:lastRenderedPageBreak/>
        <w:t xml:space="preserve">        String input = (String)JOptionPane.showInputDialog(null, "Please select the position of\nthe item you wish to delete.", </w:t>
      </w:r>
    </w:p>
    <w:p w:rsidR="00B97B4E" w:rsidRDefault="00B97B4E" w:rsidP="00B97B4E">
      <w:r>
        <w:t xml:space="preserve">                                                "POS-Pi", JOptionPane.QUESTION_MESSAGE, null, </w:t>
      </w:r>
    </w:p>
    <w:p w:rsidR="00B97B4E" w:rsidRDefault="00B97B4E" w:rsidP="00B97B4E">
      <w:r>
        <w:t xml:space="preserve">                                                itemPosition, itemPosition[0]);</w:t>
      </w:r>
    </w:p>
    <w:p w:rsidR="00B97B4E" w:rsidRDefault="00B97B4E" w:rsidP="00B97B4E">
      <w:r>
        <w:t xml:space="preserve">        if(input != null){</w:t>
      </w:r>
    </w:p>
    <w:p w:rsidR="00B97B4E" w:rsidRDefault="00B97B4E" w:rsidP="00B97B4E">
      <w:r>
        <w:t xml:space="preserve">            return Integer.valueOf(input);//Return the position of the item.</w:t>
      </w:r>
    </w:p>
    <w:p w:rsidR="00B97B4E" w:rsidRDefault="00B97B4E" w:rsidP="00B97B4E">
      <w:r>
        <w:t xml:space="preserve">        }</w:t>
      </w:r>
    </w:p>
    <w:p w:rsidR="00B97B4E" w:rsidRDefault="00B97B4E" w:rsidP="00B97B4E">
      <w:r>
        <w:t xml:space="preserve">        else{</w:t>
      </w:r>
    </w:p>
    <w:p w:rsidR="00B97B4E" w:rsidRDefault="00B97B4E" w:rsidP="00B97B4E">
      <w:r>
        <w:t xml:space="preserve">            return 0;//No item was selected. The user chose cancel.</w:t>
      </w:r>
    </w:p>
    <w:p w:rsidR="00B97B4E" w:rsidRDefault="00B97B4E" w:rsidP="00B97B4E">
      <w:r>
        <w:t xml:space="preserve">        }//end if</w:t>
      </w:r>
    </w:p>
    <w:p w:rsidR="00B97B4E" w:rsidRDefault="00B97B4E" w:rsidP="00B97B4E">
      <w:r>
        <w:t xml:space="preserve">            </w:t>
      </w:r>
    </w:p>
    <w:p w:rsidR="00B97B4E" w:rsidRDefault="00B97B4E" w:rsidP="00B97B4E">
      <w:r>
        <w:t xml:space="preserve">    }//end getItemPosition</w:t>
      </w:r>
    </w:p>
    <w:p w:rsidR="00B97B4E" w:rsidRDefault="00B97B4E" w:rsidP="00B97B4E">
      <w:r>
        <w:t xml:space="preserve">    </w:t>
      </w:r>
    </w:p>
    <w:p w:rsidR="00B97B4E" w:rsidRDefault="00B97B4E" w:rsidP="00B97B4E">
      <w:r>
        <w:t xml:space="preserve">    /**</w:t>
      </w:r>
    </w:p>
    <w:p w:rsidR="00B97B4E" w:rsidRDefault="00B97B4E" w:rsidP="00B97B4E">
      <w:r>
        <w:t xml:space="preserve">     * Deletes the item from the TextArea of items ordered.</w:t>
      </w:r>
    </w:p>
    <w:p w:rsidR="00B97B4E" w:rsidRDefault="00B97B4E" w:rsidP="00B97B4E">
      <w:r>
        <w:t xml:space="preserve">     * @param itemPos int</w:t>
      </w:r>
    </w:p>
    <w:p w:rsidR="00B97B4E" w:rsidRDefault="00B97B4E" w:rsidP="00B97B4E">
      <w:r>
        <w:t xml:space="preserve">     */</w:t>
      </w:r>
    </w:p>
    <w:p w:rsidR="00B97B4E" w:rsidRDefault="00B97B4E" w:rsidP="00B97B4E">
      <w:r>
        <w:t xml:space="preserve">    public void deleteItemOrdered(int itemPos){</w:t>
      </w:r>
    </w:p>
    <w:p w:rsidR="00B97B4E" w:rsidRDefault="00B97B4E" w:rsidP="00B97B4E">
      <w:r>
        <w:t xml:space="preserve">        productOrderList.remove(itemPos);</w:t>
      </w:r>
    </w:p>
    <w:p w:rsidR="00B97B4E" w:rsidRDefault="00B97B4E" w:rsidP="00B97B4E">
      <w:r>
        <w:t xml:space="preserve">    }//end deleteItemOrdered</w:t>
      </w:r>
    </w:p>
    <w:p w:rsidR="00B97B4E" w:rsidRDefault="00B97B4E" w:rsidP="00B97B4E">
      <w:r>
        <w:t xml:space="preserve">    </w:t>
      </w:r>
    </w:p>
    <w:p w:rsidR="00B97B4E" w:rsidRDefault="00B97B4E" w:rsidP="00B97B4E">
      <w:r>
        <w:t xml:space="preserve">    /**</w:t>
      </w:r>
    </w:p>
    <w:p w:rsidR="00B97B4E" w:rsidRDefault="00B97B4E" w:rsidP="00B97B4E">
      <w:r>
        <w:t xml:space="preserve">     * Save changes to database: [1] insert new order record. [2] update product inventory table.</w:t>
      </w:r>
    </w:p>
    <w:p w:rsidR="00B97B4E" w:rsidRDefault="00B97B4E" w:rsidP="00B97B4E">
      <w:r>
        <w:t xml:space="preserve">     * Use manual transaction to commit changes. Return true if changes to database was successful,</w:t>
      </w:r>
    </w:p>
    <w:p w:rsidR="00B97B4E" w:rsidRDefault="00B97B4E" w:rsidP="00B97B4E">
      <w:r>
        <w:t xml:space="preserve">     * return false otherwise.</w:t>
      </w:r>
    </w:p>
    <w:p w:rsidR="00B97B4E" w:rsidRDefault="00B97B4E" w:rsidP="00B97B4E">
      <w:r>
        <w:t xml:space="preserve">     * @return boolean</w:t>
      </w:r>
    </w:p>
    <w:p w:rsidR="00B97B4E" w:rsidRDefault="00B97B4E" w:rsidP="00B97B4E">
      <w:r>
        <w:t xml:space="preserve">     */</w:t>
      </w:r>
    </w:p>
    <w:p w:rsidR="009B23A8" w:rsidRDefault="009B23A8" w:rsidP="009B23A8">
      <w:proofErr w:type="gramStart"/>
      <w:r>
        <w:t>public</w:t>
      </w:r>
      <w:proofErr w:type="gramEnd"/>
      <w:r>
        <w:t xml:space="preserve"> boolean commitSaleTransaction(){</w:t>
      </w:r>
    </w:p>
    <w:p w:rsidR="009B23A8" w:rsidRDefault="009B23A8" w:rsidP="009B23A8">
      <w:r>
        <w:t xml:space="preserve">        Connection dbConnection = null;</w:t>
      </w:r>
    </w:p>
    <w:p w:rsidR="009B23A8" w:rsidRDefault="009B23A8" w:rsidP="009B23A8">
      <w:r>
        <w:t xml:space="preserve">        Statement insertStatement = null;</w:t>
      </w:r>
    </w:p>
    <w:p w:rsidR="009B23A8" w:rsidRDefault="009B23A8" w:rsidP="009B23A8">
      <w:r>
        <w:lastRenderedPageBreak/>
        <w:t xml:space="preserve">        PreparedStatement updateStatement = null;</w:t>
      </w:r>
    </w:p>
    <w:p w:rsidR="009B23A8" w:rsidRDefault="009B23A8" w:rsidP="009B23A8">
      <w:r>
        <w:t xml:space="preserve">        </w:t>
      </w:r>
      <w:proofErr w:type="gramStart"/>
      <w:r>
        <w:t>int</w:t>
      </w:r>
      <w:proofErr w:type="gramEnd"/>
      <w:r>
        <w:t xml:space="preserve"> orderPK;//Store auto-generated primary key value.</w:t>
      </w:r>
    </w:p>
    <w:p w:rsidR="009B23A8" w:rsidRDefault="009B23A8" w:rsidP="009B23A8">
      <w:r>
        <w:t xml:space="preserve">        SimpleDateFormat dateFormat = new SimpleDateFormat("yyyy-MM-dd");</w:t>
      </w:r>
    </w:p>
    <w:p w:rsidR="009B23A8" w:rsidRDefault="009B23A8" w:rsidP="009B23A8">
      <w:r>
        <w:t xml:space="preserve">        ResultSet rs = null;//For holding auto-generated keys.</w:t>
      </w:r>
    </w:p>
    <w:p w:rsidR="009B23A8" w:rsidRDefault="009B23A8" w:rsidP="009B23A8">
      <w:r>
        <w:t xml:space="preserve">        </w:t>
      </w:r>
      <w:proofErr w:type="gramStart"/>
      <w:r>
        <w:t>try{</w:t>
      </w:r>
      <w:proofErr w:type="gramEnd"/>
    </w:p>
    <w:p w:rsidR="009B23A8" w:rsidRDefault="009B23A8" w:rsidP="009B23A8">
      <w:r>
        <w:t xml:space="preserve">            </w:t>
      </w:r>
      <w:proofErr w:type="gramStart"/>
      <w:r>
        <w:t>dbConnection</w:t>
      </w:r>
      <w:proofErr w:type="gramEnd"/>
      <w:r>
        <w:t xml:space="preserve"> = DriverManager.getConnection(dataConnection, dataUser, dataPassword);</w:t>
      </w:r>
    </w:p>
    <w:p w:rsidR="009B23A8" w:rsidRDefault="009B23A8" w:rsidP="009B23A8">
      <w:r>
        <w:t xml:space="preserve">            </w:t>
      </w:r>
      <w:proofErr w:type="gramStart"/>
      <w:r>
        <w:t>//Indicate manual transaction.</w:t>
      </w:r>
      <w:proofErr w:type="gramEnd"/>
    </w:p>
    <w:p w:rsidR="009B23A8" w:rsidRDefault="009B23A8" w:rsidP="009B23A8">
      <w:r>
        <w:t xml:space="preserve">            dbConnection.setAutoCommit(false);</w:t>
      </w:r>
    </w:p>
    <w:p w:rsidR="009B23A8" w:rsidRDefault="009B23A8" w:rsidP="009B23A8">
      <w:r>
        <w:t xml:space="preserve">            //----------------Start of transaction</w:t>
      </w:r>
      <w:proofErr w:type="gramStart"/>
      <w:r>
        <w:t>.----------------</w:t>
      </w:r>
      <w:proofErr w:type="gramEnd"/>
    </w:p>
    <w:p w:rsidR="009B23A8" w:rsidRDefault="009B23A8" w:rsidP="009B23A8">
      <w:r>
        <w:t xml:space="preserve">            </w:t>
      </w:r>
      <w:proofErr w:type="gramStart"/>
      <w:r>
        <w:t>insertStatement</w:t>
      </w:r>
      <w:proofErr w:type="gramEnd"/>
      <w:r>
        <w:t xml:space="preserve"> = dbConnection.createStatement();</w:t>
      </w:r>
    </w:p>
    <w:p w:rsidR="009B23A8" w:rsidRDefault="009B23A8" w:rsidP="009B23A8">
      <w:r>
        <w:t xml:space="preserve">            insertStatement.executeUpdate("INSERT INTO orders " + </w:t>
      </w:r>
    </w:p>
    <w:p w:rsidR="009B23A8" w:rsidRDefault="009B23A8" w:rsidP="009B23A8">
      <w:r>
        <w:t xml:space="preserve">                    " (order_date) VALUES ('" + dateFormat.format(new Date()) + "')", Statement.RETURN_GENERATED_KEYS);</w:t>
      </w:r>
    </w:p>
    <w:p w:rsidR="009B23A8" w:rsidRDefault="009B23A8" w:rsidP="009B23A8">
      <w:r>
        <w:t xml:space="preserve">            //Get the auto-increment primary key value.</w:t>
      </w:r>
    </w:p>
    <w:p w:rsidR="009B23A8" w:rsidRDefault="009B23A8" w:rsidP="009B23A8">
      <w:r>
        <w:t xml:space="preserve">            </w:t>
      </w:r>
      <w:proofErr w:type="gramStart"/>
      <w:r>
        <w:t>rs</w:t>
      </w:r>
      <w:proofErr w:type="gramEnd"/>
      <w:r>
        <w:t xml:space="preserve"> = insertStatement.getGeneratedKeys();</w:t>
      </w:r>
    </w:p>
    <w:p w:rsidR="009B23A8" w:rsidRDefault="009B23A8" w:rsidP="009B23A8">
      <w:r>
        <w:t xml:space="preserve">            </w:t>
      </w:r>
      <w:proofErr w:type="gramStart"/>
      <w:r>
        <w:t>if(</w:t>
      </w:r>
      <w:proofErr w:type="gramEnd"/>
      <w:r>
        <w:t>rs.next()){</w:t>
      </w:r>
    </w:p>
    <w:p w:rsidR="009B23A8" w:rsidRDefault="009B23A8" w:rsidP="009B23A8">
      <w:r>
        <w:t xml:space="preserve">                </w:t>
      </w:r>
      <w:proofErr w:type="gramStart"/>
      <w:r>
        <w:t>orderPK</w:t>
      </w:r>
      <w:proofErr w:type="gramEnd"/>
      <w:r>
        <w:t xml:space="preserve"> = rs.getInt(1);//Store PK value.</w:t>
      </w:r>
    </w:p>
    <w:p w:rsidR="009B23A8" w:rsidRDefault="009B23A8" w:rsidP="009B23A8">
      <w:r>
        <w:t xml:space="preserve">                //Navigate thru entire list of products ordered (Product ArrayList) and update database.</w:t>
      </w:r>
    </w:p>
    <w:p w:rsidR="009B23A8" w:rsidRDefault="009B23A8" w:rsidP="009B23A8">
      <w:r>
        <w:t xml:space="preserve">                </w:t>
      </w:r>
      <w:proofErr w:type="gramStart"/>
      <w:r>
        <w:t>for(</w:t>
      </w:r>
      <w:proofErr w:type="gramEnd"/>
      <w:r>
        <w:t>ProductOrder prod:productOrderList){</w:t>
      </w:r>
    </w:p>
    <w:p w:rsidR="009B23A8" w:rsidRDefault="009B23A8" w:rsidP="009B23A8">
      <w:r>
        <w:t xml:space="preserve">                    //Insert a new record in the order_products table.</w:t>
      </w:r>
    </w:p>
    <w:p w:rsidR="009B23A8" w:rsidRDefault="009B23A8" w:rsidP="009B23A8">
      <w:r>
        <w:t xml:space="preserve">                </w:t>
      </w:r>
      <w:r>
        <w:tab/>
      </w:r>
      <w:proofErr w:type="gramStart"/>
      <w:r>
        <w:t>insertStatement</w:t>
      </w:r>
      <w:proofErr w:type="gramEnd"/>
      <w:r>
        <w:t xml:space="preserve"> = dbConnection.createStatement();</w:t>
      </w:r>
    </w:p>
    <w:p w:rsidR="009B23A8" w:rsidRDefault="009B23A8" w:rsidP="009B23A8">
      <w:r>
        <w:t xml:space="preserve">                    insertStatement.executeUpdate("INSERT INTO order_products " +</w:t>
      </w:r>
    </w:p>
    <w:p w:rsidR="009B23A8" w:rsidRDefault="009B23A8" w:rsidP="009B23A8">
      <w:r>
        <w:t xml:space="preserve">                            "(order_id, product_id) VALUES (" + orderPK + ", " + prod.getProductID() +")");</w:t>
      </w:r>
    </w:p>
    <w:p w:rsidR="009B23A8" w:rsidRDefault="009B23A8" w:rsidP="009B23A8">
      <w:r>
        <w:t xml:space="preserve">                    </w:t>
      </w:r>
      <w:proofErr w:type="gramStart"/>
      <w:r>
        <w:t>//Update inventory table.</w:t>
      </w:r>
      <w:proofErr w:type="gramEnd"/>
    </w:p>
    <w:p w:rsidR="009B23A8" w:rsidRDefault="009B23A8" w:rsidP="009B23A8">
      <w:r>
        <w:t xml:space="preserve">                    </w:t>
      </w:r>
      <w:proofErr w:type="gramStart"/>
      <w:r>
        <w:t>updateStatement</w:t>
      </w:r>
      <w:proofErr w:type="gramEnd"/>
      <w:r>
        <w:t xml:space="preserve"> = dbConnection.prepareStatement("UPDATE product_inventory " +</w:t>
      </w:r>
    </w:p>
    <w:p w:rsidR="009B23A8" w:rsidRDefault="009B23A8" w:rsidP="009B23A8">
      <w:r>
        <w:t xml:space="preserve">                                                                    "SET quantity_in_stock = (quantity_in_stock - ?)" +</w:t>
      </w:r>
    </w:p>
    <w:p w:rsidR="009B23A8" w:rsidRDefault="009B23A8" w:rsidP="009B23A8">
      <w:r>
        <w:t xml:space="preserve">                                                                    " WHERE product_id = ?");</w:t>
      </w:r>
    </w:p>
    <w:p w:rsidR="009B23A8" w:rsidRDefault="009B23A8" w:rsidP="009B23A8">
      <w:r>
        <w:t xml:space="preserve">                    updateStatement.setDouble(1, prod.getQuantity());</w:t>
      </w:r>
    </w:p>
    <w:p w:rsidR="009B23A8" w:rsidRDefault="009B23A8" w:rsidP="009B23A8">
      <w:r>
        <w:t xml:space="preserve">                    updateStatement.setInt(2, prod.getProductID());</w:t>
      </w:r>
    </w:p>
    <w:p w:rsidR="009B23A8" w:rsidRDefault="009B23A8" w:rsidP="009B23A8">
      <w:r>
        <w:t xml:space="preserve">                    updateStatement.executeUpdate();</w:t>
      </w:r>
    </w:p>
    <w:p w:rsidR="009B23A8" w:rsidRDefault="009B23A8" w:rsidP="009B23A8">
      <w:r>
        <w:lastRenderedPageBreak/>
        <w:t xml:space="preserve">                }//end for</w:t>
      </w:r>
    </w:p>
    <w:p w:rsidR="009B23A8" w:rsidRDefault="009B23A8" w:rsidP="009B23A8">
      <w:r>
        <w:t xml:space="preserve">                </w:t>
      </w:r>
      <w:proofErr w:type="gramStart"/>
      <w:r>
        <w:t>//Commit transaction.</w:t>
      </w:r>
      <w:proofErr w:type="gramEnd"/>
    </w:p>
    <w:p w:rsidR="009B23A8" w:rsidRDefault="009B23A8" w:rsidP="009B23A8">
      <w:r>
        <w:t xml:space="preserve">                dbConnection.commit();</w:t>
      </w:r>
    </w:p>
    <w:p w:rsidR="009B23A8" w:rsidRDefault="009B23A8" w:rsidP="009B23A8">
      <w:r>
        <w:t xml:space="preserve">                </w:t>
      </w:r>
      <w:proofErr w:type="gramStart"/>
      <w:r>
        <w:t>return</w:t>
      </w:r>
      <w:proofErr w:type="gramEnd"/>
      <w:r>
        <w:t xml:space="preserve"> true;</w:t>
      </w:r>
    </w:p>
    <w:p w:rsidR="009B23A8" w:rsidRDefault="009B23A8" w:rsidP="009B23A8">
      <w:r>
        <w:t xml:space="preserve">            }</w:t>
      </w:r>
    </w:p>
    <w:p w:rsidR="009B23A8" w:rsidRDefault="009B23A8" w:rsidP="009B23A8">
      <w:r>
        <w:t xml:space="preserve">            </w:t>
      </w:r>
      <w:proofErr w:type="gramStart"/>
      <w:r>
        <w:t>else{</w:t>
      </w:r>
      <w:proofErr w:type="gramEnd"/>
    </w:p>
    <w:p w:rsidR="009B23A8" w:rsidRDefault="009B23A8" w:rsidP="009B23A8">
      <w:r>
        <w:t xml:space="preserve">                JOptionPane.showMessageDialog(null, "Unable to retrieve orders\nPK value.", </w:t>
      </w:r>
    </w:p>
    <w:p w:rsidR="009B23A8" w:rsidRDefault="009B23A8" w:rsidP="009B23A8">
      <w:r>
        <w:t xml:space="preserve">                        "Error PK retrieval.",</w:t>
      </w:r>
    </w:p>
    <w:p w:rsidR="009B23A8" w:rsidRDefault="009B23A8" w:rsidP="009B23A8">
      <w:r>
        <w:t xml:space="preserve">                        JOptionPane.WARNING_MESSAGE);</w:t>
      </w:r>
    </w:p>
    <w:p w:rsidR="009B23A8" w:rsidRDefault="009B23A8" w:rsidP="009B23A8">
      <w:r>
        <w:t xml:space="preserve">                </w:t>
      </w:r>
      <w:proofErr w:type="gramStart"/>
      <w:r>
        <w:t>throw</w:t>
      </w:r>
      <w:proofErr w:type="gramEnd"/>
      <w:r>
        <w:t xml:space="preserve"> new SQLException();//Throw an exception and rollback changes.</w:t>
      </w:r>
    </w:p>
    <w:p w:rsidR="009B23A8" w:rsidRDefault="009B23A8" w:rsidP="009B23A8">
      <w:r>
        <w:t xml:space="preserve">            }//end if           </w:t>
      </w:r>
    </w:p>
    <w:p w:rsidR="009B23A8" w:rsidRDefault="009B23A8" w:rsidP="009B23A8">
      <w:r>
        <w:t xml:space="preserve">        }//end try</w:t>
      </w:r>
    </w:p>
    <w:p w:rsidR="009B23A8" w:rsidRDefault="009B23A8" w:rsidP="009B23A8">
      <w:r>
        <w:t xml:space="preserve">        </w:t>
      </w:r>
      <w:proofErr w:type="gramStart"/>
      <w:r>
        <w:t>catch(</w:t>
      </w:r>
      <w:proofErr w:type="gramEnd"/>
      <w:r>
        <w:t>SQLException sqlEx){</w:t>
      </w:r>
    </w:p>
    <w:p w:rsidR="009B23A8" w:rsidRDefault="009B23A8" w:rsidP="009B23A8">
      <w:r>
        <w:t xml:space="preserve">            JOptionPane.showMessageDialog(null, sqlEx.toString(), </w:t>
      </w:r>
    </w:p>
    <w:p w:rsidR="009B23A8" w:rsidRDefault="009B23A8" w:rsidP="009B23A8">
      <w:r>
        <w:t xml:space="preserve">                    "Error in connecting to database.",</w:t>
      </w:r>
    </w:p>
    <w:p w:rsidR="009B23A8" w:rsidRDefault="009B23A8" w:rsidP="009B23A8">
      <w:r>
        <w:t xml:space="preserve">                    JOptionPane.WARNING_MESSAGE);</w:t>
      </w:r>
    </w:p>
    <w:p w:rsidR="009B23A8" w:rsidRDefault="009B23A8" w:rsidP="009B23A8">
      <w:r>
        <w:t xml:space="preserve">            </w:t>
      </w:r>
      <w:proofErr w:type="gramStart"/>
      <w:r>
        <w:t>try</w:t>
      </w:r>
      <w:proofErr w:type="gramEnd"/>
      <w:r>
        <w:t xml:space="preserve"> {</w:t>
      </w:r>
    </w:p>
    <w:p w:rsidR="009B23A8" w:rsidRDefault="009B23A8" w:rsidP="009B23A8">
      <w:r>
        <w:t xml:space="preserve">                dbConnection.rollback();//Rollback changes if an exception was thrown.</w:t>
      </w:r>
    </w:p>
    <w:p w:rsidR="009B23A8" w:rsidRDefault="009B23A8" w:rsidP="009B23A8">
      <w:r>
        <w:t xml:space="preserve">            } catch (SQLException e) {</w:t>
      </w:r>
    </w:p>
    <w:p w:rsidR="009B23A8" w:rsidRDefault="009B23A8" w:rsidP="009B23A8">
      <w:r>
        <w:t xml:space="preserve">                e.printStackTrace();</w:t>
      </w:r>
    </w:p>
    <w:p w:rsidR="009B23A8" w:rsidRDefault="009B23A8" w:rsidP="009B23A8">
      <w:r>
        <w:t xml:space="preserve">            }</w:t>
      </w:r>
    </w:p>
    <w:p w:rsidR="009B23A8" w:rsidRDefault="009B23A8" w:rsidP="009B23A8">
      <w:r>
        <w:t xml:space="preserve">            </w:t>
      </w:r>
      <w:proofErr w:type="gramStart"/>
      <w:r>
        <w:t>return</w:t>
      </w:r>
      <w:proofErr w:type="gramEnd"/>
      <w:r>
        <w:t xml:space="preserve"> false;</w:t>
      </w:r>
    </w:p>
    <w:p w:rsidR="009B23A8" w:rsidRDefault="009B23A8" w:rsidP="009B23A8">
      <w:r>
        <w:t xml:space="preserve">        }//end catch</w:t>
      </w:r>
    </w:p>
    <w:p w:rsidR="009B23A8" w:rsidRDefault="009B23A8" w:rsidP="009B23A8">
      <w:r>
        <w:t xml:space="preserve">        </w:t>
      </w:r>
      <w:proofErr w:type="gramStart"/>
      <w:r>
        <w:t>catch(</w:t>
      </w:r>
      <w:proofErr w:type="gramEnd"/>
      <w:r>
        <w:t>Exception eEx){</w:t>
      </w:r>
    </w:p>
    <w:p w:rsidR="009B23A8" w:rsidRDefault="009B23A8" w:rsidP="009B23A8">
      <w:r>
        <w:t xml:space="preserve">            JOptionPane.showMessageDialog(null, eEx.toString(),</w:t>
      </w:r>
    </w:p>
    <w:p w:rsidR="009B23A8" w:rsidRDefault="009B23A8" w:rsidP="009B23A8">
      <w:r>
        <w:t xml:space="preserve">                    "Error in connecting to database",</w:t>
      </w:r>
    </w:p>
    <w:p w:rsidR="009B23A8" w:rsidRDefault="009B23A8" w:rsidP="009B23A8">
      <w:r>
        <w:t xml:space="preserve">                    JOptionPane.WARNING_MESSAGE);</w:t>
      </w:r>
    </w:p>
    <w:p w:rsidR="009B23A8" w:rsidRDefault="009B23A8" w:rsidP="009B23A8">
      <w:r>
        <w:t xml:space="preserve">            </w:t>
      </w:r>
      <w:proofErr w:type="gramStart"/>
      <w:r>
        <w:t>try</w:t>
      </w:r>
      <w:proofErr w:type="gramEnd"/>
      <w:r>
        <w:t xml:space="preserve"> {</w:t>
      </w:r>
    </w:p>
    <w:p w:rsidR="009B23A8" w:rsidRDefault="009B23A8" w:rsidP="009B23A8">
      <w:r>
        <w:t xml:space="preserve">                dbConnection.rollback();//Rollback changes if an exception was thrown.</w:t>
      </w:r>
    </w:p>
    <w:p w:rsidR="009B23A8" w:rsidRDefault="009B23A8" w:rsidP="009B23A8">
      <w:r>
        <w:t xml:space="preserve">            } catch (SQLException e) {</w:t>
      </w:r>
    </w:p>
    <w:p w:rsidR="009B23A8" w:rsidRDefault="009B23A8" w:rsidP="009B23A8">
      <w:r>
        <w:lastRenderedPageBreak/>
        <w:t xml:space="preserve">                e.printStackTrace();</w:t>
      </w:r>
    </w:p>
    <w:p w:rsidR="009B23A8" w:rsidRDefault="009B23A8" w:rsidP="009B23A8">
      <w:r>
        <w:t xml:space="preserve">            }</w:t>
      </w:r>
    </w:p>
    <w:p w:rsidR="009B23A8" w:rsidRDefault="009B23A8" w:rsidP="009B23A8">
      <w:r>
        <w:t xml:space="preserve">            </w:t>
      </w:r>
      <w:proofErr w:type="gramStart"/>
      <w:r>
        <w:t>return</w:t>
      </w:r>
      <w:proofErr w:type="gramEnd"/>
      <w:r>
        <w:t xml:space="preserve"> false;</w:t>
      </w:r>
    </w:p>
    <w:p w:rsidR="009B23A8" w:rsidRDefault="009B23A8" w:rsidP="009B23A8">
      <w:r>
        <w:t xml:space="preserve">        }//end catch    </w:t>
      </w:r>
    </w:p>
    <w:p w:rsidR="009B23A8" w:rsidRDefault="009B23A8" w:rsidP="009B23A8">
      <w:r>
        <w:t xml:space="preserve">        </w:t>
      </w:r>
      <w:proofErr w:type="gramStart"/>
      <w:r>
        <w:t>finally{</w:t>
      </w:r>
      <w:proofErr w:type="gramEnd"/>
    </w:p>
    <w:p w:rsidR="009B23A8" w:rsidRDefault="009B23A8" w:rsidP="009B23A8">
      <w:r>
        <w:t xml:space="preserve">            //Do some clean-up.</w:t>
      </w:r>
    </w:p>
    <w:p w:rsidR="009B23A8" w:rsidRDefault="009B23A8" w:rsidP="009B23A8">
      <w:r>
        <w:t xml:space="preserve">            </w:t>
      </w:r>
      <w:proofErr w:type="gramStart"/>
      <w:r>
        <w:t>dbConnection</w:t>
      </w:r>
      <w:proofErr w:type="gramEnd"/>
      <w:r>
        <w:t xml:space="preserve"> = null;</w:t>
      </w:r>
    </w:p>
    <w:p w:rsidR="009B23A8" w:rsidRDefault="009B23A8" w:rsidP="009B23A8">
      <w:r>
        <w:t xml:space="preserve">            </w:t>
      </w:r>
      <w:proofErr w:type="gramStart"/>
      <w:r>
        <w:t>insertStatement</w:t>
      </w:r>
      <w:proofErr w:type="gramEnd"/>
      <w:r>
        <w:t xml:space="preserve"> = null;</w:t>
      </w:r>
    </w:p>
    <w:p w:rsidR="009B23A8" w:rsidRDefault="009B23A8" w:rsidP="009B23A8">
      <w:r>
        <w:t xml:space="preserve">            </w:t>
      </w:r>
      <w:proofErr w:type="gramStart"/>
      <w:r>
        <w:t>updateStatement</w:t>
      </w:r>
      <w:proofErr w:type="gramEnd"/>
      <w:r>
        <w:t xml:space="preserve"> = null;</w:t>
      </w:r>
    </w:p>
    <w:p w:rsidR="009B23A8" w:rsidRDefault="009B23A8" w:rsidP="009B23A8">
      <w:r>
        <w:t xml:space="preserve">        }//end finally</w:t>
      </w:r>
    </w:p>
    <w:p w:rsidR="00B97B4E" w:rsidRDefault="009B23A8" w:rsidP="009B23A8">
      <w:r>
        <w:t xml:space="preserve">    }//end commitSaleTransaction</w:t>
      </w:r>
      <w:r w:rsidR="00B97B4E">
        <w:t xml:space="preserve">    </w:t>
      </w:r>
    </w:p>
    <w:p w:rsidR="00B97B4E" w:rsidRDefault="00B97B4E" w:rsidP="00B97B4E">
      <w:r>
        <w:t xml:space="preserve">    /**</w:t>
      </w:r>
    </w:p>
    <w:p w:rsidR="00B97B4E" w:rsidRDefault="00B97B4E" w:rsidP="00B97B4E">
      <w:r>
        <w:t xml:space="preserve">     * Format the page/s to be printed to setPrintable.</w:t>
      </w:r>
    </w:p>
    <w:p w:rsidR="00B97B4E" w:rsidRDefault="00B97B4E" w:rsidP="00B97B4E">
      <w:r>
        <w:t xml:space="preserve">     */</w:t>
      </w:r>
    </w:p>
    <w:p w:rsidR="00B97B4E" w:rsidRDefault="00B97B4E" w:rsidP="00B97B4E">
      <w:r>
        <w:t xml:space="preserve">    public void printReceipt(){</w:t>
      </w:r>
    </w:p>
    <w:p w:rsidR="00B97B4E" w:rsidRDefault="00B97B4E" w:rsidP="00B97B4E">
      <w:r>
        <w:t xml:space="preserve">        PrinterJob printerJob = PrinterJob.getPrinterJob();</w:t>
      </w:r>
    </w:p>
    <w:p w:rsidR="00B97B4E" w:rsidRDefault="00B97B4E" w:rsidP="00B97B4E">
      <w:r>
        <w:t xml:space="preserve">        printerJob.setPrintable(this);</w:t>
      </w:r>
    </w:p>
    <w:p w:rsidR="00B97B4E" w:rsidRDefault="00B97B4E" w:rsidP="00B97B4E">
      <w:r>
        <w:t xml:space="preserve">        try{</w:t>
      </w:r>
    </w:p>
    <w:p w:rsidR="00B97B4E" w:rsidRDefault="00B97B4E" w:rsidP="00B97B4E">
      <w:r>
        <w:t xml:space="preserve">            printerJob.print();</w:t>
      </w:r>
    </w:p>
    <w:p w:rsidR="00B97B4E" w:rsidRDefault="00B97B4E" w:rsidP="00B97B4E">
      <w:r>
        <w:t xml:space="preserve">        }//end try</w:t>
      </w:r>
    </w:p>
    <w:p w:rsidR="00B97B4E" w:rsidRDefault="00B97B4E" w:rsidP="00B97B4E">
      <w:r>
        <w:t xml:space="preserve">        catch(PrinterException pe){</w:t>
      </w:r>
    </w:p>
    <w:p w:rsidR="00B97B4E" w:rsidRDefault="00B97B4E" w:rsidP="00B97B4E">
      <w:r>
        <w:t xml:space="preserve">            JOptionPane.showMessageDialog(null, "No printer found.",</w:t>
      </w:r>
    </w:p>
    <w:p w:rsidR="00B97B4E" w:rsidRDefault="00B97B4E" w:rsidP="00B97B4E">
      <w:r>
        <w:t xml:space="preserve">                    "Error in printing receipt.",</w:t>
      </w:r>
    </w:p>
    <w:p w:rsidR="00B97B4E" w:rsidRDefault="00B97B4E" w:rsidP="00B97B4E">
      <w:r>
        <w:t xml:space="preserve">                    JOptionPane.WARNING_MESSAGE);</w:t>
      </w:r>
    </w:p>
    <w:p w:rsidR="00B97B4E" w:rsidRDefault="00B97B4E" w:rsidP="00B97B4E">
      <w:r>
        <w:t xml:space="preserve">        }//end catch</w:t>
      </w:r>
    </w:p>
    <w:p w:rsidR="00B97B4E" w:rsidRDefault="00B97B4E" w:rsidP="00B97B4E">
      <w:r>
        <w:t xml:space="preserve">    }//end printReceipt().</w:t>
      </w:r>
    </w:p>
    <w:p w:rsidR="00B97B4E" w:rsidRDefault="00B97B4E" w:rsidP="00B97B4E">
      <w:r>
        <w:t xml:space="preserve">    </w:t>
      </w:r>
    </w:p>
    <w:p w:rsidR="00B97B4E" w:rsidRDefault="00B97B4E" w:rsidP="00B97B4E">
      <w:r>
        <w:t xml:space="preserve">    /**</w:t>
      </w:r>
    </w:p>
    <w:p w:rsidR="00B97B4E" w:rsidRDefault="00B97B4E" w:rsidP="00B97B4E">
      <w:r>
        <w:t xml:space="preserve">     * Implemented abstract Printable.print() method. Print the actual contents of the TextArea.</w:t>
      </w:r>
    </w:p>
    <w:p w:rsidR="00B97B4E" w:rsidRDefault="00B97B4E" w:rsidP="00B97B4E">
      <w:r>
        <w:t xml:space="preserve">     * @param graphics Graphics</w:t>
      </w:r>
    </w:p>
    <w:p w:rsidR="00B97B4E" w:rsidRDefault="00B97B4E" w:rsidP="00B97B4E">
      <w:r>
        <w:lastRenderedPageBreak/>
        <w:t xml:space="preserve">     * @param pageFormat PageFormat</w:t>
      </w:r>
    </w:p>
    <w:p w:rsidR="00B97B4E" w:rsidRDefault="00B97B4E" w:rsidP="00B97B4E">
      <w:r>
        <w:t xml:space="preserve">     * @param pageIndex int</w:t>
      </w:r>
    </w:p>
    <w:p w:rsidR="00B97B4E" w:rsidRDefault="00B97B4E" w:rsidP="00B97B4E">
      <w:r>
        <w:t xml:space="preserve">     * @return int</w:t>
      </w:r>
    </w:p>
    <w:p w:rsidR="00B97B4E" w:rsidRDefault="00B97B4E" w:rsidP="00B97B4E">
      <w:r>
        <w:t xml:space="preserve">     * @throws PrinterException</w:t>
      </w:r>
    </w:p>
    <w:p w:rsidR="00B97B4E" w:rsidRDefault="00B97B4E" w:rsidP="00B97B4E">
      <w:r>
        <w:t xml:space="preserve">     */</w:t>
      </w:r>
    </w:p>
    <w:p w:rsidR="00B97B4E" w:rsidRDefault="00B97B4E" w:rsidP="00B97B4E">
      <w:r>
        <w:t xml:space="preserve">    public int print(Graphics graphics, PageFormat pageFormat, int pageIndex) throws PrinterException{</w:t>
      </w:r>
    </w:p>
    <w:p w:rsidR="00B97B4E" w:rsidRDefault="00B97B4E" w:rsidP="00B97B4E">
      <w:r>
        <w:t xml:space="preserve">        try{</w:t>
      </w:r>
    </w:p>
    <w:p w:rsidR="00B97B4E" w:rsidRDefault="00B97B4E" w:rsidP="00B97B4E">
      <w:r>
        <w:t xml:space="preserve">            Font oldFont = graphics.getFont();//Store current font, to be restored after printing the receipt.</w:t>
      </w:r>
    </w:p>
    <w:p w:rsidR="00B97B4E" w:rsidRDefault="00B97B4E" w:rsidP="00B97B4E">
      <w:r>
        <w:t xml:space="preserve">            Font font = new Font("", Font.PLAIN, 6);//Specify the font to be used for printing the receipt.</w:t>
      </w:r>
    </w:p>
    <w:p w:rsidR="00B97B4E" w:rsidRDefault="00B97B4E" w:rsidP="00B97B4E">
      <w:r>
        <w:t xml:space="preserve">            graphics.setFont(font);//Set the font.</w:t>
      </w:r>
    </w:p>
    <w:p w:rsidR="00B97B4E" w:rsidRDefault="00B97B4E" w:rsidP="00B97B4E">
      <w:r>
        <w:t xml:space="preserve">            </w:t>
      </w:r>
    </w:p>
    <w:p w:rsidR="00B97B4E" w:rsidRDefault="00B97B4E" w:rsidP="00B97B4E">
      <w:r>
        <w:t xml:space="preserve">            String receipt;</w:t>
      </w:r>
    </w:p>
    <w:p w:rsidR="00B97B4E" w:rsidRDefault="00B97B4E" w:rsidP="00B97B4E">
      <w:r>
        <w:t xml:space="preserve">            int lineStart,</w:t>
      </w:r>
    </w:p>
    <w:p w:rsidR="00B97B4E" w:rsidRDefault="00B97B4E" w:rsidP="00B97B4E">
      <w:r>
        <w:t xml:space="preserve">                lineEnd,</w:t>
      </w:r>
    </w:p>
    <w:p w:rsidR="00B97B4E" w:rsidRDefault="00B97B4E" w:rsidP="00B97B4E">
      <w:r>
        <w:t xml:space="preserve">                lineNumber,</w:t>
      </w:r>
    </w:p>
    <w:p w:rsidR="00B97B4E" w:rsidRDefault="00B97B4E" w:rsidP="00B97B4E">
      <w:r>
        <w:t xml:space="preserve">                lineCount;</w:t>
      </w:r>
    </w:p>
    <w:p w:rsidR="00B97B4E" w:rsidRDefault="00B97B4E" w:rsidP="00B97B4E">
      <w:r>
        <w:t xml:space="preserve">            </w:t>
      </w:r>
    </w:p>
    <w:p w:rsidR="00B97B4E" w:rsidRDefault="00B97B4E" w:rsidP="00B97B4E">
      <w:r>
        <w:t xml:space="preserve">            if(pageIndex &gt;= 1) return Printable.NO_SUCH_PAGE;</w:t>
      </w:r>
    </w:p>
    <w:p w:rsidR="00B97B4E" w:rsidRDefault="00B97B4E" w:rsidP="00B97B4E">
      <w:r>
        <w:t xml:space="preserve">            graphics.translate((int)(pageFormat.getImageableX()), (int)(pageFormat.getImageableY()));</w:t>
      </w:r>
    </w:p>
    <w:p w:rsidR="00B97B4E" w:rsidRDefault="00B97B4E" w:rsidP="00B97B4E">
      <w:r>
        <w:t xml:space="preserve">            graphics.setColor(Color.BLACK);</w:t>
      </w:r>
    </w:p>
    <w:p w:rsidR="00B97B4E" w:rsidRDefault="00B97B4E" w:rsidP="00B97B4E">
      <w:r>
        <w:t xml:space="preserve">            lineNumber = 0;</w:t>
      </w:r>
    </w:p>
    <w:p w:rsidR="00B97B4E" w:rsidRDefault="00B97B4E" w:rsidP="00B97B4E">
      <w:r>
        <w:t xml:space="preserve">            lineCount = posView.getItemDisplayTextArea().getLineCount();</w:t>
      </w:r>
    </w:p>
    <w:p w:rsidR="00B97B4E" w:rsidRDefault="00B97B4E" w:rsidP="00B97B4E">
      <w:r>
        <w:t xml:space="preserve">            receipt = posView.getItemDisplayTextArea().getText();</w:t>
      </w:r>
    </w:p>
    <w:p w:rsidR="00B97B4E" w:rsidRDefault="00B97B4E" w:rsidP="00B97B4E">
      <w:r>
        <w:t xml:space="preserve">            while(lineNumber &lt; lineCount){</w:t>
      </w:r>
    </w:p>
    <w:p w:rsidR="00B97B4E" w:rsidRDefault="00B97B4E" w:rsidP="00B97B4E">
      <w:r>
        <w:t xml:space="preserve">                try{</w:t>
      </w:r>
    </w:p>
    <w:p w:rsidR="00B97B4E" w:rsidRDefault="00B97B4E" w:rsidP="00B97B4E">
      <w:r>
        <w:t xml:space="preserve">                    lineStart = posView.getItemDisplayTextArea().getLineStartOffset(lineNumber);</w:t>
      </w:r>
    </w:p>
    <w:p w:rsidR="00B97B4E" w:rsidRDefault="00B97B4E" w:rsidP="00B97B4E">
      <w:r>
        <w:t xml:space="preserve">                    lineEnd = posView.getItemDisplayTextArea().getLineEndOffset(lineNumber);</w:t>
      </w:r>
    </w:p>
    <w:p w:rsidR="00B97B4E" w:rsidRDefault="00B97B4E" w:rsidP="00B97B4E">
      <w:r>
        <w:t xml:space="preserve">                    receipt = posView.getItemDisplayTextArea().getText(lineStart, lineEnd-lineStart);</w:t>
      </w:r>
    </w:p>
    <w:p w:rsidR="00B97B4E" w:rsidRDefault="00B97B4E" w:rsidP="00B97B4E">
      <w:r>
        <w:t xml:space="preserve">                }//end try</w:t>
      </w:r>
    </w:p>
    <w:p w:rsidR="00B97B4E" w:rsidRDefault="00B97B4E" w:rsidP="00B97B4E">
      <w:r>
        <w:t xml:space="preserve">                catch(Exception ex){</w:t>
      </w:r>
    </w:p>
    <w:p w:rsidR="00B97B4E" w:rsidRDefault="00B97B4E" w:rsidP="00B97B4E">
      <w:r>
        <w:lastRenderedPageBreak/>
        <w:t xml:space="preserve">                    ex.printStackTrace();</w:t>
      </w:r>
    </w:p>
    <w:p w:rsidR="00B97B4E" w:rsidRDefault="00B97B4E" w:rsidP="00B97B4E">
      <w:r>
        <w:t xml:space="preserve">                }//end catch.</w:t>
      </w:r>
    </w:p>
    <w:p w:rsidR="00B97B4E" w:rsidRDefault="00B97B4E" w:rsidP="00B97B4E">
      <w:r>
        <w:t xml:space="preserve">                graphics.drawString(receipt, 0, (lineNumber + 1) * 20);</w:t>
      </w:r>
    </w:p>
    <w:p w:rsidR="00B97B4E" w:rsidRDefault="00B97B4E" w:rsidP="00B97B4E">
      <w:r>
        <w:t xml:space="preserve">                lineNumber = lineNumber + 1;</w:t>
      </w:r>
    </w:p>
    <w:p w:rsidR="00B97B4E" w:rsidRDefault="00B97B4E" w:rsidP="00B97B4E">
      <w:r>
        <w:t xml:space="preserve">            }//end while.</w:t>
      </w:r>
    </w:p>
    <w:p w:rsidR="00B97B4E" w:rsidRDefault="00B97B4E" w:rsidP="00B97B4E">
      <w:r>
        <w:t xml:space="preserve">            graphics.setFont(oldFont);</w:t>
      </w:r>
    </w:p>
    <w:p w:rsidR="00B97B4E" w:rsidRDefault="00B97B4E" w:rsidP="00B97B4E">
      <w:r>
        <w:t xml:space="preserve">            return Printable.PAGE_EXISTS;</w:t>
      </w:r>
    </w:p>
    <w:p w:rsidR="00B97B4E" w:rsidRDefault="00B97B4E" w:rsidP="00B97B4E">
      <w:r>
        <w:t xml:space="preserve">        }//end try</w:t>
      </w:r>
    </w:p>
    <w:p w:rsidR="00B97B4E" w:rsidRDefault="00B97B4E" w:rsidP="00B97B4E">
      <w:r>
        <w:t xml:space="preserve">        catch(Exception ex){</w:t>
      </w:r>
    </w:p>
    <w:p w:rsidR="00B97B4E" w:rsidRDefault="00B97B4E" w:rsidP="00B97B4E">
      <w:r>
        <w:t xml:space="preserve">            JOptionPane.showMessageDialog(null, "No printer found.",</w:t>
      </w:r>
    </w:p>
    <w:p w:rsidR="00B97B4E" w:rsidRDefault="00B97B4E" w:rsidP="00B97B4E">
      <w:r>
        <w:t xml:space="preserve">                    "Error in printing receipt.",</w:t>
      </w:r>
    </w:p>
    <w:p w:rsidR="00B97B4E" w:rsidRDefault="00B97B4E" w:rsidP="00B97B4E">
      <w:r>
        <w:t xml:space="preserve">                    JOptionPane.WARNING_MESSAGE);</w:t>
      </w:r>
    </w:p>
    <w:p w:rsidR="00B97B4E" w:rsidRDefault="00B97B4E" w:rsidP="00B97B4E">
      <w:r>
        <w:t xml:space="preserve">            return Printable.NO_SUCH_PAGE;</w:t>
      </w:r>
    </w:p>
    <w:p w:rsidR="00B97B4E" w:rsidRDefault="00B97B4E" w:rsidP="00B97B4E">
      <w:r>
        <w:t xml:space="preserve">        }//end catch</w:t>
      </w:r>
    </w:p>
    <w:p w:rsidR="00B97B4E" w:rsidRDefault="00B97B4E" w:rsidP="00B97B4E">
      <w:r>
        <w:t xml:space="preserve">    }//end print().</w:t>
      </w:r>
    </w:p>
    <w:p w:rsidR="00B97B4E" w:rsidRDefault="00B97B4E" w:rsidP="00B97B4E">
      <w:r>
        <w:t xml:space="preserve">    </w:t>
      </w:r>
    </w:p>
    <w:p w:rsidR="00B97B4E" w:rsidRPr="00B61510" w:rsidRDefault="00B97B4E" w:rsidP="00B97B4E">
      <w:r>
        <w:t>}//end class</w:t>
      </w:r>
    </w:p>
    <w:p w:rsidR="00B61510" w:rsidRDefault="00B61510" w:rsidP="006A347F"/>
    <w:p w:rsidR="00B97B4E" w:rsidRDefault="00B97B4E" w:rsidP="006A347F"/>
    <w:p w:rsidR="00B97B4E" w:rsidRDefault="00B97B4E" w:rsidP="006A347F"/>
    <w:p w:rsidR="00B97B4E" w:rsidRDefault="00B97B4E" w:rsidP="006A347F"/>
    <w:p w:rsidR="00B97B4E" w:rsidRDefault="00B97B4E" w:rsidP="006A347F"/>
    <w:p w:rsidR="00B97B4E" w:rsidRDefault="00B97B4E" w:rsidP="006A347F"/>
    <w:p w:rsidR="00B97B4E" w:rsidRDefault="00B97B4E" w:rsidP="006A347F"/>
    <w:p w:rsidR="00B97B4E" w:rsidRDefault="00B97B4E" w:rsidP="006A347F"/>
    <w:p w:rsidR="00B97B4E" w:rsidRDefault="00B97B4E" w:rsidP="006A347F"/>
    <w:p w:rsidR="00B97B4E" w:rsidRDefault="00B97B4E" w:rsidP="006A347F"/>
    <w:p w:rsidR="006A347F" w:rsidRDefault="003F2F3D" w:rsidP="006A347F">
      <w:r>
        <w:pict>
          <v:rect id="_x0000_i1150" style="width:0;height:1.5pt" o:hralign="center" o:hrstd="t" o:hr="t" fillcolor="#a0a0a0" stroked="f"/>
        </w:pict>
      </w:r>
    </w:p>
    <w:p w:rsidR="00EB56B2" w:rsidRDefault="00EB56B2" w:rsidP="006A347F">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1D7CE4" w:rsidRPr="001D7CE4" w:rsidRDefault="001D7CE4" w:rsidP="006A347F">
      <w:pPr>
        <w:rPr>
          <w:rFonts w:asciiTheme="minorHAnsi" w:hAnsiTheme="minorHAnsi"/>
          <w:sz w:val="16"/>
          <w:szCs w:val="16"/>
        </w:rPr>
      </w:pPr>
      <w:r w:rsidRPr="001D7CE4">
        <w:rPr>
          <w:rFonts w:asciiTheme="minorHAnsi" w:hAnsiTheme="minorHAnsi"/>
          <w:sz w:val="16"/>
          <w:szCs w:val="16"/>
        </w:rPr>
        <w:t xml:space="preserve">Oracle Corporation, nd. </w:t>
      </w:r>
      <w:proofErr w:type="gramStart"/>
      <w:r w:rsidRPr="001D7CE4">
        <w:rPr>
          <w:rFonts w:asciiTheme="minorHAnsi" w:hAnsiTheme="minorHAnsi"/>
          <w:sz w:val="16"/>
          <w:szCs w:val="16"/>
        </w:rPr>
        <w:t>Javadoc.</w:t>
      </w:r>
      <w:proofErr w:type="gramEnd"/>
      <w:r w:rsidRPr="001D7CE4">
        <w:rPr>
          <w:rFonts w:asciiTheme="minorHAnsi" w:hAnsiTheme="minorHAnsi"/>
          <w:sz w:val="16"/>
          <w:szCs w:val="16"/>
        </w:rPr>
        <w:t xml:space="preserve"> [</w:t>
      </w:r>
      <w:proofErr w:type="gramStart"/>
      <w:r w:rsidRPr="001D7CE4">
        <w:rPr>
          <w:rFonts w:asciiTheme="minorHAnsi" w:hAnsiTheme="minorHAnsi"/>
          <w:sz w:val="16"/>
          <w:szCs w:val="16"/>
        </w:rPr>
        <w:t>computer</w:t>
      </w:r>
      <w:proofErr w:type="gramEnd"/>
      <w:r w:rsidRPr="001D7CE4">
        <w:rPr>
          <w:rFonts w:asciiTheme="minorHAnsi" w:hAnsiTheme="minorHAnsi"/>
          <w:sz w:val="16"/>
          <w:szCs w:val="16"/>
        </w:rPr>
        <w:t xml:space="preserve"> program]. Oracle Corporation. </w:t>
      </w:r>
      <w:proofErr w:type="gramStart"/>
      <w:r w:rsidRPr="001D7CE4">
        <w:rPr>
          <w:rFonts w:asciiTheme="minorHAnsi" w:hAnsiTheme="minorHAnsi"/>
          <w:sz w:val="16"/>
          <w:szCs w:val="16"/>
        </w:rPr>
        <w:t>[Accessed April 28, 2015].</w:t>
      </w:r>
      <w:proofErr w:type="gramEnd"/>
    </w:p>
    <w:p w:rsidR="006A347F" w:rsidRPr="00EB56B2" w:rsidRDefault="006A347F" w:rsidP="006A347F">
      <w:pPr>
        <w:pStyle w:val="Heading2"/>
        <w:rPr>
          <w:b/>
          <w:sz w:val="40"/>
          <w:szCs w:val="40"/>
        </w:rPr>
      </w:pPr>
      <w:r w:rsidRPr="00EB56B2">
        <w:rPr>
          <w:b/>
          <w:sz w:val="40"/>
          <w:szCs w:val="40"/>
        </w:rPr>
        <w:lastRenderedPageBreak/>
        <w:t>pospi</w:t>
      </w:r>
      <w:r w:rsidRPr="00EB56B2">
        <w:rPr>
          <w:b/>
          <w:sz w:val="40"/>
          <w:szCs w:val="40"/>
        </w:rPr>
        <w:br/>
        <w:t xml:space="preserve">Class PayByCashDialog </w:t>
      </w:r>
    </w:p>
    <w:p w:rsidR="006A347F" w:rsidRDefault="006A347F" w:rsidP="006A347F">
      <w:pPr>
        <w:pStyle w:val="HTMLPreformatted"/>
      </w:pPr>
      <w:r>
        <w:t>java.lang.Object</w:t>
      </w:r>
    </w:p>
    <w:p w:rsidR="006A347F" w:rsidRDefault="006A347F" w:rsidP="006A347F">
      <w:pPr>
        <w:pStyle w:val="HTMLPreformatted"/>
      </w:pPr>
      <w:r>
        <w:t xml:space="preserve">  </w:t>
      </w:r>
      <w:r>
        <w:rPr>
          <w:noProof/>
        </w:rPr>
        <mc:AlternateContent>
          <mc:Choice Requires="wps">
            <w:drawing>
              <wp:inline distT="0" distB="0" distL="0" distR="0" wp14:anchorId="1A7EF762" wp14:editId="13E52832">
                <wp:extent cx="301625" cy="301625"/>
                <wp:effectExtent l="0" t="0" r="0" b="0"/>
                <wp:docPr id="87" name="Rectangle 87"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7"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6s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5bl6s&#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t>java.awt.Component</w:t>
      </w:r>
    </w:p>
    <w:p w:rsidR="006A347F" w:rsidRDefault="006A347F" w:rsidP="006A347F">
      <w:pPr>
        <w:pStyle w:val="HTMLPreformatted"/>
      </w:pPr>
      <w:r>
        <w:t xml:space="preserve">      </w:t>
      </w:r>
      <w:r>
        <w:rPr>
          <w:noProof/>
        </w:rPr>
        <mc:AlternateContent>
          <mc:Choice Requires="wps">
            <w:drawing>
              <wp:inline distT="0" distB="0" distL="0" distR="0" wp14:anchorId="5943C57A" wp14:editId="17FBC5D2">
                <wp:extent cx="301625" cy="301625"/>
                <wp:effectExtent l="0" t="0" r="0" b="0"/>
                <wp:docPr id="86" name="Rectangle 86"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6"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TL7r&#10;RMACAADOBQAADgAAAAAAAAAAAAAAAAAuAgAAZHJzL2Uyb0RvYy54bWxQSwECLQAUAAYACAAAACEA&#10;aDaXaNoAAAADAQAADwAAAAAAAAAAAAAAAAAaBQAAZHJzL2Rvd25yZXYueG1sUEsFBgAAAAAEAAQA&#10;8wAAACEGAAAAAA==&#10;" filled="f" stroked="f">
                <o:lock v:ext="edit" aspectratio="t"/>
                <w10:anchorlock/>
              </v:rect>
            </w:pict>
          </mc:Fallback>
        </mc:AlternateContent>
      </w:r>
      <w:r>
        <w:t>java.awt.Container</w:t>
      </w:r>
    </w:p>
    <w:p w:rsidR="006A347F" w:rsidRDefault="006A347F" w:rsidP="006A347F">
      <w:pPr>
        <w:pStyle w:val="HTMLPreformatted"/>
      </w:pPr>
      <w:r>
        <w:t xml:space="preserve">          </w:t>
      </w:r>
      <w:r>
        <w:rPr>
          <w:noProof/>
        </w:rPr>
        <mc:AlternateContent>
          <mc:Choice Requires="wps">
            <w:drawing>
              <wp:inline distT="0" distB="0" distL="0" distR="0" wp14:anchorId="30E0BD5E" wp14:editId="38CD7BD7">
                <wp:extent cx="301625" cy="301625"/>
                <wp:effectExtent l="0" t="0" r="0" b="0"/>
                <wp:docPr id="64" name="Rectangle 64"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4"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9Dyr&#10;UsACAADOBQAADgAAAAAAAAAAAAAAAAAuAgAAZHJzL2Uyb0RvYy54bWxQSwECLQAUAAYACAAAACEA&#10;aDaXaNoAAAADAQAADwAAAAAAAAAAAAAAAAAaBQAAZHJzL2Rvd25yZXYueG1sUEsFBgAAAAAEAAQA&#10;8wAAACEGAAAAAA==&#10;" filled="f" stroked="f">
                <o:lock v:ext="edit" aspectratio="t"/>
                <w10:anchorlock/>
              </v:rect>
            </w:pict>
          </mc:Fallback>
        </mc:AlternateContent>
      </w:r>
      <w:r>
        <w:t>java.awt.Window</w:t>
      </w:r>
    </w:p>
    <w:p w:rsidR="006A347F" w:rsidRDefault="006A347F" w:rsidP="006A347F">
      <w:pPr>
        <w:pStyle w:val="HTMLPreformatted"/>
      </w:pPr>
      <w:r>
        <w:t xml:space="preserve">              </w:t>
      </w:r>
      <w:r>
        <w:rPr>
          <w:noProof/>
        </w:rPr>
        <mc:AlternateContent>
          <mc:Choice Requires="wps">
            <w:drawing>
              <wp:inline distT="0" distB="0" distL="0" distR="0" wp14:anchorId="3E14C5E4" wp14:editId="3DF88D0D">
                <wp:extent cx="301625" cy="301625"/>
                <wp:effectExtent l="0" t="0" r="0" b="0"/>
                <wp:docPr id="62" name="Rectangle 62"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2"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4RM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J14RM&#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t>java.awt.Dialog</w:t>
      </w:r>
    </w:p>
    <w:p w:rsidR="006A347F" w:rsidRDefault="006A347F" w:rsidP="006A347F">
      <w:pPr>
        <w:pStyle w:val="HTMLPreformatted"/>
      </w:pPr>
      <w:r>
        <w:t xml:space="preserve">                  </w:t>
      </w:r>
      <w:r>
        <w:rPr>
          <w:noProof/>
        </w:rPr>
        <mc:AlternateContent>
          <mc:Choice Requires="wps">
            <w:drawing>
              <wp:inline distT="0" distB="0" distL="0" distR="0" wp14:anchorId="034801AB" wp14:editId="7C74BDB5">
                <wp:extent cx="301625" cy="301625"/>
                <wp:effectExtent l="0" t="0" r="0" b="0"/>
                <wp:docPr id="61" name="Rectangle 61"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1"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16Er&#10;rsACAADOBQAADgAAAAAAAAAAAAAAAAAuAgAAZHJzL2Uyb0RvYy54bWxQSwECLQAUAAYACAAAACEA&#10;aDaXaNoAAAADAQAADwAAAAAAAAAAAAAAAAAaBQAAZHJzL2Rvd25yZXYueG1sUEsFBgAAAAAEAAQA&#10;8wAAACEGAAAAAA==&#10;" filled="f" stroked="f">
                <o:lock v:ext="edit" aspectratio="t"/>
                <w10:anchorlock/>
              </v:rect>
            </w:pict>
          </mc:Fallback>
        </mc:AlternateContent>
      </w:r>
      <w:r>
        <w:t>javax.swing.JDialog</w:t>
      </w:r>
    </w:p>
    <w:p w:rsidR="006A347F" w:rsidRDefault="006A347F" w:rsidP="006A347F">
      <w:pPr>
        <w:pStyle w:val="HTMLPreformatted"/>
      </w:pPr>
      <w:r>
        <w:t xml:space="preserve">                      </w:t>
      </w:r>
      <w:r>
        <w:rPr>
          <w:noProof/>
        </w:rPr>
        <mc:AlternateContent>
          <mc:Choice Requires="wps">
            <w:drawing>
              <wp:inline distT="0" distB="0" distL="0" distR="0" wp14:anchorId="259EB8A0" wp14:editId="551DA3DF">
                <wp:extent cx="301625" cy="301625"/>
                <wp:effectExtent l="0" t="0" r="0" b="0"/>
                <wp:docPr id="60" name="Rectangle 60"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0"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onGe&#10;RsACAADOBQAADgAAAAAAAAAAAAAAAAAuAgAAZHJzL2Uyb0RvYy54bWxQSwECLQAUAAYACAAAACEA&#10;aDaXaNoAAAADAQAADwAAAAAAAAAAAAAAAAAaBQAAZHJzL2Rvd25yZXYueG1sUEsFBgAAAAAEAAQA&#10;8wAAACEGAAAAAA==&#10;" filled="f" stroked="f">
                <o:lock v:ext="edit" aspectratio="t"/>
                <w10:anchorlock/>
              </v:rect>
            </w:pict>
          </mc:Fallback>
        </mc:AlternateContent>
      </w:r>
      <w:r>
        <w:rPr>
          <w:b/>
          <w:bCs/>
        </w:rPr>
        <w:t>pospi.PayByCashDialog</w:t>
      </w:r>
    </w:p>
    <w:p w:rsidR="006A347F" w:rsidRDefault="006A347F" w:rsidP="006A347F">
      <w:r>
        <w:rPr>
          <w:b/>
          <w:bCs/>
        </w:rPr>
        <w:t>All Implemented Interfaces:</w:t>
      </w:r>
      <w:r>
        <w:t xml:space="preserve"> </w:t>
      </w:r>
    </w:p>
    <w:p w:rsidR="006A347F" w:rsidRDefault="006A347F" w:rsidP="006A347F">
      <w:pPr>
        <w:ind w:left="720"/>
      </w:pPr>
      <w:r>
        <w:t xml:space="preserve">java.awt.event.ActionListener, java.awt.image.ImageObserver, java.awt.MenuContainer, java.io.Serializable, java.util.EventListener, javax.accessibility.Accessible, javax.swing.RootPaneContainer, javax.swing.WindowConstants </w:t>
      </w:r>
    </w:p>
    <w:p w:rsidR="006A347F" w:rsidRDefault="003F2F3D" w:rsidP="006A347F">
      <w:r>
        <w:pict>
          <v:rect id="_x0000_i1151" style="width:0;height:1.5pt" o:hralign="center" o:hrstd="t" o:hr="t" fillcolor="#a0a0a0" stroked="f"/>
        </w:pict>
      </w:r>
    </w:p>
    <w:p w:rsidR="006A347F" w:rsidRDefault="006A347F" w:rsidP="006A347F">
      <w:pPr>
        <w:pStyle w:val="HTMLPreformatted"/>
      </w:pPr>
      <w:r>
        <w:t xml:space="preserve">public class </w:t>
      </w:r>
      <w:r>
        <w:rPr>
          <w:b/>
          <w:bCs/>
        </w:rPr>
        <w:t>PayByCashDialog</w:t>
      </w:r>
      <w:r>
        <w:t>extends javax.swing.JDialogimplements java.awt.event.ActionListener</w:t>
      </w:r>
    </w:p>
    <w:p w:rsidR="006A347F" w:rsidRDefault="006A347F" w:rsidP="006A347F">
      <w:pPr>
        <w:pStyle w:val="NormalWeb"/>
      </w:pPr>
      <w:r>
        <w:t>Author: Angelo Romel Lopez</w:t>
      </w:r>
      <w:r>
        <w:br/>
        <w:t>Description:</w:t>
      </w:r>
      <w:r>
        <w:br/>
        <w:t>[1] Constructs and initializes the components and graphical user interface of the cash payment custom dialog screen.</w:t>
      </w:r>
      <w:r>
        <w:br/>
        <w:t xml:space="preserve">[2] Handle the logic and events of the cash payment custom dialog screen. </w:t>
      </w:r>
    </w:p>
    <w:p w:rsidR="006A347F" w:rsidRDefault="006A347F" w:rsidP="006A347F">
      <w:r>
        <w:rPr>
          <w:b/>
          <w:bCs/>
        </w:rPr>
        <w:t>See Also:</w:t>
      </w:r>
      <w:r>
        <w:t xml:space="preserve"> </w:t>
      </w:r>
    </w:p>
    <w:p w:rsidR="006A347F" w:rsidRDefault="003F2F3D" w:rsidP="006A347F">
      <w:pPr>
        <w:ind w:left="720"/>
      </w:pPr>
      <w:hyperlink r:id="rId180" w:anchor="pospi.PayByCashDialog" w:history="1">
        <w:r w:rsidR="006A347F">
          <w:rPr>
            <w:rStyle w:val="Hyperlink"/>
          </w:rPr>
          <w:t>Serialized Form</w:t>
        </w:r>
      </w:hyperlink>
      <w:r w:rsidR="006A347F">
        <w:t xml:space="preserve"> </w:t>
      </w:r>
    </w:p>
    <w:p w:rsidR="006A347F" w:rsidRDefault="003F2F3D" w:rsidP="006A347F">
      <w:r>
        <w:pict>
          <v:rect id="_x0000_i1152"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bookmarkStart w:id="133" w:name="nested_class_summary"/>
            <w:bookmarkEnd w:id="133"/>
            <w:r>
              <w:rPr>
                <w:b/>
                <w:bCs/>
                <w:sz w:val="36"/>
                <w:szCs w:val="36"/>
              </w:rPr>
              <w:t>Nested Class Summary</w:t>
            </w:r>
            <w:r>
              <w:rPr>
                <w:b/>
                <w:bCs/>
              </w:rPr>
              <w:t xml:space="preserve"> </w:t>
            </w:r>
          </w:p>
        </w:tc>
      </w:tr>
    </w:tbl>
    <w:p w:rsidR="006A347F" w:rsidRDefault="006A347F" w:rsidP="006A347F">
      <w:r>
        <w:t> </w:t>
      </w:r>
      <w:bookmarkStart w:id="134" w:name="nested_classes_inherited_from_class_java"/>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javax.swing.JDialog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javax.swing.JDialog.AccessibleJDialog</w:t>
            </w:r>
            <w:r>
              <w:t xml:space="preserve"> </w:t>
            </w:r>
          </w:p>
        </w:tc>
      </w:tr>
    </w:tbl>
    <w:p w:rsidR="006A347F" w:rsidRDefault="006A347F" w:rsidP="006A347F">
      <w: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java.awt.Dialog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java.awt.Dialog.AccessibleAWTDialog, java.awt.Dialog.ModalExclusionType, java.awt.Dialog.ModalityType</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java.awt.Window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java.awt.Window.AccessibleAWTWindow, java.awt.Window.Type</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java.awt.Container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java.awt.Container.AccessibleAWTContainer</w:t>
            </w:r>
            <w:r>
              <w:t xml:space="preserve"> </w:t>
            </w:r>
          </w:p>
        </w:tc>
      </w:tr>
    </w:tbl>
    <w:p w:rsidR="006A347F" w:rsidRDefault="006A347F" w:rsidP="006A347F">
      <w:r>
        <w:t xml:space="preserve">  </w:t>
      </w:r>
      <w:bookmarkEnd w:id="134"/>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java.awt.Component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java.awt.Component.AccessibleAWTComponent, java.awt.Component.BaselineResizeBehavior, java.awt.Component.BltBufferStrategy, java.awt.Component.FlipBufferStrategy</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4081"/>
        <w:gridCol w:w="5643"/>
      </w:tblGrid>
      <w:tr w:rsidR="006A347F" w:rsidTr="006A347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t>Field Summary</w:t>
            </w:r>
            <w:r>
              <w:rPr>
                <w:b/>
                <w:bCs/>
              </w:rP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(package private)  java.text.DecimalFormat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81" w:anchor="format" w:history="1">
              <w:r w:rsidR="006A347F">
                <w:rPr>
                  <w:rStyle w:val="Hyperlink"/>
                  <w:rFonts w:ascii="Courier New" w:hAnsi="Courier New" w:cs="Courier New"/>
                  <w:b/>
                  <w:bCs/>
                </w:rPr>
                <w:t>format</w:t>
              </w:r>
            </w:hyperlink>
            <w:r w:rsidR="006A347F">
              <w:b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class javax.swing.JDialog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lastRenderedPageBreak/>
              <w:t>accessibleContext, rootPane, rootPaneCheckingEnabled</w:t>
            </w:r>
            <w:r>
              <w:t xml:space="preserve"> </w:t>
            </w:r>
          </w:p>
        </w:tc>
      </w:tr>
    </w:tbl>
    <w:p w:rsidR="006A347F" w:rsidRDefault="006A347F" w:rsidP="006A347F">
      <w:r>
        <w:t> </w:t>
      </w:r>
      <w:bookmarkStart w:id="135" w:name="fields_inherited_from_class_java.awt.Dia"/>
      <w:r>
        <w:t xml:space="preserve"> </w:t>
      </w:r>
      <w:bookmarkEnd w:id="135"/>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class java.awt.Dialog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DEFAULT_MODALITY_TYPE</w:t>
            </w:r>
            <w:r>
              <w:t xml:space="preserve"> </w:t>
            </w:r>
          </w:p>
        </w:tc>
      </w:tr>
    </w:tbl>
    <w:p w:rsidR="006A347F" w:rsidRDefault="006A347F" w:rsidP="006A347F">
      <w:r>
        <w:t> </w:t>
      </w:r>
      <w:bookmarkStart w:id="136" w:name="fields_inherited_from_class_java.awt.Com"/>
      <w:r>
        <w:t xml:space="preserve"> </w:t>
      </w:r>
      <w:bookmarkEnd w:id="136"/>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class java.awt.Component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BOTTOM_ALIGNMENT, CENTER_ALIGNMENT, LEFT_ALIGNMENT, RIGHT_ALIGNMENT, TOP_ALIGNMENT</w:t>
            </w:r>
            <w:r>
              <w:t xml:space="preserve"> </w:t>
            </w:r>
          </w:p>
        </w:tc>
      </w:tr>
    </w:tbl>
    <w:p w:rsidR="006A347F" w:rsidRDefault="006A347F" w:rsidP="006A347F">
      <w:r>
        <w:t> </w:t>
      </w:r>
      <w:bookmarkStart w:id="137" w:name="fields_inherited_from_class_javax.swing."/>
      <w:r>
        <w:t xml:space="preserve"> </w:t>
      </w:r>
      <w:bookmarkEnd w:id="137"/>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interface javax.swing.WindowConstants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DISPOSE_ON_CLOSE, DO_NOTHING_ON_CLOSE, EXIT_ON_CLOSE, HIDE_ON_CLOSE</w:t>
            </w:r>
            <w:r>
              <w:t xml:space="preserve"> </w:t>
            </w:r>
          </w:p>
        </w:tc>
      </w:tr>
    </w:tbl>
    <w:p w:rsidR="006A347F" w:rsidRDefault="006A347F" w:rsidP="006A347F">
      <w:r>
        <w:t> </w:t>
      </w:r>
      <w:bookmarkStart w:id="138" w:name="fields_inherited_from_class_java.awt.ima"/>
      <w:r>
        <w:t xml:space="preserve"> </w:t>
      </w:r>
      <w:bookmarkEnd w:id="138"/>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interface java.awt.image.ImageObserver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ABORT, ALLBITS, ERROR, FRAMEBITS, HEIGHT, PROPERTIES, SOMEBITS, WIDTH</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607"/>
        <w:gridCol w:w="117"/>
      </w:tblGrid>
      <w:tr w:rsidR="006A347F" w:rsidTr="006A347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t>Constructor Summary</w:t>
            </w:r>
            <w:r>
              <w:rPr>
                <w:b/>
                <w:bCs/>
              </w:rPr>
              <w:t xml:space="preserve">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82" w:anchor="PayByCashDialog(javax.swing.JFrame, boolean, double)" w:history="1">
              <w:r w:rsidR="006A347F">
                <w:rPr>
                  <w:rStyle w:val="Hyperlink"/>
                  <w:rFonts w:ascii="Courier New" w:hAnsi="Courier New" w:cs="Courier New"/>
                  <w:b/>
                  <w:bCs/>
                </w:rPr>
                <w:t>PayByCashDialog</w:t>
              </w:r>
            </w:hyperlink>
            <w:r w:rsidR="006A347F">
              <w:rPr>
                <w:rStyle w:val="HTMLCode"/>
              </w:rPr>
              <w:t>(javax.swing.JFrame frame, boolean modal, double saleAmount)</w:t>
            </w:r>
            <w:r w:rsidR="006A347F">
              <w:br/>
              <w:t xml:space="preserve">          Constructor. </w:t>
            </w:r>
          </w:p>
        </w:tc>
        <w:tc>
          <w:tcPr>
            <w:tcW w:w="0" w:type="auto"/>
            <w:shd w:val="clear" w:color="auto" w:fill="FFFFFF"/>
            <w:vAlign w:val="center"/>
            <w:hideMark/>
          </w:tcPr>
          <w:p w:rsidR="006A347F" w:rsidRDefault="006A347F"/>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571"/>
        <w:gridCol w:w="7153"/>
      </w:tblGrid>
      <w:tr w:rsidR="006A347F" w:rsidTr="006A347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lastRenderedPageBreak/>
              <w:t>Method Summary</w:t>
            </w:r>
            <w:r>
              <w:rPr>
                <w:b/>
                <w:bCs/>
              </w:rP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83" w:anchor="actionPerformed(java.awt.event.ActionEvent)" w:history="1">
              <w:r w:rsidR="006A347F">
                <w:rPr>
                  <w:rStyle w:val="Hyperlink"/>
                  <w:rFonts w:ascii="Courier New" w:hAnsi="Courier New" w:cs="Courier New"/>
                  <w:b/>
                  <w:bCs/>
                </w:rPr>
                <w:t>actionPerformed</w:t>
              </w:r>
            </w:hyperlink>
            <w:r w:rsidR="006A347F">
              <w:rPr>
                <w:rStyle w:val="HTMLCode"/>
              </w:rPr>
              <w:t>(java.awt.event.ActionEvent e)</w:t>
            </w:r>
            <w:r w:rsidR="006A347F">
              <w:br/>
              <w:t>          Implemented ActionListener abstract methods.</w:t>
            </w:r>
            <w:r w:rsidR="006A347F">
              <w:br/>
              <w:t xml:space="preserve">Handles the events when a button is pressed.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84" w:anchor="getCancelButton()" w:history="1">
              <w:r w:rsidR="006A347F">
                <w:rPr>
                  <w:rStyle w:val="Hyperlink"/>
                  <w:rFonts w:ascii="Courier New" w:hAnsi="Courier New" w:cs="Courier New"/>
                  <w:b/>
                  <w:bCs/>
                </w:rPr>
                <w:t>getCancelButton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85" w:anchor="getClearButton()" w:history="1">
              <w:r w:rsidR="006A347F">
                <w:rPr>
                  <w:rStyle w:val="Hyperlink"/>
                  <w:rFonts w:ascii="Courier New" w:hAnsi="Courier New" w:cs="Courier New"/>
                  <w:b/>
                  <w:bCs/>
                </w:rPr>
                <w:t>getClearButton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86" w:anchor="getDotButton()" w:history="1">
              <w:r w:rsidR="006A347F">
                <w:rPr>
                  <w:rStyle w:val="Hyperlink"/>
                  <w:rFonts w:ascii="Courier New" w:hAnsi="Courier New" w:cs="Courier New"/>
                  <w:b/>
                  <w:bCs/>
                </w:rPr>
                <w:t>getDotButton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87" w:anchor="getEightButton()" w:history="1">
              <w:r w:rsidR="006A347F">
                <w:rPr>
                  <w:rStyle w:val="Hyperlink"/>
                  <w:rFonts w:ascii="Courier New" w:hAnsi="Courier New" w:cs="Courier New"/>
                  <w:b/>
                  <w:bCs/>
                </w:rPr>
                <w:t>getEightButton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88" w:anchor="getFiveButton()" w:history="1">
              <w:r w:rsidR="006A347F">
                <w:rPr>
                  <w:rStyle w:val="Hyperlink"/>
                  <w:rFonts w:ascii="Courier New" w:hAnsi="Courier New" w:cs="Courier New"/>
                  <w:b/>
                  <w:bCs/>
                </w:rPr>
                <w:t>getFiveButton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89" w:anchor="getFourButton()" w:history="1">
              <w:r w:rsidR="006A347F">
                <w:rPr>
                  <w:rStyle w:val="Hyperlink"/>
                  <w:rFonts w:ascii="Courier New" w:hAnsi="Courier New" w:cs="Courier New"/>
                  <w:b/>
                  <w:bCs/>
                </w:rPr>
                <w:t>getFourButton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0" w:anchor="getNineButton()" w:history="1">
              <w:r w:rsidR="006A347F">
                <w:rPr>
                  <w:rStyle w:val="Hyperlink"/>
                  <w:rFonts w:ascii="Courier New" w:hAnsi="Courier New" w:cs="Courier New"/>
                  <w:b/>
                  <w:bCs/>
                </w:rPr>
                <w:t>getNineButton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1" w:anchor="getOkButton()" w:history="1">
              <w:r w:rsidR="006A347F">
                <w:rPr>
                  <w:rStyle w:val="Hyperlink"/>
                  <w:rFonts w:ascii="Courier New" w:hAnsi="Courier New" w:cs="Courier New"/>
                  <w:b/>
                  <w:bCs/>
                </w:rPr>
                <w:t>getOkButton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2" w:anchor="getOneButton()" w:history="1">
              <w:r w:rsidR="006A347F">
                <w:rPr>
                  <w:rStyle w:val="Hyperlink"/>
                  <w:rFonts w:ascii="Courier New" w:hAnsi="Courier New" w:cs="Courier New"/>
                  <w:b/>
                  <w:bCs/>
                </w:rPr>
                <w:t>getOneButton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double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3" w:anchor="getPaymentAmount()" w:history="1">
              <w:r w:rsidR="006A347F">
                <w:rPr>
                  <w:rStyle w:val="Hyperlink"/>
                  <w:rFonts w:ascii="Courier New" w:hAnsi="Courier New" w:cs="Courier New"/>
                  <w:b/>
                  <w:bCs/>
                </w:rPr>
                <w:t>getPaymentAmount</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4" w:anchor="getPaymentTextField()" w:history="1">
              <w:r w:rsidR="006A347F">
                <w:rPr>
                  <w:rStyle w:val="Hyperlink"/>
                  <w:rFonts w:ascii="Courier New" w:hAnsi="Courier New" w:cs="Courier New"/>
                  <w:b/>
                  <w:bCs/>
                </w:rPr>
                <w:t>getPaymentTextField</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lastRenderedPageBreak/>
              <w:t> double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5" w:anchor="getSaleAmount()" w:history="1">
              <w:r w:rsidR="006A347F">
                <w:rPr>
                  <w:rStyle w:val="Hyperlink"/>
                  <w:rFonts w:ascii="Courier New" w:hAnsi="Courier New" w:cs="Courier New"/>
                  <w:b/>
                  <w:bCs/>
                </w:rPr>
                <w:t>getSaleAmount</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6" w:anchor="getSaleAmountTextField()" w:history="1">
              <w:r w:rsidR="006A347F">
                <w:rPr>
                  <w:rStyle w:val="Hyperlink"/>
                  <w:rFonts w:ascii="Courier New" w:hAnsi="Courier New" w:cs="Courier New"/>
                  <w:b/>
                  <w:bCs/>
                </w:rPr>
                <w:t>getSaleAmountTextField</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7" w:anchor="getSevenButton()" w:history="1">
              <w:r w:rsidR="006A347F">
                <w:rPr>
                  <w:rStyle w:val="Hyperlink"/>
                  <w:rFonts w:ascii="Courier New" w:hAnsi="Courier New" w:cs="Courier New"/>
                  <w:b/>
                  <w:bCs/>
                </w:rPr>
                <w:t>getSevenButton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8" w:anchor="getSixButton()" w:history="1">
              <w:r w:rsidR="006A347F">
                <w:rPr>
                  <w:rStyle w:val="Hyperlink"/>
                  <w:rFonts w:ascii="Courier New" w:hAnsi="Courier New" w:cs="Courier New"/>
                  <w:b/>
                  <w:bCs/>
                </w:rPr>
                <w:t>getSixButton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199" w:anchor="getThreeButton()" w:history="1">
              <w:r w:rsidR="006A347F">
                <w:rPr>
                  <w:rStyle w:val="Hyperlink"/>
                  <w:rFonts w:ascii="Courier New" w:hAnsi="Courier New" w:cs="Courier New"/>
                  <w:b/>
                  <w:bCs/>
                </w:rPr>
                <w:t>getThreeButton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0" w:anchor="getTwoButton()" w:history="1">
              <w:r w:rsidR="006A347F">
                <w:rPr>
                  <w:rStyle w:val="Hyperlink"/>
                  <w:rFonts w:ascii="Courier New" w:hAnsi="Courier New" w:cs="Courier New"/>
                  <w:b/>
                  <w:bCs/>
                </w:rPr>
                <w:t>getTwoButton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1" w:anchor="getZeroButton()" w:history="1">
              <w:r w:rsidR="006A347F">
                <w:rPr>
                  <w:rStyle w:val="Hyperlink"/>
                  <w:rFonts w:ascii="Courier New" w:hAnsi="Courier New" w:cs="Courier New"/>
                  <w:b/>
                  <w:bCs/>
                </w:rPr>
                <w:t>getZeroButton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2" w:anchor="initialize()" w:history="1">
              <w:r w:rsidR="006A347F">
                <w:rPr>
                  <w:rStyle w:val="Hyperlink"/>
                  <w:rFonts w:ascii="Courier New" w:hAnsi="Courier New" w:cs="Courier New"/>
                  <w:b/>
                  <w:bCs/>
                </w:rPr>
                <w:t>initialize</w:t>
              </w:r>
            </w:hyperlink>
            <w:r w:rsidR="006A347F">
              <w:rPr>
                <w:rStyle w:val="HTMLCode"/>
              </w:rPr>
              <w:t>()</w:t>
            </w:r>
            <w:r w:rsidR="006A347F">
              <w:br/>
              <w:t xml:space="preserve">          Initialize the event listener of the components.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3" w:anchor="isDialogOk()" w:history="1">
              <w:r w:rsidR="006A347F">
                <w:rPr>
                  <w:rStyle w:val="Hyperlink"/>
                  <w:rFonts w:ascii="Courier New" w:hAnsi="Courier New" w:cs="Courier New"/>
                  <w:b/>
                  <w:bCs/>
                </w:rPr>
                <w:t>isDialogOk</w:t>
              </w:r>
            </w:hyperlink>
            <w:r w:rsidR="006A347F">
              <w:rPr>
                <w:rStyle w:val="HTMLCode"/>
              </w:rPr>
              <w:t>()</w:t>
            </w:r>
            <w:r w:rsidR="006A347F">
              <w:br/>
              <w:t xml:space="preserve">          User had pressed the ok button.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4" w:anchor="isPaymentEnough(double)" w:history="1">
              <w:r w:rsidR="006A347F">
                <w:rPr>
                  <w:rStyle w:val="Hyperlink"/>
                  <w:rFonts w:ascii="Courier New" w:hAnsi="Courier New" w:cs="Courier New"/>
                  <w:b/>
                  <w:bCs/>
                </w:rPr>
                <w:t>isPaymentEnough</w:t>
              </w:r>
            </w:hyperlink>
            <w:r w:rsidR="006A347F">
              <w:rPr>
                <w:rStyle w:val="HTMLCode"/>
              </w:rPr>
              <w:t>(double paymentAmount)</w:t>
            </w:r>
            <w:r w:rsidR="006A347F">
              <w:br/>
              <w:t xml:space="preserve">          Returns true if payment is equal to or greater than total amount to be paid.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5" w:anchor="isValidNumber(java.lang.String)" w:history="1">
              <w:r w:rsidR="006A347F">
                <w:rPr>
                  <w:rStyle w:val="Hyperlink"/>
                  <w:rFonts w:ascii="Courier New" w:hAnsi="Courier New" w:cs="Courier New"/>
                  <w:b/>
                  <w:bCs/>
                </w:rPr>
                <w:t>isValidNumber</w:t>
              </w:r>
            </w:hyperlink>
            <w:r w:rsidR="006A347F">
              <w:rPr>
                <w:rStyle w:val="HTMLCode"/>
              </w:rPr>
              <w:t>(java.lang.String number)</w:t>
            </w:r>
            <w:r w:rsidR="006A347F">
              <w:br/>
              <w:t xml:space="preserve">          Test if a String value is a valid double.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6" w:anchor="setCancelButton(javax.swing.JButton)" w:history="1">
              <w:r w:rsidR="006A347F">
                <w:rPr>
                  <w:rStyle w:val="Hyperlink"/>
                  <w:rFonts w:ascii="Courier New" w:hAnsi="Courier New" w:cs="Courier New"/>
                  <w:b/>
                  <w:bCs/>
                </w:rPr>
                <w:t>setCancelButton</w:t>
              </w:r>
            </w:hyperlink>
            <w:r w:rsidR="006A347F">
              <w:rPr>
                <w:rStyle w:val="HTMLCode"/>
              </w:rPr>
              <w:t>(javax.swing.JButton cancelButton)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7" w:anchor="setClearButton(javax.swing.JButton)" w:history="1">
              <w:r w:rsidR="006A347F">
                <w:rPr>
                  <w:rStyle w:val="Hyperlink"/>
                  <w:rFonts w:ascii="Courier New" w:hAnsi="Courier New" w:cs="Courier New"/>
                  <w:b/>
                  <w:bCs/>
                </w:rPr>
                <w:t>setClearButton</w:t>
              </w:r>
            </w:hyperlink>
            <w:r w:rsidR="006A347F">
              <w:rPr>
                <w:rStyle w:val="HTMLCode"/>
              </w:rPr>
              <w:t>(javax.swing.JButton clearButton)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8" w:anchor="setDialogOk(boolean)" w:history="1">
              <w:r w:rsidR="006A347F">
                <w:rPr>
                  <w:rStyle w:val="Hyperlink"/>
                  <w:rFonts w:ascii="Courier New" w:hAnsi="Courier New" w:cs="Courier New"/>
                  <w:b/>
                  <w:bCs/>
                </w:rPr>
                <w:t>setDialogOk</w:t>
              </w:r>
            </w:hyperlink>
            <w:r w:rsidR="006A347F">
              <w:rPr>
                <w:rStyle w:val="HTMLCode"/>
              </w:rPr>
              <w:t>(boolean dialogOk)</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09" w:anchor="setDotButton(javax.swing.JButton)" w:history="1">
              <w:r w:rsidR="006A347F">
                <w:rPr>
                  <w:rStyle w:val="Hyperlink"/>
                  <w:rFonts w:ascii="Courier New" w:hAnsi="Courier New" w:cs="Courier New"/>
                  <w:b/>
                  <w:bCs/>
                </w:rPr>
                <w:t>setDotButton</w:t>
              </w:r>
            </w:hyperlink>
            <w:r w:rsidR="006A347F">
              <w:rPr>
                <w:rStyle w:val="HTMLCode"/>
              </w:rPr>
              <w:t>(javax.swing.JButton dotButton)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0" w:anchor="setEightButton(javax.swing.JButton)" w:history="1">
              <w:r w:rsidR="006A347F">
                <w:rPr>
                  <w:rStyle w:val="Hyperlink"/>
                  <w:rFonts w:ascii="Courier New" w:hAnsi="Courier New" w:cs="Courier New"/>
                  <w:b/>
                  <w:bCs/>
                </w:rPr>
                <w:t>setEightButton</w:t>
              </w:r>
            </w:hyperlink>
            <w:r w:rsidR="006A347F">
              <w:rPr>
                <w:rStyle w:val="HTMLCode"/>
              </w:rPr>
              <w:t>(javax.swing.JButton eightButton)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1" w:anchor="setFiveButton(javax.swing.JButton)" w:history="1">
              <w:r w:rsidR="006A347F">
                <w:rPr>
                  <w:rStyle w:val="Hyperlink"/>
                  <w:rFonts w:ascii="Courier New" w:hAnsi="Courier New" w:cs="Courier New"/>
                  <w:b/>
                  <w:bCs/>
                </w:rPr>
                <w:t>setFiveButton</w:t>
              </w:r>
            </w:hyperlink>
            <w:r w:rsidR="006A347F">
              <w:rPr>
                <w:rStyle w:val="HTMLCode"/>
              </w:rPr>
              <w:t>(javax.swing.JButton fiveButton)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2" w:anchor="setFourButton(javax.swing.JButton)" w:history="1">
              <w:r w:rsidR="006A347F">
                <w:rPr>
                  <w:rStyle w:val="Hyperlink"/>
                  <w:rFonts w:ascii="Courier New" w:hAnsi="Courier New" w:cs="Courier New"/>
                  <w:b/>
                  <w:bCs/>
                </w:rPr>
                <w:t>setFourButton</w:t>
              </w:r>
            </w:hyperlink>
            <w:r w:rsidR="006A347F">
              <w:rPr>
                <w:rStyle w:val="HTMLCode"/>
              </w:rPr>
              <w:t>(javax.swing.JButton fourButton)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3" w:anchor="setNineButton(javax.swing.JButton)" w:history="1">
              <w:r w:rsidR="006A347F">
                <w:rPr>
                  <w:rStyle w:val="Hyperlink"/>
                  <w:rFonts w:ascii="Courier New" w:hAnsi="Courier New" w:cs="Courier New"/>
                  <w:b/>
                  <w:bCs/>
                </w:rPr>
                <w:t>setNineButton</w:t>
              </w:r>
            </w:hyperlink>
            <w:r w:rsidR="006A347F">
              <w:rPr>
                <w:rStyle w:val="HTMLCode"/>
              </w:rPr>
              <w:t>(javax.swing.JButton nineButton)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4" w:anchor="setOkButton(javax.swing.JButton)" w:history="1">
              <w:r w:rsidR="006A347F">
                <w:rPr>
                  <w:rStyle w:val="Hyperlink"/>
                  <w:rFonts w:ascii="Courier New" w:hAnsi="Courier New" w:cs="Courier New"/>
                  <w:b/>
                  <w:bCs/>
                </w:rPr>
                <w:t>setOkButton</w:t>
              </w:r>
            </w:hyperlink>
            <w:r w:rsidR="006A347F">
              <w:rPr>
                <w:rStyle w:val="HTMLCode"/>
              </w:rPr>
              <w:t>(javax.swing.JButton okButton)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5" w:anchor="setOneButton(javax.swing.JButton)" w:history="1">
              <w:r w:rsidR="006A347F">
                <w:rPr>
                  <w:rStyle w:val="Hyperlink"/>
                  <w:rFonts w:ascii="Courier New" w:hAnsi="Courier New" w:cs="Courier New"/>
                  <w:b/>
                  <w:bCs/>
                </w:rPr>
                <w:t>setOneButton</w:t>
              </w:r>
            </w:hyperlink>
            <w:r w:rsidR="006A347F">
              <w:rPr>
                <w:rStyle w:val="HTMLCode"/>
              </w:rPr>
              <w:t>(javax.swing.JButton oneButton)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6" w:anchor="setPaymentAmount(double)" w:history="1">
              <w:r w:rsidR="006A347F">
                <w:rPr>
                  <w:rStyle w:val="Hyperlink"/>
                  <w:rFonts w:ascii="Courier New" w:hAnsi="Courier New" w:cs="Courier New"/>
                  <w:b/>
                  <w:bCs/>
                </w:rPr>
                <w:t>setPaymentAmount</w:t>
              </w:r>
            </w:hyperlink>
            <w:r w:rsidR="006A347F">
              <w:rPr>
                <w:rStyle w:val="HTMLCode"/>
              </w:rPr>
              <w:t>(double paymentAmount)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7" w:anchor="setPaymentTextField(javax.swing.JTextField)" w:history="1">
              <w:r w:rsidR="006A347F">
                <w:rPr>
                  <w:rStyle w:val="Hyperlink"/>
                  <w:rFonts w:ascii="Courier New" w:hAnsi="Courier New" w:cs="Courier New"/>
                  <w:b/>
                  <w:bCs/>
                </w:rPr>
                <w:t>setPaymentTextField</w:t>
              </w:r>
            </w:hyperlink>
            <w:r w:rsidR="006A347F">
              <w:rPr>
                <w:rStyle w:val="HTMLCode"/>
              </w:rPr>
              <w:t>(javax.swing.JTextField paymentTextField)</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8" w:anchor="setSaleAmount(double)" w:history="1">
              <w:r w:rsidR="006A347F">
                <w:rPr>
                  <w:rStyle w:val="Hyperlink"/>
                  <w:rFonts w:ascii="Courier New" w:hAnsi="Courier New" w:cs="Courier New"/>
                  <w:b/>
                  <w:bCs/>
                </w:rPr>
                <w:t>setSaleAmount</w:t>
              </w:r>
            </w:hyperlink>
            <w:r w:rsidR="006A347F">
              <w:rPr>
                <w:rStyle w:val="HTMLCode"/>
              </w:rPr>
              <w:t>(double saleAmount)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19" w:anchor="setSaleAmountTextField(javax.swing.JTextField)" w:history="1">
              <w:r w:rsidR="006A347F">
                <w:rPr>
                  <w:rStyle w:val="Hyperlink"/>
                  <w:rFonts w:ascii="Courier New" w:hAnsi="Courier New" w:cs="Courier New"/>
                  <w:b/>
                  <w:bCs/>
                </w:rPr>
                <w:t>setSaleAmountTextField</w:t>
              </w:r>
            </w:hyperlink>
            <w:r w:rsidR="006A347F">
              <w:rPr>
                <w:rStyle w:val="HTMLCode"/>
              </w:rPr>
              <w:t>(javax.swing.JTextField saleAmountTextField)</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20" w:anchor="setSevenButton(javax.swing.JButton)" w:history="1">
              <w:r w:rsidR="006A347F">
                <w:rPr>
                  <w:rStyle w:val="Hyperlink"/>
                  <w:rFonts w:ascii="Courier New" w:hAnsi="Courier New" w:cs="Courier New"/>
                  <w:b/>
                  <w:bCs/>
                </w:rPr>
                <w:t>setSevenButton</w:t>
              </w:r>
            </w:hyperlink>
            <w:r w:rsidR="006A347F">
              <w:rPr>
                <w:rStyle w:val="HTMLCode"/>
              </w:rPr>
              <w:t>(javax.swing.JButton sevenButton)</w:t>
            </w:r>
            <w:r w:rsidR="006A347F">
              <w:br/>
            </w:r>
            <w:r w:rsidR="006A347F">
              <w:lastRenderedPageBreak/>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21" w:anchor="setSixButton(javax.swing.JButton)" w:history="1">
              <w:r w:rsidR="006A347F">
                <w:rPr>
                  <w:rStyle w:val="Hyperlink"/>
                  <w:rFonts w:ascii="Courier New" w:hAnsi="Courier New" w:cs="Courier New"/>
                  <w:b/>
                  <w:bCs/>
                </w:rPr>
                <w:t>setSixButton</w:t>
              </w:r>
            </w:hyperlink>
            <w:r w:rsidR="006A347F">
              <w:rPr>
                <w:rStyle w:val="HTMLCode"/>
              </w:rPr>
              <w:t>(javax.swing.JButton sixButton)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22" w:anchor="setThreeButton(javax.swing.JButton)" w:history="1">
              <w:r w:rsidR="006A347F">
                <w:rPr>
                  <w:rStyle w:val="Hyperlink"/>
                  <w:rFonts w:ascii="Courier New" w:hAnsi="Courier New" w:cs="Courier New"/>
                  <w:b/>
                  <w:bCs/>
                </w:rPr>
                <w:t>setThreeButton</w:t>
              </w:r>
            </w:hyperlink>
            <w:r w:rsidR="006A347F">
              <w:rPr>
                <w:rStyle w:val="HTMLCode"/>
              </w:rPr>
              <w:t>(javax.swing.JButton threeButton)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23" w:anchor="setTwoButton(javax.swing.JButton)" w:history="1">
              <w:r w:rsidR="006A347F">
                <w:rPr>
                  <w:rStyle w:val="Hyperlink"/>
                  <w:rFonts w:ascii="Courier New" w:hAnsi="Courier New" w:cs="Courier New"/>
                  <w:b/>
                  <w:bCs/>
                </w:rPr>
                <w:t>setTwoButton</w:t>
              </w:r>
            </w:hyperlink>
            <w:r w:rsidR="006A347F">
              <w:rPr>
                <w:rStyle w:val="HTMLCode"/>
              </w:rPr>
              <w:t>(javax.swing.JButton twoButton)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24" w:anchor="setZeroButton(javax.swing.JButton)" w:history="1">
              <w:r w:rsidR="006A347F">
                <w:rPr>
                  <w:rStyle w:val="Hyperlink"/>
                  <w:rFonts w:ascii="Courier New" w:hAnsi="Courier New" w:cs="Courier New"/>
                  <w:b/>
                  <w:bCs/>
                </w:rPr>
                <w:t>setZeroButton</w:t>
              </w:r>
            </w:hyperlink>
            <w:r w:rsidR="006A347F">
              <w:rPr>
                <w:rStyle w:val="HTMLCode"/>
              </w:rPr>
              <w:t>(javax.swing.JButton zeroButton)</w:t>
            </w:r>
            <w:r w:rsidR="006A347F">
              <w:br/>
              <w:t xml:space="preserve">            </w:t>
            </w:r>
          </w:p>
        </w:tc>
      </w:tr>
    </w:tbl>
    <w:p w:rsidR="006A347F" w:rsidRDefault="006A347F" w:rsidP="006A347F">
      <w:r>
        <w:t> </w:t>
      </w:r>
      <w:bookmarkStart w:id="139" w:name="methods_inherited_from_class_javax.swing"/>
      <w:r>
        <w:t xml:space="preserve"> </w:t>
      </w:r>
      <w:bookmarkEnd w:id="139"/>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javax.swing.JDialog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addImpl, createRootPane, dialogInit, getAccessibleContext, getContentPane, getDefaultCloseOperation, getGlassPane, getGraphics, getJMenuBar, getLayeredPane, getRootPane, getTransferHandler, isDefaultLookAndFeelDecorated, isRootPaneCheckingEnabled, paramString, processWindowEvent, remove, repaint, setContentPane, setDefaultCloseOperation, setDefaultLookAndFeelDecorated, setGlassPane, setJMenuBar, setLayeredPane, setLayout, setRootPane, setRootPaneCheckingEnabled, setTransferHandler, update</w:t>
            </w:r>
            <w:r>
              <w:t xml:space="preserve"> </w:t>
            </w:r>
          </w:p>
        </w:tc>
      </w:tr>
    </w:tbl>
    <w:p w:rsidR="006A347F" w:rsidRDefault="006A347F" w:rsidP="006A347F">
      <w:r>
        <w:t> </w:t>
      </w:r>
      <w:bookmarkStart w:id="140" w:name="methods_inherited_from_class_java.awt.Di"/>
      <w:r>
        <w:t xml:space="preserve"> </w:t>
      </w:r>
      <w:bookmarkEnd w:id="140"/>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java.awt.Dialog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addNotify, getModalityType, getTitle, hide, isModal, isResizable, isUndecorated, setBackground, setModal, setModalityType, setOpacity, setResizable, setShape, setTitle, setUndecorated, setVisible, show, toBack</w:t>
            </w:r>
            <w:r>
              <w:t xml:space="preserve"> </w:t>
            </w:r>
          </w:p>
        </w:tc>
      </w:tr>
    </w:tbl>
    <w:p w:rsidR="006A347F" w:rsidRDefault="006A347F" w:rsidP="006A347F">
      <w:r>
        <w:t> </w:t>
      </w:r>
      <w:bookmarkStart w:id="141" w:name="methods_inherited_from_class_java.awt.Wi"/>
      <w:r>
        <w:t xml:space="preserve"> </w:t>
      </w:r>
      <w:bookmarkEnd w:id="141"/>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java.awt.Window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 xml:space="preserve">addPropertyChangeListener, addPropertyChangeListener, addWindowFocusListener, addWindowListener, addWindowStateListener, applyResourceBundle, </w:t>
            </w:r>
            <w:r>
              <w:rPr>
                <w:rStyle w:val="HTMLCode"/>
              </w:rPr>
              <w:lastRenderedPageBreak/>
              <w:t>applyResourceBundle, createBufferStrategy, createBufferStrategy, dispose, getBackground, getBufferStrategy, getFocusableWindowState, getFocusCycleRootAncestor, getFocusOwner, getFocusTraversalKeys, getIconImages, getInputContext, getListeners, getLocale, getModalExclusionType, getMostRecentFocusOwner, getOpacity, getOwnedWindows, getOwner, getOwnerlessWindows, getShape, getToolkit, getType, getWarningString, getWindowFocusListeners, getWindowListeners, getWindows, getWindowStateListeners, isActive, isAlwaysOnTop, isAlwaysOnTopSupported, isAutoRequestFocus, isFocusableWindow, isFocusCycleRoot, isFocused, isLocationByPlatform, isOpaque, isShowing, isValidateRoot, pack, paint, postEvent, processEvent, processWindowFocusEvent, processWindowStateEvent, removeNotify, removeWindowFocusListener, removeWindowListener, removeWindowStateListener, reshape, setAlwaysOnTop, setAutoRequestFocus, setBounds, setBounds, setCursor, setFocusableWindowState, setFocusCycleRoot, setIconImage, setIconImages, setLocation, setLocation, setLocationByPlatform, setLocationRelativeTo, setMinimumSize, setModalExclusionType, setSize, setSize, setType, toFront</w:t>
            </w:r>
            <w:r>
              <w:t xml:space="preserve"> </w:t>
            </w:r>
          </w:p>
        </w:tc>
      </w:tr>
    </w:tbl>
    <w:p w:rsidR="006A347F" w:rsidRDefault="006A347F" w:rsidP="006A347F">
      <w: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java.awt.Container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add, add, add, add, add, addContainerListener, applyComponentOrientation, areFocusTraversalKeysSet, countComponents, deliverEvent, doLayout, findComponentAt, findComponentAt, getAlignmentX, getAlignmentY, getComponent, getComponentAt, getComponentAt, getComponentCount, getComponents, getComponentZOrder, getContainerListeners, getFocusTraversalPolicy, getInsets, getLayout, getMaximumSize, getMinimumSize, getMousePosition, getPreferredSize, insets, invalidate, isAncestorOf, isFocusCycleRoot, isFocusTraversalPolicyProvider, isFocusTraversalPolicySet, layout, list, list, locate, minimumSize, paintComponents, preferredSize, print, printComponents, processContainerEvent, remove, removeAll, removeContainerListener, setComponentZOrder, setFocusTraversalKeys, setFocusTraversalPolicy, setFocusTraversalPolicyProvider, setFont, transferFocusDownCycle, validate, validateTree</w:t>
            </w:r>
            <w:r>
              <w:t xml:space="preserve"> </w:t>
            </w:r>
          </w:p>
        </w:tc>
      </w:tr>
    </w:tbl>
    <w:p w:rsidR="006A347F" w:rsidRDefault="006A347F" w:rsidP="006A347F">
      <w:r>
        <w:t> </w:t>
      </w:r>
      <w:bookmarkStart w:id="142" w:name="methods_inherited_from_class_java.awt.Co"/>
      <w:r>
        <w:t xml:space="preserve"> </w:t>
      </w:r>
      <w:bookmarkEnd w:id="142"/>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java.awt.Component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 xml:space="preserve">action, add, addComponentListener, addFocusListener, addHierarchyBoundsListener, addHierarchyListener, addInputMethodListener, addKeyListener, addMouseListener, addMouseMotionListener, addMouseWheelListener, bounds, checkImage, checkImage, coalesceEvents, contains, contains, createImage, createImage, createVolatileImage, createVolatileImage, disable, disableEvents, dispatchEvent, enable, enable, enableEvents, enableInputMethods, firePropertyChange, firePropertyChange, firePropertyChange, firePropertyChange, firePropertyChange, </w:t>
            </w:r>
            <w:r>
              <w:rPr>
                <w:rStyle w:val="HTMLCode"/>
              </w:rPr>
              <w:lastRenderedPageBreak/>
              <w:t>firePropertyChange, firePropertyChange, firePropertyChange, firePropertyChange, getBaseline, getBaselineResizeBehavior, getBounds, getBounds, getColorModel, getComponentListeners, getComponentOrientation, getCursor, getDropTarget, getFocusListeners, getFocusTraversalKeysEnabled, getFont, getFontMetrics, getForeground, getGraphicsConfiguration, getHeight, getHierarchyBoundsListeners, getHierarchyListeners, getIgnoreRepaint, getInputMethodListeners, getInputMethodRequests, getKeyListeners, getLocation, getLocation, getLocationOnScreen, getMouseListeners, getMouseMotionListeners, getMousePosition, getMouseWheelListeners, getName, getParent, getPeer, getPropertyChangeListeners, getPropertyChangeListeners, getSize, getSize, getTreeLock, getWidth, getX, getY, gotFocus, handleEvent, hasFocus, imageUpdate, inside, isBackgroundSet, isCursorSet, isDisplayable, isDoubleBuffered, isEnabled, isFocusable, isFocusOwner, isFocusTraversable, isFontSet, isForegroundSet, isLightweight, isMaximumSizeSet, isMinimumSizeSet, isPreferredSizeSet, isValid, isVisible, keyDown, keyUp, list, list, list, location, lostFocus, mouseDown, mouseDrag, mouseEnter, mouseExit, mouseMove, mouseUp, move, nextFocus, paintAll, prepareImage, prepareImage, printAll, processComponentEvent, processFocusEvent, processHierarchyBoundsEvent, processHierarchyEvent, processInputMethodEvent, processKeyEvent, processMouseEvent, processMouseMotionEvent, processMouseWheelEvent, remove, removeComponentListener, removeFocusListener, removeHierarchyBoundsListener, removeHierarchyListener, removeInputMethodListener, removeKeyListener, removeMouseListener, removeMouseMotionListener, removeMouseWheelListener, removePropertyChangeListener, removePropertyChangeListener, repaint, repaint, repaint, requestFocus, requestFocus, requestFocusInWindow, requestFocusInWindow, resize, resize, revalidate, setComponentOrientation, setDropTarget, setEnabled, setFocusable, setFocusTraversalKeysEnabled, setForeground, setIgnoreRepaint, setLocale, setMaximumSize, setName, setPreferredSize, show, size, toString, transferFocus, transferFocusBackward, transferFocusUpCycle</w:t>
            </w:r>
            <w:r>
              <w:t xml:space="preserve"> </w:t>
            </w:r>
          </w:p>
        </w:tc>
      </w:tr>
    </w:tbl>
    <w:p w:rsidR="006A347F" w:rsidRDefault="006A347F" w:rsidP="006A347F">
      <w: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java.lang.Object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clone, equals, finalize, getClass, hashCode, notify, notifyAll, wait, wait, wait</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bookmarkStart w:id="143" w:name="field_detail"/>
            <w:bookmarkEnd w:id="143"/>
            <w:r>
              <w:rPr>
                <w:b/>
                <w:bCs/>
                <w:sz w:val="36"/>
                <w:szCs w:val="36"/>
              </w:rPr>
              <w:t>Field Detail</w:t>
            </w:r>
            <w:r>
              <w:rPr>
                <w:b/>
                <w:bCs/>
              </w:rPr>
              <w:t xml:space="preserve"> </w:t>
            </w:r>
          </w:p>
        </w:tc>
      </w:tr>
    </w:tbl>
    <w:p w:rsidR="006A347F" w:rsidRDefault="006A347F" w:rsidP="006A347F">
      <w:pPr>
        <w:pStyle w:val="Heading3"/>
      </w:pPr>
      <w:bookmarkStart w:id="144" w:name="format"/>
      <w:bookmarkEnd w:id="144"/>
      <w:r>
        <w:t xml:space="preserve">format </w:t>
      </w:r>
    </w:p>
    <w:p w:rsidR="006A347F" w:rsidRDefault="006A347F" w:rsidP="006A347F">
      <w:pPr>
        <w:pStyle w:val="HTMLPreformatted"/>
      </w:pPr>
      <w:r>
        <w:t xml:space="preserve">java.text.DecimalFormat </w:t>
      </w:r>
      <w:r>
        <w:rPr>
          <w:b/>
          <w:bCs/>
        </w:rPr>
        <w:t>format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t>Constructor Detail</w:t>
            </w:r>
            <w:r>
              <w:rPr>
                <w:b/>
                <w:bCs/>
              </w:rPr>
              <w:t xml:space="preserve"> </w:t>
            </w:r>
          </w:p>
        </w:tc>
      </w:tr>
    </w:tbl>
    <w:p w:rsidR="006A347F" w:rsidRDefault="006A347F" w:rsidP="006A347F">
      <w:pPr>
        <w:pStyle w:val="Heading3"/>
      </w:pPr>
      <w:bookmarkStart w:id="145" w:name="PayByCashDialog(javax.swing.JFrame,_bool"/>
      <w:bookmarkEnd w:id="145"/>
      <w:r>
        <w:lastRenderedPageBreak/>
        <w:t xml:space="preserve">PayByCashDialog </w:t>
      </w:r>
    </w:p>
    <w:p w:rsidR="006A347F" w:rsidRDefault="006A347F" w:rsidP="006A347F">
      <w:pPr>
        <w:pStyle w:val="HTMLPreformatted"/>
      </w:pPr>
      <w:r>
        <w:t xml:space="preserve">public </w:t>
      </w:r>
      <w:r>
        <w:rPr>
          <w:b/>
          <w:bCs/>
        </w:rPr>
        <w:t>PayByCashDialog</w:t>
      </w:r>
      <w:r>
        <w:t>(javax.swing.JFrame frame,</w:t>
      </w:r>
    </w:p>
    <w:p w:rsidR="006A347F" w:rsidRDefault="006A347F" w:rsidP="006A347F">
      <w:pPr>
        <w:pStyle w:val="HTMLPreformatted"/>
      </w:pPr>
      <w:r>
        <w:t xml:space="preserve">                       boolean modal,</w:t>
      </w:r>
    </w:p>
    <w:p w:rsidR="006A347F" w:rsidRDefault="006A347F" w:rsidP="006A347F">
      <w:pPr>
        <w:pStyle w:val="HTMLPreformatted"/>
      </w:pPr>
      <w:r>
        <w:t xml:space="preserve">                       double saleAmount)</w:t>
      </w:r>
    </w:p>
    <w:p w:rsidR="006A347F" w:rsidRDefault="006A347F" w:rsidP="006A347F">
      <w:pPr>
        <w:ind w:left="720"/>
      </w:pPr>
      <w:r>
        <w:t xml:space="preserve">Constructor. </w:t>
      </w:r>
    </w:p>
    <w:p w:rsidR="006A347F" w:rsidRDefault="006A347F" w:rsidP="006A347F">
      <w:pPr>
        <w:ind w:left="720"/>
      </w:pPr>
      <w:r>
        <w:rPr>
          <w:b/>
          <w:bCs/>
        </w:rPr>
        <w:t>Parameters:</w:t>
      </w:r>
      <w:r>
        <w:t xml:space="preserve"> </w:t>
      </w:r>
    </w:p>
    <w:p w:rsidR="006A347F" w:rsidRDefault="006A347F" w:rsidP="006A347F">
      <w:pPr>
        <w:ind w:left="720"/>
      </w:pPr>
      <w:r>
        <w:rPr>
          <w:rStyle w:val="HTMLCode"/>
        </w:rPr>
        <w:t>frame</w:t>
      </w:r>
      <w:r>
        <w:t xml:space="preserve"> - JFrame </w:t>
      </w:r>
    </w:p>
    <w:p w:rsidR="006A347F" w:rsidRDefault="006A347F" w:rsidP="006A347F">
      <w:pPr>
        <w:ind w:left="720"/>
      </w:pPr>
      <w:r>
        <w:rPr>
          <w:rStyle w:val="HTMLCode"/>
        </w:rPr>
        <w:t>modal</w:t>
      </w:r>
      <w:r>
        <w:t xml:space="preserve"> - boolean </w:t>
      </w:r>
    </w:p>
    <w:p w:rsidR="006A347F" w:rsidRDefault="006A347F" w:rsidP="006A347F">
      <w:pPr>
        <w:ind w:left="720"/>
      </w:pPr>
      <w:r>
        <w:rPr>
          <w:rStyle w:val="HTMLCode"/>
        </w:rPr>
        <w:t>saleAmount</w:t>
      </w:r>
      <w:r>
        <w:t xml:space="preserve"> - double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t>Method Detail</w:t>
            </w:r>
            <w:r>
              <w:rPr>
                <w:b/>
                <w:bCs/>
              </w:rPr>
              <w:t xml:space="preserve"> </w:t>
            </w:r>
          </w:p>
        </w:tc>
      </w:tr>
    </w:tbl>
    <w:p w:rsidR="006A347F" w:rsidRDefault="006A347F" w:rsidP="006A347F">
      <w:pPr>
        <w:pStyle w:val="Heading3"/>
      </w:pPr>
      <w:r>
        <w:t xml:space="preserve">actionPerformed </w:t>
      </w:r>
    </w:p>
    <w:p w:rsidR="006A347F" w:rsidRDefault="006A347F" w:rsidP="006A347F">
      <w:pPr>
        <w:pStyle w:val="HTMLPreformatted"/>
      </w:pPr>
      <w:r>
        <w:t xml:space="preserve">public void </w:t>
      </w:r>
      <w:r>
        <w:rPr>
          <w:b/>
          <w:bCs/>
        </w:rPr>
        <w:t>actionPerformed</w:t>
      </w:r>
      <w:r>
        <w:t>(java.awt.event.ActionEvent e)</w:t>
      </w:r>
    </w:p>
    <w:p w:rsidR="006A347F" w:rsidRDefault="006A347F" w:rsidP="006A347F">
      <w:pPr>
        <w:ind w:left="720"/>
      </w:pPr>
      <w:r>
        <w:t>Implemented ActionListener abstract methods.</w:t>
      </w:r>
      <w:r>
        <w:br/>
        <w:t xml:space="preserve">Handles the events when a button is pressed. </w:t>
      </w:r>
    </w:p>
    <w:p w:rsidR="006A347F" w:rsidRDefault="006A347F" w:rsidP="006A347F">
      <w:pPr>
        <w:ind w:left="720"/>
      </w:pPr>
      <w:r>
        <w:rPr>
          <w:b/>
          <w:bCs/>
        </w:rPr>
        <w:t>Specified by:</w:t>
      </w:r>
      <w:r>
        <w:t xml:space="preserve"> </w:t>
      </w:r>
    </w:p>
    <w:p w:rsidR="006A347F" w:rsidRDefault="006A347F" w:rsidP="006A347F">
      <w:pPr>
        <w:ind w:left="720"/>
      </w:pPr>
      <w:r>
        <w:rPr>
          <w:rStyle w:val="HTMLCode"/>
        </w:rPr>
        <w:t>actionPerformed</w:t>
      </w:r>
      <w:r>
        <w:t xml:space="preserve"> in interface </w:t>
      </w:r>
      <w:r>
        <w:rPr>
          <w:rStyle w:val="HTMLCode"/>
        </w:rPr>
        <w:t>java.awt.event.ActionListener</w:t>
      </w:r>
      <w:r>
        <w:t xml:space="preserve"> </w:t>
      </w:r>
    </w:p>
    <w:p w:rsidR="006A347F" w:rsidRDefault="006A347F" w:rsidP="006A347F">
      <w:pPr>
        <w:ind w:left="720"/>
      </w:pPr>
      <w:r>
        <w:rPr>
          <w:b/>
          <w:bCs/>
        </w:rPr>
        <w:t>Parameters:</w:t>
      </w:r>
      <w:r>
        <w:t xml:space="preserve"> </w:t>
      </w:r>
    </w:p>
    <w:p w:rsidR="006A347F" w:rsidRDefault="006A347F" w:rsidP="006A347F">
      <w:pPr>
        <w:ind w:left="720"/>
      </w:pPr>
      <w:r>
        <w:rPr>
          <w:rStyle w:val="HTMLCode"/>
        </w:rPr>
        <w:t>e</w:t>
      </w:r>
      <w:r>
        <w:t xml:space="preserve"> - ActionEvent </w:t>
      </w:r>
    </w:p>
    <w:p w:rsidR="006A347F" w:rsidRDefault="003F2F3D" w:rsidP="006A347F">
      <w:r>
        <w:pict>
          <v:rect id="_x0000_i1153" style="width:0;height:1.5pt" o:hralign="center" o:hrstd="t" o:hr="t" fillcolor="#a0a0a0" stroked="f"/>
        </w:pict>
      </w:r>
    </w:p>
    <w:p w:rsidR="006A347F" w:rsidRDefault="006A347F" w:rsidP="006A347F">
      <w:pPr>
        <w:pStyle w:val="Heading3"/>
      </w:pPr>
      <w:bookmarkStart w:id="146" w:name="getCancelButton()"/>
      <w:bookmarkEnd w:id="146"/>
      <w:r>
        <w:t xml:space="preserve">getCancelButton </w:t>
      </w:r>
    </w:p>
    <w:p w:rsidR="006A347F" w:rsidRDefault="006A347F" w:rsidP="006A347F">
      <w:pPr>
        <w:pStyle w:val="HTMLPreformatted"/>
      </w:pPr>
      <w:r>
        <w:t xml:space="preserve">public javax.swing.JButton </w:t>
      </w:r>
      <w:r>
        <w:rPr>
          <w:b/>
          <w:bCs/>
        </w:rPr>
        <w:t>getCancelButton</w:t>
      </w:r>
      <w:r>
        <w:t>()</w:t>
      </w:r>
    </w:p>
    <w:p w:rsidR="006A347F" w:rsidRDefault="003F2F3D" w:rsidP="006A347F">
      <w:r>
        <w:pict>
          <v:rect id="_x0000_i1154" style="width:0;height:1.5pt" o:hralign="center" o:hrstd="t" o:hr="t" fillcolor="#a0a0a0" stroked="f"/>
        </w:pict>
      </w:r>
    </w:p>
    <w:p w:rsidR="006A347F" w:rsidRDefault="006A347F" w:rsidP="006A347F">
      <w:pPr>
        <w:pStyle w:val="Heading3"/>
      </w:pPr>
      <w:bookmarkStart w:id="147" w:name="getClearButton()"/>
      <w:bookmarkEnd w:id="147"/>
      <w:r>
        <w:t xml:space="preserve">getClearButton </w:t>
      </w:r>
    </w:p>
    <w:p w:rsidR="006A347F" w:rsidRDefault="006A347F" w:rsidP="006A347F">
      <w:pPr>
        <w:pStyle w:val="HTMLPreformatted"/>
      </w:pPr>
      <w:r>
        <w:t xml:space="preserve">public javax.swing.JButton </w:t>
      </w:r>
      <w:r>
        <w:rPr>
          <w:b/>
          <w:bCs/>
        </w:rPr>
        <w:t>getClearButton</w:t>
      </w:r>
      <w:r>
        <w:t>()</w:t>
      </w:r>
    </w:p>
    <w:p w:rsidR="006A347F" w:rsidRDefault="003F2F3D" w:rsidP="006A347F">
      <w:r>
        <w:pict>
          <v:rect id="_x0000_i1155" style="width:0;height:1.5pt" o:hralign="center" o:hrstd="t" o:hr="t" fillcolor="#a0a0a0" stroked="f"/>
        </w:pict>
      </w:r>
    </w:p>
    <w:p w:rsidR="006A347F" w:rsidRDefault="006A347F" w:rsidP="006A347F">
      <w:pPr>
        <w:pStyle w:val="Heading3"/>
      </w:pPr>
      <w:bookmarkStart w:id="148" w:name="getDotButton()"/>
      <w:bookmarkEnd w:id="148"/>
      <w:r>
        <w:t xml:space="preserve">getDotButton </w:t>
      </w:r>
    </w:p>
    <w:p w:rsidR="006A347F" w:rsidRDefault="006A347F" w:rsidP="006A347F">
      <w:pPr>
        <w:pStyle w:val="HTMLPreformatted"/>
      </w:pPr>
      <w:r>
        <w:t xml:space="preserve">public javax.swing.JButton </w:t>
      </w:r>
      <w:r>
        <w:rPr>
          <w:b/>
          <w:bCs/>
        </w:rPr>
        <w:t>getDotButton</w:t>
      </w:r>
      <w:r>
        <w:t>()</w:t>
      </w:r>
    </w:p>
    <w:p w:rsidR="006A347F" w:rsidRDefault="003F2F3D" w:rsidP="006A347F">
      <w:r>
        <w:pict>
          <v:rect id="_x0000_i1156" style="width:0;height:1.5pt" o:hralign="center" o:hrstd="t" o:hr="t" fillcolor="#a0a0a0" stroked="f"/>
        </w:pict>
      </w:r>
    </w:p>
    <w:p w:rsidR="006A347F" w:rsidRDefault="006A347F" w:rsidP="006A347F">
      <w:pPr>
        <w:pStyle w:val="Heading3"/>
      </w:pPr>
      <w:r>
        <w:t xml:space="preserve">getEightButton </w:t>
      </w:r>
    </w:p>
    <w:p w:rsidR="006A347F" w:rsidRDefault="006A347F" w:rsidP="006A347F">
      <w:pPr>
        <w:pStyle w:val="HTMLPreformatted"/>
      </w:pPr>
      <w:r>
        <w:t xml:space="preserve">public javax.swing.JButton </w:t>
      </w:r>
      <w:r>
        <w:rPr>
          <w:b/>
          <w:bCs/>
        </w:rPr>
        <w:t>getEightButton</w:t>
      </w:r>
      <w:r>
        <w:t>()</w:t>
      </w:r>
    </w:p>
    <w:p w:rsidR="006A347F" w:rsidRDefault="003F2F3D" w:rsidP="006A347F">
      <w:r>
        <w:pict>
          <v:rect id="_x0000_i1157" style="width:0;height:1.5pt" o:hralign="center" o:hrstd="t" o:hr="t" fillcolor="#a0a0a0" stroked="f"/>
        </w:pict>
      </w:r>
    </w:p>
    <w:p w:rsidR="006A347F" w:rsidRDefault="006A347F" w:rsidP="006A347F">
      <w:pPr>
        <w:pStyle w:val="Heading3"/>
      </w:pPr>
      <w:r>
        <w:lastRenderedPageBreak/>
        <w:t xml:space="preserve">getFiveButton </w:t>
      </w:r>
    </w:p>
    <w:p w:rsidR="006A347F" w:rsidRDefault="006A347F" w:rsidP="006A347F">
      <w:pPr>
        <w:pStyle w:val="HTMLPreformatted"/>
      </w:pPr>
      <w:r>
        <w:t xml:space="preserve">public javax.swing.JButton </w:t>
      </w:r>
      <w:r>
        <w:rPr>
          <w:b/>
          <w:bCs/>
        </w:rPr>
        <w:t>getFiveButton</w:t>
      </w:r>
      <w:r>
        <w:t>()</w:t>
      </w:r>
    </w:p>
    <w:p w:rsidR="006A347F" w:rsidRDefault="003F2F3D" w:rsidP="006A347F">
      <w:r>
        <w:pict>
          <v:rect id="_x0000_i1158" style="width:0;height:1.5pt" o:hralign="center" o:hrstd="t" o:hr="t" fillcolor="#a0a0a0" stroked="f"/>
        </w:pict>
      </w:r>
    </w:p>
    <w:p w:rsidR="006A347F" w:rsidRDefault="006A347F" w:rsidP="006A347F">
      <w:pPr>
        <w:pStyle w:val="Heading3"/>
      </w:pPr>
      <w:r>
        <w:t xml:space="preserve">getFourButton </w:t>
      </w:r>
    </w:p>
    <w:p w:rsidR="006A347F" w:rsidRDefault="006A347F" w:rsidP="006A347F">
      <w:pPr>
        <w:pStyle w:val="HTMLPreformatted"/>
      </w:pPr>
      <w:r>
        <w:t xml:space="preserve">public javax.swing.JButton </w:t>
      </w:r>
      <w:r>
        <w:rPr>
          <w:b/>
          <w:bCs/>
        </w:rPr>
        <w:t>getFourButton</w:t>
      </w:r>
      <w:r>
        <w:t>()</w:t>
      </w:r>
    </w:p>
    <w:p w:rsidR="006A347F" w:rsidRDefault="003F2F3D" w:rsidP="006A347F">
      <w:r>
        <w:pict>
          <v:rect id="_x0000_i1159" style="width:0;height:1.5pt" o:hralign="center" o:hrstd="t" o:hr="t" fillcolor="#a0a0a0" stroked="f"/>
        </w:pict>
      </w:r>
    </w:p>
    <w:p w:rsidR="006A347F" w:rsidRDefault="006A347F" w:rsidP="006A347F">
      <w:pPr>
        <w:pStyle w:val="Heading3"/>
      </w:pPr>
      <w:r>
        <w:t xml:space="preserve">getNineButton </w:t>
      </w:r>
    </w:p>
    <w:p w:rsidR="006A347F" w:rsidRDefault="006A347F" w:rsidP="006A347F">
      <w:pPr>
        <w:pStyle w:val="HTMLPreformatted"/>
      </w:pPr>
      <w:r>
        <w:t xml:space="preserve">public javax.swing.JButton </w:t>
      </w:r>
      <w:r>
        <w:rPr>
          <w:b/>
          <w:bCs/>
        </w:rPr>
        <w:t>getNineButton</w:t>
      </w:r>
      <w:r>
        <w:t>()</w:t>
      </w:r>
    </w:p>
    <w:p w:rsidR="006A347F" w:rsidRDefault="003F2F3D" w:rsidP="006A347F">
      <w:r>
        <w:pict>
          <v:rect id="_x0000_i1160" style="width:0;height:1.5pt" o:hralign="center" o:hrstd="t" o:hr="t" fillcolor="#a0a0a0" stroked="f"/>
        </w:pict>
      </w:r>
    </w:p>
    <w:p w:rsidR="006A347F" w:rsidRDefault="006A347F" w:rsidP="006A347F">
      <w:pPr>
        <w:pStyle w:val="Heading3"/>
      </w:pPr>
      <w:bookmarkStart w:id="149" w:name="getOkButton()"/>
      <w:bookmarkEnd w:id="149"/>
      <w:r>
        <w:t xml:space="preserve">getOkButton </w:t>
      </w:r>
    </w:p>
    <w:p w:rsidR="006A347F" w:rsidRDefault="006A347F" w:rsidP="006A347F">
      <w:pPr>
        <w:pStyle w:val="HTMLPreformatted"/>
      </w:pPr>
      <w:r>
        <w:t xml:space="preserve">public javax.swing.JButton </w:t>
      </w:r>
      <w:r>
        <w:rPr>
          <w:b/>
          <w:bCs/>
        </w:rPr>
        <w:t>getOkButton</w:t>
      </w:r>
      <w:r>
        <w:t>()</w:t>
      </w:r>
    </w:p>
    <w:p w:rsidR="006A347F" w:rsidRDefault="003F2F3D" w:rsidP="006A347F">
      <w:r>
        <w:pict>
          <v:rect id="_x0000_i1161" style="width:0;height:1.5pt" o:hralign="center" o:hrstd="t" o:hr="t" fillcolor="#a0a0a0" stroked="f"/>
        </w:pict>
      </w:r>
    </w:p>
    <w:p w:rsidR="006A347F" w:rsidRDefault="006A347F" w:rsidP="006A347F">
      <w:pPr>
        <w:pStyle w:val="Heading3"/>
      </w:pPr>
      <w:r>
        <w:t xml:space="preserve">getOneButton </w:t>
      </w:r>
    </w:p>
    <w:p w:rsidR="006A347F" w:rsidRDefault="006A347F" w:rsidP="006A347F">
      <w:pPr>
        <w:pStyle w:val="HTMLPreformatted"/>
      </w:pPr>
      <w:r>
        <w:t xml:space="preserve">public javax.swing.JButton </w:t>
      </w:r>
      <w:r>
        <w:rPr>
          <w:b/>
          <w:bCs/>
        </w:rPr>
        <w:t>getOneButton</w:t>
      </w:r>
      <w:r>
        <w:t>()</w:t>
      </w:r>
    </w:p>
    <w:p w:rsidR="006A347F" w:rsidRDefault="003F2F3D" w:rsidP="006A347F">
      <w:r>
        <w:pict>
          <v:rect id="_x0000_i1162" style="width:0;height:1.5pt" o:hralign="center" o:hrstd="t" o:hr="t" fillcolor="#a0a0a0" stroked="f"/>
        </w:pict>
      </w:r>
    </w:p>
    <w:p w:rsidR="006A347F" w:rsidRDefault="006A347F" w:rsidP="006A347F">
      <w:pPr>
        <w:pStyle w:val="Heading3"/>
      </w:pPr>
      <w:bookmarkStart w:id="150" w:name="getPaymentAmount()"/>
      <w:bookmarkEnd w:id="150"/>
      <w:r>
        <w:t xml:space="preserve">getPaymentAmount </w:t>
      </w:r>
    </w:p>
    <w:p w:rsidR="006A347F" w:rsidRDefault="006A347F" w:rsidP="006A347F">
      <w:pPr>
        <w:pStyle w:val="HTMLPreformatted"/>
      </w:pPr>
      <w:r>
        <w:t xml:space="preserve">public double </w:t>
      </w:r>
      <w:r>
        <w:rPr>
          <w:b/>
          <w:bCs/>
        </w:rPr>
        <w:t>getPaymentAmount</w:t>
      </w:r>
      <w:r>
        <w:t>()</w:t>
      </w:r>
    </w:p>
    <w:p w:rsidR="006A347F" w:rsidRDefault="003F2F3D" w:rsidP="006A347F">
      <w:r>
        <w:pict>
          <v:rect id="_x0000_i1163" style="width:0;height:1.5pt" o:hralign="center" o:hrstd="t" o:hr="t" fillcolor="#a0a0a0" stroked="f"/>
        </w:pict>
      </w:r>
    </w:p>
    <w:p w:rsidR="006A347F" w:rsidRDefault="006A347F" w:rsidP="006A347F">
      <w:pPr>
        <w:pStyle w:val="Heading3"/>
      </w:pPr>
      <w:bookmarkStart w:id="151" w:name="getPaymentTextField()"/>
      <w:bookmarkEnd w:id="151"/>
      <w:r>
        <w:t xml:space="preserve">getPaymentTextField </w:t>
      </w:r>
    </w:p>
    <w:p w:rsidR="006A347F" w:rsidRDefault="006A347F" w:rsidP="006A347F">
      <w:pPr>
        <w:pStyle w:val="HTMLPreformatted"/>
      </w:pPr>
      <w:r>
        <w:t xml:space="preserve">public javax.swing.JTextField </w:t>
      </w:r>
      <w:r>
        <w:rPr>
          <w:b/>
          <w:bCs/>
        </w:rPr>
        <w:t>getPaymentTextField</w:t>
      </w:r>
      <w:r>
        <w:t>()</w:t>
      </w:r>
    </w:p>
    <w:p w:rsidR="006A347F" w:rsidRDefault="003F2F3D" w:rsidP="006A347F">
      <w:r>
        <w:pict>
          <v:rect id="_x0000_i1164" style="width:0;height:1.5pt" o:hralign="center" o:hrstd="t" o:hr="t" fillcolor="#a0a0a0" stroked="f"/>
        </w:pict>
      </w:r>
    </w:p>
    <w:p w:rsidR="006A347F" w:rsidRDefault="006A347F" w:rsidP="006A347F">
      <w:pPr>
        <w:pStyle w:val="Heading3"/>
      </w:pPr>
      <w:bookmarkStart w:id="152" w:name="getSaleAmount()"/>
      <w:bookmarkEnd w:id="152"/>
      <w:r>
        <w:t xml:space="preserve">getSaleAmount </w:t>
      </w:r>
    </w:p>
    <w:p w:rsidR="006A347F" w:rsidRDefault="006A347F" w:rsidP="006A347F">
      <w:pPr>
        <w:pStyle w:val="HTMLPreformatted"/>
      </w:pPr>
      <w:r>
        <w:t xml:space="preserve">public double </w:t>
      </w:r>
      <w:r>
        <w:rPr>
          <w:b/>
          <w:bCs/>
        </w:rPr>
        <w:t>getSaleAmount</w:t>
      </w:r>
      <w:r>
        <w:t>()</w:t>
      </w:r>
    </w:p>
    <w:p w:rsidR="006A347F" w:rsidRDefault="003F2F3D" w:rsidP="006A347F">
      <w:r>
        <w:pict>
          <v:rect id="_x0000_i1165" style="width:0;height:1.5pt" o:hralign="center" o:hrstd="t" o:hr="t" fillcolor="#a0a0a0" stroked="f"/>
        </w:pict>
      </w:r>
    </w:p>
    <w:p w:rsidR="006A347F" w:rsidRDefault="006A347F" w:rsidP="006A347F">
      <w:pPr>
        <w:pStyle w:val="Heading3"/>
      </w:pPr>
      <w:bookmarkStart w:id="153" w:name="getSaleAmountTextField()"/>
      <w:bookmarkEnd w:id="153"/>
      <w:r>
        <w:t xml:space="preserve">getSaleAmountTextField </w:t>
      </w:r>
    </w:p>
    <w:p w:rsidR="006A347F" w:rsidRDefault="006A347F" w:rsidP="006A347F">
      <w:pPr>
        <w:pStyle w:val="HTMLPreformatted"/>
      </w:pPr>
      <w:r>
        <w:t xml:space="preserve">public javax.swing.JTextField </w:t>
      </w:r>
      <w:r>
        <w:rPr>
          <w:b/>
          <w:bCs/>
        </w:rPr>
        <w:t>getSaleAmountTextField</w:t>
      </w:r>
      <w:r>
        <w:t>()</w:t>
      </w:r>
    </w:p>
    <w:p w:rsidR="006A347F" w:rsidRDefault="003F2F3D" w:rsidP="006A347F">
      <w:r>
        <w:pict>
          <v:rect id="_x0000_i1166" style="width:0;height:1.5pt" o:hralign="center" o:hrstd="t" o:hr="t" fillcolor="#a0a0a0" stroked="f"/>
        </w:pict>
      </w:r>
    </w:p>
    <w:p w:rsidR="006A347F" w:rsidRDefault="006A347F" w:rsidP="006A347F">
      <w:pPr>
        <w:pStyle w:val="Heading3"/>
      </w:pPr>
      <w:r>
        <w:t xml:space="preserve">getSevenButton </w:t>
      </w:r>
    </w:p>
    <w:p w:rsidR="006A347F" w:rsidRDefault="006A347F" w:rsidP="006A347F">
      <w:pPr>
        <w:pStyle w:val="HTMLPreformatted"/>
      </w:pPr>
      <w:r>
        <w:t xml:space="preserve">public javax.swing.JButton </w:t>
      </w:r>
      <w:r>
        <w:rPr>
          <w:b/>
          <w:bCs/>
        </w:rPr>
        <w:t>getSevenButton</w:t>
      </w:r>
      <w:r>
        <w:t>()</w:t>
      </w:r>
    </w:p>
    <w:p w:rsidR="006A347F" w:rsidRDefault="003F2F3D" w:rsidP="006A347F">
      <w:r>
        <w:pict>
          <v:rect id="_x0000_i1167" style="width:0;height:1.5pt" o:hralign="center" o:hrstd="t" o:hr="t" fillcolor="#a0a0a0" stroked="f"/>
        </w:pict>
      </w:r>
    </w:p>
    <w:p w:rsidR="006A347F" w:rsidRDefault="006A347F" w:rsidP="006A347F">
      <w:pPr>
        <w:pStyle w:val="Heading3"/>
      </w:pPr>
      <w:r>
        <w:t xml:space="preserve">getSixButton </w:t>
      </w:r>
    </w:p>
    <w:p w:rsidR="006A347F" w:rsidRDefault="006A347F" w:rsidP="006A347F">
      <w:pPr>
        <w:pStyle w:val="HTMLPreformatted"/>
      </w:pPr>
      <w:r>
        <w:lastRenderedPageBreak/>
        <w:t xml:space="preserve">public javax.swing.JButton </w:t>
      </w:r>
      <w:r>
        <w:rPr>
          <w:b/>
          <w:bCs/>
        </w:rPr>
        <w:t>getSixButton</w:t>
      </w:r>
      <w:r>
        <w:t>()</w:t>
      </w:r>
    </w:p>
    <w:p w:rsidR="006A347F" w:rsidRDefault="003F2F3D" w:rsidP="006A347F">
      <w:r>
        <w:pict>
          <v:rect id="_x0000_i1168" style="width:0;height:1.5pt" o:hralign="center" o:hrstd="t" o:hr="t" fillcolor="#a0a0a0" stroked="f"/>
        </w:pict>
      </w:r>
    </w:p>
    <w:p w:rsidR="006A347F" w:rsidRDefault="006A347F" w:rsidP="006A347F">
      <w:pPr>
        <w:pStyle w:val="Heading3"/>
      </w:pPr>
      <w:r>
        <w:t xml:space="preserve">getThreeButton </w:t>
      </w:r>
    </w:p>
    <w:p w:rsidR="006A347F" w:rsidRDefault="006A347F" w:rsidP="006A347F">
      <w:pPr>
        <w:pStyle w:val="HTMLPreformatted"/>
      </w:pPr>
      <w:r>
        <w:t xml:space="preserve">public javax.swing.JButton </w:t>
      </w:r>
      <w:r>
        <w:rPr>
          <w:b/>
          <w:bCs/>
        </w:rPr>
        <w:t>getThreeButton</w:t>
      </w:r>
      <w:r>
        <w:t>()</w:t>
      </w:r>
    </w:p>
    <w:p w:rsidR="006A347F" w:rsidRDefault="003F2F3D" w:rsidP="006A347F">
      <w:r>
        <w:pict>
          <v:rect id="_x0000_i1169" style="width:0;height:1.5pt" o:hralign="center" o:hrstd="t" o:hr="t" fillcolor="#a0a0a0" stroked="f"/>
        </w:pict>
      </w:r>
    </w:p>
    <w:p w:rsidR="006A347F" w:rsidRDefault="006A347F" w:rsidP="006A347F">
      <w:pPr>
        <w:pStyle w:val="Heading3"/>
      </w:pPr>
      <w:r>
        <w:t xml:space="preserve">getTwoButton </w:t>
      </w:r>
    </w:p>
    <w:p w:rsidR="006A347F" w:rsidRDefault="006A347F" w:rsidP="006A347F">
      <w:pPr>
        <w:pStyle w:val="HTMLPreformatted"/>
      </w:pPr>
      <w:r>
        <w:t xml:space="preserve">public javax.swing.JButton </w:t>
      </w:r>
      <w:r>
        <w:rPr>
          <w:b/>
          <w:bCs/>
        </w:rPr>
        <w:t>getTwoButton</w:t>
      </w:r>
      <w:r>
        <w:t>()</w:t>
      </w:r>
    </w:p>
    <w:p w:rsidR="006A347F" w:rsidRDefault="003F2F3D" w:rsidP="006A347F">
      <w:r>
        <w:pict>
          <v:rect id="_x0000_i1170" style="width:0;height:1.5pt" o:hralign="center" o:hrstd="t" o:hr="t" fillcolor="#a0a0a0" stroked="f"/>
        </w:pict>
      </w:r>
    </w:p>
    <w:p w:rsidR="006A347F" w:rsidRDefault="006A347F" w:rsidP="006A347F">
      <w:pPr>
        <w:pStyle w:val="Heading3"/>
      </w:pPr>
      <w:r>
        <w:t xml:space="preserve">getZeroButton </w:t>
      </w:r>
    </w:p>
    <w:p w:rsidR="006A347F" w:rsidRDefault="006A347F" w:rsidP="006A347F">
      <w:pPr>
        <w:pStyle w:val="HTMLPreformatted"/>
      </w:pPr>
      <w:r>
        <w:t xml:space="preserve">public javax.swing.JButton </w:t>
      </w:r>
      <w:r>
        <w:rPr>
          <w:b/>
          <w:bCs/>
        </w:rPr>
        <w:t>getZeroButton</w:t>
      </w:r>
      <w:r>
        <w:t>()</w:t>
      </w:r>
    </w:p>
    <w:p w:rsidR="006A347F" w:rsidRDefault="003F2F3D" w:rsidP="006A347F">
      <w:r>
        <w:pict>
          <v:rect id="_x0000_i1171" style="width:0;height:1.5pt" o:hralign="center" o:hrstd="t" o:hr="t" fillcolor="#a0a0a0" stroked="f"/>
        </w:pict>
      </w:r>
    </w:p>
    <w:p w:rsidR="006A347F" w:rsidRDefault="006A347F" w:rsidP="006A347F">
      <w:pPr>
        <w:pStyle w:val="Heading3"/>
      </w:pPr>
      <w:r>
        <w:t xml:space="preserve">initialize </w:t>
      </w:r>
    </w:p>
    <w:p w:rsidR="006A347F" w:rsidRDefault="006A347F" w:rsidP="006A347F">
      <w:pPr>
        <w:pStyle w:val="HTMLPreformatted"/>
      </w:pPr>
      <w:r>
        <w:t xml:space="preserve">public void </w:t>
      </w:r>
      <w:r>
        <w:rPr>
          <w:b/>
          <w:bCs/>
        </w:rPr>
        <w:t>initialize</w:t>
      </w:r>
      <w:r>
        <w:t>()</w:t>
      </w:r>
    </w:p>
    <w:p w:rsidR="006A347F" w:rsidRDefault="006A347F" w:rsidP="006A347F">
      <w:pPr>
        <w:ind w:left="720"/>
      </w:pPr>
      <w:r>
        <w:t xml:space="preserve">Initialize the event listener of the components. </w:t>
      </w:r>
    </w:p>
    <w:p w:rsidR="006A347F" w:rsidRDefault="003F2F3D" w:rsidP="006A347F">
      <w:r>
        <w:pict>
          <v:rect id="_x0000_i1172" style="width:0;height:1.5pt" o:hralign="center" o:hrstd="t" o:hr="t" fillcolor="#a0a0a0" stroked="f"/>
        </w:pict>
      </w:r>
    </w:p>
    <w:p w:rsidR="006A347F" w:rsidRDefault="006A347F" w:rsidP="006A347F">
      <w:pPr>
        <w:pStyle w:val="Heading3"/>
      </w:pPr>
      <w:bookmarkStart w:id="154" w:name="isDialogOk()"/>
      <w:bookmarkEnd w:id="154"/>
      <w:r>
        <w:t xml:space="preserve">isDialogOk </w:t>
      </w:r>
    </w:p>
    <w:p w:rsidR="006A347F" w:rsidRDefault="006A347F" w:rsidP="006A347F">
      <w:pPr>
        <w:pStyle w:val="HTMLPreformatted"/>
      </w:pPr>
      <w:r>
        <w:t xml:space="preserve">public boolean </w:t>
      </w:r>
      <w:r>
        <w:rPr>
          <w:b/>
          <w:bCs/>
        </w:rPr>
        <w:t>isDialogOk</w:t>
      </w:r>
      <w:r>
        <w:t>()</w:t>
      </w:r>
    </w:p>
    <w:p w:rsidR="006A347F" w:rsidRDefault="006A347F" w:rsidP="006A347F">
      <w:pPr>
        <w:ind w:left="720"/>
      </w:pPr>
      <w:r>
        <w:t xml:space="preserve">User had pressed the ok button. </w:t>
      </w:r>
    </w:p>
    <w:p w:rsidR="006A347F" w:rsidRDefault="006A347F" w:rsidP="006A347F">
      <w:pPr>
        <w:ind w:left="720"/>
      </w:pPr>
      <w:r>
        <w:rPr>
          <w:b/>
          <w:bCs/>
        </w:rPr>
        <w:t>Returns:</w:t>
      </w:r>
      <w:r>
        <w:t xml:space="preserve"> </w:t>
      </w:r>
    </w:p>
    <w:p w:rsidR="006A347F" w:rsidRDefault="006A347F" w:rsidP="006A347F">
      <w:pPr>
        <w:ind w:left="720"/>
      </w:pPr>
      <w:r>
        <w:t xml:space="preserve">boolean </w:t>
      </w:r>
    </w:p>
    <w:p w:rsidR="006A347F" w:rsidRDefault="003F2F3D" w:rsidP="006A347F">
      <w:r>
        <w:pict>
          <v:rect id="_x0000_i1173" style="width:0;height:1.5pt" o:hralign="center" o:hrstd="t" o:hr="t" fillcolor="#a0a0a0" stroked="f"/>
        </w:pict>
      </w:r>
    </w:p>
    <w:p w:rsidR="006A347F" w:rsidRDefault="006A347F" w:rsidP="006A347F">
      <w:pPr>
        <w:pStyle w:val="Heading3"/>
      </w:pPr>
      <w:bookmarkStart w:id="155" w:name="isPaymentEnough(double)"/>
      <w:bookmarkEnd w:id="155"/>
      <w:r>
        <w:t xml:space="preserve">isPaymentEnough </w:t>
      </w:r>
    </w:p>
    <w:p w:rsidR="006A347F" w:rsidRDefault="006A347F" w:rsidP="006A347F">
      <w:pPr>
        <w:pStyle w:val="HTMLPreformatted"/>
      </w:pPr>
      <w:r>
        <w:t xml:space="preserve">public boolean </w:t>
      </w:r>
      <w:r>
        <w:rPr>
          <w:b/>
          <w:bCs/>
        </w:rPr>
        <w:t>isPaymentEnough</w:t>
      </w:r>
      <w:r>
        <w:t>(double paymentAmount)</w:t>
      </w:r>
    </w:p>
    <w:p w:rsidR="006A347F" w:rsidRDefault="006A347F" w:rsidP="006A347F">
      <w:pPr>
        <w:ind w:left="720"/>
      </w:pPr>
      <w:r>
        <w:t xml:space="preserve">Returns true if payment is equal to or greater than total amount to be paid. Return false otherwise. </w:t>
      </w:r>
    </w:p>
    <w:p w:rsidR="006A347F" w:rsidRDefault="006A347F" w:rsidP="006A347F">
      <w:pPr>
        <w:ind w:left="720"/>
      </w:pPr>
      <w:r>
        <w:rPr>
          <w:b/>
          <w:bCs/>
        </w:rPr>
        <w:t>Parameters:</w:t>
      </w:r>
      <w:r>
        <w:t xml:space="preserve"> </w:t>
      </w:r>
    </w:p>
    <w:p w:rsidR="006A347F" w:rsidRDefault="006A347F" w:rsidP="006A347F">
      <w:pPr>
        <w:ind w:left="720"/>
      </w:pPr>
      <w:r>
        <w:rPr>
          <w:rStyle w:val="HTMLCode"/>
        </w:rPr>
        <w:t>paymentAmount</w:t>
      </w:r>
      <w:r>
        <w:t xml:space="preserve"> - double </w:t>
      </w:r>
    </w:p>
    <w:p w:rsidR="006A347F" w:rsidRDefault="006A347F" w:rsidP="006A347F">
      <w:pPr>
        <w:ind w:left="720"/>
      </w:pPr>
      <w:r>
        <w:rPr>
          <w:b/>
          <w:bCs/>
        </w:rPr>
        <w:t>Returns:</w:t>
      </w:r>
      <w:r>
        <w:t xml:space="preserve"> </w:t>
      </w:r>
    </w:p>
    <w:p w:rsidR="006A347F" w:rsidRDefault="006A347F" w:rsidP="006A347F">
      <w:pPr>
        <w:ind w:left="720"/>
      </w:pPr>
      <w:r>
        <w:t xml:space="preserve">boolean </w:t>
      </w:r>
    </w:p>
    <w:p w:rsidR="006A347F" w:rsidRDefault="003F2F3D" w:rsidP="006A347F">
      <w:r>
        <w:pict>
          <v:rect id="_x0000_i1174" style="width:0;height:1.5pt" o:hralign="center" o:hrstd="t" o:hr="t" fillcolor="#a0a0a0" stroked="f"/>
        </w:pict>
      </w:r>
    </w:p>
    <w:p w:rsidR="006A347F" w:rsidRDefault="006A347F" w:rsidP="006A347F">
      <w:pPr>
        <w:pStyle w:val="Heading3"/>
      </w:pPr>
      <w:bookmarkStart w:id="156" w:name="isValidNumber(java.lang.String)"/>
      <w:bookmarkEnd w:id="156"/>
      <w:r>
        <w:t xml:space="preserve">isValidNumber </w:t>
      </w:r>
    </w:p>
    <w:p w:rsidR="006A347F" w:rsidRDefault="006A347F" w:rsidP="006A347F">
      <w:pPr>
        <w:pStyle w:val="HTMLPreformatted"/>
      </w:pPr>
      <w:r>
        <w:t xml:space="preserve">public boolean </w:t>
      </w:r>
      <w:r>
        <w:rPr>
          <w:b/>
          <w:bCs/>
        </w:rPr>
        <w:t>isValidNumber</w:t>
      </w:r>
      <w:r>
        <w:t>(java.lang.String number)</w:t>
      </w:r>
    </w:p>
    <w:p w:rsidR="006A347F" w:rsidRDefault="006A347F" w:rsidP="006A347F">
      <w:pPr>
        <w:ind w:left="720"/>
      </w:pPr>
      <w:r>
        <w:lastRenderedPageBreak/>
        <w:t xml:space="preserve">Test if a String value is a valid double. Return true if it is, false otherwise. </w:t>
      </w:r>
    </w:p>
    <w:p w:rsidR="006A347F" w:rsidRDefault="006A347F" w:rsidP="006A347F">
      <w:pPr>
        <w:ind w:left="720"/>
      </w:pPr>
      <w:r>
        <w:rPr>
          <w:b/>
          <w:bCs/>
        </w:rPr>
        <w:t>Parameters:</w:t>
      </w:r>
      <w:r>
        <w:t xml:space="preserve"> </w:t>
      </w:r>
    </w:p>
    <w:p w:rsidR="006A347F" w:rsidRDefault="006A347F" w:rsidP="006A347F">
      <w:pPr>
        <w:ind w:left="720"/>
      </w:pPr>
      <w:r>
        <w:rPr>
          <w:rStyle w:val="HTMLCode"/>
        </w:rPr>
        <w:t>number</w:t>
      </w:r>
      <w:r>
        <w:t xml:space="preserve"> - String </w:t>
      </w:r>
    </w:p>
    <w:p w:rsidR="006A347F" w:rsidRDefault="006A347F" w:rsidP="006A347F">
      <w:pPr>
        <w:ind w:left="720"/>
      </w:pPr>
      <w:r>
        <w:rPr>
          <w:b/>
          <w:bCs/>
        </w:rPr>
        <w:t>Returns:</w:t>
      </w:r>
      <w:r>
        <w:t xml:space="preserve"> </w:t>
      </w:r>
    </w:p>
    <w:p w:rsidR="006A347F" w:rsidRDefault="006A347F" w:rsidP="006A347F">
      <w:pPr>
        <w:ind w:left="720"/>
      </w:pPr>
      <w:r>
        <w:t xml:space="preserve">boolean </w:t>
      </w:r>
    </w:p>
    <w:p w:rsidR="006A347F" w:rsidRDefault="003F2F3D" w:rsidP="006A347F">
      <w:r>
        <w:pict>
          <v:rect id="_x0000_i1175" style="width:0;height:1.5pt" o:hralign="center" o:hrstd="t" o:hr="t" fillcolor="#a0a0a0" stroked="f"/>
        </w:pict>
      </w:r>
    </w:p>
    <w:p w:rsidR="006A347F" w:rsidRDefault="006A347F" w:rsidP="006A347F">
      <w:pPr>
        <w:pStyle w:val="Heading3"/>
      </w:pPr>
      <w:bookmarkStart w:id="157" w:name="setCancelButton(javax.swing.JButton)"/>
      <w:bookmarkEnd w:id="157"/>
      <w:r>
        <w:t xml:space="preserve">setCancelButton </w:t>
      </w:r>
    </w:p>
    <w:p w:rsidR="006A347F" w:rsidRDefault="006A347F" w:rsidP="006A347F">
      <w:pPr>
        <w:pStyle w:val="HTMLPreformatted"/>
      </w:pPr>
      <w:r>
        <w:t xml:space="preserve">public void </w:t>
      </w:r>
      <w:r>
        <w:rPr>
          <w:b/>
          <w:bCs/>
        </w:rPr>
        <w:t>setCancelButton</w:t>
      </w:r>
      <w:r>
        <w:t>(javax.swing.JButton cancelButton)</w:t>
      </w:r>
    </w:p>
    <w:p w:rsidR="006A347F" w:rsidRDefault="003F2F3D" w:rsidP="006A347F">
      <w:r>
        <w:pict>
          <v:rect id="_x0000_i1176" style="width:0;height:1.5pt" o:hralign="center" o:hrstd="t" o:hr="t" fillcolor="#a0a0a0" stroked="f"/>
        </w:pict>
      </w:r>
    </w:p>
    <w:p w:rsidR="006A347F" w:rsidRDefault="006A347F" w:rsidP="006A347F">
      <w:pPr>
        <w:pStyle w:val="Heading3"/>
      </w:pPr>
      <w:bookmarkStart w:id="158" w:name="setClearButton(javax.swing.JButton)"/>
      <w:bookmarkEnd w:id="158"/>
      <w:r>
        <w:t xml:space="preserve">setClearButton </w:t>
      </w:r>
    </w:p>
    <w:p w:rsidR="006A347F" w:rsidRDefault="006A347F" w:rsidP="006A347F">
      <w:pPr>
        <w:pStyle w:val="HTMLPreformatted"/>
      </w:pPr>
      <w:r>
        <w:t xml:space="preserve">public void </w:t>
      </w:r>
      <w:r>
        <w:rPr>
          <w:b/>
          <w:bCs/>
        </w:rPr>
        <w:t>setClearButton</w:t>
      </w:r>
      <w:r>
        <w:t>(javax.swing.JButton clearButton)</w:t>
      </w:r>
    </w:p>
    <w:p w:rsidR="006A347F" w:rsidRDefault="003F2F3D" w:rsidP="006A347F">
      <w:r>
        <w:pict>
          <v:rect id="_x0000_i1177" style="width:0;height:1.5pt" o:hralign="center" o:hrstd="t" o:hr="t" fillcolor="#a0a0a0" stroked="f"/>
        </w:pict>
      </w:r>
    </w:p>
    <w:p w:rsidR="006A347F" w:rsidRDefault="006A347F" w:rsidP="006A347F">
      <w:pPr>
        <w:pStyle w:val="Heading3"/>
      </w:pPr>
      <w:bookmarkStart w:id="159" w:name="setDialogOk(boolean)"/>
      <w:bookmarkEnd w:id="159"/>
      <w:r>
        <w:t xml:space="preserve">setDialogOk </w:t>
      </w:r>
    </w:p>
    <w:p w:rsidR="006A347F" w:rsidRDefault="006A347F" w:rsidP="006A347F">
      <w:pPr>
        <w:pStyle w:val="HTMLPreformatted"/>
      </w:pPr>
      <w:r>
        <w:t xml:space="preserve">public void </w:t>
      </w:r>
      <w:r>
        <w:rPr>
          <w:b/>
          <w:bCs/>
        </w:rPr>
        <w:t>setDialogOk</w:t>
      </w:r>
      <w:r>
        <w:t>(boolean dialogOk)</w:t>
      </w:r>
    </w:p>
    <w:p w:rsidR="006A347F" w:rsidRDefault="003F2F3D" w:rsidP="006A347F">
      <w:r>
        <w:pict>
          <v:rect id="_x0000_i1178" style="width:0;height:1.5pt" o:hralign="center" o:hrstd="t" o:hr="t" fillcolor="#a0a0a0" stroked="f"/>
        </w:pict>
      </w:r>
    </w:p>
    <w:p w:rsidR="006A347F" w:rsidRDefault="006A347F" w:rsidP="006A347F">
      <w:pPr>
        <w:pStyle w:val="Heading3"/>
      </w:pPr>
      <w:bookmarkStart w:id="160" w:name="setDotButton(javax.swing.JButton)"/>
      <w:bookmarkEnd w:id="160"/>
      <w:r>
        <w:t xml:space="preserve">setDotButton </w:t>
      </w:r>
    </w:p>
    <w:p w:rsidR="006A347F" w:rsidRDefault="006A347F" w:rsidP="006A347F">
      <w:pPr>
        <w:pStyle w:val="HTMLPreformatted"/>
      </w:pPr>
      <w:r>
        <w:t xml:space="preserve">public void </w:t>
      </w:r>
      <w:r>
        <w:rPr>
          <w:b/>
          <w:bCs/>
        </w:rPr>
        <w:t>setDotButton</w:t>
      </w:r>
      <w:r>
        <w:t>(javax.swing.JButton dotButton)</w:t>
      </w:r>
    </w:p>
    <w:p w:rsidR="006A347F" w:rsidRDefault="003F2F3D" w:rsidP="006A347F">
      <w:r>
        <w:pict>
          <v:rect id="_x0000_i1179" style="width:0;height:1.5pt" o:hralign="center" o:hrstd="t" o:hr="t" fillcolor="#a0a0a0" stroked="f"/>
        </w:pict>
      </w:r>
    </w:p>
    <w:p w:rsidR="006A347F" w:rsidRDefault="006A347F" w:rsidP="006A347F">
      <w:pPr>
        <w:pStyle w:val="Heading3"/>
      </w:pPr>
      <w:r>
        <w:t xml:space="preserve">setEightButton </w:t>
      </w:r>
    </w:p>
    <w:p w:rsidR="006A347F" w:rsidRDefault="006A347F" w:rsidP="006A347F">
      <w:pPr>
        <w:pStyle w:val="HTMLPreformatted"/>
      </w:pPr>
      <w:r>
        <w:t xml:space="preserve">public void </w:t>
      </w:r>
      <w:r>
        <w:rPr>
          <w:b/>
          <w:bCs/>
        </w:rPr>
        <w:t>setEightButton</w:t>
      </w:r>
      <w:r>
        <w:t>(javax.swing.JButton eightButton)</w:t>
      </w:r>
    </w:p>
    <w:p w:rsidR="006A347F" w:rsidRDefault="003F2F3D" w:rsidP="006A347F">
      <w:r>
        <w:pict>
          <v:rect id="_x0000_i1180" style="width:0;height:1.5pt" o:hralign="center" o:hrstd="t" o:hr="t" fillcolor="#a0a0a0" stroked="f"/>
        </w:pict>
      </w:r>
    </w:p>
    <w:p w:rsidR="006A347F" w:rsidRDefault="006A347F" w:rsidP="006A347F">
      <w:pPr>
        <w:pStyle w:val="Heading3"/>
      </w:pPr>
      <w:r>
        <w:t xml:space="preserve">setFiveButton </w:t>
      </w:r>
    </w:p>
    <w:p w:rsidR="006A347F" w:rsidRDefault="006A347F" w:rsidP="006A347F">
      <w:pPr>
        <w:pStyle w:val="HTMLPreformatted"/>
      </w:pPr>
      <w:r>
        <w:t xml:space="preserve">public void </w:t>
      </w:r>
      <w:r>
        <w:rPr>
          <w:b/>
          <w:bCs/>
        </w:rPr>
        <w:t>setFiveButton</w:t>
      </w:r>
      <w:r>
        <w:t>(javax.swing.JButton fiveButton)</w:t>
      </w:r>
    </w:p>
    <w:p w:rsidR="006A347F" w:rsidRDefault="003F2F3D" w:rsidP="006A347F">
      <w:r>
        <w:pict>
          <v:rect id="_x0000_i1181" style="width:0;height:1.5pt" o:hralign="center" o:hrstd="t" o:hr="t" fillcolor="#a0a0a0" stroked="f"/>
        </w:pict>
      </w:r>
    </w:p>
    <w:p w:rsidR="006A347F" w:rsidRDefault="006A347F" w:rsidP="006A347F">
      <w:pPr>
        <w:pStyle w:val="Heading3"/>
      </w:pPr>
      <w:r>
        <w:t xml:space="preserve">setFourButton </w:t>
      </w:r>
    </w:p>
    <w:p w:rsidR="006A347F" w:rsidRDefault="006A347F" w:rsidP="006A347F">
      <w:pPr>
        <w:pStyle w:val="HTMLPreformatted"/>
      </w:pPr>
      <w:r>
        <w:t xml:space="preserve">public void </w:t>
      </w:r>
      <w:r>
        <w:rPr>
          <w:b/>
          <w:bCs/>
        </w:rPr>
        <w:t>setFourButton</w:t>
      </w:r>
      <w:r>
        <w:t>(javax.swing.JButton fourButton)</w:t>
      </w:r>
    </w:p>
    <w:p w:rsidR="006A347F" w:rsidRDefault="003F2F3D" w:rsidP="006A347F">
      <w:r>
        <w:pict>
          <v:rect id="_x0000_i1182" style="width:0;height:1.5pt" o:hralign="center" o:hrstd="t" o:hr="t" fillcolor="#a0a0a0" stroked="f"/>
        </w:pict>
      </w:r>
    </w:p>
    <w:p w:rsidR="006A347F" w:rsidRDefault="006A347F" w:rsidP="006A347F">
      <w:pPr>
        <w:pStyle w:val="Heading3"/>
      </w:pPr>
      <w:r>
        <w:t xml:space="preserve">setNineButton </w:t>
      </w:r>
    </w:p>
    <w:p w:rsidR="006A347F" w:rsidRDefault="006A347F" w:rsidP="006A347F">
      <w:pPr>
        <w:pStyle w:val="HTMLPreformatted"/>
      </w:pPr>
      <w:r>
        <w:t xml:space="preserve">public void </w:t>
      </w:r>
      <w:r>
        <w:rPr>
          <w:b/>
          <w:bCs/>
        </w:rPr>
        <w:t>setNineButton</w:t>
      </w:r>
      <w:r>
        <w:t>(javax.swing.JButton nineButton)</w:t>
      </w:r>
    </w:p>
    <w:p w:rsidR="006A347F" w:rsidRDefault="003F2F3D" w:rsidP="006A347F">
      <w:r>
        <w:pict>
          <v:rect id="_x0000_i1183" style="width:0;height:1.5pt" o:hralign="center" o:hrstd="t" o:hr="t" fillcolor="#a0a0a0" stroked="f"/>
        </w:pict>
      </w:r>
    </w:p>
    <w:p w:rsidR="006A347F" w:rsidRDefault="006A347F" w:rsidP="006A347F">
      <w:pPr>
        <w:pStyle w:val="Heading3"/>
      </w:pPr>
      <w:bookmarkStart w:id="161" w:name="setOkButton(javax.swing.JButton)"/>
      <w:bookmarkEnd w:id="161"/>
      <w:r>
        <w:lastRenderedPageBreak/>
        <w:t xml:space="preserve">setOkButton </w:t>
      </w:r>
    </w:p>
    <w:p w:rsidR="006A347F" w:rsidRDefault="006A347F" w:rsidP="006A347F">
      <w:pPr>
        <w:pStyle w:val="HTMLPreformatted"/>
      </w:pPr>
      <w:r>
        <w:t xml:space="preserve">public void </w:t>
      </w:r>
      <w:r>
        <w:rPr>
          <w:b/>
          <w:bCs/>
        </w:rPr>
        <w:t>setOkButton</w:t>
      </w:r>
      <w:r>
        <w:t>(javax.swing.JButton okButton)</w:t>
      </w:r>
    </w:p>
    <w:p w:rsidR="006A347F" w:rsidRDefault="003F2F3D" w:rsidP="006A347F">
      <w:r>
        <w:pict>
          <v:rect id="_x0000_i1184" style="width:0;height:1.5pt" o:hralign="center" o:hrstd="t" o:hr="t" fillcolor="#a0a0a0" stroked="f"/>
        </w:pict>
      </w:r>
    </w:p>
    <w:p w:rsidR="006A347F" w:rsidRDefault="006A347F" w:rsidP="006A347F">
      <w:pPr>
        <w:pStyle w:val="Heading3"/>
      </w:pPr>
      <w:r>
        <w:t xml:space="preserve">setOneButton </w:t>
      </w:r>
    </w:p>
    <w:p w:rsidR="006A347F" w:rsidRDefault="006A347F" w:rsidP="006A347F">
      <w:pPr>
        <w:pStyle w:val="HTMLPreformatted"/>
      </w:pPr>
      <w:r>
        <w:t xml:space="preserve">public void </w:t>
      </w:r>
      <w:r>
        <w:rPr>
          <w:b/>
          <w:bCs/>
        </w:rPr>
        <w:t>setOneButton</w:t>
      </w:r>
      <w:r>
        <w:t>(javax.swing.JButton oneButton)</w:t>
      </w:r>
    </w:p>
    <w:p w:rsidR="006A347F" w:rsidRDefault="003F2F3D" w:rsidP="006A347F">
      <w:r>
        <w:pict>
          <v:rect id="_x0000_i1185" style="width:0;height:1.5pt" o:hralign="center" o:hrstd="t" o:hr="t" fillcolor="#a0a0a0" stroked="f"/>
        </w:pict>
      </w:r>
    </w:p>
    <w:p w:rsidR="006A347F" w:rsidRDefault="006A347F" w:rsidP="006A347F">
      <w:pPr>
        <w:pStyle w:val="Heading3"/>
      </w:pPr>
      <w:bookmarkStart w:id="162" w:name="setPaymentAmount(double)"/>
      <w:bookmarkEnd w:id="162"/>
      <w:r>
        <w:t xml:space="preserve">setPaymentAmount </w:t>
      </w:r>
    </w:p>
    <w:p w:rsidR="006A347F" w:rsidRDefault="006A347F" w:rsidP="006A347F">
      <w:pPr>
        <w:pStyle w:val="HTMLPreformatted"/>
      </w:pPr>
      <w:r>
        <w:t xml:space="preserve">public void </w:t>
      </w:r>
      <w:r>
        <w:rPr>
          <w:b/>
          <w:bCs/>
        </w:rPr>
        <w:t>setPaymentAmount</w:t>
      </w:r>
      <w:r>
        <w:t>(double paymentAmount)</w:t>
      </w:r>
    </w:p>
    <w:p w:rsidR="006A347F" w:rsidRDefault="003F2F3D" w:rsidP="006A347F">
      <w:r>
        <w:pict>
          <v:rect id="_x0000_i1186" style="width:0;height:1.5pt" o:hralign="center" o:hrstd="t" o:hr="t" fillcolor="#a0a0a0" stroked="f"/>
        </w:pict>
      </w:r>
    </w:p>
    <w:p w:rsidR="006A347F" w:rsidRDefault="006A347F" w:rsidP="006A347F">
      <w:pPr>
        <w:pStyle w:val="Heading3"/>
      </w:pPr>
      <w:bookmarkStart w:id="163" w:name="setPaymentTextField(javax.swing.JTextFie"/>
      <w:bookmarkEnd w:id="163"/>
      <w:r>
        <w:t xml:space="preserve">setPaymentTextField </w:t>
      </w:r>
    </w:p>
    <w:p w:rsidR="006A347F" w:rsidRDefault="006A347F" w:rsidP="006A347F">
      <w:pPr>
        <w:pStyle w:val="HTMLPreformatted"/>
      </w:pPr>
      <w:r>
        <w:t xml:space="preserve">public void </w:t>
      </w:r>
      <w:r>
        <w:rPr>
          <w:b/>
          <w:bCs/>
        </w:rPr>
        <w:t>setPaymentTextField</w:t>
      </w:r>
      <w:r>
        <w:t>(javax.swing.JTextField paymentTextField)</w:t>
      </w:r>
    </w:p>
    <w:p w:rsidR="006A347F" w:rsidRDefault="003F2F3D" w:rsidP="006A347F">
      <w:r>
        <w:pict>
          <v:rect id="_x0000_i1187" style="width:0;height:1.5pt" o:hralign="center" o:hrstd="t" o:hr="t" fillcolor="#a0a0a0" stroked="f"/>
        </w:pict>
      </w:r>
    </w:p>
    <w:p w:rsidR="006A347F" w:rsidRDefault="006A347F" w:rsidP="006A347F">
      <w:pPr>
        <w:pStyle w:val="Heading3"/>
      </w:pPr>
      <w:bookmarkStart w:id="164" w:name="setSaleAmount(double)"/>
      <w:bookmarkEnd w:id="164"/>
      <w:r>
        <w:t xml:space="preserve">setSaleAmount </w:t>
      </w:r>
    </w:p>
    <w:p w:rsidR="006A347F" w:rsidRDefault="006A347F" w:rsidP="006A347F">
      <w:pPr>
        <w:pStyle w:val="HTMLPreformatted"/>
      </w:pPr>
      <w:r>
        <w:t xml:space="preserve">public void </w:t>
      </w:r>
      <w:r>
        <w:rPr>
          <w:b/>
          <w:bCs/>
        </w:rPr>
        <w:t>setSaleAmount</w:t>
      </w:r>
      <w:r>
        <w:t>(double saleAmount)</w:t>
      </w:r>
    </w:p>
    <w:p w:rsidR="006A347F" w:rsidRDefault="003F2F3D" w:rsidP="006A347F">
      <w:r>
        <w:pict>
          <v:rect id="_x0000_i1188" style="width:0;height:1.5pt" o:hralign="center" o:hrstd="t" o:hr="t" fillcolor="#a0a0a0" stroked="f"/>
        </w:pict>
      </w:r>
    </w:p>
    <w:p w:rsidR="006A347F" w:rsidRDefault="006A347F" w:rsidP="006A347F">
      <w:pPr>
        <w:pStyle w:val="Heading3"/>
      </w:pPr>
      <w:bookmarkStart w:id="165" w:name="setSaleAmountTextField(javax.swing.JText"/>
      <w:bookmarkEnd w:id="165"/>
      <w:r>
        <w:t xml:space="preserve">setSaleAmountTextField </w:t>
      </w:r>
    </w:p>
    <w:p w:rsidR="006A347F" w:rsidRDefault="006A347F" w:rsidP="006A347F">
      <w:pPr>
        <w:pStyle w:val="HTMLPreformatted"/>
      </w:pPr>
      <w:r>
        <w:t xml:space="preserve">public void </w:t>
      </w:r>
      <w:r>
        <w:rPr>
          <w:b/>
          <w:bCs/>
        </w:rPr>
        <w:t>setSaleAmountTextField</w:t>
      </w:r>
      <w:r>
        <w:t>(javax.swing.JTextField saleAmountTextField)</w:t>
      </w:r>
    </w:p>
    <w:p w:rsidR="006A347F" w:rsidRDefault="003F2F3D" w:rsidP="006A347F">
      <w:r>
        <w:pict>
          <v:rect id="_x0000_i1189" style="width:0;height:1.5pt" o:hralign="center" o:hrstd="t" o:hr="t" fillcolor="#a0a0a0" stroked="f"/>
        </w:pict>
      </w:r>
    </w:p>
    <w:p w:rsidR="006A347F" w:rsidRDefault="006A347F" w:rsidP="006A347F">
      <w:pPr>
        <w:pStyle w:val="Heading3"/>
      </w:pPr>
      <w:r>
        <w:t xml:space="preserve">setSevenButton </w:t>
      </w:r>
    </w:p>
    <w:p w:rsidR="006A347F" w:rsidRDefault="006A347F" w:rsidP="006A347F">
      <w:pPr>
        <w:pStyle w:val="HTMLPreformatted"/>
      </w:pPr>
      <w:r>
        <w:t xml:space="preserve">public void </w:t>
      </w:r>
      <w:r>
        <w:rPr>
          <w:b/>
          <w:bCs/>
        </w:rPr>
        <w:t>setSevenButton</w:t>
      </w:r>
      <w:r>
        <w:t>(javax.swing.JButton sevenButton)</w:t>
      </w:r>
    </w:p>
    <w:p w:rsidR="006A347F" w:rsidRDefault="003F2F3D" w:rsidP="006A347F">
      <w:r>
        <w:pict>
          <v:rect id="_x0000_i1190" style="width:0;height:1.5pt" o:hralign="center" o:hrstd="t" o:hr="t" fillcolor="#a0a0a0" stroked="f"/>
        </w:pict>
      </w:r>
    </w:p>
    <w:p w:rsidR="006A347F" w:rsidRDefault="006A347F" w:rsidP="006A347F">
      <w:pPr>
        <w:pStyle w:val="Heading3"/>
      </w:pPr>
      <w:r>
        <w:t xml:space="preserve">setSixButton </w:t>
      </w:r>
    </w:p>
    <w:p w:rsidR="006A347F" w:rsidRDefault="006A347F" w:rsidP="006A347F">
      <w:pPr>
        <w:pStyle w:val="HTMLPreformatted"/>
      </w:pPr>
      <w:r>
        <w:t xml:space="preserve">public void </w:t>
      </w:r>
      <w:r>
        <w:rPr>
          <w:b/>
          <w:bCs/>
        </w:rPr>
        <w:t>setSixButton</w:t>
      </w:r>
      <w:r>
        <w:t>(javax.swing.JButton sixButton)</w:t>
      </w:r>
    </w:p>
    <w:p w:rsidR="006A347F" w:rsidRDefault="003F2F3D" w:rsidP="006A347F">
      <w:r>
        <w:pict>
          <v:rect id="_x0000_i1191" style="width:0;height:1.5pt" o:hralign="center" o:hrstd="t" o:hr="t" fillcolor="#a0a0a0" stroked="f"/>
        </w:pict>
      </w:r>
    </w:p>
    <w:p w:rsidR="006A347F" w:rsidRDefault="006A347F" w:rsidP="006A347F">
      <w:pPr>
        <w:pStyle w:val="Heading3"/>
      </w:pPr>
      <w:r>
        <w:t xml:space="preserve">setThreeButton </w:t>
      </w:r>
    </w:p>
    <w:p w:rsidR="006A347F" w:rsidRDefault="006A347F" w:rsidP="006A347F">
      <w:pPr>
        <w:pStyle w:val="HTMLPreformatted"/>
      </w:pPr>
      <w:r>
        <w:t xml:space="preserve">public void </w:t>
      </w:r>
      <w:r>
        <w:rPr>
          <w:b/>
          <w:bCs/>
        </w:rPr>
        <w:t>setThreeButton</w:t>
      </w:r>
      <w:r>
        <w:t>(javax.swing.JButton threeButton)</w:t>
      </w:r>
    </w:p>
    <w:p w:rsidR="006A347F" w:rsidRDefault="003F2F3D" w:rsidP="006A347F">
      <w:r>
        <w:pict>
          <v:rect id="_x0000_i1192" style="width:0;height:1.5pt" o:hralign="center" o:hrstd="t" o:hr="t" fillcolor="#a0a0a0" stroked="f"/>
        </w:pict>
      </w:r>
    </w:p>
    <w:p w:rsidR="006A347F" w:rsidRDefault="006A347F" w:rsidP="006A347F">
      <w:pPr>
        <w:pStyle w:val="Heading3"/>
      </w:pPr>
      <w:r>
        <w:t xml:space="preserve">setTwoButton </w:t>
      </w:r>
    </w:p>
    <w:p w:rsidR="006A347F" w:rsidRDefault="006A347F" w:rsidP="006A347F">
      <w:pPr>
        <w:pStyle w:val="HTMLPreformatted"/>
      </w:pPr>
      <w:r>
        <w:t xml:space="preserve">public void </w:t>
      </w:r>
      <w:r>
        <w:rPr>
          <w:b/>
          <w:bCs/>
        </w:rPr>
        <w:t>setTwoButton</w:t>
      </w:r>
      <w:r>
        <w:t>(javax.swing.JButton twoButton)</w:t>
      </w:r>
    </w:p>
    <w:p w:rsidR="006A347F" w:rsidRDefault="003F2F3D" w:rsidP="006A347F">
      <w:r>
        <w:pict>
          <v:rect id="_x0000_i1193" style="width:0;height:1.5pt" o:hralign="center" o:hrstd="t" o:hr="t" fillcolor="#a0a0a0" stroked="f"/>
        </w:pict>
      </w:r>
    </w:p>
    <w:p w:rsidR="006A347F" w:rsidRDefault="006A347F" w:rsidP="006A347F">
      <w:pPr>
        <w:pStyle w:val="Heading3"/>
      </w:pPr>
      <w:r>
        <w:t xml:space="preserve">setZeroButton </w:t>
      </w:r>
    </w:p>
    <w:p w:rsidR="006A347F" w:rsidRDefault="006A347F" w:rsidP="006A347F">
      <w:pPr>
        <w:pStyle w:val="HTMLPreformatted"/>
      </w:pPr>
      <w:r>
        <w:lastRenderedPageBreak/>
        <w:t xml:space="preserve">public void </w:t>
      </w:r>
      <w:r>
        <w:rPr>
          <w:b/>
          <w:bCs/>
        </w:rPr>
        <w:t>setZeroButton</w:t>
      </w:r>
      <w:r>
        <w:t>(javax.swing.JButton zeroButton)</w:t>
      </w:r>
    </w:p>
    <w:p w:rsidR="006A347F" w:rsidRDefault="003F2F3D" w:rsidP="006A347F">
      <w:r>
        <w:pict>
          <v:rect id="_x0000_i1194" style="width:0;height:1.5pt" o:hralign="center" o:hrstd="t" o:hr="t" fillcolor="#a0a0a0" stroked="f"/>
        </w:pict>
      </w:r>
    </w:p>
    <w:p w:rsidR="00FE7956" w:rsidRDefault="00FE7956" w:rsidP="006A347F">
      <w:r w:rsidRPr="00FE7956">
        <w:rPr>
          <w:b/>
        </w:rPr>
        <w:t>isPaymentEnough(double) – Sequence diagram</w:t>
      </w:r>
    </w:p>
    <w:p w:rsidR="00FE7956" w:rsidRPr="00FE7956" w:rsidRDefault="00FE7956" w:rsidP="00FE7956">
      <w:pPr>
        <w:jc w:val="center"/>
      </w:pPr>
      <w:r>
        <w:rPr>
          <w:noProof/>
          <w:lang w:val="en-GB" w:eastAsia="en-GB" w:bidi="ar-SA"/>
        </w:rPr>
        <w:drawing>
          <wp:inline distT="0" distB="0" distL="0" distR="0" wp14:anchorId="1F2F9182" wp14:editId="7EEDEFEE">
            <wp:extent cx="3780064" cy="25936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782036" cy="2594973"/>
                    </a:xfrm>
                    <a:prstGeom prst="rect">
                      <a:avLst/>
                    </a:prstGeom>
                  </pic:spPr>
                </pic:pic>
              </a:graphicData>
            </a:graphic>
          </wp:inline>
        </w:drawing>
      </w:r>
    </w:p>
    <w:p w:rsidR="00127613" w:rsidRDefault="00127613" w:rsidP="00127613">
      <w:pPr>
        <w:rPr>
          <w:rFonts w:asciiTheme="minorHAnsi" w:eastAsia="MS Mincho" w:hAnsiTheme="minorHAnsi" w:cstheme="minorHAnsi"/>
        </w:rPr>
      </w:pPr>
      <w:r>
        <w:rPr>
          <w:rFonts w:asciiTheme="minorHAnsi" w:eastAsia="MS Mincho" w:hAnsiTheme="minorHAnsi" w:cstheme="minorHAnsi"/>
        </w:rPr>
        <w:t>Diagram created with Visual Paradigm (</w:t>
      </w:r>
      <w:hyperlink r:id="rId226" w:history="1">
        <w:r w:rsidRPr="00B250D3">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127613" w:rsidRPr="001D7CE4" w:rsidRDefault="001D7CE4" w:rsidP="006A347F">
      <w:pPr>
        <w:rPr>
          <w:rFonts w:asciiTheme="minorHAnsi" w:hAnsiTheme="minorHAnsi"/>
          <w:sz w:val="16"/>
          <w:szCs w:val="16"/>
        </w:rPr>
      </w:pPr>
      <w:r w:rsidRPr="001D7CE4">
        <w:rPr>
          <w:rFonts w:asciiTheme="minorHAnsi" w:hAnsiTheme="minorHAnsi"/>
          <w:sz w:val="16"/>
          <w:szCs w:val="16"/>
        </w:rPr>
        <w:t xml:space="preserve">Visual Paradigm International, nd. </w:t>
      </w:r>
      <w:proofErr w:type="gramStart"/>
      <w:r w:rsidRPr="001D7CE4">
        <w:rPr>
          <w:rFonts w:asciiTheme="minorHAnsi" w:hAnsiTheme="minorHAnsi"/>
          <w:sz w:val="16"/>
          <w:szCs w:val="16"/>
        </w:rPr>
        <w:t>Visual Paradigm.</w:t>
      </w:r>
      <w:proofErr w:type="gramEnd"/>
      <w:r w:rsidRPr="001D7CE4">
        <w:rPr>
          <w:rFonts w:asciiTheme="minorHAnsi" w:hAnsiTheme="minorHAnsi"/>
          <w:sz w:val="16"/>
          <w:szCs w:val="16"/>
        </w:rPr>
        <w:t xml:space="preserve"> [</w:t>
      </w:r>
      <w:proofErr w:type="gramStart"/>
      <w:r w:rsidRPr="001D7CE4">
        <w:rPr>
          <w:rFonts w:asciiTheme="minorHAnsi" w:hAnsiTheme="minorHAnsi"/>
          <w:sz w:val="16"/>
          <w:szCs w:val="16"/>
        </w:rPr>
        <w:t>computer</w:t>
      </w:r>
      <w:proofErr w:type="gramEnd"/>
      <w:r w:rsidRPr="001D7CE4">
        <w:rPr>
          <w:rFonts w:asciiTheme="minorHAnsi" w:hAnsiTheme="minorHAnsi"/>
          <w:sz w:val="16"/>
          <w:szCs w:val="16"/>
        </w:rPr>
        <w:t xml:space="preserve"> program]. </w:t>
      </w:r>
      <w:proofErr w:type="gramStart"/>
      <w:r w:rsidRPr="001D7CE4">
        <w:rPr>
          <w:rFonts w:asciiTheme="minorHAnsi" w:hAnsiTheme="minorHAnsi"/>
          <w:sz w:val="16"/>
          <w:szCs w:val="16"/>
        </w:rPr>
        <w:t>Visual Paradigm International.</w:t>
      </w:r>
      <w:proofErr w:type="gramEnd"/>
      <w:r w:rsidRPr="001D7CE4">
        <w:rPr>
          <w:rFonts w:asciiTheme="minorHAnsi" w:hAnsiTheme="minorHAnsi"/>
          <w:sz w:val="16"/>
          <w:szCs w:val="16"/>
        </w:rPr>
        <w:t xml:space="preserve"> </w:t>
      </w:r>
      <w:proofErr w:type="gramStart"/>
      <w:r w:rsidRPr="001D7CE4">
        <w:rPr>
          <w:rFonts w:asciiTheme="minorHAnsi" w:hAnsiTheme="minorHAnsi"/>
          <w:sz w:val="16"/>
          <w:szCs w:val="16"/>
        </w:rPr>
        <w:t>[Accessed April 29, 2015].</w:t>
      </w:r>
      <w:proofErr w:type="gramEnd"/>
    </w:p>
    <w:p w:rsidR="00FE7956" w:rsidRDefault="00FE7956" w:rsidP="006A347F">
      <w:proofErr w:type="gramStart"/>
      <w:r w:rsidRPr="00FE7956">
        <w:rPr>
          <w:b/>
        </w:rPr>
        <w:t>isPaymentEnough(</w:t>
      </w:r>
      <w:proofErr w:type="gramEnd"/>
      <w:r w:rsidRPr="00FE7956">
        <w:rPr>
          <w:b/>
        </w:rPr>
        <w:t>double) –</w:t>
      </w:r>
      <w:r>
        <w:rPr>
          <w:b/>
        </w:rPr>
        <w:t xml:space="preserve"> Flowchart</w:t>
      </w:r>
    </w:p>
    <w:p w:rsidR="00FE7956" w:rsidRPr="00FE7956" w:rsidRDefault="00FE7956" w:rsidP="00FE7956">
      <w:pPr>
        <w:jc w:val="center"/>
      </w:pPr>
      <w:r>
        <w:rPr>
          <w:noProof/>
          <w:lang w:val="en-GB" w:eastAsia="en-GB" w:bidi="ar-SA"/>
        </w:rPr>
        <w:drawing>
          <wp:inline distT="0" distB="0" distL="0" distR="0" wp14:anchorId="091A7726" wp14:editId="57599FAE">
            <wp:extent cx="4476750" cy="25622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476750" cy="2562225"/>
                    </a:xfrm>
                    <a:prstGeom prst="rect">
                      <a:avLst/>
                    </a:prstGeom>
                  </pic:spPr>
                </pic:pic>
              </a:graphicData>
            </a:graphic>
          </wp:inline>
        </w:drawing>
      </w:r>
    </w:p>
    <w:p w:rsidR="00127613" w:rsidRDefault="00127613" w:rsidP="00127613">
      <w:r>
        <w:rPr>
          <w:rFonts w:asciiTheme="minorHAnsi" w:eastAsia="MS Mincho" w:hAnsiTheme="minorHAnsi" w:cstheme="minorHAnsi"/>
        </w:rPr>
        <w:t>Auto-generated diagram created with Code Rocket Flowchart Editor (</w:t>
      </w:r>
      <w:r w:rsidRPr="00004F6B">
        <w:rPr>
          <w:rFonts w:asciiTheme="minorHAnsi" w:eastAsia="MS Mincho" w:hAnsiTheme="minorHAnsi" w:cstheme="minorHAnsi"/>
        </w:rPr>
        <w:t>http://www.rapidqualitysystems.com/</w:t>
      </w:r>
      <w:r>
        <w:rPr>
          <w:rFonts w:asciiTheme="minorHAnsi" w:eastAsia="MS Mincho" w:hAnsiTheme="minorHAnsi" w:cstheme="minorHAnsi"/>
        </w:rPr>
        <w:t>)</w:t>
      </w:r>
    </w:p>
    <w:p w:rsidR="00FE7956" w:rsidRPr="001D7CE4" w:rsidRDefault="001D7CE4" w:rsidP="006A347F">
      <w:pPr>
        <w:rPr>
          <w:rFonts w:asciiTheme="minorHAnsi" w:hAnsiTheme="minorHAnsi"/>
          <w:sz w:val="16"/>
          <w:szCs w:val="16"/>
        </w:rPr>
      </w:pPr>
      <w:r w:rsidRPr="001D7CE4">
        <w:rPr>
          <w:rFonts w:asciiTheme="minorHAnsi" w:hAnsiTheme="minorHAnsi"/>
          <w:sz w:val="16"/>
          <w:szCs w:val="16"/>
        </w:rPr>
        <w:t xml:space="preserve">Rapid Quality Systems, nd. </w:t>
      </w:r>
      <w:proofErr w:type="gramStart"/>
      <w:r w:rsidRPr="001D7CE4">
        <w:rPr>
          <w:rFonts w:asciiTheme="minorHAnsi" w:hAnsiTheme="minorHAnsi"/>
          <w:sz w:val="16"/>
          <w:szCs w:val="16"/>
        </w:rPr>
        <w:t>Code Rocket for Eclipse, [computer program].</w:t>
      </w:r>
      <w:proofErr w:type="gramEnd"/>
      <w:r w:rsidRPr="001D7CE4">
        <w:rPr>
          <w:rFonts w:asciiTheme="minorHAnsi" w:hAnsiTheme="minorHAnsi"/>
          <w:sz w:val="16"/>
          <w:szCs w:val="16"/>
        </w:rPr>
        <w:t xml:space="preserve"> </w:t>
      </w:r>
      <w:proofErr w:type="gramStart"/>
      <w:r w:rsidRPr="001D7CE4">
        <w:rPr>
          <w:rFonts w:asciiTheme="minorHAnsi" w:hAnsiTheme="minorHAnsi"/>
          <w:sz w:val="16"/>
          <w:szCs w:val="16"/>
        </w:rPr>
        <w:t>Rapid Quality Systems.</w:t>
      </w:r>
      <w:proofErr w:type="gramEnd"/>
      <w:r w:rsidRPr="001D7CE4">
        <w:rPr>
          <w:rFonts w:asciiTheme="minorHAnsi" w:hAnsiTheme="minorHAnsi"/>
          <w:sz w:val="16"/>
          <w:szCs w:val="16"/>
        </w:rPr>
        <w:t xml:space="preserve"> [Accessed April 29, 2015]</w:t>
      </w:r>
    </w:p>
    <w:p w:rsidR="00B10AF7" w:rsidRDefault="00B10AF7" w:rsidP="00B10AF7">
      <w:proofErr w:type="gramStart"/>
      <w:r>
        <w:rPr>
          <w:b/>
        </w:rPr>
        <w:t>isValidNumber(</w:t>
      </w:r>
      <w:proofErr w:type="gramEnd"/>
      <w:r w:rsidRPr="00FE7956">
        <w:rPr>
          <w:b/>
        </w:rPr>
        <w:t>) – Sequence diagram</w:t>
      </w:r>
    </w:p>
    <w:p w:rsidR="00FE7956" w:rsidRDefault="00B10AF7" w:rsidP="00B10AF7">
      <w:pPr>
        <w:jc w:val="center"/>
      </w:pPr>
      <w:r>
        <w:rPr>
          <w:noProof/>
          <w:lang w:val="en-GB" w:eastAsia="en-GB" w:bidi="ar-SA"/>
        </w:rPr>
        <w:lastRenderedPageBreak/>
        <w:drawing>
          <wp:inline distT="0" distB="0" distL="0" distR="0" wp14:anchorId="244FBCDD" wp14:editId="220D3E48">
            <wp:extent cx="4784272" cy="2813316"/>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795192" cy="2819738"/>
                    </a:xfrm>
                    <a:prstGeom prst="rect">
                      <a:avLst/>
                    </a:prstGeom>
                  </pic:spPr>
                </pic:pic>
              </a:graphicData>
            </a:graphic>
          </wp:inline>
        </w:drawing>
      </w:r>
    </w:p>
    <w:p w:rsidR="00B10AF7" w:rsidRDefault="00B10AF7" w:rsidP="00B10AF7">
      <w:pPr>
        <w:rPr>
          <w:rFonts w:asciiTheme="minorHAnsi" w:eastAsia="MS Mincho" w:hAnsiTheme="minorHAnsi" w:cstheme="minorHAnsi"/>
        </w:rPr>
      </w:pPr>
      <w:r>
        <w:rPr>
          <w:rFonts w:asciiTheme="minorHAnsi" w:eastAsia="MS Mincho" w:hAnsiTheme="minorHAnsi" w:cstheme="minorHAnsi"/>
        </w:rPr>
        <w:t>Diagram created with Visual Paradigm (</w:t>
      </w:r>
      <w:hyperlink r:id="rId229" w:history="1">
        <w:r w:rsidRPr="00B250D3">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B10AF7" w:rsidRPr="001D7CE4" w:rsidRDefault="001D7CE4" w:rsidP="00B10AF7">
      <w:pPr>
        <w:rPr>
          <w:rFonts w:asciiTheme="minorHAnsi" w:eastAsia="MS Mincho" w:hAnsiTheme="minorHAnsi" w:cstheme="minorHAnsi"/>
          <w:sz w:val="16"/>
          <w:szCs w:val="16"/>
        </w:rPr>
      </w:pPr>
      <w:r w:rsidRPr="001D7CE4">
        <w:rPr>
          <w:rFonts w:asciiTheme="minorHAnsi" w:eastAsia="MS Mincho" w:hAnsiTheme="minorHAnsi" w:cstheme="minorHAnsi"/>
          <w:sz w:val="16"/>
          <w:szCs w:val="16"/>
        </w:rPr>
        <w:t xml:space="preserve">Visual Paradigm International, nd. </w:t>
      </w:r>
      <w:proofErr w:type="gramStart"/>
      <w:r w:rsidRPr="001D7CE4">
        <w:rPr>
          <w:rFonts w:asciiTheme="minorHAnsi" w:eastAsia="MS Mincho" w:hAnsiTheme="minorHAnsi" w:cstheme="minorHAnsi"/>
          <w:sz w:val="16"/>
          <w:szCs w:val="16"/>
        </w:rPr>
        <w:t>Visual Paradigm.</w:t>
      </w:r>
      <w:proofErr w:type="gramEnd"/>
      <w:r w:rsidRPr="001D7CE4">
        <w:rPr>
          <w:rFonts w:asciiTheme="minorHAnsi" w:eastAsia="MS Mincho" w:hAnsiTheme="minorHAnsi" w:cstheme="minorHAnsi"/>
          <w:sz w:val="16"/>
          <w:szCs w:val="16"/>
        </w:rPr>
        <w:t xml:space="preserve"> [</w:t>
      </w:r>
      <w:proofErr w:type="gramStart"/>
      <w:r w:rsidRPr="001D7CE4">
        <w:rPr>
          <w:rFonts w:asciiTheme="minorHAnsi" w:eastAsia="MS Mincho" w:hAnsiTheme="minorHAnsi" w:cstheme="minorHAnsi"/>
          <w:sz w:val="16"/>
          <w:szCs w:val="16"/>
        </w:rPr>
        <w:t>computer</w:t>
      </w:r>
      <w:proofErr w:type="gramEnd"/>
      <w:r w:rsidRPr="001D7CE4">
        <w:rPr>
          <w:rFonts w:asciiTheme="minorHAnsi" w:eastAsia="MS Mincho" w:hAnsiTheme="minorHAnsi" w:cstheme="minorHAnsi"/>
          <w:sz w:val="16"/>
          <w:szCs w:val="16"/>
        </w:rPr>
        <w:t xml:space="preserve"> program]. </w:t>
      </w:r>
      <w:proofErr w:type="gramStart"/>
      <w:r w:rsidRPr="001D7CE4">
        <w:rPr>
          <w:rFonts w:asciiTheme="minorHAnsi" w:eastAsia="MS Mincho" w:hAnsiTheme="minorHAnsi" w:cstheme="minorHAnsi"/>
          <w:sz w:val="16"/>
          <w:szCs w:val="16"/>
        </w:rPr>
        <w:t>Visual Paradigm International.</w:t>
      </w:r>
      <w:proofErr w:type="gramEnd"/>
      <w:r w:rsidRPr="001D7CE4">
        <w:rPr>
          <w:rFonts w:asciiTheme="minorHAnsi" w:eastAsia="MS Mincho" w:hAnsiTheme="minorHAnsi" w:cstheme="minorHAnsi"/>
          <w:sz w:val="16"/>
          <w:szCs w:val="16"/>
        </w:rPr>
        <w:t xml:space="preserve"> </w:t>
      </w:r>
      <w:proofErr w:type="gramStart"/>
      <w:r w:rsidRPr="001D7CE4">
        <w:rPr>
          <w:rFonts w:asciiTheme="minorHAnsi" w:eastAsia="MS Mincho" w:hAnsiTheme="minorHAnsi" w:cstheme="minorHAnsi"/>
          <w:sz w:val="16"/>
          <w:szCs w:val="16"/>
        </w:rPr>
        <w:t>[Accessed April 29, 2015].</w:t>
      </w:r>
      <w:proofErr w:type="gramEnd"/>
    </w:p>
    <w:p w:rsidR="00B10AF7" w:rsidRDefault="00B10AF7" w:rsidP="00B10AF7">
      <w:proofErr w:type="gramStart"/>
      <w:r>
        <w:rPr>
          <w:b/>
        </w:rPr>
        <w:t>isValidNumber(</w:t>
      </w:r>
      <w:proofErr w:type="gramEnd"/>
      <w:r w:rsidRPr="00FE7956">
        <w:rPr>
          <w:b/>
        </w:rPr>
        <w:t>)</w:t>
      </w:r>
      <w:r>
        <w:rPr>
          <w:b/>
        </w:rPr>
        <w:t xml:space="preserve"> </w:t>
      </w:r>
      <w:r w:rsidRPr="00FE7956">
        <w:rPr>
          <w:b/>
        </w:rPr>
        <w:t>–</w:t>
      </w:r>
      <w:r>
        <w:rPr>
          <w:b/>
        </w:rPr>
        <w:t xml:space="preserve">  Flowchart</w:t>
      </w:r>
    </w:p>
    <w:p w:rsidR="00FE7956" w:rsidRDefault="00B10AF7" w:rsidP="00B10AF7">
      <w:pPr>
        <w:jc w:val="center"/>
      </w:pPr>
      <w:r>
        <w:rPr>
          <w:noProof/>
          <w:lang w:val="en-GB" w:eastAsia="en-GB" w:bidi="ar-SA"/>
        </w:rPr>
        <w:drawing>
          <wp:inline distT="0" distB="0" distL="0" distR="0" wp14:anchorId="711B1B62" wp14:editId="37F66687">
            <wp:extent cx="5943600" cy="33350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5943600" cy="3335020"/>
                    </a:xfrm>
                    <a:prstGeom prst="rect">
                      <a:avLst/>
                    </a:prstGeom>
                  </pic:spPr>
                </pic:pic>
              </a:graphicData>
            </a:graphic>
          </wp:inline>
        </w:drawing>
      </w:r>
    </w:p>
    <w:p w:rsidR="00FE7956" w:rsidRDefault="00FE7956" w:rsidP="006A347F"/>
    <w:p w:rsidR="00FE7956" w:rsidRDefault="00FE7956" w:rsidP="006A347F"/>
    <w:p w:rsidR="00B10AF7" w:rsidRDefault="00B10AF7" w:rsidP="00B10AF7">
      <w:r>
        <w:rPr>
          <w:rFonts w:asciiTheme="minorHAnsi" w:eastAsia="MS Mincho" w:hAnsiTheme="minorHAnsi" w:cstheme="minorHAnsi"/>
        </w:rPr>
        <w:t>Auto-generated diagram created with Code Rocket Flowchart Editor (</w:t>
      </w:r>
      <w:r w:rsidRPr="00004F6B">
        <w:rPr>
          <w:rFonts w:asciiTheme="minorHAnsi" w:eastAsia="MS Mincho" w:hAnsiTheme="minorHAnsi" w:cstheme="minorHAnsi"/>
        </w:rPr>
        <w:t>http://www.rapidqualitysystems.com/</w:t>
      </w:r>
      <w:r>
        <w:rPr>
          <w:rFonts w:asciiTheme="minorHAnsi" w:eastAsia="MS Mincho" w:hAnsiTheme="minorHAnsi" w:cstheme="minorHAnsi"/>
        </w:rPr>
        <w:t>)</w:t>
      </w:r>
    </w:p>
    <w:p w:rsidR="00FE7956" w:rsidRPr="001D7CE4" w:rsidRDefault="001D7CE4" w:rsidP="006A347F">
      <w:pPr>
        <w:rPr>
          <w:rFonts w:asciiTheme="minorHAnsi" w:hAnsiTheme="minorHAnsi"/>
          <w:sz w:val="16"/>
          <w:szCs w:val="16"/>
        </w:rPr>
      </w:pPr>
      <w:r w:rsidRPr="001D7CE4">
        <w:rPr>
          <w:rFonts w:asciiTheme="minorHAnsi" w:hAnsiTheme="minorHAnsi"/>
          <w:sz w:val="16"/>
          <w:szCs w:val="16"/>
        </w:rPr>
        <w:t xml:space="preserve">Rapid Quality Systems, nd. </w:t>
      </w:r>
      <w:proofErr w:type="gramStart"/>
      <w:r w:rsidRPr="001D7CE4">
        <w:rPr>
          <w:rFonts w:asciiTheme="minorHAnsi" w:hAnsiTheme="minorHAnsi"/>
          <w:sz w:val="16"/>
          <w:szCs w:val="16"/>
        </w:rPr>
        <w:t>Code Rocket for Eclipse, [computer program].</w:t>
      </w:r>
      <w:proofErr w:type="gramEnd"/>
      <w:r w:rsidRPr="001D7CE4">
        <w:rPr>
          <w:rFonts w:asciiTheme="minorHAnsi" w:hAnsiTheme="minorHAnsi"/>
          <w:sz w:val="16"/>
          <w:szCs w:val="16"/>
        </w:rPr>
        <w:t xml:space="preserve"> </w:t>
      </w:r>
      <w:proofErr w:type="gramStart"/>
      <w:r w:rsidRPr="001D7CE4">
        <w:rPr>
          <w:rFonts w:asciiTheme="minorHAnsi" w:hAnsiTheme="minorHAnsi"/>
          <w:sz w:val="16"/>
          <w:szCs w:val="16"/>
        </w:rPr>
        <w:t>Rapid Quality Systems.</w:t>
      </w:r>
      <w:proofErr w:type="gramEnd"/>
      <w:r w:rsidRPr="001D7CE4">
        <w:rPr>
          <w:rFonts w:asciiTheme="minorHAnsi" w:hAnsiTheme="minorHAnsi"/>
          <w:sz w:val="16"/>
          <w:szCs w:val="16"/>
        </w:rPr>
        <w:t xml:space="preserve"> [Accessed April 29, 2015]</w:t>
      </w:r>
    </w:p>
    <w:p w:rsidR="00FE7956" w:rsidRDefault="005C4B78" w:rsidP="006A347F">
      <w:pPr>
        <w:rPr>
          <w:sz w:val="32"/>
          <w:szCs w:val="32"/>
        </w:rPr>
      </w:pPr>
      <w:r>
        <w:rPr>
          <w:b/>
          <w:sz w:val="32"/>
          <w:szCs w:val="32"/>
        </w:rPr>
        <w:t>PayByCash</w:t>
      </w:r>
      <w:r w:rsidR="008C00BE">
        <w:rPr>
          <w:b/>
          <w:sz w:val="32"/>
          <w:szCs w:val="32"/>
        </w:rPr>
        <w:t>Dialog</w:t>
      </w:r>
      <w:r>
        <w:rPr>
          <w:b/>
          <w:sz w:val="32"/>
          <w:szCs w:val="32"/>
        </w:rPr>
        <w:t xml:space="preserve"> class code listing:</w:t>
      </w:r>
    </w:p>
    <w:p w:rsidR="001B1CEA" w:rsidRDefault="001B1CEA" w:rsidP="001B1CEA">
      <w:r>
        <w:lastRenderedPageBreak/>
        <w:t>package pospi;</w:t>
      </w:r>
    </w:p>
    <w:p w:rsidR="001B1CEA" w:rsidRDefault="001B1CEA" w:rsidP="001B1CEA">
      <w:r>
        <w:t>import java.awt.BorderLayout;</w:t>
      </w:r>
    </w:p>
    <w:p w:rsidR="001B1CEA" w:rsidRDefault="001B1CEA" w:rsidP="001B1CEA">
      <w:r>
        <w:t>import java.awt.FlowLayout;</w:t>
      </w:r>
    </w:p>
    <w:p w:rsidR="001B1CEA" w:rsidRDefault="001B1CEA" w:rsidP="001B1CEA">
      <w:r>
        <w:t>import java.awt.Robot;</w:t>
      </w:r>
    </w:p>
    <w:p w:rsidR="001B1CEA" w:rsidRDefault="001B1CEA" w:rsidP="001B1CEA">
      <w:r>
        <w:t>import java.awt.event.ActionEvent;</w:t>
      </w:r>
    </w:p>
    <w:p w:rsidR="001B1CEA" w:rsidRDefault="001B1CEA" w:rsidP="001B1CEA">
      <w:r>
        <w:t>import java.awt.event.ActionListener;</w:t>
      </w:r>
    </w:p>
    <w:p w:rsidR="001B1CEA" w:rsidRDefault="001B1CEA" w:rsidP="001B1CEA">
      <w:r>
        <w:t>import java.awt.event.KeyEvent;</w:t>
      </w:r>
    </w:p>
    <w:p w:rsidR="001B1CEA" w:rsidRDefault="001B1CEA" w:rsidP="001B1CEA">
      <w:r>
        <w:t>import javax.swing.JButton;</w:t>
      </w:r>
    </w:p>
    <w:p w:rsidR="001B1CEA" w:rsidRDefault="001B1CEA" w:rsidP="001B1CEA">
      <w:r>
        <w:t>import javax.swing.JDialog;</w:t>
      </w:r>
    </w:p>
    <w:p w:rsidR="001B1CEA" w:rsidRDefault="001B1CEA" w:rsidP="001B1CEA">
      <w:r>
        <w:t>import javax.swing.JOptionPane;</w:t>
      </w:r>
    </w:p>
    <w:p w:rsidR="001B1CEA" w:rsidRDefault="001B1CEA" w:rsidP="001B1CEA">
      <w:r>
        <w:t>import javax.swing.JPanel;</w:t>
      </w:r>
    </w:p>
    <w:p w:rsidR="001B1CEA" w:rsidRDefault="001B1CEA" w:rsidP="001B1CEA">
      <w:r>
        <w:t>import javax.swing.border.EmptyBorder;</w:t>
      </w:r>
    </w:p>
    <w:p w:rsidR="001B1CEA" w:rsidRDefault="001B1CEA" w:rsidP="001B1CEA">
      <w:r>
        <w:t>import javax.swing.GroupLayout;</w:t>
      </w:r>
    </w:p>
    <w:p w:rsidR="001B1CEA" w:rsidRDefault="001B1CEA" w:rsidP="001B1CEA">
      <w:r>
        <w:t>import javax.swing.GroupLayout.Alignment;</w:t>
      </w:r>
    </w:p>
    <w:p w:rsidR="001B1CEA" w:rsidRDefault="001B1CEA" w:rsidP="001B1CEA">
      <w:r>
        <w:t>import java.awt.Font;</w:t>
      </w:r>
    </w:p>
    <w:p w:rsidR="001B1CEA" w:rsidRDefault="001B1CEA" w:rsidP="001B1CEA">
      <w:r>
        <w:t>import java.awt.Color;</w:t>
      </w:r>
    </w:p>
    <w:p w:rsidR="001B1CEA" w:rsidRDefault="001B1CEA" w:rsidP="001B1CEA">
      <w:r>
        <w:t>import javax.swing.JFrame;</w:t>
      </w:r>
    </w:p>
    <w:p w:rsidR="001B1CEA" w:rsidRDefault="001B1CEA" w:rsidP="001B1CEA">
      <w:r>
        <w:t>import javax.swing.LayoutStyle.ComponentPlacement;</w:t>
      </w:r>
    </w:p>
    <w:p w:rsidR="001B1CEA" w:rsidRDefault="001B1CEA" w:rsidP="001B1CEA">
      <w:r>
        <w:t>import javax.swing.JLabel;</w:t>
      </w:r>
    </w:p>
    <w:p w:rsidR="001B1CEA" w:rsidRDefault="001B1CEA" w:rsidP="001B1CEA">
      <w:r>
        <w:t>import javax.swing.JTextField;</w:t>
      </w:r>
    </w:p>
    <w:p w:rsidR="001B1CEA" w:rsidRDefault="001B1CEA" w:rsidP="001B1CEA">
      <w:r>
        <w:t>import javax.swing.SwingConstants;</w:t>
      </w:r>
    </w:p>
    <w:p w:rsidR="001B1CEA" w:rsidRDefault="001B1CEA" w:rsidP="001B1CEA">
      <w:r>
        <w:t>import javax.swing.border.EtchedBorder;</w:t>
      </w:r>
    </w:p>
    <w:p w:rsidR="001B1CEA" w:rsidRDefault="001B1CEA" w:rsidP="001B1CEA">
      <w:r>
        <w:t>import java.text.DecimalFormat;</w:t>
      </w:r>
    </w:p>
    <w:p w:rsidR="001B1CEA" w:rsidRDefault="001B1CEA" w:rsidP="001B1CEA">
      <w:r>
        <w:t>/**</w:t>
      </w:r>
    </w:p>
    <w:p w:rsidR="001B1CEA" w:rsidRDefault="001B1CEA" w:rsidP="001B1CEA">
      <w:r>
        <w:t xml:space="preserve"> * Author: Angelo Romel Lopez </w:t>
      </w:r>
    </w:p>
    <w:p w:rsidR="001B1CEA" w:rsidRDefault="001B1CEA" w:rsidP="001B1CEA">
      <w:r>
        <w:t xml:space="preserve"> * &lt;br&gt;Description: &lt;br&gt;[1] Constructs and initializes the components and graphical user interface</w:t>
      </w:r>
    </w:p>
    <w:p w:rsidR="001B1CEA" w:rsidRDefault="001B1CEA" w:rsidP="001B1CEA">
      <w:r>
        <w:t xml:space="preserve"> * of the cash payment custom dialog screen.&lt;br&gt;[2] Handle the logic and events of the cash payment custom dialog screen.</w:t>
      </w:r>
    </w:p>
    <w:p w:rsidR="001B1CEA" w:rsidRDefault="001B1CEA" w:rsidP="001B1CEA">
      <w:r>
        <w:t xml:space="preserve"> * */</w:t>
      </w:r>
    </w:p>
    <w:p w:rsidR="001B1CEA" w:rsidRDefault="001B1CEA" w:rsidP="001B1CEA"/>
    <w:p w:rsidR="001B1CEA" w:rsidRDefault="001B1CEA" w:rsidP="001B1CEA">
      <w:r>
        <w:lastRenderedPageBreak/>
        <w:t>@SuppressWarnings("serial")</w:t>
      </w:r>
    </w:p>
    <w:p w:rsidR="001B1CEA" w:rsidRDefault="001B1CEA" w:rsidP="001B1CEA">
      <w:r>
        <w:t>public class PayByCashDialog extends JDialog implements ActionListener{</w:t>
      </w:r>
    </w:p>
    <w:p w:rsidR="001B1CEA" w:rsidRDefault="001B1CEA" w:rsidP="001B1CEA">
      <w:r>
        <w:t xml:space="preserve">    DecimalFormat format;</w:t>
      </w:r>
    </w:p>
    <w:p w:rsidR="001B1CEA" w:rsidRDefault="001B1CEA" w:rsidP="001B1CEA">
      <w:r>
        <w:t xml:space="preserve">    private double saleAmount;</w:t>
      </w:r>
    </w:p>
    <w:p w:rsidR="001B1CEA" w:rsidRDefault="001B1CEA" w:rsidP="001B1CEA">
      <w:r>
        <w:t xml:space="preserve">    private double paymentAmount;</w:t>
      </w:r>
    </w:p>
    <w:p w:rsidR="001B1CEA" w:rsidRDefault="001B1CEA" w:rsidP="001B1CEA">
      <w:r>
        <w:t xml:space="preserve">    private boolean dialogOk;</w:t>
      </w:r>
    </w:p>
    <w:p w:rsidR="001B1CEA" w:rsidRDefault="001B1CEA" w:rsidP="001B1CEA">
      <w:r>
        <w:t xml:space="preserve">    </w:t>
      </w:r>
    </w:p>
    <w:p w:rsidR="001B1CEA" w:rsidRDefault="001B1CEA" w:rsidP="001B1CEA">
      <w:r>
        <w:t xml:space="preserve">    private final JPanel contentPanel = new JPanel();   </w:t>
      </w:r>
    </w:p>
    <w:p w:rsidR="001B1CEA" w:rsidRDefault="001B1CEA" w:rsidP="001B1CEA">
      <w:r>
        <w:t xml:space="preserve">    private JTextField saleAmountTextField;</w:t>
      </w:r>
    </w:p>
    <w:p w:rsidR="001B1CEA" w:rsidRDefault="001B1CEA" w:rsidP="001B1CEA">
      <w:r>
        <w:t xml:space="preserve">    private JTextField paymentTextField;</w:t>
      </w:r>
    </w:p>
    <w:p w:rsidR="001B1CEA" w:rsidRDefault="001B1CEA" w:rsidP="001B1CEA">
      <w:r>
        <w:t xml:space="preserve">    </w:t>
      </w:r>
    </w:p>
    <w:p w:rsidR="001B1CEA" w:rsidRDefault="001B1CEA" w:rsidP="001B1CEA">
      <w:r>
        <w:t xml:space="preserve">    private JButton fourButton;</w:t>
      </w:r>
    </w:p>
    <w:p w:rsidR="001B1CEA" w:rsidRDefault="001B1CEA" w:rsidP="001B1CEA">
      <w:r>
        <w:t xml:space="preserve">    private JButton sevenButton;</w:t>
      </w:r>
    </w:p>
    <w:p w:rsidR="001B1CEA" w:rsidRDefault="001B1CEA" w:rsidP="001B1CEA">
      <w:r>
        <w:t xml:space="preserve">    private JButton fiveButton;</w:t>
      </w:r>
    </w:p>
    <w:p w:rsidR="001B1CEA" w:rsidRDefault="001B1CEA" w:rsidP="001B1CEA">
      <w:r>
        <w:t xml:space="preserve">    private JButton eightButton;</w:t>
      </w:r>
    </w:p>
    <w:p w:rsidR="001B1CEA" w:rsidRDefault="001B1CEA" w:rsidP="001B1CEA">
      <w:r>
        <w:t xml:space="preserve">    private JButton nineButton;</w:t>
      </w:r>
    </w:p>
    <w:p w:rsidR="001B1CEA" w:rsidRDefault="001B1CEA" w:rsidP="001B1CEA">
      <w:r>
        <w:t xml:space="preserve">    private JButton sixButton;</w:t>
      </w:r>
    </w:p>
    <w:p w:rsidR="001B1CEA" w:rsidRDefault="001B1CEA" w:rsidP="001B1CEA">
      <w:r>
        <w:t xml:space="preserve">    private JButton oneButton;</w:t>
      </w:r>
    </w:p>
    <w:p w:rsidR="001B1CEA" w:rsidRDefault="001B1CEA" w:rsidP="001B1CEA">
      <w:r>
        <w:t xml:space="preserve">    private JButton twoButton;</w:t>
      </w:r>
    </w:p>
    <w:p w:rsidR="001B1CEA" w:rsidRDefault="001B1CEA" w:rsidP="001B1CEA">
      <w:r>
        <w:t xml:space="preserve">    private JButton threeButton;</w:t>
      </w:r>
    </w:p>
    <w:p w:rsidR="001B1CEA" w:rsidRDefault="001B1CEA" w:rsidP="001B1CEA">
      <w:r>
        <w:t xml:space="preserve">    private JButton dotButton;</w:t>
      </w:r>
    </w:p>
    <w:p w:rsidR="001B1CEA" w:rsidRDefault="001B1CEA" w:rsidP="001B1CEA">
      <w:r>
        <w:t xml:space="preserve">    private JButton zeroButton;</w:t>
      </w:r>
    </w:p>
    <w:p w:rsidR="001B1CEA" w:rsidRDefault="001B1CEA" w:rsidP="001B1CEA">
      <w:r>
        <w:t xml:space="preserve">    private JButton clearButton;</w:t>
      </w:r>
    </w:p>
    <w:p w:rsidR="001B1CEA" w:rsidRDefault="001B1CEA" w:rsidP="001B1CEA">
      <w:r>
        <w:t xml:space="preserve">    </w:t>
      </w:r>
    </w:p>
    <w:p w:rsidR="001B1CEA" w:rsidRDefault="001B1CEA" w:rsidP="001B1CEA">
      <w:r>
        <w:t xml:space="preserve">    private JButton okButton;</w:t>
      </w:r>
    </w:p>
    <w:p w:rsidR="001B1CEA" w:rsidRDefault="001B1CEA" w:rsidP="001B1CEA">
      <w:r>
        <w:t xml:space="preserve">    private JButton cancelButton;</w:t>
      </w:r>
    </w:p>
    <w:p w:rsidR="001B1CEA" w:rsidRDefault="001B1CEA" w:rsidP="001B1CEA"/>
    <w:p w:rsidR="001B1CEA" w:rsidRDefault="001B1CEA" w:rsidP="001B1CEA">
      <w:r>
        <w:t xml:space="preserve">    /**</w:t>
      </w:r>
    </w:p>
    <w:p w:rsidR="001B1CEA" w:rsidRDefault="001B1CEA" w:rsidP="001B1CEA">
      <w:r>
        <w:t xml:space="preserve">     * Constructor.</w:t>
      </w:r>
    </w:p>
    <w:p w:rsidR="001B1CEA" w:rsidRDefault="001B1CEA" w:rsidP="001B1CEA">
      <w:r>
        <w:t xml:space="preserve">     * @param frame JFrame</w:t>
      </w:r>
    </w:p>
    <w:p w:rsidR="001B1CEA" w:rsidRDefault="001B1CEA" w:rsidP="001B1CEA">
      <w:r>
        <w:lastRenderedPageBreak/>
        <w:t xml:space="preserve">     * @param modal boolean</w:t>
      </w:r>
    </w:p>
    <w:p w:rsidR="001B1CEA" w:rsidRDefault="001B1CEA" w:rsidP="001B1CEA">
      <w:r>
        <w:t xml:space="preserve">     * @param saleAmount double</w:t>
      </w:r>
    </w:p>
    <w:p w:rsidR="001B1CEA" w:rsidRDefault="001B1CEA" w:rsidP="001B1CEA">
      <w:r>
        <w:t xml:space="preserve">     **/</w:t>
      </w:r>
    </w:p>
    <w:p w:rsidR="001B1CEA" w:rsidRDefault="001B1CEA" w:rsidP="001B1CEA">
      <w:r>
        <w:t xml:space="preserve">    public PayByCashDialog(JFrame frame, boolean modal, double saleAmount) {</w:t>
      </w:r>
    </w:p>
    <w:p w:rsidR="001B1CEA" w:rsidRDefault="001B1CEA" w:rsidP="001B1CEA">
      <w:r>
        <w:t xml:space="preserve">        super(frame, "Cash Payment", modal);</w:t>
      </w:r>
    </w:p>
    <w:p w:rsidR="001B1CEA" w:rsidRDefault="001B1CEA" w:rsidP="001B1CEA">
      <w:r>
        <w:t xml:space="preserve">        this.setSaleAmount(saleAmount);</w:t>
      </w:r>
    </w:p>
    <w:p w:rsidR="001B1CEA" w:rsidRDefault="001B1CEA" w:rsidP="001B1CEA">
      <w:r>
        <w:t xml:space="preserve">        this.format = new DecimalFormat("###,###.00");</w:t>
      </w:r>
    </w:p>
    <w:p w:rsidR="001B1CEA" w:rsidRDefault="001B1CEA" w:rsidP="001B1CEA">
      <w:r>
        <w:t xml:space="preserve">        </w:t>
      </w:r>
    </w:p>
    <w:p w:rsidR="001B1CEA" w:rsidRDefault="001B1CEA" w:rsidP="001B1CEA">
      <w:r>
        <w:t xml:space="preserve">        setBounds(100, 100, 307, 201);</w:t>
      </w:r>
    </w:p>
    <w:p w:rsidR="001B1CEA" w:rsidRDefault="001B1CEA" w:rsidP="001B1CEA">
      <w:r>
        <w:t xml:space="preserve">        getContentPane().setLayout(new BorderLayout());</w:t>
      </w:r>
    </w:p>
    <w:p w:rsidR="001B1CEA" w:rsidRDefault="001B1CEA" w:rsidP="001B1CEA">
      <w:r>
        <w:t xml:space="preserve">        contentPanel.setBorder(new EmptyBorder(5, 5, 5, 5));</w:t>
      </w:r>
    </w:p>
    <w:p w:rsidR="001B1CEA" w:rsidRDefault="001B1CEA" w:rsidP="001B1CEA">
      <w:r>
        <w:t xml:space="preserve">        getContentPane().add(contentPanel, BorderLayout.CENTER);</w:t>
      </w:r>
    </w:p>
    <w:p w:rsidR="001B1CEA" w:rsidRDefault="001B1CEA" w:rsidP="001B1CEA">
      <w:r>
        <w:t xml:space="preserve">        </w:t>
      </w:r>
    </w:p>
    <w:p w:rsidR="001B1CEA" w:rsidRDefault="001B1CEA" w:rsidP="001B1CEA">
      <w:r>
        <w:t xml:space="preserve">        JPanel panel = new JPanel();</w:t>
      </w:r>
    </w:p>
    <w:p w:rsidR="001B1CEA" w:rsidRDefault="001B1CEA" w:rsidP="001B1CEA">
      <w:r>
        <w:t xml:space="preserve">        panel.setBorder(null);</w:t>
      </w:r>
    </w:p>
    <w:p w:rsidR="001B1CEA" w:rsidRDefault="001B1CEA" w:rsidP="001B1CEA">
      <w:r>
        <w:t xml:space="preserve">        </w:t>
      </w:r>
    </w:p>
    <w:p w:rsidR="001B1CEA" w:rsidRDefault="001B1CEA" w:rsidP="001B1CEA">
      <w:r>
        <w:t xml:space="preserve">        fourButton = new JButton("4");</w:t>
      </w:r>
    </w:p>
    <w:p w:rsidR="001B1CEA" w:rsidRDefault="001B1CEA" w:rsidP="001B1CEA">
      <w:r>
        <w:t xml:space="preserve">        fourButton.setFont(new Font("Tahoma", Font.PLAIN, 10));</w:t>
      </w:r>
    </w:p>
    <w:p w:rsidR="001B1CEA" w:rsidRDefault="001B1CEA" w:rsidP="001B1CEA">
      <w:r>
        <w:t xml:space="preserve">        </w:t>
      </w:r>
    </w:p>
    <w:p w:rsidR="001B1CEA" w:rsidRDefault="001B1CEA" w:rsidP="001B1CEA">
      <w:r>
        <w:t xml:space="preserve">        sevenButton = new JButton("7");</w:t>
      </w:r>
    </w:p>
    <w:p w:rsidR="001B1CEA" w:rsidRDefault="001B1CEA" w:rsidP="001B1CEA">
      <w:r>
        <w:t xml:space="preserve">        sevenButton.setForeground(Color.BLACK);</w:t>
      </w:r>
    </w:p>
    <w:p w:rsidR="001B1CEA" w:rsidRDefault="001B1CEA" w:rsidP="001B1CEA">
      <w:r>
        <w:t xml:space="preserve">        sevenButton.setFont(new Font("Tahoma", Font.PLAIN, 10));</w:t>
      </w:r>
    </w:p>
    <w:p w:rsidR="001B1CEA" w:rsidRDefault="001B1CEA" w:rsidP="001B1CEA">
      <w:r>
        <w:t xml:space="preserve">        </w:t>
      </w:r>
    </w:p>
    <w:p w:rsidR="001B1CEA" w:rsidRDefault="001B1CEA" w:rsidP="001B1CEA">
      <w:r>
        <w:t xml:space="preserve">        fiveButton = new JButton("5");</w:t>
      </w:r>
    </w:p>
    <w:p w:rsidR="001B1CEA" w:rsidRDefault="001B1CEA" w:rsidP="001B1CEA">
      <w:r>
        <w:t xml:space="preserve">        fiveButton.setFont(new Font("Tahoma", Font.PLAIN, 10));</w:t>
      </w:r>
    </w:p>
    <w:p w:rsidR="001B1CEA" w:rsidRDefault="001B1CEA" w:rsidP="001B1CEA">
      <w:r>
        <w:t xml:space="preserve">        </w:t>
      </w:r>
    </w:p>
    <w:p w:rsidR="001B1CEA" w:rsidRDefault="001B1CEA" w:rsidP="001B1CEA">
      <w:r>
        <w:t xml:space="preserve">        eightButton = new JButton("8");</w:t>
      </w:r>
    </w:p>
    <w:p w:rsidR="001B1CEA" w:rsidRDefault="001B1CEA" w:rsidP="001B1CEA">
      <w:r>
        <w:t xml:space="preserve">        eightButton.setFont(new Font("Tahoma", Font.PLAIN, 10));</w:t>
      </w:r>
    </w:p>
    <w:p w:rsidR="001B1CEA" w:rsidRDefault="001B1CEA" w:rsidP="001B1CEA">
      <w:r>
        <w:t xml:space="preserve">        </w:t>
      </w:r>
    </w:p>
    <w:p w:rsidR="001B1CEA" w:rsidRDefault="001B1CEA" w:rsidP="001B1CEA">
      <w:r>
        <w:t xml:space="preserve">        nineButton = new JButton("9");</w:t>
      </w:r>
    </w:p>
    <w:p w:rsidR="001B1CEA" w:rsidRDefault="001B1CEA" w:rsidP="001B1CEA">
      <w:r>
        <w:lastRenderedPageBreak/>
        <w:t xml:space="preserve">        nineButton.setFont(new Font("Tahoma", Font.PLAIN, 10));</w:t>
      </w:r>
    </w:p>
    <w:p w:rsidR="001B1CEA" w:rsidRDefault="001B1CEA" w:rsidP="001B1CEA">
      <w:r>
        <w:t xml:space="preserve">        </w:t>
      </w:r>
    </w:p>
    <w:p w:rsidR="001B1CEA" w:rsidRDefault="001B1CEA" w:rsidP="001B1CEA">
      <w:r>
        <w:t xml:space="preserve">        sixButton = new JButton("6");</w:t>
      </w:r>
    </w:p>
    <w:p w:rsidR="001B1CEA" w:rsidRDefault="001B1CEA" w:rsidP="001B1CEA">
      <w:r>
        <w:t xml:space="preserve">        sixButton.setFont(new Font("Tahoma", Font.PLAIN, 10));</w:t>
      </w:r>
    </w:p>
    <w:p w:rsidR="001B1CEA" w:rsidRDefault="001B1CEA" w:rsidP="001B1CEA">
      <w:r>
        <w:t xml:space="preserve">        </w:t>
      </w:r>
    </w:p>
    <w:p w:rsidR="001B1CEA" w:rsidRDefault="001B1CEA" w:rsidP="001B1CEA">
      <w:r>
        <w:t xml:space="preserve">        oneButton = new JButton("1");</w:t>
      </w:r>
    </w:p>
    <w:p w:rsidR="001B1CEA" w:rsidRDefault="001B1CEA" w:rsidP="001B1CEA">
      <w:r>
        <w:t xml:space="preserve">        oneButton.setFont(new Font("Tahoma", Font.PLAIN, 10));</w:t>
      </w:r>
    </w:p>
    <w:p w:rsidR="001B1CEA" w:rsidRDefault="001B1CEA" w:rsidP="001B1CEA">
      <w:r>
        <w:t xml:space="preserve">        </w:t>
      </w:r>
    </w:p>
    <w:p w:rsidR="001B1CEA" w:rsidRDefault="001B1CEA" w:rsidP="001B1CEA">
      <w:r>
        <w:t xml:space="preserve">        twoButton = new JButton("2");</w:t>
      </w:r>
    </w:p>
    <w:p w:rsidR="001B1CEA" w:rsidRDefault="001B1CEA" w:rsidP="001B1CEA">
      <w:r>
        <w:t xml:space="preserve">        twoButton.setFont(new Font("Tahoma", Font.PLAIN, 10));</w:t>
      </w:r>
    </w:p>
    <w:p w:rsidR="001B1CEA" w:rsidRDefault="001B1CEA" w:rsidP="001B1CEA">
      <w:r>
        <w:t xml:space="preserve">        </w:t>
      </w:r>
    </w:p>
    <w:p w:rsidR="001B1CEA" w:rsidRDefault="001B1CEA" w:rsidP="001B1CEA">
      <w:r>
        <w:t xml:space="preserve">        threeButton = new JButton("3");</w:t>
      </w:r>
    </w:p>
    <w:p w:rsidR="001B1CEA" w:rsidRDefault="001B1CEA" w:rsidP="001B1CEA">
      <w:r>
        <w:t xml:space="preserve">        threeButton.setFont(new Font("Tahoma", Font.PLAIN, 10));</w:t>
      </w:r>
    </w:p>
    <w:p w:rsidR="001B1CEA" w:rsidRDefault="001B1CEA" w:rsidP="001B1CEA">
      <w:r>
        <w:t xml:space="preserve">        </w:t>
      </w:r>
    </w:p>
    <w:p w:rsidR="001B1CEA" w:rsidRDefault="001B1CEA" w:rsidP="001B1CEA">
      <w:r>
        <w:t xml:space="preserve">        dotButton = new JButton(".");</w:t>
      </w:r>
    </w:p>
    <w:p w:rsidR="001B1CEA" w:rsidRDefault="001B1CEA" w:rsidP="001B1CEA">
      <w:r>
        <w:t xml:space="preserve">        dotButton.setFont(new Font("Tahoma", Font.PLAIN, 10));</w:t>
      </w:r>
    </w:p>
    <w:p w:rsidR="001B1CEA" w:rsidRDefault="001B1CEA" w:rsidP="001B1CEA">
      <w:r>
        <w:t xml:space="preserve">        </w:t>
      </w:r>
    </w:p>
    <w:p w:rsidR="001B1CEA" w:rsidRDefault="001B1CEA" w:rsidP="001B1CEA">
      <w:r>
        <w:t xml:space="preserve">        zeroButton = new JButton("0");</w:t>
      </w:r>
    </w:p>
    <w:p w:rsidR="001B1CEA" w:rsidRDefault="001B1CEA" w:rsidP="001B1CEA">
      <w:r>
        <w:t xml:space="preserve">        zeroButton.setFont(new Font("Tahoma", Font.PLAIN, 10));</w:t>
      </w:r>
    </w:p>
    <w:p w:rsidR="001B1CEA" w:rsidRDefault="001B1CEA" w:rsidP="001B1CEA">
      <w:r>
        <w:t xml:space="preserve">        </w:t>
      </w:r>
    </w:p>
    <w:p w:rsidR="001B1CEA" w:rsidRDefault="001B1CEA" w:rsidP="001B1CEA">
      <w:r>
        <w:t xml:space="preserve">        clearButton = new JButton("x");</w:t>
      </w:r>
    </w:p>
    <w:p w:rsidR="001B1CEA" w:rsidRDefault="001B1CEA" w:rsidP="001B1CEA">
      <w:r>
        <w:t xml:space="preserve">        clearButton.setFont(new Font("Tahoma", Font.PLAIN, 10));</w:t>
      </w:r>
    </w:p>
    <w:p w:rsidR="001B1CEA" w:rsidRDefault="001B1CEA" w:rsidP="001B1CEA">
      <w:r>
        <w:t xml:space="preserve">        GroupLayout gl_panel = new GroupLayout(panel);</w:t>
      </w:r>
    </w:p>
    <w:p w:rsidR="001B1CEA" w:rsidRDefault="001B1CEA" w:rsidP="001B1CEA">
      <w:r>
        <w:t xml:space="preserve">        gl_panel.setHorizontalGroup(</w:t>
      </w:r>
    </w:p>
    <w:p w:rsidR="001B1CEA" w:rsidRDefault="001B1CEA" w:rsidP="001B1CEA">
      <w:r>
        <w:t xml:space="preserve">            gl_panel.createParallelGroup(Alignment.LEADING)</w:t>
      </w:r>
    </w:p>
    <w:p w:rsidR="001B1CEA" w:rsidRDefault="001B1CEA" w:rsidP="001B1CEA">
      <w:r>
        <w:t xml:space="preserve">                .addGap(0, 138, Short.MAX_VALUE)</w:t>
      </w:r>
    </w:p>
    <w:p w:rsidR="001B1CEA" w:rsidRDefault="001B1CEA" w:rsidP="001B1CEA">
      <w:r>
        <w:t xml:space="preserve">                .addGroup(gl_panel.createSequentialGroup()</w:t>
      </w:r>
    </w:p>
    <w:p w:rsidR="001B1CEA" w:rsidRDefault="001B1CEA" w:rsidP="001B1CEA">
      <w:r>
        <w:t xml:space="preserve">                    .addGroup(gl_panel.createParallelGroup(Alignment.TRAILING)</w:t>
      </w:r>
    </w:p>
    <w:p w:rsidR="001B1CEA" w:rsidRDefault="001B1CEA" w:rsidP="001B1CEA">
      <w:r>
        <w:t xml:space="preserve">                        .addGroup(gl_panel.createSequentialGroup()</w:t>
      </w:r>
    </w:p>
    <w:p w:rsidR="001B1CEA" w:rsidRDefault="001B1CEA" w:rsidP="001B1CEA">
      <w:r>
        <w:t xml:space="preserve">                            .addContainerGap()</w:t>
      </w:r>
    </w:p>
    <w:p w:rsidR="001B1CEA" w:rsidRDefault="001B1CEA" w:rsidP="001B1CEA">
      <w:r>
        <w:lastRenderedPageBreak/>
        <w:t xml:space="preserve">                            .addGroup(gl_panel.createParallelGroup(Alignment.LEADING)</w:t>
      </w:r>
    </w:p>
    <w:p w:rsidR="001B1CEA" w:rsidRDefault="001B1CEA" w:rsidP="001B1CEA">
      <w:r>
        <w:t xml:space="preserve">                                .addGroup(gl_panel.createSequentialGroup()</w:t>
      </w:r>
    </w:p>
    <w:p w:rsidR="001B1CEA" w:rsidRDefault="001B1CEA" w:rsidP="001B1CEA">
      <w:r>
        <w:t xml:space="preserve">                                    .addGroup(gl_panel.createParallelGroup(Alignment.TRAILING, false)</w:t>
      </w:r>
    </w:p>
    <w:p w:rsidR="001B1CEA" w:rsidRDefault="001B1CEA" w:rsidP="001B1CEA">
      <w:r>
        <w:t xml:space="preserve">                                        .addComponent(fourButton, Alignment.LEADING, GroupLayout.DEFAULT_SIZE, GroupLayout.DEFAULT_SIZE, Short.MAX_VALUE)</w:t>
      </w:r>
    </w:p>
    <w:p w:rsidR="001B1CEA" w:rsidRDefault="001B1CEA" w:rsidP="001B1CEA">
      <w:r>
        <w:t xml:space="preserve">                                        .addComponent(sevenButton, Alignment.LEADING))</w:t>
      </w:r>
    </w:p>
    <w:p w:rsidR="001B1CEA" w:rsidRDefault="001B1CEA" w:rsidP="001B1CEA">
      <w:r>
        <w:t xml:space="preserve">                                    .addPreferredGap(ComponentPlacement.RELATED)</w:t>
      </w:r>
    </w:p>
    <w:p w:rsidR="001B1CEA" w:rsidRDefault="001B1CEA" w:rsidP="001B1CEA">
      <w:r>
        <w:t xml:space="preserve">                                    .addGroup(gl_panel.createParallelGroup(Alignment.LEADING)</w:t>
      </w:r>
    </w:p>
    <w:p w:rsidR="001B1CEA" w:rsidRDefault="001B1CEA" w:rsidP="001B1CEA">
      <w:r>
        <w:t xml:space="preserve">                                        .addComponent(fiveButton)</w:t>
      </w:r>
    </w:p>
    <w:p w:rsidR="001B1CEA" w:rsidRDefault="001B1CEA" w:rsidP="001B1CEA">
      <w:r>
        <w:t xml:space="preserve">                                        .addComponent(eightButton))</w:t>
      </w:r>
    </w:p>
    <w:p w:rsidR="001B1CEA" w:rsidRDefault="001B1CEA" w:rsidP="001B1CEA">
      <w:r>
        <w:t xml:space="preserve">                                    .addPreferredGap(ComponentPlacement.RELATED)</w:t>
      </w:r>
    </w:p>
    <w:p w:rsidR="001B1CEA" w:rsidRDefault="001B1CEA" w:rsidP="001B1CEA">
      <w:r>
        <w:t xml:space="preserve">                                    .addGroup(gl_panel.createParallelGroup(Alignment.LEADING)</w:t>
      </w:r>
    </w:p>
    <w:p w:rsidR="001B1CEA" w:rsidRDefault="001B1CEA" w:rsidP="001B1CEA">
      <w:r>
        <w:t xml:space="preserve">                                        .addComponent(nineButton)</w:t>
      </w:r>
    </w:p>
    <w:p w:rsidR="001B1CEA" w:rsidRDefault="001B1CEA" w:rsidP="001B1CEA">
      <w:r>
        <w:t xml:space="preserve">                                        .addComponent(sixButton)))</w:t>
      </w:r>
    </w:p>
    <w:p w:rsidR="001B1CEA" w:rsidRDefault="001B1CEA" w:rsidP="001B1CEA">
      <w:r>
        <w:t xml:space="preserve">                                .addGroup(gl_panel.createSequentialGroup()</w:t>
      </w:r>
    </w:p>
    <w:p w:rsidR="001B1CEA" w:rsidRDefault="001B1CEA" w:rsidP="001B1CEA">
      <w:r>
        <w:t xml:space="preserve">                                    .addComponent(oneButton)</w:t>
      </w:r>
    </w:p>
    <w:p w:rsidR="001B1CEA" w:rsidRDefault="001B1CEA" w:rsidP="001B1CEA">
      <w:r>
        <w:t xml:space="preserve">                                    .addPreferredGap(ComponentPlacement.RELATED)</w:t>
      </w:r>
    </w:p>
    <w:p w:rsidR="001B1CEA" w:rsidRDefault="001B1CEA" w:rsidP="001B1CEA">
      <w:r>
        <w:t xml:space="preserve">                                    .addComponent(twoButton)</w:t>
      </w:r>
    </w:p>
    <w:p w:rsidR="001B1CEA" w:rsidRDefault="001B1CEA" w:rsidP="001B1CEA">
      <w:r>
        <w:t xml:space="preserve">                                    .addPreferredGap(ComponentPlacement.RELATED)</w:t>
      </w:r>
    </w:p>
    <w:p w:rsidR="001B1CEA" w:rsidRDefault="001B1CEA" w:rsidP="001B1CEA">
      <w:r>
        <w:t xml:space="preserve">                                    .addComponent(threeButton))</w:t>
      </w:r>
    </w:p>
    <w:p w:rsidR="001B1CEA" w:rsidRDefault="001B1CEA" w:rsidP="001B1CEA">
      <w:r>
        <w:t xml:space="preserve">                                .addGroup(gl_panel.createSequentialGroup()</w:t>
      </w:r>
    </w:p>
    <w:p w:rsidR="001B1CEA" w:rsidRDefault="001B1CEA" w:rsidP="001B1CEA">
      <w:r>
        <w:t xml:space="preserve">                                    .addComponent(dotButton)</w:t>
      </w:r>
    </w:p>
    <w:p w:rsidR="001B1CEA" w:rsidRDefault="001B1CEA" w:rsidP="001B1CEA">
      <w:r>
        <w:t xml:space="preserve">                                    .addPreferredGap(ComponentPlacement.RELATED)</w:t>
      </w:r>
    </w:p>
    <w:p w:rsidR="001B1CEA" w:rsidRDefault="001B1CEA" w:rsidP="001B1CEA">
      <w:r>
        <w:t xml:space="preserve">                                    .addComponent(zeroButton)</w:t>
      </w:r>
    </w:p>
    <w:p w:rsidR="001B1CEA" w:rsidRDefault="001B1CEA" w:rsidP="001B1CEA">
      <w:r>
        <w:t xml:space="preserve">                                    .addPreferredGap(ComponentPlacement.RELATED)</w:t>
      </w:r>
    </w:p>
    <w:p w:rsidR="001B1CEA" w:rsidRDefault="001B1CEA" w:rsidP="001B1CEA">
      <w:r>
        <w:t xml:space="preserve">                                    .addComponent(clearButton)))))</w:t>
      </w:r>
    </w:p>
    <w:p w:rsidR="001B1CEA" w:rsidRDefault="001B1CEA" w:rsidP="001B1CEA">
      <w:r>
        <w:t xml:space="preserve">                    .addContainerGap())</w:t>
      </w:r>
    </w:p>
    <w:p w:rsidR="001B1CEA" w:rsidRDefault="001B1CEA" w:rsidP="001B1CEA">
      <w:r>
        <w:t xml:space="preserve">        );</w:t>
      </w:r>
    </w:p>
    <w:p w:rsidR="001B1CEA" w:rsidRDefault="001B1CEA" w:rsidP="001B1CEA">
      <w:r>
        <w:t xml:space="preserve">        gl_panel.setVerticalGroup(</w:t>
      </w:r>
    </w:p>
    <w:p w:rsidR="001B1CEA" w:rsidRDefault="001B1CEA" w:rsidP="001B1CEA">
      <w:r>
        <w:t xml:space="preserve">            gl_panel.createParallelGroup(Alignment.LEADING)</w:t>
      </w:r>
    </w:p>
    <w:p w:rsidR="001B1CEA" w:rsidRDefault="001B1CEA" w:rsidP="001B1CEA">
      <w:r>
        <w:lastRenderedPageBreak/>
        <w:t xml:space="preserve">                .addGap(0, 119, Short.MAX_VALUE)</w:t>
      </w:r>
    </w:p>
    <w:p w:rsidR="001B1CEA" w:rsidRDefault="001B1CEA" w:rsidP="001B1CEA">
      <w:r>
        <w:t xml:space="preserve">                .addGroup(gl_panel.createSequentialGroup()</w:t>
      </w:r>
    </w:p>
    <w:p w:rsidR="001B1CEA" w:rsidRDefault="001B1CEA" w:rsidP="001B1CEA">
      <w:r>
        <w:t xml:space="preserve">                    .addGroup(gl_panel.createParallelGroup(Alignment.BASELINE)</w:t>
      </w:r>
    </w:p>
    <w:p w:rsidR="001B1CEA" w:rsidRDefault="001B1CEA" w:rsidP="001B1CEA">
      <w:r>
        <w:t xml:space="preserve">                        .addComponent(sevenButton)</w:t>
      </w:r>
    </w:p>
    <w:p w:rsidR="001B1CEA" w:rsidRDefault="001B1CEA" w:rsidP="001B1CEA">
      <w:r>
        <w:t xml:space="preserve">                        .addComponent(eightButton)</w:t>
      </w:r>
    </w:p>
    <w:p w:rsidR="001B1CEA" w:rsidRDefault="001B1CEA" w:rsidP="001B1CEA">
      <w:r>
        <w:t xml:space="preserve">                        .addComponent(nineButton))</w:t>
      </w:r>
    </w:p>
    <w:p w:rsidR="001B1CEA" w:rsidRDefault="001B1CEA" w:rsidP="001B1CEA">
      <w:r>
        <w:t xml:space="preserve">                    .addPreferredGap(ComponentPlacement.RELATED)</w:t>
      </w:r>
    </w:p>
    <w:p w:rsidR="001B1CEA" w:rsidRDefault="001B1CEA" w:rsidP="001B1CEA">
      <w:r>
        <w:t xml:space="preserve">                    .addGroup(gl_panel.createParallelGroup(Alignment.BASELINE)</w:t>
      </w:r>
    </w:p>
    <w:p w:rsidR="001B1CEA" w:rsidRDefault="001B1CEA" w:rsidP="001B1CEA">
      <w:r>
        <w:t xml:space="preserve">                        .addComponent(fourButton)</w:t>
      </w:r>
    </w:p>
    <w:p w:rsidR="001B1CEA" w:rsidRDefault="001B1CEA" w:rsidP="001B1CEA">
      <w:r>
        <w:t xml:space="preserve">                        .addComponent(fiveButton)</w:t>
      </w:r>
    </w:p>
    <w:p w:rsidR="001B1CEA" w:rsidRDefault="001B1CEA" w:rsidP="001B1CEA">
      <w:r>
        <w:t xml:space="preserve">                        .addComponent(sixButton))</w:t>
      </w:r>
    </w:p>
    <w:p w:rsidR="001B1CEA" w:rsidRDefault="001B1CEA" w:rsidP="001B1CEA">
      <w:r>
        <w:t xml:space="preserve">                    .addPreferredGap(ComponentPlacement.RELATED)</w:t>
      </w:r>
    </w:p>
    <w:p w:rsidR="001B1CEA" w:rsidRDefault="001B1CEA" w:rsidP="001B1CEA">
      <w:r>
        <w:t xml:space="preserve">                    .addGroup(gl_panel.createParallelGroup(Alignment.BASELINE)</w:t>
      </w:r>
    </w:p>
    <w:p w:rsidR="001B1CEA" w:rsidRDefault="001B1CEA" w:rsidP="001B1CEA">
      <w:r>
        <w:t xml:space="preserve">                        .addComponent(oneButton)</w:t>
      </w:r>
    </w:p>
    <w:p w:rsidR="001B1CEA" w:rsidRDefault="001B1CEA" w:rsidP="001B1CEA">
      <w:r>
        <w:t xml:space="preserve">                        .addComponent(twoButton)</w:t>
      </w:r>
    </w:p>
    <w:p w:rsidR="001B1CEA" w:rsidRDefault="001B1CEA" w:rsidP="001B1CEA">
      <w:r>
        <w:t xml:space="preserve">                        .addComponent(threeButton))</w:t>
      </w:r>
    </w:p>
    <w:p w:rsidR="001B1CEA" w:rsidRDefault="001B1CEA" w:rsidP="001B1CEA">
      <w:r>
        <w:t xml:space="preserve">                    .addPreferredGap(ComponentPlacement.RELATED)</w:t>
      </w:r>
    </w:p>
    <w:p w:rsidR="001B1CEA" w:rsidRDefault="001B1CEA" w:rsidP="001B1CEA">
      <w:r>
        <w:t xml:space="preserve">                    .addGroup(gl_panel.createParallelGroup(Alignment.BASELINE)</w:t>
      </w:r>
    </w:p>
    <w:p w:rsidR="001B1CEA" w:rsidRDefault="001B1CEA" w:rsidP="001B1CEA">
      <w:r>
        <w:t xml:space="preserve">                        .addComponent(dotButton)</w:t>
      </w:r>
    </w:p>
    <w:p w:rsidR="001B1CEA" w:rsidRDefault="001B1CEA" w:rsidP="001B1CEA">
      <w:r>
        <w:t xml:space="preserve">                        .addComponent(zeroButton)</w:t>
      </w:r>
    </w:p>
    <w:p w:rsidR="001B1CEA" w:rsidRDefault="001B1CEA" w:rsidP="001B1CEA">
      <w:r>
        <w:t xml:space="preserve">                        .addComponent(clearButton))</w:t>
      </w:r>
    </w:p>
    <w:p w:rsidR="001B1CEA" w:rsidRDefault="001B1CEA" w:rsidP="001B1CEA">
      <w:r>
        <w:t xml:space="preserve">                    .addGap(59)</w:t>
      </w:r>
    </w:p>
    <w:p w:rsidR="001B1CEA" w:rsidRDefault="001B1CEA" w:rsidP="001B1CEA">
      <w:r>
        <w:t xml:space="preserve">                    //.addComponent(button)</w:t>
      </w:r>
    </w:p>
    <w:p w:rsidR="001B1CEA" w:rsidRDefault="001B1CEA" w:rsidP="001B1CEA">
      <w:r>
        <w:t xml:space="preserve">                    .addContainerGap(GroupLayout.DEFAULT_SIZE, Short.MAX_VALUE))</w:t>
      </w:r>
    </w:p>
    <w:p w:rsidR="001B1CEA" w:rsidRDefault="001B1CEA" w:rsidP="001B1CEA">
      <w:r>
        <w:t xml:space="preserve">        );</w:t>
      </w:r>
    </w:p>
    <w:p w:rsidR="001B1CEA" w:rsidRDefault="001B1CEA" w:rsidP="001B1CEA">
      <w:r>
        <w:t xml:space="preserve">        panel.setLayout(gl_panel);</w:t>
      </w:r>
    </w:p>
    <w:p w:rsidR="001B1CEA" w:rsidRDefault="001B1CEA" w:rsidP="001B1CEA">
      <w:r>
        <w:t xml:space="preserve">        </w:t>
      </w:r>
    </w:p>
    <w:p w:rsidR="001B1CEA" w:rsidRDefault="001B1CEA" w:rsidP="001B1CEA">
      <w:r>
        <w:t xml:space="preserve">        JPanel panel_1 = new JPanel();</w:t>
      </w:r>
    </w:p>
    <w:p w:rsidR="001B1CEA" w:rsidRDefault="001B1CEA" w:rsidP="001B1CEA">
      <w:r>
        <w:t xml:space="preserve">        panel_1.setBorder(new EtchedBorder(EtchedBorder.LOWERED, null, null));</w:t>
      </w:r>
    </w:p>
    <w:p w:rsidR="001B1CEA" w:rsidRDefault="001B1CEA" w:rsidP="001B1CEA">
      <w:r>
        <w:t xml:space="preserve">        GroupLayout gl_contentPanel = new GroupLayout(contentPanel);</w:t>
      </w:r>
    </w:p>
    <w:p w:rsidR="001B1CEA" w:rsidRDefault="001B1CEA" w:rsidP="001B1CEA">
      <w:r>
        <w:lastRenderedPageBreak/>
        <w:t xml:space="preserve">        gl_contentPanel.setHorizontalGroup(</w:t>
      </w:r>
    </w:p>
    <w:p w:rsidR="001B1CEA" w:rsidRDefault="001B1CEA" w:rsidP="001B1CEA">
      <w:r>
        <w:t xml:space="preserve">            gl_contentPanel.createParallelGroup(Alignment.TRAILING)</w:t>
      </w:r>
    </w:p>
    <w:p w:rsidR="001B1CEA" w:rsidRDefault="001B1CEA" w:rsidP="001B1CEA">
      <w:r>
        <w:t xml:space="preserve">                .addGroup(gl_contentPanel.createSequentialGroup()</w:t>
      </w:r>
    </w:p>
    <w:p w:rsidR="001B1CEA" w:rsidRDefault="001B1CEA" w:rsidP="001B1CEA">
      <w:r>
        <w:t xml:space="preserve">                    .addComponent(panel_1, GroupLayout.DEFAULT_SIZE, 147, Short.MAX_VALUE)</w:t>
      </w:r>
    </w:p>
    <w:p w:rsidR="001B1CEA" w:rsidRDefault="001B1CEA" w:rsidP="001B1CEA">
      <w:r>
        <w:t xml:space="preserve">                    .addPreferredGap(ComponentPlacement.RELATED)</w:t>
      </w:r>
    </w:p>
    <w:p w:rsidR="001B1CEA" w:rsidRDefault="001B1CEA" w:rsidP="001B1CEA">
      <w:r>
        <w:t xml:space="preserve">                    .addComponent(panel, GroupLayout.PREFERRED_SIZE, 138, GroupLayout.PREFERRED_SIZE))</w:t>
      </w:r>
    </w:p>
    <w:p w:rsidR="001B1CEA" w:rsidRDefault="001B1CEA" w:rsidP="001B1CEA">
      <w:r>
        <w:t xml:space="preserve">        );</w:t>
      </w:r>
    </w:p>
    <w:p w:rsidR="001B1CEA" w:rsidRDefault="001B1CEA" w:rsidP="001B1CEA">
      <w:r>
        <w:t xml:space="preserve">        gl_contentPanel.setVerticalGroup(</w:t>
      </w:r>
    </w:p>
    <w:p w:rsidR="001B1CEA" w:rsidRDefault="001B1CEA" w:rsidP="001B1CEA">
      <w:r>
        <w:t xml:space="preserve">            gl_contentPanel.createParallelGroup(Alignment.LEADING)</w:t>
      </w:r>
    </w:p>
    <w:p w:rsidR="001B1CEA" w:rsidRDefault="001B1CEA" w:rsidP="001B1CEA">
      <w:r>
        <w:t xml:space="preserve">                .addGroup(gl_contentPanel.createSequentialGroup()</w:t>
      </w:r>
    </w:p>
    <w:p w:rsidR="001B1CEA" w:rsidRDefault="001B1CEA" w:rsidP="001B1CEA">
      <w:r>
        <w:t xml:space="preserve">                    .addGroup(gl_contentPanel.createParallelGroup(Alignment.LEADING)</w:t>
      </w:r>
    </w:p>
    <w:p w:rsidR="001B1CEA" w:rsidRDefault="001B1CEA" w:rsidP="001B1CEA">
      <w:r>
        <w:t xml:space="preserve">                        .addComponent(panel, GroupLayout.PREFERRED_SIZE, 119, GroupLayout.PREFERRED_SIZE)</w:t>
      </w:r>
    </w:p>
    <w:p w:rsidR="001B1CEA" w:rsidRDefault="001B1CEA" w:rsidP="001B1CEA">
      <w:r>
        <w:t xml:space="preserve">                        .addComponent(panel_1, GroupLayout.DEFAULT_SIZE, 108, Short.MAX_VALUE))</w:t>
      </w:r>
    </w:p>
    <w:p w:rsidR="001B1CEA" w:rsidRDefault="001B1CEA" w:rsidP="001B1CEA">
      <w:r>
        <w:t xml:space="preserve">                    .addContainerGap())</w:t>
      </w:r>
    </w:p>
    <w:p w:rsidR="001B1CEA" w:rsidRDefault="001B1CEA" w:rsidP="001B1CEA">
      <w:r>
        <w:t xml:space="preserve">        );</w:t>
      </w:r>
    </w:p>
    <w:p w:rsidR="001B1CEA" w:rsidRDefault="001B1CEA" w:rsidP="001B1CEA">
      <w:r>
        <w:t xml:space="preserve">        </w:t>
      </w:r>
    </w:p>
    <w:p w:rsidR="001B1CEA" w:rsidRDefault="001B1CEA" w:rsidP="001B1CEA">
      <w:r>
        <w:t xml:space="preserve">        JLabel lblNewLabel = new JLabel("Sale Amount:");</w:t>
      </w:r>
    </w:p>
    <w:p w:rsidR="001B1CEA" w:rsidRDefault="001B1CEA" w:rsidP="001B1CEA">
      <w:r>
        <w:t xml:space="preserve">        </w:t>
      </w:r>
    </w:p>
    <w:p w:rsidR="001B1CEA" w:rsidRDefault="001B1CEA" w:rsidP="001B1CEA">
      <w:r>
        <w:t xml:space="preserve">        saleAmountTextField = new JTextField();</w:t>
      </w:r>
    </w:p>
    <w:p w:rsidR="001B1CEA" w:rsidRDefault="001B1CEA" w:rsidP="001B1CEA">
      <w:r>
        <w:t xml:space="preserve">        saleAmountTextField.setEditable(false);</w:t>
      </w:r>
    </w:p>
    <w:p w:rsidR="001B1CEA" w:rsidRDefault="001B1CEA" w:rsidP="001B1CEA">
      <w:r>
        <w:t xml:space="preserve">        saleAmountTextField.setFont(new Font("Tahoma", Font.BOLD, 11));</w:t>
      </w:r>
    </w:p>
    <w:p w:rsidR="001B1CEA" w:rsidRDefault="001B1CEA" w:rsidP="001B1CEA">
      <w:r>
        <w:t xml:space="preserve">        saleAmountTextField.setForeground(Color.WHITE);</w:t>
      </w:r>
    </w:p>
    <w:p w:rsidR="001B1CEA" w:rsidRDefault="001B1CEA" w:rsidP="001B1CEA">
      <w:r>
        <w:t xml:space="preserve">        saleAmountTextField.setBackground(Color.BLACK);</w:t>
      </w:r>
    </w:p>
    <w:p w:rsidR="001B1CEA" w:rsidRDefault="001B1CEA" w:rsidP="001B1CEA">
      <w:r>
        <w:t xml:space="preserve">        saleAmountTextField.setHorizontalAlignment(SwingConstants.CENTER);</w:t>
      </w:r>
    </w:p>
    <w:p w:rsidR="001B1CEA" w:rsidRDefault="001B1CEA" w:rsidP="001B1CEA">
      <w:r>
        <w:t xml:space="preserve">        saleAmountTextField.setText("\u00A30.00");</w:t>
      </w:r>
    </w:p>
    <w:p w:rsidR="001B1CEA" w:rsidRDefault="001B1CEA" w:rsidP="001B1CEA">
      <w:r>
        <w:t xml:space="preserve">        saleAmountTextField.setColumns(10);</w:t>
      </w:r>
    </w:p>
    <w:p w:rsidR="001B1CEA" w:rsidRDefault="001B1CEA" w:rsidP="001B1CEA">
      <w:r>
        <w:t xml:space="preserve">        saleAmountTextField.setText(format.format(this.saleAmount));</w:t>
      </w:r>
    </w:p>
    <w:p w:rsidR="001B1CEA" w:rsidRDefault="001B1CEA" w:rsidP="001B1CEA">
      <w:r>
        <w:t xml:space="preserve">        </w:t>
      </w:r>
    </w:p>
    <w:p w:rsidR="001B1CEA" w:rsidRDefault="001B1CEA" w:rsidP="001B1CEA">
      <w:r>
        <w:t xml:space="preserve">        JLabel lblNewLabel_1 = new JLabel("Payment:");</w:t>
      </w:r>
    </w:p>
    <w:p w:rsidR="001B1CEA" w:rsidRDefault="001B1CEA" w:rsidP="001B1CEA">
      <w:r>
        <w:lastRenderedPageBreak/>
        <w:t xml:space="preserve">        </w:t>
      </w:r>
    </w:p>
    <w:p w:rsidR="001B1CEA" w:rsidRDefault="001B1CEA" w:rsidP="001B1CEA">
      <w:r>
        <w:t xml:space="preserve">        paymentTextField = new JTextField();</w:t>
      </w:r>
    </w:p>
    <w:p w:rsidR="001B1CEA" w:rsidRDefault="001B1CEA" w:rsidP="001B1CEA">
      <w:r>
        <w:t xml:space="preserve">        paymentTextField.setFont(new Font("Tahoma", Font.BOLD, 11));</w:t>
      </w:r>
    </w:p>
    <w:p w:rsidR="001B1CEA" w:rsidRDefault="001B1CEA" w:rsidP="001B1CEA">
      <w:r>
        <w:t xml:space="preserve">        paymentTextField.setColumns(10);</w:t>
      </w:r>
    </w:p>
    <w:p w:rsidR="001B1CEA" w:rsidRDefault="001B1CEA" w:rsidP="001B1CEA">
      <w:r>
        <w:t xml:space="preserve">        GroupLayout gl_panel_1 = new GroupLayout(panel_1);</w:t>
      </w:r>
    </w:p>
    <w:p w:rsidR="001B1CEA" w:rsidRDefault="001B1CEA" w:rsidP="001B1CEA">
      <w:r>
        <w:t xml:space="preserve">        gl_panel_1.setHorizontalGroup(</w:t>
      </w:r>
    </w:p>
    <w:p w:rsidR="001B1CEA" w:rsidRDefault="001B1CEA" w:rsidP="001B1CEA">
      <w:r>
        <w:t xml:space="preserve">            gl_panel_1.createParallelGroup(Alignment.LEADING)</w:t>
      </w:r>
    </w:p>
    <w:p w:rsidR="001B1CEA" w:rsidRDefault="001B1CEA" w:rsidP="001B1CEA">
      <w:r>
        <w:t xml:space="preserve">                .addGroup(gl_panel_1.createSequentialGroup()</w:t>
      </w:r>
    </w:p>
    <w:p w:rsidR="001B1CEA" w:rsidRDefault="001B1CEA" w:rsidP="001B1CEA">
      <w:r>
        <w:t xml:space="preserve">                    .addComponent(lblNewLabel)</w:t>
      </w:r>
    </w:p>
    <w:p w:rsidR="001B1CEA" w:rsidRDefault="001B1CEA" w:rsidP="001B1CEA">
      <w:r>
        <w:t xml:space="preserve">                    .addContainerGap(81, Short.MAX_VALUE))</w:t>
      </w:r>
    </w:p>
    <w:p w:rsidR="001B1CEA" w:rsidRDefault="001B1CEA" w:rsidP="001B1CEA">
      <w:r>
        <w:t xml:space="preserve">                .addComponent(saleAmountTextField, GroupLayout.DEFAULT_SIZE, 145, Short.MAX_VALUE)</w:t>
      </w:r>
    </w:p>
    <w:p w:rsidR="001B1CEA" w:rsidRDefault="001B1CEA" w:rsidP="001B1CEA">
      <w:r>
        <w:t xml:space="preserve">                .addGroup(gl_panel_1.createSequentialGroup()</w:t>
      </w:r>
    </w:p>
    <w:p w:rsidR="001B1CEA" w:rsidRDefault="001B1CEA" w:rsidP="001B1CEA">
      <w:r>
        <w:t xml:space="preserve">                    .addComponent(lblNewLabel_1)</w:t>
      </w:r>
    </w:p>
    <w:p w:rsidR="001B1CEA" w:rsidRDefault="001B1CEA" w:rsidP="001B1CEA">
      <w:r>
        <w:t xml:space="preserve">                    .addContainerGap())</w:t>
      </w:r>
    </w:p>
    <w:p w:rsidR="001B1CEA" w:rsidRDefault="001B1CEA" w:rsidP="001B1CEA">
      <w:r>
        <w:t xml:space="preserve">                .addComponent(paymentTextField, GroupLayout.DEFAULT_SIZE, 143, Short.MAX_VALUE)</w:t>
      </w:r>
    </w:p>
    <w:p w:rsidR="001B1CEA" w:rsidRDefault="001B1CEA" w:rsidP="001B1CEA">
      <w:r>
        <w:t xml:space="preserve">        );</w:t>
      </w:r>
    </w:p>
    <w:p w:rsidR="001B1CEA" w:rsidRDefault="001B1CEA" w:rsidP="001B1CEA">
      <w:r>
        <w:t xml:space="preserve">        gl_panel_1.setVerticalGroup(</w:t>
      </w:r>
    </w:p>
    <w:p w:rsidR="001B1CEA" w:rsidRDefault="001B1CEA" w:rsidP="001B1CEA">
      <w:r>
        <w:t xml:space="preserve">            gl_panel_1.createParallelGroup(Alignment.LEADING)</w:t>
      </w:r>
    </w:p>
    <w:p w:rsidR="001B1CEA" w:rsidRDefault="001B1CEA" w:rsidP="001B1CEA">
      <w:r>
        <w:t xml:space="preserve">                .addGroup(gl_panel_1.createSequentialGroup()</w:t>
      </w:r>
    </w:p>
    <w:p w:rsidR="001B1CEA" w:rsidRDefault="001B1CEA" w:rsidP="001B1CEA">
      <w:r>
        <w:t xml:space="preserve">                    .addComponent(lblNewLabel)</w:t>
      </w:r>
    </w:p>
    <w:p w:rsidR="001B1CEA" w:rsidRDefault="001B1CEA" w:rsidP="001B1CEA">
      <w:r>
        <w:t xml:space="preserve">                    .addPreferredGap(ComponentPlacement.RELATED)</w:t>
      </w:r>
    </w:p>
    <w:p w:rsidR="001B1CEA" w:rsidRDefault="001B1CEA" w:rsidP="001B1CEA">
      <w:r>
        <w:t xml:space="preserve">                    .addComponent(saleAmountTextField, GroupLayout.PREFERRED_SIZE, GroupLayout.DEFAULT_SIZE, GroupLayout.PREFERRED_SIZE)</w:t>
      </w:r>
    </w:p>
    <w:p w:rsidR="001B1CEA" w:rsidRDefault="001B1CEA" w:rsidP="001B1CEA">
      <w:r>
        <w:t xml:space="preserve">                    .addPreferredGap(ComponentPlacement.RELATED)</w:t>
      </w:r>
    </w:p>
    <w:p w:rsidR="001B1CEA" w:rsidRDefault="001B1CEA" w:rsidP="001B1CEA">
      <w:r>
        <w:t xml:space="preserve">                    .addComponent(lblNewLabel_1)</w:t>
      </w:r>
    </w:p>
    <w:p w:rsidR="001B1CEA" w:rsidRDefault="001B1CEA" w:rsidP="001B1CEA">
      <w:r>
        <w:t xml:space="preserve">                    .addPreferredGap(ComponentPlacement.RELATED)</w:t>
      </w:r>
    </w:p>
    <w:p w:rsidR="001B1CEA" w:rsidRDefault="001B1CEA" w:rsidP="001B1CEA">
      <w:r>
        <w:t xml:space="preserve">                    .addComponent(paymentTextField, GroupLayout.PREFERRED_SIZE, GroupLayout.DEFAULT_SIZE, GroupLayout.PREFERRED_SIZE)</w:t>
      </w:r>
    </w:p>
    <w:p w:rsidR="001B1CEA" w:rsidRDefault="001B1CEA" w:rsidP="001B1CEA">
      <w:r>
        <w:t xml:space="preserve">                    .addContainerGap(45, Short.MAX_VALUE))</w:t>
      </w:r>
    </w:p>
    <w:p w:rsidR="001B1CEA" w:rsidRDefault="001B1CEA" w:rsidP="001B1CEA">
      <w:r>
        <w:t xml:space="preserve">        );</w:t>
      </w:r>
    </w:p>
    <w:p w:rsidR="001B1CEA" w:rsidRDefault="001B1CEA" w:rsidP="001B1CEA">
      <w:r>
        <w:t xml:space="preserve">        panel_1.setLayout(gl_panel_1);</w:t>
      </w:r>
    </w:p>
    <w:p w:rsidR="001B1CEA" w:rsidRDefault="001B1CEA" w:rsidP="001B1CEA">
      <w:r>
        <w:lastRenderedPageBreak/>
        <w:t xml:space="preserve">        contentPanel.setLayout(gl_contentPanel);</w:t>
      </w:r>
    </w:p>
    <w:p w:rsidR="001B1CEA" w:rsidRDefault="001B1CEA" w:rsidP="001B1CEA">
      <w:r>
        <w:t xml:space="preserve">        {</w:t>
      </w:r>
    </w:p>
    <w:p w:rsidR="001B1CEA" w:rsidRDefault="001B1CEA" w:rsidP="001B1CEA">
      <w:r>
        <w:t xml:space="preserve">            JPanel buttonPane = new JPanel();</w:t>
      </w:r>
    </w:p>
    <w:p w:rsidR="001B1CEA" w:rsidRDefault="001B1CEA" w:rsidP="001B1CEA">
      <w:r>
        <w:t xml:space="preserve">            buttonPane.setLayout(new FlowLayout(FlowLayout.RIGHT));</w:t>
      </w:r>
    </w:p>
    <w:p w:rsidR="001B1CEA" w:rsidRDefault="001B1CEA" w:rsidP="001B1CEA">
      <w:r>
        <w:t xml:space="preserve">            getContentPane().add(buttonPane, BorderLayout.SOUTH);</w:t>
      </w:r>
    </w:p>
    <w:p w:rsidR="001B1CEA" w:rsidRDefault="001B1CEA" w:rsidP="001B1CEA">
      <w:r>
        <w:t xml:space="preserve">            {</w:t>
      </w:r>
    </w:p>
    <w:p w:rsidR="001B1CEA" w:rsidRDefault="001B1CEA" w:rsidP="001B1CEA">
      <w:r>
        <w:t xml:space="preserve">                okButton = new JButton("OK");</w:t>
      </w:r>
    </w:p>
    <w:p w:rsidR="001B1CEA" w:rsidRDefault="001B1CEA" w:rsidP="001B1CEA">
      <w:r>
        <w:t xml:space="preserve">                buttonPane.add(okButton);</w:t>
      </w:r>
    </w:p>
    <w:p w:rsidR="001B1CEA" w:rsidRDefault="001B1CEA" w:rsidP="001B1CEA">
      <w:r>
        <w:t xml:space="preserve">                getRootPane().setDefaultButton(okButton);</w:t>
      </w:r>
    </w:p>
    <w:p w:rsidR="001B1CEA" w:rsidRDefault="001B1CEA" w:rsidP="001B1CEA">
      <w:r>
        <w:t xml:space="preserve">            }</w:t>
      </w:r>
    </w:p>
    <w:p w:rsidR="001B1CEA" w:rsidRDefault="001B1CEA" w:rsidP="001B1CEA">
      <w:r>
        <w:t xml:space="preserve">            {</w:t>
      </w:r>
    </w:p>
    <w:p w:rsidR="001B1CEA" w:rsidRDefault="001B1CEA" w:rsidP="001B1CEA">
      <w:r>
        <w:t xml:space="preserve">                cancelButton = new JButton("Cancel");</w:t>
      </w:r>
    </w:p>
    <w:p w:rsidR="001B1CEA" w:rsidRDefault="001B1CEA" w:rsidP="001B1CEA">
      <w:r>
        <w:t xml:space="preserve">                buttonPane.add(cancelButton);</w:t>
      </w:r>
    </w:p>
    <w:p w:rsidR="001B1CEA" w:rsidRDefault="001B1CEA" w:rsidP="001B1CEA">
      <w:r>
        <w:t xml:space="preserve">            }</w:t>
      </w:r>
    </w:p>
    <w:p w:rsidR="002B7D7F" w:rsidRDefault="002B7D7F" w:rsidP="001B1CEA"/>
    <w:p w:rsidR="001B1CEA" w:rsidRDefault="001B1CEA" w:rsidP="001B1CEA">
      <w:r>
        <w:t xml:space="preserve">        }</w:t>
      </w:r>
    </w:p>
    <w:p w:rsidR="001B1CEA" w:rsidRDefault="001B1CEA" w:rsidP="001B1CEA">
      <w:r>
        <w:t xml:space="preserve">        initialize();</w:t>
      </w:r>
    </w:p>
    <w:p w:rsidR="001B1CEA" w:rsidRDefault="001B1CEA" w:rsidP="001B1CEA">
      <w:r>
        <w:t xml:space="preserve">    }//end construtor.</w:t>
      </w:r>
    </w:p>
    <w:p w:rsidR="001B1CEA" w:rsidRDefault="001B1CEA" w:rsidP="001B1CEA">
      <w:r>
        <w:t xml:space="preserve">    </w:t>
      </w:r>
    </w:p>
    <w:p w:rsidR="001B1CEA" w:rsidRDefault="001B1CEA" w:rsidP="001B1CEA">
      <w:r>
        <w:t xml:space="preserve">    //Getters.</w:t>
      </w:r>
    </w:p>
    <w:p w:rsidR="001B1CEA" w:rsidRDefault="001B1CEA" w:rsidP="001B1CEA">
      <w:r>
        <w:t xml:space="preserve">    public double getSaleAmount() {</w:t>
      </w:r>
    </w:p>
    <w:p w:rsidR="001B1CEA" w:rsidRDefault="001B1CEA" w:rsidP="001B1CEA">
      <w:r>
        <w:t xml:space="preserve">        return saleAmount;</w:t>
      </w:r>
    </w:p>
    <w:p w:rsidR="001B1CEA" w:rsidRDefault="001B1CEA" w:rsidP="001B1CEA">
      <w:r>
        <w:t xml:space="preserve">    }</w:t>
      </w:r>
    </w:p>
    <w:p w:rsidR="001B1CEA" w:rsidRDefault="001B1CEA" w:rsidP="001B1CEA"/>
    <w:p w:rsidR="001B1CEA" w:rsidRDefault="001B1CEA" w:rsidP="001B1CEA">
      <w:r>
        <w:t xml:space="preserve">    public double getPaymentAmount() {</w:t>
      </w:r>
    </w:p>
    <w:p w:rsidR="001B1CEA" w:rsidRDefault="001B1CEA" w:rsidP="001B1CEA">
      <w:r>
        <w:t xml:space="preserve">        return paymentAmount;</w:t>
      </w:r>
    </w:p>
    <w:p w:rsidR="001B1CEA" w:rsidRDefault="001B1CEA" w:rsidP="001B1CEA">
      <w:r>
        <w:t xml:space="preserve">    }</w:t>
      </w:r>
    </w:p>
    <w:p w:rsidR="001B1CEA" w:rsidRDefault="001B1CEA" w:rsidP="001B1CEA"/>
    <w:p w:rsidR="001B1CEA" w:rsidRDefault="001B1CEA" w:rsidP="001B1CEA"/>
    <w:p w:rsidR="001B1CEA" w:rsidRDefault="001B1CEA" w:rsidP="001B1CEA"/>
    <w:p w:rsidR="001B1CEA" w:rsidRDefault="001B1CEA" w:rsidP="001B1CEA">
      <w:r>
        <w:lastRenderedPageBreak/>
        <w:t xml:space="preserve">    public JTextField getSaleAmountTextField() {</w:t>
      </w:r>
    </w:p>
    <w:p w:rsidR="001B1CEA" w:rsidRDefault="001B1CEA" w:rsidP="001B1CEA">
      <w:r>
        <w:t xml:space="preserve">        return saleAmountTextField;</w:t>
      </w:r>
    </w:p>
    <w:p w:rsidR="001B1CEA" w:rsidRDefault="001B1CEA" w:rsidP="001B1CEA">
      <w:r>
        <w:t xml:space="preserve">    }</w:t>
      </w:r>
    </w:p>
    <w:p w:rsidR="001B1CEA" w:rsidRDefault="001B1CEA" w:rsidP="001B1CEA"/>
    <w:p w:rsidR="001B1CEA" w:rsidRDefault="001B1CEA" w:rsidP="001B1CEA">
      <w:r>
        <w:t xml:space="preserve">    public JTextField getPaymentTextField() {</w:t>
      </w:r>
    </w:p>
    <w:p w:rsidR="001B1CEA" w:rsidRDefault="001B1CEA" w:rsidP="001B1CEA">
      <w:r>
        <w:t xml:space="preserve">        return paymentTextField;</w:t>
      </w:r>
    </w:p>
    <w:p w:rsidR="001B1CEA" w:rsidRDefault="001B1CEA" w:rsidP="001B1CEA">
      <w:r>
        <w:t xml:space="preserve">    }</w:t>
      </w:r>
    </w:p>
    <w:p w:rsidR="001B1CEA" w:rsidRDefault="001B1CEA" w:rsidP="001B1CEA"/>
    <w:p w:rsidR="001B1CEA" w:rsidRDefault="001B1CEA" w:rsidP="001B1CEA">
      <w:r>
        <w:t xml:space="preserve">    public JButton getFourButton() {</w:t>
      </w:r>
    </w:p>
    <w:p w:rsidR="001B1CEA" w:rsidRDefault="001B1CEA" w:rsidP="001B1CEA">
      <w:r>
        <w:t xml:space="preserve">        return fourButton;</w:t>
      </w:r>
    </w:p>
    <w:p w:rsidR="001B1CEA" w:rsidRDefault="001B1CEA" w:rsidP="001B1CEA">
      <w:r>
        <w:t xml:space="preserve">    }</w:t>
      </w:r>
    </w:p>
    <w:p w:rsidR="001B1CEA" w:rsidRDefault="001B1CEA" w:rsidP="001B1CEA"/>
    <w:p w:rsidR="001B1CEA" w:rsidRDefault="001B1CEA" w:rsidP="001B1CEA">
      <w:r>
        <w:t xml:space="preserve">    public JButton getSevenButton() {</w:t>
      </w:r>
    </w:p>
    <w:p w:rsidR="001B1CEA" w:rsidRDefault="001B1CEA" w:rsidP="001B1CEA">
      <w:r>
        <w:t xml:space="preserve">        return sevenButton;</w:t>
      </w:r>
    </w:p>
    <w:p w:rsidR="001B1CEA" w:rsidRDefault="001B1CEA" w:rsidP="001B1CEA">
      <w:r>
        <w:t xml:space="preserve">    }</w:t>
      </w:r>
    </w:p>
    <w:p w:rsidR="001B1CEA" w:rsidRDefault="001B1CEA" w:rsidP="001B1CEA"/>
    <w:p w:rsidR="001B1CEA" w:rsidRDefault="001B1CEA" w:rsidP="001B1CEA">
      <w:r>
        <w:t xml:space="preserve">    public JButton getFiveButton() {</w:t>
      </w:r>
    </w:p>
    <w:p w:rsidR="001B1CEA" w:rsidRDefault="001B1CEA" w:rsidP="001B1CEA">
      <w:r>
        <w:t xml:space="preserve">        return fiveButton;</w:t>
      </w:r>
    </w:p>
    <w:p w:rsidR="001B1CEA" w:rsidRDefault="001B1CEA" w:rsidP="001B1CEA">
      <w:r>
        <w:t xml:space="preserve">    }</w:t>
      </w:r>
    </w:p>
    <w:p w:rsidR="001B1CEA" w:rsidRDefault="001B1CEA" w:rsidP="001B1CEA"/>
    <w:p w:rsidR="001B1CEA" w:rsidRDefault="001B1CEA" w:rsidP="001B1CEA">
      <w:r>
        <w:t xml:space="preserve">    public JButton getEightButton() {</w:t>
      </w:r>
    </w:p>
    <w:p w:rsidR="001B1CEA" w:rsidRDefault="001B1CEA" w:rsidP="001B1CEA">
      <w:r>
        <w:t xml:space="preserve">        return eightButton;</w:t>
      </w:r>
    </w:p>
    <w:p w:rsidR="001B1CEA" w:rsidRDefault="001B1CEA" w:rsidP="001B1CEA">
      <w:r>
        <w:t xml:space="preserve">    }</w:t>
      </w:r>
    </w:p>
    <w:p w:rsidR="001B1CEA" w:rsidRDefault="001B1CEA" w:rsidP="001B1CEA"/>
    <w:p w:rsidR="001B1CEA" w:rsidRDefault="001B1CEA" w:rsidP="001B1CEA">
      <w:r>
        <w:t xml:space="preserve">    public JButton getNineButton() {</w:t>
      </w:r>
    </w:p>
    <w:p w:rsidR="001B1CEA" w:rsidRDefault="001B1CEA" w:rsidP="001B1CEA">
      <w:r>
        <w:t xml:space="preserve">        return nineButton;</w:t>
      </w:r>
    </w:p>
    <w:p w:rsidR="001B1CEA" w:rsidRDefault="001B1CEA" w:rsidP="001B1CEA">
      <w:r>
        <w:t xml:space="preserve">    }</w:t>
      </w:r>
    </w:p>
    <w:p w:rsidR="001B1CEA" w:rsidRDefault="001B1CEA" w:rsidP="001B1CEA"/>
    <w:p w:rsidR="001B1CEA" w:rsidRDefault="001B1CEA" w:rsidP="001B1CEA"/>
    <w:p w:rsidR="001B1CEA" w:rsidRDefault="001B1CEA" w:rsidP="001B1CEA"/>
    <w:p w:rsidR="001B1CEA" w:rsidRDefault="001B1CEA" w:rsidP="001B1CEA">
      <w:r>
        <w:lastRenderedPageBreak/>
        <w:t xml:space="preserve">    public JButton getSixButton() {</w:t>
      </w:r>
    </w:p>
    <w:p w:rsidR="001B1CEA" w:rsidRDefault="001B1CEA" w:rsidP="001B1CEA">
      <w:r>
        <w:t xml:space="preserve">        return sixButton;</w:t>
      </w:r>
    </w:p>
    <w:p w:rsidR="001B1CEA" w:rsidRDefault="001B1CEA" w:rsidP="001B1CEA">
      <w:r>
        <w:t xml:space="preserve">    }</w:t>
      </w:r>
    </w:p>
    <w:p w:rsidR="001B1CEA" w:rsidRDefault="001B1CEA" w:rsidP="001B1CEA"/>
    <w:p w:rsidR="001B1CEA" w:rsidRDefault="001B1CEA" w:rsidP="001B1CEA">
      <w:r>
        <w:t xml:space="preserve">    public JButton getOneButton() {</w:t>
      </w:r>
    </w:p>
    <w:p w:rsidR="001B1CEA" w:rsidRDefault="001B1CEA" w:rsidP="001B1CEA">
      <w:r>
        <w:t xml:space="preserve">        return oneButton;</w:t>
      </w:r>
    </w:p>
    <w:p w:rsidR="001B1CEA" w:rsidRDefault="001B1CEA" w:rsidP="001B1CEA">
      <w:r>
        <w:t xml:space="preserve">    }</w:t>
      </w:r>
    </w:p>
    <w:p w:rsidR="001B1CEA" w:rsidRDefault="001B1CEA" w:rsidP="001B1CEA"/>
    <w:p w:rsidR="001B1CEA" w:rsidRDefault="001B1CEA" w:rsidP="001B1CEA">
      <w:r>
        <w:t xml:space="preserve">    public JButton getTwoButton() {</w:t>
      </w:r>
    </w:p>
    <w:p w:rsidR="001B1CEA" w:rsidRDefault="001B1CEA" w:rsidP="001B1CEA">
      <w:r>
        <w:t xml:space="preserve">        return twoButton;</w:t>
      </w:r>
    </w:p>
    <w:p w:rsidR="001B1CEA" w:rsidRDefault="001B1CEA" w:rsidP="001B1CEA">
      <w:r>
        <w:t xml:space="preserve">    }</w:t>
      </w:r>
    </w:p>
    <w:p w:rsidR="001B1CEA" w:rsidRDefault="001B1CEA" w:rsidP="001B1CEA"/>
    <w:p w:rsidR="001B1CEA" w:rsidRDefault="001B1CEA" w:rsidP="001B1CEA">
      <w:r>
        <w:t xml:space="preserve">    public JButton getThreeButton() {</w:t>
      </w:r>
    </w:p>
    <w:p w:rsidR="001B1CEA" w:rsidRDefault="001B1CEA" w:rsidP="001B1CEA">
      <w:r>
        <w:t xml:space="preserve">        </w:t>
      </w:r>
      <w:proofErr w:type="gramStart"/>
      <w:r>
        <w:t>return</w:t>
      </w:r>
      <w:proofErr w:type="gramEnd"/>
      <w:r>
        <w:t xml:space="preserve"> threeButton;</w:t>
      </w:r>
    </w:p>
    <w:p w:rsidR="001B1CEA" w:rsidRDefault="001B1CEA" w:rsidP="001B1CEA">
      <w:r>
        <w:t xml:space="preserve">    }</w:t>
      </w:r>
    </w:p>
    <w:p w:rsidR="001B1CEA" w:rsidRDefault="001B1CEA" w:rsidP="001B1CEA"/>
    <w:p w:rsidR="001B1CEA" w:rsidRDefault="001B1CEA" w:rsidP="001B1CEA">
      <w:r>
        <w:t xml:space="preserve">    public JButton getDotButton() {</w:t>
      </w:r>
    </w:p>
    <w:p w:rsidR="001B1CEA" w:rsidRDefault="001B1CEA" w:rsidP="001B1CEA">
      <w:r>
        <w:t xml:space="preserve">        return dotButton;</w:t>
      </w:r>
    </w:p>
    <w:p w:rsidR="001B1CEA" w:rsidRDefault="001B1CEA" w:rsidP="001B1CEA">
      <w:r>
        <w:t xml:space="preserve">    }</w:t>
      </w:r>
    </w:p>
    <w:p w:rsidR="001B1CEA" w:rsidRDefault="001B1CEA" w:rsidP="001B1CEA"/>
    <w:p w:rsidR="001B1CEA" w:rsidRDefault="001B1CEA" w:rsidP="001B1CEA">
      <w:r>
        <w:t xml:space="preserve">    public JButton getZeroButton() {</w:t>
      </w:r>
    </w:p>
    <w:p w:rsidR="001B1CEA" w:rsidRDefault="001B1CEA" w:rsidP="001B1CEA">
      <w:r>
        <w:t xml:space="preserve">        return zeroButton;</w:t>
      </w:r>
    </w:p>
    <w:p w:rsidR="001B1CEA" w:rsidRDefault="001B1CEA" w:rsidP="001B1CEA">
      <w:r>
        <w:t xml:space="preserve">    }</w:t>
      </w:r>
    </w:p>
    <w:p w:rsidR="001B1CEA" w:rsidRDefault="001B1CEA" w:rsidP="001B1CEA"/>
    <w:p w:rsidR="001B1CEA" w:rsidRDefault="001B1CEA" w:rsidP="001B1CEA">
      <w:r>
        <w:t xml:space="preserve">    public JButton getClearButton() {</w:t>
      </w:r>
    </w:p>
    <w:p w:rsidR="001B1CEA" w:rsidRDefault="001B1CEA" w:rsidP="001B1CEA">
      <w:r>
        <w:t xml:space="preserve">        return clearButton;</w:t>
      </w:r>
    </w:p>
    <w:p w:rsidR="001B1CEA" w:rsidRDefault="001B1CEA" w:rsidP="001B1CEA">
      <w:r>
        <w:t xml:space="preserve">    }</w:t>
      </w:r>
    </w:p>
    <w:p w:rsidR="001B1CEA" w:rsidRDefault="001B1CEA" w:rsidP="001B1CEA"/>
    <w:p w:rsidR="001B1CEA" w:rsidRDefault="001B1CEA" w:rsidP="001B1CEA"/>
    <w:p w:rsidR="001B1CEA" w:rsidRDefault="001B1CEA" w:rsidP="001B1CEA"/>
    <w:p w:rsidR="001B1CEA" w:rsidRDefault="001B1CEA" w:rsidP="001B1CEA">
      <w:r>
        <w:lastRenderedPageBreak/>
        <w:t xml:space="preserve">    public JButton getOkButton() {</w:t>
      </w:r>
    </w:p>
    <w:p w:rsidR="001B1CEA" w:rsidRDefault="001B1CEA" w:rsidP="001B1CEA">
      <w:r>
        <w:t xml:space="preserve">        return okButton;</w:t>
      </w:r>
    </w:p>
    <w:p w:rsidR="001B1CEA" w:rsidRDefault="001B1CEA" w:rsidP="001B1CEA">
      <w:r>
        <w:t xml:space="preserve">    }</w:t>
      </w:r>
    </w:p>
    <w:p w:rsidR="001B1CEA" w:rsidRDefault="001B1CEA" w:rsidP="001B1CEA"/>
    <w:p w:rsidR="001B1CEA" w:rsidRDefault="001B1CEA" w:rsidP="001B1CEA">
      <w:r>
        <w:t xml:space="preserve">    public JButton getCancelButton() {</w:t>
      </w:r>
    </w:p>
    <w:p w:rsidR="001B1CEA" w:rsidRDefault="001B1CEA" w:rsidP="001B1CEA">
      <w:r>
        <w:t xml:space="preserve">        return cancelButton;</w:t>
      </w:r>
    </w:p>
    <w:p w:rsidR="001B1CEA" w:rsidRDefault="001B1CEA" w:rsidP="001B1CEA">
      <w:r>
        <w:t xml:space="preserve">    }    </w:t>
      </w:r>
    </w:p>
    <w:p w:rsidR="001B1CEA" w:rsidRDefault="001B1CEA" w:rsidP="001B1CEA"/>
    <w:p w:rsidR="001B1CEA" w:rsidRDefault="001B1CEA" w:rsidP="001B1CEA">
      <w:r>
        <w:t xml:space="preserve">    //Setters.</w:t>
      </w:r>
    </w:p>
    <w:p w:rsidR="001B1CEA" w:rsidRDefault="001B1CEA" w:rsidP="001B1CEA">
      <w:r>
        <w:t xml:space="preserve">    public void setSaleAmount(double saleAmount) {</w:t>
      </w:r>
    </w:p>
    <w:p w:rsidR="001B1CEA" w:rsidRDefault="001B1CEA" w:rsidP="001B1CEA">
      <w:r>
        <w:t xml:space="preserve">        this.saleAmount = saleAmount;</w:t>
      </w:r>
    </w:p>
    <w:p w:rsidR="001B1CEA" w:rsidRDefault="001B1CEA" w:rsidP="001B1CEA">
      <w:r>
        <w:t xml:space="preserve">    }</w:t>
      </w:r>
    </w:p>
    <w:p w:rsidR="001B1CEA" w:rsidRDefault="001B1CEA" w:rsidP="001B1CEA"/>
    <w:p w:rsidR="001B1CEA" w:rsidRDefault="001B1CEA" w:rsidP="001B1CEA">
      <w:r>
        <w:t xml:space="preserve">    public void setPaymentAmount(double paymentAmount) {</w:t>
      </w:r>
    </w:p>
    <w:p w:rsidR="001B1CEA" w:rsidRDefault="001B1CEA" w:rsidP="001B1CEA">
      <w:r>
        <w:t xml:space="preserve">        this.paymentAmount = paymentAmount;</w:t>
      </w:r>
    </w:p>
    <w:p w:rsidR="001B1CEA" w:rsidRDefault="001B1CEA" w:rsidP="001B1CEA">
      <w:r>
        <w:t xml:space="preserve">    }</w:t>
      </w:r>
    </w:p>
    <w:p w:rsidR="001B1CEA" w:rsidRDefault="001B1CEA" w:rsidP="001B1CEA"/>
    <w:p w:rsidR="001B1CEA" w:rsidRDefault="001B1CEA" w:rsidP="001B1CEA">
      <w:r>
        <w:t xml:space="preserve">    public void setSaleAmountTextField(JTextField saleAmountTextField) {</w:t>
      </w:r>
    </w:p>
    <w:p w:rsidR="001B1CEA" w:rsidRDefault="001B1CEA" w:rsidP="001B1CEA">
      <w:r>
        <w:t xml:space="preserve">        this.saleAmountTextField = saleAmountTextField;</w:t>
      </w:r>
    </w:p>
    <w:p w:rsidR="001B1CEA" w:rsidRDefault="001B1CEA" w:rsidP="001B1CEA">
      <w:r>
        <w:t xml:space="preserve">    }</w:t>
      </w:r>
    </w:p>
    <w:p w:rsidR="001B1CEA" w:rsidRDefault="001B1CEA" w:rsidP="001B1CEA"/>
    <w:p w:rsidR="001B1CEA" w:rsidRDefault="001B1CEA" w:rsidP="001B1CEA">
      <w:r>
        <w:t xml:space="preserve">    public void setPaymentTextField(JTextField paymentTextField) {</w:t>
      </w:r>
    </w:p>
    <w:p w:rsidR="001B1CEA" w:rsidRDefault="001B1CEA" w:rsidP="001B1CEA">
      <w:r>
        <w:t xml:space="preserve">        this.paymentTextField = paymentTextField;</w:t>
      </w:r>
    </w:p>
    <w:p w:rsidR="001B1CEA" w:rsidRDefault="001B1CEA" w:rsidP="001B1CEA">
      <w:r>
        <w:t xml:space="preserve">    }</w:t>
      </w:r>
    </w:p>
    <w:p w:rsidR="001B1CEA" w:rsidRDefault="001B1CEA" w:rsidP="001B1CEA"/>
    <w:p w:rsidR="001B1CEA" w:rsidRDefault="001B1CEA" w:rsidP="001B1CEA">
      <w:r>
        <w:t xml:space="preserve">    public void setFourButton(JButton fourButton) {</w:t>
      </w:r>
    </w:p>
    <w:p w:rsidR="001B1CEA" w:rsidRDefault="001B1CEA" w:rsidP="001B1CEA">
      <w:r>
        <w:t xml:space="preserve">        this.fourButton = fourButton;</w:t>
      </w:r>
    </w:p>
    <w:p w:rsidR="001B1CEA" w:rsidRDefault="001B1CEA" w:rsidP="001B1CEA">
      <w:r>
        <w:t xml:space="preserve">    }</w:t>
      </w:r>
    </w:p>
    <w:p w:rsidR="001B1CEA" w:rsidRDefault="001B1CEA" w:rsidP="001B1CEA"/>
    <w:p w:rsidR="001B1CEA" w:rsidRDefault="001B1CEA" w:rsidP="001B1CEA">
      <w:r>
        <w:t xml:space="preserve">    </w:t>
      </w:r>
      <w:proofErr w:type="gramStart"/>
      <w:r>
        <w:t>public</w:t>
      </w:r>
      <w:proofErr w:type="gramEnd"/>
      <w:r>
        <w:t xml:space="preserve"> void setSevenButton(JButton sevenButton) {</w:t>
      </w:r>
    </w:p>
    <w:p w:rsidR="001B1CEA" w:rsidRDefault="001B1CEA" w:rsidP="001B1CEA">
      <w:r>
        <w:lastRenderedPageBreak/>
        <w:t xml:space="preserve">        this.sevenButton = sevenButton;</w:t>
      </w:r>
    </w:p>
    <w:p w:rsidR="001B1CEA" w:rsidRDefault="001B1CEA" w:rsidP="001B1CEA">
      <w:r>
        <w:t xml:space="preserve">    }</w:t>
      </w:r>
    </w:p>
    <w:p w:rsidR="001B1CEA" w:rsidRDefault="001B1CEA" w:rsidP="001B1CEA"/>
    <w:p w:rsidR="001B1CEA" w:rsidRDefault="001B1CEA" w:rsidP="001B1CEA">
      <w:r>
        <w:t xml:space="preserve">    public void setFiveButton(JButton fiveButton) {</w:t>
      </w:r>
    </w:p>
    <w:p w:rsidR="001B1CEA" w:rsidRDefault="001B1CEA" w:rsidP="001B1CEA">
      <w:r>
        <w:t xml:space="preserve">        this.fiveButton = fiveButton;</w:t>
      </w:r>
    </w:p>
    <w:p w:rsidR="001B1CEA" w:rsidRDefault="001B1CEA" w:rsidP="001B1CEA">
      <w:r>
        <w:t xml:space="preserve">    }</w:t>
      </w:r>
    </w:p>
    <w:p w:rsidR="001B1CEA" w:rsidRDefault="001B1CEA" w:rsidP="001B1CEA"/>
    <w:p w:rsidR="001B1CEA" w:rsidRDefault="001B1CEA" w:rsidP="001B1CEA">
      <w:r>
        <w:t xml:space="preserve">    public void setEightButton(JButton eightButton) {</w:t>
      </w:r>
    </w:p>
    <w:p w:rsidR="001B1CEA" w:rsidRDefault="001B1CEA" w:rsidP="001B1CEA">
      <w:r>
        <w:t xml:space="preserve">        this.eightButton = eightButton;</w:t>
      </w:r>
    </w:p>
    <w:p w:rsidR="001B1CEA" w:rsidRDefault="001B1CEA" w:rsidP="001B1CEA">
      <w:r>
        <w:t xml:space="preserve">    }</w:t>
      </w:r>
    </w:p>
    <w:p w:rsidR="001B1CEA" w:rsidRDefault="001B1CEA" w:rsidP="001B1CEA"/>
    <w:p w:rsidR="001B1CEA" w:rsidRDefault="001B1CEA" w:rsidP="001B1CEA">
      <w:r>
        <w:t xml:space="preserve">    public void setNineButton(JButton nineButton) {</w:t>
      </w:r>
    </w:p>
    <w:p w:rsidR="001B1CEA" w:rsidRDefault="001B1CEA" w:rsidP="001B1CEA">
      <w:r>
        <w:t xml:space="preserve">        this.nineButton = nineButton;</w:t>
      </w:r>
    </w:p>
    <w:p w:rsidR="001B1CEA" w:rsidRDefault="001B1CEA" w:rsidP="001B1CEA">
      <w:r>
        <w:t xml:space="preserve">    }</w:t>
      </w:r>
    </w:p>
    <w:p w:rsidR="001B1CEA" w:rsidRDefault="001B1CEA" w:rsidP="001B1CEA"/>
    <w:p w:rsidR="001B1CEA" w:rsidRDefault="001B1CEA" w:rsidP="001B1CEA">
      <w:r>
        <w:t xml:space="preserve">    public void setSixButton(JButton sixButton) {</w:t>
      </w:r>
    </w:p>
    <w:p w:rsidR="001B1CEA" w:rsidRDefault="001B1CEA" w:rsidP="001B1CEA">
      <w:r>
        <w:t xml:space="preserve">        this.sixButton = sixButton;</w:t>
      </w:r>
    </w:p>
    <w:p w:rsidR="001B1CEA" w:rsidRDefault="001B1CEA" w:rsidP="001B1CEA">
      <w:r>
        <w:t xml:space="preserve">    }</w:t>
      </w:r>
    </w:p>
    <w:p w:rsidR="001B1CEA" w:rsidRDefault="001B1CEA" w:rsidP="001B1CEA"/>
    <w:p w:rsidR="001B1CEA" w:rsidRDefault="001B1CEA" w:rsidP="001B1CEA">
      <w:r>
        <w:t xml:space="preserve">    public void setOneButton(JButton oneButton) {</w:t>
      </w:r>
    </w:p>
    <w:p w:rsidR="001B1CEA" w:rsidRDefault="001B1CEA" w:rsidP="001B1CEA">
      <w:r>
        <w:t xml:space="preserve">        this.oneButton = oneButton;</w:t>
      </w:r>
    </w:p>
    <w:p w:rsidR="001B1CEA" w:rsidRDefault="001B1CEA" w:rsidP="001B1CEA">
      <w:r>
        <w:t xml:space="preserve">    }</w:t>
      </w:r>
    </w:p>
    <w:p w:rsidR="001B1CEA" w:rsidRDefault="001B1CEA" w:rsidP="001B1CEA"/>
    <w:p w:rsidR="001B1CEA" w:rsidRDefault="001B1CEA" w:rsidP="001B1CEA">
      <w:r>
        <w:t xml:space="preserve">    public void setTwoButton(JButton twoButton) {</w:t>
      </w:r>
    </w:p>
    <w:p w:rsidR="001B1CEA" w:rsidRDefault="001B1CEA" w:rsidP="001B1CEA">
      <w:r>
        <w:t xml:space="preserve">        this.twoButton = twoButton;</w:t>
      </w:r>
    </w:p>
    <w:p w:rsidR="001B1CEA" w:rsidRDefault="001B1CEA" w:rsidP="001B1CEA">
      <w:r>
        <w:t xml:space="preserve">    }</w:t>
      </w:r>
    </w:p>
    <w:p w:rsidR="001B1CEA" w:rsidRDefault="001B1CEA" w:rsidP="001B1CEA"/>
    <w:p w:rsidR="001B1CEA" w:rsidRDefault="001B1CEA" w:rsidP="001B1CEA"/>
    <w:p w:rsidR="001B1CEA" w:rsidRDefault="001B1CEA" w:rsidP="001B1CEA"/>
    <w:p w:rsidR="001B1CEA" w:rsidRDefault="001B1CEA" w:rsidP="001B1CEA">
      <w:r>
        <w:t xml:space="preserve">    public void setThreeButton(JButton threeButton) {</w:t>
      </w:r>
    </w:p>
    <w:p w:rsidR="001B1CEA" w:rsidRDefault="001B1CEA" w:rsidP="001B1CEA">
      <w:r>
        <w:lastRenderedPageBreak/>
        <w:t xml:space="preserve">        this.threeButton = threeButton;</w:t>
      </w:r>
    </w:p>
    <w:p w:rsidR="001B1CEA" w:rsidRDefault="001B1CEA" w:rsidP="001B1CEA">
      <w:r>
        <w:t xml:space="preserve">    }</w:t>
      </w:r>
    </w:p>
    <w:p w:rsidR="001B1CEA" w:rsidRDefault="001B1CEA" w:rsidP="001B1CEA"/>
    <w:p w:rsidR="001B1CEA" w:rsidRDefault="001B1CEA" w:rsidP="001B1CEA">
      <w:r>
        <w:t xml:space="preserve">    public void setDotButton(JButton dotButton) {</w:t>
      </w:r>
    </w:p>
    <w:p w:rsidR="001B1CEA" w:rsidRDefault="001B1CEA" w:rsidP="001B1CEA">
      <w:r>
        <w:t xml:space="preserve">        this.dotButton = dotButton;</w:t>
      </w:r>
    </w:p>
    <w:p w:rsidR="001B1CEA" w:rsidRDefault="001B1CEA" w:rsidP="001B1CEA">
      <w:r>
        <w:t xml:space="preserve">    }</w:t>
      </w:r>
    </w:p>
    <w:p w:rsidR="001B1CEA" w:rsidRDefault="001B1CEA" w:rsidP="001B1CEA"/>
    <w:p w:rsidR="001B1CEA" w:rsidRDefault="001B1CEA" w:rsidP="001B1CEA">
      <w:r>
        <w:t xml:space="preserve">    public void setZeroButton(JButton zeroButton) {</w:t>
      </w:r>
    </w:p>
    <w:p w:rsidR="001B1CEA" w:rsidRDefault="001B1CEA" w:rsidP="001B1CEA">
      <w:r>
        <w:t xml:space="preserve">        this.zeroButton = zeroButton;</w:t>
      </w:r>
    </w:p>
    <w:p w:rsidR="001B1CEA" w:rsidRDefault="001B1CEA" w:rsidP="001B1CEA">
      <w:r>
        <w:t xml:space="preserve">    }</w:t>
      </w:r>
    </w:p>
    <w:p w:rsidR="001B1CEA" w:rsidRDefault="001B1CEA" w:rsidP="001B1CEA"/>
    <w:p w:rsidR="001B1CEA" w:rsidRDefault="001B1CEA" w:rsidP="001B1CEA">
      <w:r>
        <w:t xml:space="preserve">    public void setClearButton(JButton clearButton) {</w:t>
      </w:r>
    </w:p>
    <w:p w:rsidR="001B1CEA" w:rsidRDefault="001B1CEA" w:rsidP="001B1CEA">
      <w:r>
        <w:t xml:space="preserve">        this.clearButton = clearButton;</w:t>
      </w:r>
    </w:p>
    <w:p w:rsidR="001B1CEA" w:rsidRDefault="001B1CEA" w:rsidP="001B1CEA">
      <w:r>
        <w:t xml:space="preserve">    }</w:t>
      </w:r>
    </w:p>
    <w:p w:rsidR="001B1CEA" w:rsidRDefault="001B1CEA" w:rsidP="001B1CEA"/>
    <w:p w:rsidR="001B1CEA" w:rsidRDefault="001B1CEA" w:rsidP="001B1CEA">
      <w:r>
        <w:t xml:space="preserve">    public void setOkButton(JButton okButton) {</w:t>
      </w:r>
    </w:p>
    <w:p w:rsidR="001B1CEA" w:rsidRDefault="001B1CEA" w:rsidP="001B1CEA">
      <w:r>
        <w:t xml:space="preserve">        this.okButton = okButton;</w:t>
      </w:r>
    </w:p>
    <w:p w:rsidR="001B1CEA" w:rsidRDefault="001B1CEA" w:rsidP="001B1CEA">
      <w:r>
        <w:t xml:space="preserve">    }</w:t>
      </w:r>
    </w:p>
    <w:p w:rsidR="001B1CEA" w:rsidRDefault="001B1CEA" w:rsidP="001B1CEA">
      <w:r>
        <w:t xml:space="preserve">    </w:t>
      </w:r>
    </w:p>
    <w:p w:rsidR="001B1CEA" w:rsidRDefault="001B1CEA" w:rsidP="001B1CEA">
      <w:r>
        <w:t xml:space="preserve">    public void setCancelButton(JButton cancelButton) {</w:t>
      </w:r>
    </w:p>
    <w:p w:rsidR="001B1CEA" w:rsidRDefault="001B1CEA" w:rsidP="001B1CEA">
      <w:r>
        <w:t xml:space="preserve">        this.cancelButton = cancelButton;</w:t>
      </w:r>
    </w:p>
    <w:p w:rsidR="001B1CEA" w:rsidRDefault="001B1CEA" w:rsidP="001B1CEA">
      <w:r>
        <w:t xml:space="preserve">    }</w:t>
      </w:r>
    </w:p>
    <w:p w:rsidR="001B1CEA" w:rsidRDefault="001B1CEA" w:rsidP="001B1CEA">
      <w:r>
        <w:t xml:space="preserve">    </w:t>
      </w:r>
    </w:p>
    <w:p w:rsidR="001B1CEA" w:rsidRDefault="001B1CEA" w:rsidP="001B1CEA">
      <w:r>
        <w:t xml:space="preserve">    public void setDialogOk(boolean dialogOk){</w:t>
      </w:r>
    </w:p>
    <w:p w:rsidR="001B1CEA" w:rsidRDefault="001B1CEA" w:rsidP="001B1CEA">
      <w:r>
        <w:t xml:space="preserve">        this.dialogOk = dialogOk;</w:t>
      </w:r>
    </w:p>
    <w:p w:rsidR="001B1CEA" w:rsidRDefault="001B1CEA" w:rsidP="001B1CEA">
      <w:r>
        <w:t xml:space="preserve">    }</w:t>
      </w:r>
    </w:p>
    <w:p w:rsidR="001B1CEA" w:rsidRDefault="001B1CEA" w:rsidP="001B1CEA"/>
    <w:p w:rsidR="002B7D7F" w:rsidRDefault="001B1CEA" w:rsidP="001B1CEA">
      <w:r>
        <w:t xml:space="preserve">   </w:t>
      </w:r>
    </w:p>
    <w:p w:rsidR="002B7D7F" w:rsidRDefault="002B7D7F" w:rsidP="001B1CEA"/>
    <w:p w:rsidR="001B1CEA" w:rsidRDefault="001B1CEA" w:rsidP="001B1CEA">
      <w:r>
        <w:t xml:space="preserve"> /**</w:t>
      </w:r>
    </w:p>
    <w:p w:rsidR="001B1CEA" w:rsidRDefault="001B1CEA" w:rsidP="001B1CEA">
      <w:r>
        <w:lastRenderedPageBreak/>
        <w:t xml:space="preserve">     * Initialize the event listener of the components.</w:t>
      </w:r>
    </w:p>
    <w:p w:rsidR="001B1CEA" w:rsidRDefault="001B1CEA" w:rsidP="001B1CEA">
      <w:r>
        <w:t xml:space="preserve">     **/</w:t>
      </w:r>
    </w:p>
    <w:p w:rsidR="001B1CEA" w:rsidRDefault="001B1CEA" w:rsidP="001B1CEA">
      <w:r>
        <w:t xml:space="preserve">    public void initialize(){       </w:t>
      </w:r>
    </w:p>
    <w:p w:rsidR="001B1CEA" w:rsidRDefault="001B1CEA" w:rsidP="001B1CEA">
      <w:r>
        <w:t xml:space="preserve">        getSevenButton().addActionListener(this);</w:t>
      </w:r>
    </w:p>
    <w:p w:rsidR="001B1CEA" w:rsidRDefault="001B1CEA" w:rsidP="001B1CEA">
      <w:r>
        <w:t xml:space="preserve">        getSevenButton().setActionCommand("seven");</w:t>
      </w:r>
    </w:p>
    <w:p w:rsidR="001B1CEA" w:rsidRDefault="001B1CEA" w:rsidP="001B1CEA">
      <w:r>
        <w:t xml:space="preserve">        getSevenButton().setFocusable(false);</w:t>
      </w:r>
    </w:p>
    <w:p w:rsidR="001B1CEA" w:rsidRDefault="001B1CEA" w:rsidP="001B1CEA">
      <w:r>
        <w:t xml:space="preserve">        </w:t>
      </w:r>
    </w:p>
    <w:p w:rsidR="001B1CEA" w:rsidRDefault="001B1CEA" w:rsidP="001B1CEA">
      <w:r>
        <w:t xml:space="preserve">        getEightButton().addActionListener(this);</w:t>
      </w:r>
    </w:p>
    <w:p w:rsidR="001B1CEA" w:rsidRDefault="001B1CEA" w:rsidP="001B1CEA">
      <w:r>
        <w:t xml:space="preserve">        getEightButton().setActionCommand("eight");</w:t>
      </w:r>
    </w:p>
    <w:p w:rsidR="001B1CEA" w:rsidRDefault="001B1CEA" w:rsidP="001B1CEA">
      <w:r>
        <w:t xml:space="preserve">        getEightButton().setFocusable(false);</w:t>
      </w:r>
    </w:p>
    <w:p w:rsidR="001B1CEA" w:rsidRDefault="001B1CEA" w:rsidP="001B1CEA">
      <w:r>
        <w:t xml:space="preserve">        </w:t>
      </w:r>
    </w:p>
    <w:p w:rsidR="001B1CEA" w:rsidRDefault="001B1CEA" w:rsidP="001B1CEA">
      <w:r>
        <w:t xml:space="preserve">        getNineButton().addActionListener(this);</w:t>
      </w:r>
    </w:p>
    <w:p w:rsidR="001B1CEA" w:rsidRDefault="001B1CEA" w:rsidP="001B1CEA">
      <w:r>
        <w:t xml:space="preserve">        getNineButton().setActionCommand("nine");</w:t>
      </w:r>
    </w:p>
    <w:p w:rsidR="001B1CEA" w:rsidRDefault="001B1CEA" w:rsidP="001B1CEA">
      <w:r>
        <w:t xml:space="preserve">        getNineButton().setFocusable(false);</w:t>
      </w:r>
    </w:p>
    <w:p w:rsidR="001B1CEA" w:rsidRDefault="001B1CEA" w:rsidP="001B1CEA">
      <w:r>
        <w:t xml:space="preserve">        </w:t>
      </w:r>
    </w:p>
    <w:p w:rsidR="001B1CEA" w:rsidRDefault="001B1CEA" w:rsidP="001B1CEA">
      <w:r>
        <w:t xml:space="preserve">        getFourButton().addActionListener(this);</w:t>
      </w:r>
    </w:p>
    <w:p w:rsidR="001B1CEA" w:rsidRDefault="001B1CEA" w:rsidP="001B1CEA">
      <w:r>
        <w:t xml:space="preserve">        getFourButton().setActionCommand("four");</w:t>
      </w:r>
    </w:p>
    <w:p w:rsidR="001B1CEA" w:rsidRDefault="001B1CEA" w:rsidP="001B1CEA">
      <w:r>
        <w:t xml:space="preserve">        getFourButton().setFocusable(false);</w:t>
      </w:r>
    </w:p>
    <w:p w:rsidR="001B1CEA" w:rsidRDefault="001B1CEA" w:rsidP="001B1CEA">
      <w:r>
        <w:t xml:space="preserve">        </w:t>
      </w:r>
    </w:p>
    <w:p w:rsidR="001B1CEA" w:rsidRDefault="001B1CEA" w:rsidP="001B1CEA">
      <w:r>
        <w:t xml:space="preserve">        getFiveButton().addActionListener(this);</w:t>
      </w:r>
    </w:p>
    <w:p w:rsidR="001B1CEA" w:rsidRDefault="001B1CEA" w:rsidP="001B1CEA">
      <w:r>
        <w:t xml:space="preserve">        getFiveButton().setActionCommand("five");</w:t>
      </w:r>
    </w:p>
    <w:p w:rsidR="001B1CEA" w:rsidRDefault="001B1CEA" w:rsidP="001B1CEA">
      <w:r>
        <w:t xml:space="preserve">        getFiveButton().setFocusable(false);</w:t>
      </w:r>
    </w:p>
    <w:p w:rsidR="001B1CEA" w:rsidRDefault="001B1CEA" w:rsidP="001B1CEA">
      <w:r>
        <w:t xml:space="preserve">        </w:t>
      </w:r>
    </w:p>
    <w:p w:rsidR="001B1CEA" w:rsidRDefault="001B1CEA" w:rsidP="001B1CEA">
      <w:r>
        <w:t xml:space="preserve">        getSixButton().addActionListener(this);</w:t>
      </w:r>
    </w:p>
    <w:p w:rsidR="001B1CEA" w:rsidRDefault="001B1CEA" w:rsidP="001B1CEA">
      <w:r>
        <w:t xml:space="preserve">        getSixButton().setActionCommand("six");</w:t>
      </w:r>
    </w:p>
    <w:p w:rsidR="001B1CEA" w:rsidRDefault="001B1CEA" w:rsidP="001B1CEA">
      <w:r>
        <w:t xml:space="preserve">        getSixButton().setFocusable(false);</w:t>
      </w:r>
    </w:p>
    <w:p w:rsidR="001B1CEA" w:rsidRDefault="001B1CEA" w:rsidP="001B1CEA">
      <w:r>
        <w:t xml:space="preserve">        </w:t>
      </w:r>
    </w:p>
    <w:p w:rsidR="001B1CEA" w:rsidRDefault="001B1CEA" w:rsidP="001B1CEA">
      <w:r>
        <w:t xml:space="preserve">        getOneButton().addActionListener(this);</w:t>
      </w:r>
    </w:p>
    <w:p w:rsidR="001B1CEA" w:rsidRDefault="001B1CEA" w:rsidP="001B1CEA">
      <w:r>
        <w:t xml:space="preserve">        getOneButton().setActionCommand("one");</w:t>
      </w:r>
    </w:p>
    <w:p w:rsidR="001B1CEA" w:rsidRDefault="001B1CEA" w:rsidP="001B1CEA">
      <w:r>
        <w:t xml:space="preserve">        getOneButton().setFocusable(false);</w:t>
      </w:r>
    </w:p>
    <w:p w:rsidR="001B1CEA" w:rsidRDefault="001B1CEA" w:rsidP="001B1CEA">
      <w:r>
        <w:lastRenderedPageBreak/>
        <w:t xml:space="preserve">        </w:t>
      </w:r>
    </w:p>
    <w:p w:rsidR="001B1CEA" w:rsidRDefault="001B1CEA" w:rsidP="001B1CEA">
      <w:r>
        <w:t xml:space="preserve">        getTwoButton().addActionListener(this);</w:t>
      </w:r>
    </w:p>
    <w:p w:rsidR="001B1CEA" w:rsidRDefault="001B1CEA" w:rsidP="001B1CEA">
      <w:r>
        <w:t xml:space="preserve">        getTwoButton().setActionCommand("two");</w:t>
      </w:r>
    </w:p>
    <w:p w:rsidR="001B1CEA" w:rsidRDefault="001B1CEA" w:rsidP="001B1CEA">
      <w:r>
        <w:t xml:space="preserve">        getTwoButton().setFocusable(false);</w:t>
      </w:r>
    </w:p>
    <w:p w:rsidR="001B1CEA" w:rsidRDefault="001B1CEA" w:rsidP="001B1CEA">
      <w:r>
        <w:t xml:space="preserve">        </w:t>
      </w:r>
    </w:p>
    <w:p w:rsidR="001B1CEA" w:rsidRDefault="001B1CEA" w:rsidP="001B1CEA">
      <w:r>
        <w:t xml:space="preserve">        getThreeButton().addActionListener(this);</w:t>
      </w:r>
    </w:p>
    <w:p w:rsidR="001B1CEA" w:rsidRDefault="001B1CEA" w:rsidP="001B1CEA">
      <w:r>
        <w:t xml:space="preserve">        getThreeButton().setActionCommand("three");</w:t>
      </w:r>
    </w:p>
    <w:p w:rsidR="001B1CEA" w:rsidRDefault="001B1CEA" w:rsidP="001B1CEA">
      <w:r>
        <w:t xml:space="preserve">        getThreeButton().setFocusable(false);</w:t>
      </w:r>
    </w:p>
    <w:p w:rsidR="001B1CEA" w:rsidRDefault="001B1CEA" w:rsidP="001B1CEA">
      <w:r>
        <w:t xml:space="preserve">        </w:t>
      </w:r>
    </w:p>
    <w:p w:rsidR="001B1CEA" w:rsidRDefault="001B1CEA" w:rsidP="001B1CEA">
      <w:r>
        <w:t xml:space="preserve">        getZeroButton().addActionListener(this);</w:t>
      </w:r>
    </w:p>
    <w:p w:rsidR="001B1CEA" w:rsidRDefault="001B1CEA" w:rsidP="001B1CEA">
      <w:r>
        <w:t xml:space="preserve">        getZeroButton().setActionCommand("zero");</w:t>
      </w:r>
    </w:p>
    <w:p w:rsidR="001B1CEA" w:rsidRDefault="001B1CEA" w:rsidP="001B1CEA">
      <w:r>
        <w:t xml:space="preserve">        getZeroButton().setFocusable(false);</w:t>
      </w:r>
    </w:p>
    <w:p w:rsidR="001B1CEA" w:rsidRDefault="001B1CEA" w:rsidP="001B1CEA">
      <w:r>
        <w:t xml:space="preserve">        </w:t>
      </w:r>
    </w:p>
    <w:p w:rsidR="001B1CEA" w:rsidRDefault="001B1CEA" w:rsidP="001B1CEA">
      <w:r>
        <w:t xml:space="preserve">        getClearButton().addActionListener(this);</w:t>
      </w:r>
    </w:p>
    <w:p w:rsidR="001B1CEA" w:rsidRDefault="001B1CEA" w:rsidP="001B1CEA">
      <w:r>
        <w:t xml:space="preserve">        getClearButton().setActionCommand("clear");</w:t>
      </w:r>
    </w:p>
    <w:p w:rsidR="001B1CEA" w:rsidRDefault="001B1CEA" w:rsidP="001B1CEA">
      <w:r>
        <w:t xml:space="preserve">        getClearButton().setFocusable(false);</w:t>
      </w:r>
    </w:p>
    <w:p w:rsidR="001B1CEA" w:rsidRDefault="001B1CEA" w:rsidP="001B1CEA">
      <w:r>
        <w:t xml:space="preserve">        </w:t>
      </w:r>
    </w:p>
    <w:p w:rsidR="001B1CEA" w:rsidRDefault="001B1CEA" w:rsidP="001B1CEA">
      <w:r>
        <w:t xml:space="preserve">        getDotButton().addActionListener(this);</w:t>
      </w:r>
    </w:p>
    <w:p w:rsidR="001B1CEA" w:rsidRDefault="001B1CEA" w:rsidP="001B1CEA">
      <w:r>
        <w:t xml:space="preserve">        getDotButton().setActionCommand("dot");</w:t>
      </w:r>
    </w:p>
    <w:p w:rsidR="001B1CEA" w:rsidRDefault="001B1CEA" w:rsidP="001B1CEA">
      <w:r>
        <w:t xml:space="preserve">        getDotButton().setFocusable(false);</w:t>
      </w:r>
    </w:p>
    <w:p w:rsidR="001B1CEA" w:rsidRDefault="001B1CEA" w:rsidP="001B1CEA">
      <w:r>
        <w:t xml:space="preserve">        </w:t>
      </w:r>
    </w:p>
    <w:p w:rsidR="001B1CEA" w:rsidRDefault="001B1CEA" w:rsidP="001B1CEA">
      <w:r>
        <w:t xml:space="preserve">        getOkButton().addActionListener(this);</w:t>
      </w:r>
    </w:p>
    <w:p w:rsidR="001B1CEA" w:rsidRDefault="001B1CEA" w:rsidP="001B1CEA">
      <w:r>
        <w:t xml:space="preserve">        getOkButton().setActionCommand("ok");</w:t>
      </w:r>
    </w:p>
    <w:p w:rsidR="001B1CEA" w:rsidRDefault="001B1CEA" w:rsidP="001B1CEA">
      <w:r>
        <w:t xml:space="preserve">        //getOkButton().setFocusable(false);</w:t>
      </w:r>
    </w:p>
    <w:p w:rsidR="001B1CEA" w:rsidRDefault="001B1CEA" w:rsidP="001B1CEA">
      <w:r>
        <w:t xml:space="preserve">        </w:t>
      </w:r>
    </w:p>
    <w:p w:rsidR="001B1CEA" w:rsidRDefault="001B1CEA" w:rsidP="001B1CEA">
      <w:r>
        <w:t xml:space="preserve">        getCancelButton().addActionListener(this);</w:t>
      </w:r>
    </w:p>
    <w:p w:rsidR="001B1CEA" w:rsidRDefault="001B1CEA" w:rsidP="001B1CEA">
      <w:r>
        <w:t xml:space="preserve">        getCancelButton().setActionCommand("cancel");</w:t>
      </w:r>
    </w:p>
    <w:p w:rsidR="001B1CEA" w:rsidRDefault="001B1CEA" w:rsidP="001B1CEA">
      <w:r>
        <w:t xml:space="preserve">        //getCancelButton().setFocusable(false);</w:t>
      </w:r>
    </w:p>
    <w:p w:rsidR="001B1CEA" w:rsidRDefault="001B1CEA" w:rsidP="001B1CEA">
      <w:r>
        <w:t xml:space="preserve">    }//end initialize</w:t>
      </w:r>
    </w:p>
    <w:p w:rsidR="001B1CEA" w:rsidRDefault="002B7D7F" w:rsidP="001B1CEA">
      <w:r>
        <w:t xml:space="preserve">    </w:t>
      </w:r>
      <w:r w:rsidR="001B1CEA">
        <w:t xml:space="preserve"> /**</w:t>
      </w:r>
    </w:p>
    <w:p w:rsidR="001B1CEA" w:rsidRDefault="001B1CEA" w:rsidP="001B1CEA">
      <w:r>
        <w:lastRenderedPageBreak/>
        <w:t xml:space="preserve">     * Implemented ActionListener abstract methods.&lt;br&gt;Handles the events when a button is pressed.</w:t>
      </w:r>
    </w:p>
    <w:p w:rsidR="001B1CEA" w:rsidRDefault="001B1CEA" w:rsidP="001B1CEA">
      <w:r>
        <w:t xml:space="preserve">     * @param e ActionEvent</w:t>
      </w:r>
    </w:p>
    <w:p w:rsidR="001B1CEA" w:rsidRDefault="001B1CEA" w:rsidP="001B1CEA">
      <w:r>
        <w:t xml:space="preserve">     **/</w:t>
      </w:r>
    </w:p>
    <w:p w:rsidR="001B1CEA" w:rsidRDefault="001B1CEA" w:rsidP="001B1CEA">
      <w:r>
        <w:t xml:space="preserve">    public void actionPerformed(ActionEvent e){</w:t>
      </w:r>
    </w:p>
    <w:p w:rsidR="001B1CEA" w:rsidRDefault="001B1CEA" w:rsidP="001B1CEA">
      <w:r>
        <w:t xml:space="preserve">        String command = e.getActionCommand();</w:t>
      </w:r>
    </w:p>
    <w:p w:rsidR="001B1CEA" w:rsidRDefault="001B1CEA" w:rsidP="001B1CEA">
      <w:r>
        <w:t xml:space="preserve">        try{</w:t>
      </w:r>
    </w:p>
    <w:p w:rsidR="001B1CEA" w:rsidRDefault="001B1CEA" w:rsidP="001B1CEA">
      <w:r>
        <w:t xml:space="preserve">            Robot robot = new Robot();</w:t>
      </w:r>
    </w:p>
    <w:p w:rsidR="001B1CEA" w:rsidRDefault="001B1CEA" w:rsidP="001B1CEA">
      <w:r>
        <w:t xml:space="preserve">            switch(command){</w:t>
      </w:r>
    </w:p>
    <w:p w:rsidR="001B1CEA" w:rsidRDefault="001B1CEA" w:rsidP="001B1CEA">
      <w:r>
        <w:t xml:space="preserve">                case "seven":</w:t>
      </w:r>
    </w:p>
    <w:p w:rsidR="001B1CEA" w:rsidRDefault="001B1CEA" w:rsidP="001B1CEA">
      <w:r>
        <w:t xml:space="preserve">                    this.getPaymentTextField().requestFocusInWindow();                  </w:t>
      </w:r>
    </w:p>
    <w:p w:rsidR="001B1CEA" w:rsidRDefault="001B1CEA" w:rsidP="001B1CEA">
      <w:r>
        <w:t xml:space="preserve">                    //Simulate a key press</w:t>
      </w:r>
    </w:p>
    <w:p w:rsidR="001B1CEA" w:rsidRDefault="001B1CEA" w:rsidP="001B1CEA">
      <w:r>
        <w:t xml:space="preserve">                    robot.keyPress(KeyEvent.VK_7);</w:t>
      </w:r>
    </w:p>
    <w:p w:rsidR="001B1CEA" w:rsidRDefault="001B1CEA" w:rsidP="001B1CEA">
      <w:r>
        <w:t xml:space="preserve">                    robot.keyRelease(KeyEvent.VK_7);</w:t>
      </w:r>
    </w:p>
    <w:p w:rsidR="001B1CEA" w:rsidRDefault="001B1CEA" w:rsidP="001B1CEA">
      <w:r>
        <w:t xml:space="preserve">                    break;</w:t>
      </w:r>
    </w:p>
    <w:p w:rsidR="001B1CEA" w:rsidRDefault="001B1CEA" w:rsidP="001B1CEA">
      <w:r>
        <w:t xml:space="preserve">                case "eight":</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robot.keyPress(KeyEvent.VK_8);</w:t>
      </w:r>
    </w:p>
    <w:p w:rsidR="001B1CEA" w:rsidRDefault="001B1CEA" w:rsidP="001B1CEA">
      <w:r>
        <w:t xml:space="preserve">                    robot.keyRelease(KeyEvent.VK_8);</w:t>
      </w:r>
    </w:p>
    <w:p w:rsidR="001B1CEA" w:rsidRDefault="001B1CEA" w:rsidP="001B1CEA">
      <w:r>
        <w:t xml:space="preserve">                    break;</w:t>
      </w:r>
    </w:p>
    <w:p w:rsidR="001B1CEA" w:rsidRDefault="001B1CEA" w:rsidP="001B1CEA">
      <w:r>
        <w:t xml:space="preserve">                case "nine":</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robot.keyPress(KeyEvent.VK_9);</w:t>
      </w:r>
    </w:p>
    <w:p w:rsidR="001B1CEA" w:rsidRDefault="001B1CEA" w:rsidP="001B1CEA">
      <w:r>
        <w:t xml:space="preserve">                    robot.keyRelease(KeyEvent.VK_9);</w:t>
      </w:r>
    </w:p>
    <w:p w:rsidR="001B1CEA" w:rsidRDefault="001B1CEA" w:rsidP="001B1CEA">
      <w:r>
        <w:t xml:space="preserve">                    break;</w:t>
      </w:r>
    </w:p>
    <w:p w:rsidR="001B1CEA" w:rsidRDefault="001B1CEA" w:rsidP="001B1CEA">
      <w:r>
        <w:t xml:space="preserve">                case "four":</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robot.keyPress(KeyEvent.VK_4);</w:t>
      </w:r>
    </w:p>
    <w:p w:rsidR="001B1CEA" w:rsidRDefault="001B1CEA" w:rsidP="001B1CEA">
      <w:r>
        <w:lastRenderedPageBreak/>
        <w:t xml:space="preserve">                    robot.keyRelease(KeyEvent.VK_4);</w:t>
      </w:r>
    </w:p>
    <w:p w:rsidR="001B1CEA" w:rsidRDefault="001B1CEA" w:rsidP="001B1CEA">
      <w:r>
        <w:t xml:space="preserve">                    break;</w:t>
      </w:r>
    </w:p>
    <w:p w:rsidR="001B1CEA" w:rsidRDefault="001B1CEA" w:rsidP="001B1CEA">
      <w:r>
        <w:t xml:space="preserve">                case "five":</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robot.keyPress(KeyEvent.VK_5);</w:t>
      </w:r>
    </w:p>
    <w:p w:rsidR="001B1CEA" w:rsidRDefault="001B1CEA" w:rsidP="001B1CEA">
      <w:r>
        <w:t xml:space="preserve">                    robot.keyRelease(KeyEvent.VK_5);</w:t>
      </w:r>
    </w:p>
    <w:p w:rsidR="001B1CEA" w:rsidRDefault="001B1CEA" w:rsidP="001B1CEA">
      <w:r>
        <w:t xml:space="preserve">                    break;</w:t>
      </w:r>
    </w:p>
    <w:p w:rsidR="001B1CEA" w:rsidRDefault="001B1CEA" w:rsidP="001B1CEA">
      <w:r>
        <w:t xml:space="preserve">                case "six":</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robot.keyPress(KeyEvent.VK_6);</w:t>
      </w:r>
    </w:p>
    <w:p w:rsidR="001B1CEA" w:rsidRDefault="001B1CEA" w:rsidP="001B1CEA">
      <w:r>
        <w:t xml:space="preserve">                    robot.keyRelease(KeyEvent.VK_6);</w:t>
      </w:r>
    </w:p>
    <w:p w:rsidR="001B1CEA" w:rsidRDefault="001B1CEA" w:rsidP="001B1CEA">
      <w:r>
        <w:t xml:space="preserve">                    break;</w:t>
      </w:r>
    </w:p>
    <w:p w:rsidR="001B1CEA" w:rsidRDefault="001B1CEA" w:rsidP="001B1CEA">
      <w:r>
        <w:t xml:space="preserve">                case "one":</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robot.keyPress(KeyEvent.VK_1);</w:t>
      </w:r>
    </w:p>
    <w:p w:rsidR="001B1CEA" w:rsidRDefault="001B1CEA" w:rsidP="001B1CEA">
      <w:r>
        <w:t xml:space="preserve">                    robot.keyRelease(KeyEvent.VK_1);</w:t>
      </w:r>
    </w:p>
    <w:p w:rsidR="001B1CEA" w:rsidRDefault="001B1CEA" w:rsidP="001B1CEA">
      <w:r>
        <w:t xml:space="preserve">                    break;</w:t>
      </w:r>
    </w:p>
    <w:p w:rsidR="001B1CEA" w:rsidRDefault="001B1CEA" w:rsidP="001B1CEA">
      <w:r>
        <w:t xml:space="preserve">                case "two":</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robot.keyPress(KeyEvent.VK_2);</w:t>
      </w:r>
    </w:p>
    <w:p w:rsidR="001B1CEA" w:rsidRDefault="001B1CEA" w:rsidP="001B1CEA">
      <w:r>
        <w:t xml:space="preserve">                    robot.keyRelease(KeyEvent.VK_2);</w:t>
      </w:r>
    </w:p>
    <w:p w:rsidR="001B1CEA" w:rsidRDefault="001B1CEA" w:rsidP="001B1CEA">
      <w:r>
        <w:t xml:space="preserve">                    break;</w:t>
      </w:r>
    </w:p>
    <w:p w:rsidR="001B1CEA" w:rsidRDefault="001B1CEA" w:rsidP="001B1CEA">
      <w:r>
        <w:t xml:space="preserve">                case "three":</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robot.keyPress(KeyEvent.VK_3);</w:t>
      </w:r>
    </w:p>
    <w:p w:rsidR="001B1CEA" w:rsidRDefault="001B1CEA" w:rsidP="001B1CEA">
      <w:r>
        <w:lastRenderedPageBreak/>
        <w:t xml:space="preserve">                    robot.keyRelease(KeyEvent.VK_3);</w:t>
      </w:r>
    </w:p>
    <w:p w:rsidR="001B1CEA" w:rsidRDefault="001B1CEA" w:rsidP="001B1CEA">
      <w:r>
        <w:t xml:space="preserve">                    break;</w:t>
      </w:r>
    </w:p>
    <w:p w:rsidR="001B1CEA" w:rsidRDefault="001B1CEA" w:rsidP="001B1CEA">
      <w:r>
        <w:t xml:space="preserve">                case "zero":</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robot.keyPress(KeyEvent.VK_0);</w:t>
      </w:r>
    </w:p>
    <w:p w:rsidR="001B1CEA" w:rsidRDefault="001B1CEA" w:rsidP="001B1CEA">
      <w:r>
        <w:t xml:space="preserve">                    robot.keyRelease(KeyEvent.VK_0);</w:t>
      </w:r>
    </w:p>
    <w:p w:rsidR="001B1CEA" w:rsidRDefault="001B1CEA" w:rsidP="001B1CEA">
      <w:r>
        <w:t xml:space="preserve">                    break;</w:t>
      </w:r>
    </w:p>
    <w:p w:rsidR="001B1CEA" w:rsidRDefault="001B1CEA" w:rsidP="001B1CEA">
      <w:r>
        <w:t xml:space="preserve">                case "clear":</w:t>
      </w:r>
    </w:p>
    <w:p w:rsidR="001B1CEA" w:rsidRDefault="001B1CEA" w:rsidP="001B1CEA">
      <w:r>
        <w:t xml:space="preserve">                    this.getPaymentTextField().requestFocusInWindow();</w:t>
      </w:r>
    </w:p>
    <w:p w:rsidR="001B1CEA" w:rsidRDefault="001B1CEA" w:rsidP="001B1CEA">
      <w:r>
        <w:t xml:space="preserve">                    this.getPaymentTextField().setText("");</w:t>
      </w:r>
    </w:p>
    <w:p w:rsidR="001B1CEA" w:rsidRDefault="001B1CEA" w:rsidP="001B1CEA">
      <w:r>
        <w:t xml:space="preserve">                    break;  </w:t>
      </w:r>
    </w:p>
    <w:p w:rsidR="001B1CEA" w:rsidRDefault="001B1CEA" w:rsidP="001B1CEA">
      <w:r>
        <w:t xml:space="preserve">                case "dot":</w:t>
      </w:r>
    </w:p>
    <w:p w:rsidR="001B1CEA" w:rsidRDefault="001B1CEA" w:rsidP="001B1CEA">
      <w:r>
        <w:t xml:space="preserve">                    this.getPaymentTextField().requestFocusInWindow();</w:t>
      </w:r>
    </w:p>
    <w:p w:rsidR="001B1CEA" w:rsidRDefault="001B1CEA" w:rsidP="001B1CEA">
      <w:r>
        <w:t xml:space="preserve">                    //Simulate a key press</w:t>
      </w:r>
    </w:p>
    <w:p w:rsidR="001B1CEA" w:rsidRDefault="001B1CEA" w:rsidP="001B1CEA">
      <w:r>
        <w:t xml:space="preserve">                    robot.keyPress(KeyEvent.VK_PERIOD);</w:t>
      </w:r>
    </w:p>
    <w:p w:rsidR="001B1CEA" w:rsidRDefault="001B1CEA" w:rsidP="001B1CEA">
      <w:r>
        <w:t xml:space="preserve">                    robot.keyRelease(KeyEvent.VK_PERIOD);</w:t>
      </w:r>
    </w:p>
    <w:p w:rsidR="001B1CEA" w:rsidRDefault="001B1CEA" w:rsidP="001B1CEA">
      <w:r>
        <w:t xml:space="preserve">                    break;</w:t>
      </w:r>
    </w:p>
    <w:p w:rsidR="001B1CEA" w:rsidRDefault="001B1CEA" w:rsidP="001B1CEA">
      <w:r>
        <w:t xml:space="preserve">                case "ok":</w:t>
      </w:r>
    </w:p>
    <w:p w:rsidR="001B1CEA" w:rsidRDefault="001B1CEA" w:rsidP="001B1CEA">
      <w:r>
        <w:t xml:space="preserve">                    /*</w:t>
      </w:r>
    </w:p>
    <w:p w:rsidR="001B1CEA" w:rsidRDefault="001B1CEA" w:rsidP="001B1CEA">
      <w:r>
        <w:t xml:space="preserve">                     * Set a boolean attribute to true if the payment is valid and indicate to the calling class </w:t>
      </w:r>
    </w:p>
    <w:p w:rsidR="001B1CEA" w:rsidRDefault="001B1CEA" w:rsidP="001B1CEA">
      <w:r>
        <w:t xml:space="preserve">                     * to proceed to checkout.</w:t>
      </w:r>
    </w:p>
    <w:p w:rsidR="001B1CEA" w:rsidRDefault="001B1CEA" w:rsidP="001B1CEA">
      <w:r>
        <w:t xml:space="preserve">                     * */</w:t>
      </w:r>
    </w:p>
    <w:p w:rsidR="001B1CEA" w:rsidRDefault="001B1CEA" w:rsidP="001B1CEA">
      <w:r>
        <w:t xml:space="preserve">                    if(isValidNumber(this.getPaymentTextField().getText())){</w:t>
      </w:r>
    </w:p>
    <w:p w:rsidR="001B1CEA" w:rsidRDefault="001B1CEA" w:rsidP="001B1CEA">
      <w:r>
        <w:t xml:space="preserve">                        this.paymentAmount = (Double.valueOf(this.getPaymentTextField().getText()));</w:t>
      </w:r>
    </w:p>
    <w:p w:rsidR="001B1CEA" w:rsidRDefault="001B1CEA" w:rsidP="001B1CEA">
      <w:r>
        <w:t xml:space="preserve">                        if(isPaymentEnough(this.paymentAmount) == true){</w:t>
      </w:r>
    </w:p>
    <w:p w:rsidR="001B1CEA" w:rsidRDefault="001B1CEA" w:rsidP="001B1CEA">
      <w:r>
        <w:t xml:space="preserve">                            double changeAmount = (this.paymentAmount - this.saleAmount);</w:t>
      </w:r>
    </w:p>
    <w:p w:rsidR="001B1CEA" w:rsidRDefault="001B1CEA" w:rsidP="001B1CEA">
      <w:r>
        <w:t xml:space="preserve">                            dialogOk = true;</w:t>
      </w:r>
    </w:p>
    <w:p w:rsidR="001B1CEA" w:rsidRDefault="001B1CEA" w:rsidP="001B1CEA">
      <w:r>
        <w:t xml:space="preserve">                            JOptionPane.showMessageDialog(null, "Cash Tendered:\n" + this.format.format(this.paymentAmount) +</w:t>
      </w:r>
    </w:p>
    <w:p w:rsidR="001B1CEA" w:rsidRDefault="001B1CEA" w:rsidP="001B1CEA">
      <w:r>
        <w:lastRenderedPageBreak/>
        <w:t xml:space="preserve">                                                          "\n-----------------------\nChange:\n" + </w:t>
      </w:r>
    </w:p>
    <w:p w:rsidR="001B1CEA" w:rsidRDefault="001B1CEA" w:rsidP="001B1CEA">
      <w:r>
        <w:t xml:space="preserve">                                                          this.format.format(changeAmount),</w:t>
      </w:r>
    </w:p>
    <w:p w:rsidR="001B1CEA" w:rsidRDefault="001B1CEA" w:rsidP="001B1CEA">
      <w:r>
        <w:t xml:space="preserve">                                                          "POS-Pi",</w:t>
      </w:r>
    </w:p>
    <w:p w:rsidR="001B1CEA" w:rsidRDefault="001B1CEA" w:rsidP="001B1CEA">
      <w:r>
        <w:t xml:space="preserve">                                                          JOptionPane.INFORMATION_MESSAGE);</w:t>
      </w:r>
    </w:p>
    <w:p w:rsidR="001B1CEA" w:rsidRDefault="001B1CEA" w:rsidP="001B1CEA">
      <w:r>
        <w:t xml:space="preserve">                            this.setVisible(false);</w:t>
      </w:r>
    </w:p>
    <w:p w:rsidR="001B1CEA" w:rsidRDefault="001B1CEA" w:rsidP="001B1CEA">
      <w:r>
        <w:t xml:space="preserve">                        }</w:t>
      </w:r>
    </w:p>
    <w:p w:rsidR="001B1CEA" w:rsidRDefault="001B1CEA" w:rsidP="001B1CEA">
      <w:r>
        <w:t xml:space="preserve">                        else{//Show message if payment is less than sale amount.</w:t>
      </w:r>
    </w:p>
    <w:p w:rsidR="001B1CEA" w:rsidRDefault="001B1CEA" w:rsidP="001B1CEA">
      <w:r>
        <w:t xml:space="preserve">                            JOptionPane.showMessageDialog(null, "Sorry. Insufficient payment amount.",</w:t>
      </w:r>
    </w:p>
    <w:p w:rsidR="001B1CEA" w:rsidRDefault="001B1CEA" w:rsidP="001B1CEA">
      <w:r>
        <w:t xml:space="preserve">                                      "POS-Pi",</w:t>
      </w:r>
    </w:p>
    <w:p w:rsidR="001B1CEA" w:rsidRDefault="001B1CEA" w:rsidP="001B1CEA">
      <w:r>
        <w:t xml:space="preserve">                                      JOptionPane.WARNING_MESSAGE);</w:t>
      </w:r>
    </w:p>
    <w:p w:rsidR="001B1CEA" w:rsidRDefault="001B1CEA" w:rsidP="001B1CEA">
      <w:r>
        <w:t xml:space="preserve">                            this.paymentTextField.setText("");</w:t>
      </w:r>
    </w:p>
    <w:p w:rsidR="001B1CEA" w:rsidRDefault="001B1CEA" w:rsidP="001B1CEA">
      <w:r>
        <w:t xml:space="preserve">                        }//end if</w:t>
      </w:r>
    </w:p>
    <w:p w:rsidR="001B1CEA" w:rsidRDefault="001B1CEA" w:rsidP="001B1CEA">
      <w:r>
        <w:t xml:space="preserve">                    }</w:t>
      </w:r>
    </w:p>
    <w:p w:rsidR="001B1CEA" w:rsidRDefault="001B1CEA" w:rsidP="001B1CEA">
      <w:r>
        <w:t xml:space="preserve">                    else{//Show message if payment is not in a valid number format.</w:t>
      </w:r>
    </w:p>
    <w:p w:rsidR="001B1CEA" w:rsidRDefault="001B1CEA" w:rsidP="001B1CEA">
      <w:r>
        <w:t xml:space="preserve">                        JOptionPane.showMessageDialog(null, "Sorry. Invalid payment amount.",</w:t>
      </w:r>
    </w:p>
    <w:p w:rsidR="001B1CEA" w:rsidRDefault="001B1CEA" w:rsidP="001B1CEA">
      <w:r>
        <w:t xml:space="preserve">                                  "POS-Pi",</w:t>
      </w:r>
    </w:p>
    <w:p w:rsidR="001B1CEA" w:rsidRDefault="001B1CEA" w:rsidP="001B1CEA">
      <w:r>
        <w:t xml:space="preserve">                                  JOptionPane.WARNING_MESSAGE);</w:t>
      </w:r>
    </w:p>
    <w:p w:rsidR="001B1CEA" w:rsidRDefault="001B1CEA" w:rsidP="001B1CEA">
      <w:r>
        <w:t xml:space="preserve">                        this.paymentTextField.setText("");</w:t>
      </w:r>
    </w:p>
    <w:p w:rsidR="001B1CEA" w:rsidRDefault="001B1CEA" w:rsidP="001B1CEA">
      <w:r>
        <w:t xml:space="preserve">                    }//end if</w:t>
      </w:r>
    </w:p>
    <w:p w:rsidR="001B1CEA" w:rsidRDefault="001B1CEA" w:rsidP="001B1CEA">
      <w:r>
        <w:t xml:space="preserve">                    break;</w:t>
      </w:r>
    </w:p>
    <w:p w:rsidR="001B1CEA" w:rsidRDefault="001B1CEA" w:rsidP="001B1CEA">
      <w:r>
        <w:t xml:space="preserve">                case "cancel":</w:t>
      </w:r>
    </w:p>
    <w:p w:rsidR="001B1CEA" w:rsidRDefault="001B1CEA" w:rsidP="001B1CEA">
      <w:r>
        <w:t xml:space="preserve">                    dialogOk = false;</w:t>
      </w:r>
    </w:p>
    <w:p w:rsidR="001B1CEA" w:rsidRDefault="001B1CEA" w:rsidP="001B1CEA">
      <w:r>
        <w:t xml:space="preserve">                    JOptionPane.showMessageDialog(null, "Cash payment cancelled.",</w:t>
      </w:r>
    </w:p>
    <w:p w:rsidR="001B1CEA" w:rsidRDefault="001B1CEA" w:rsidP="001B1CEA">
      <w:r>
        <w:t xml:space="preserve">                              "POS-Pi",</w:t>
      </w:r>
    </w:p>
    <w:p w:rsidR="001B1CEA" w:rsidRDefault="001B1CEA" w:rsidP="001B1CEA">
      <w:r>
        <w:t xml:space="preserve">                              JOptionPane.INFORMATION_MESSAGE);</w:t>
      </w:r>
    </w:p>
    <w:p w:rsidR="001B1CEA" w:rsidRDefault="001B1CEA" w:rsidP="001B1CEA">
      <w:r>
        <w:t xml:space="preserve">                    this.setVisible(false);</w:t>
      </w:r>
    </w:p>
    <w:p w:rsidR="001B1CEA" w:rsidRDefault="001B1CEA" w:rsidP="001B1CEA">
      <w:r>
        <w:t xml:space="preserve">                    break;</w:t>
      </w:r>
    </w:p>
    <w:p w:rsidR="001B1CEA" w:rsidRDefault="001B1CEA" w:rsidP="001B1CEA">
      <w:r>
        <w:t xml:space="preserve">            }//end switch</w:t>
      </w:r>
    </w:p>
    <w:p w:rsidR="001B1CEA" w:rsidRDefault="001B1CEA" w:rsidP="001B1CEA">
      <w:r>
        <w:t xml:space="preserve">        robot = null;</w:t>
      </w:r>
    </w:p>
    <w:p w:rsidR="001B1CEA" w:rsidRDefault="001B1CEA" w:rsidP="001B1CEA">
      <w:r>
        <w:t xml:space="preserve">        }//end try</w:t>
      </w:r>
    </w:p>
    <w:p w:rsidR="001B1CEA" w:rsidRDefault="001B1CEA" w:rsidP="001B1CEA">
      <w:r>
        <w:lastRenderedPageBreak/>
        <w:t xml:space="preserve">        catch(Exception ex){</w:t>
      </w:r>
    </w:p>
    <w:p w:rsidR="001B1CEA" w:rsidRDefault="001B1CEA" w:rsidP="001B1CEA">
      <w:r>
        <w:t xml:space="preserve">            ex.printStackTrace();</w:t>
      </w:r>
    </w:p>
    <w:p w:rsidR="001B1CEA" w:rsidRDefault="001B1CEA" w:rsidP="001B1CEA">
      <w:r>
        <w:t xml:space="preserve">        }//end catch</w:t>
      </w:r>
    </w:p>
    <w:p w:rsidR="001B1CEA" w:rsidRDefault="001B1CEA" w:rsidP="001B1CEA">
      <w:r>
        <w:t xml:space="preserve">    }//end actionPerformed</w:t>
      </w:r>
    </w:p>
    <w:p w:rsidR="001B1CEA" w:rsidRDefault="001B1CEA" w:rsidP="001B1CEA">
      <w:r>
        <w:t xml:space="preserve">        </w:t>
      </w:r>
    </w:p>
    <w:p w:rsidR="001B1CEA" w:rsidRDefault="001B1CEA" w:rsidP="001B1CEA">
      <w:r>
        <w:t xml:space="preserve">    /**</w:t>
      </w:r>
    </w:p>
    <w:p w:rsidR="001B1CEA" w:rsidRDefault="001B1CEA" w:rsidP="001B1CEA">
      <w:r>
        <w:t xml:space="preserve">     * Test if a String value is a valid double. Return true if it is, false otherwise.</w:t>
      </w:r>
    </w:p>
    <w:p w:rsidR="001B1CEA" w:rsidRDefault="001B1CEA" w:rsidP="001B1CEA">
      <w:r>
        <w:t xml:space="preserve">     * @param number String</w:t>
      </w:r>
    </w:p>
    <w:p w:rsidR="001B1CEA" w:rsidRDefault="001B1CEA" w:rsidP="001B1CEA">
      <w:r>
        <w:t xml:space="preserve">     * @return boolean</w:t>
      </w:r>
    </w:p>
    <w:p w:rsidR="001B1CEA" w:rsidRDefault="001B1CEA" w:rsidP="001B1CEA">
      <w:r>
        <w:t xml:space="preserve">     **/</w:t>
      </w:r>
    </w:p>
    <w:p w:rsidR="001B1CEA" w:rsidRDefault="001B1CEA" w:rsidP="001B1CEA">
      <w:r>
        <w:t xml:space="preserve">    public boolean isValidNumber(String number){</w:t>
      </w:r>
    </w:p>
    <w:p w:rsidR="001B1CEA" w:rsidRDefault="001B1CEA" w:rsidP="001B1CEA">
      <w:r>
        <w:t xml:space="preserve">        try{</w:t>
      </w:r>
    </w:p>
    <w:p w:rsidR="001B1CEA" w:rsidRDefault="001B1CEA" w:rsidP="001B1CEA">
      <w:r>
        <w:t xml:space="preserve">            Double.parseDouble(number);</w:t>
      </w:r>
    </w:p>
    <w:p w:rsidR="001B1CEA" w:rsidRDefault="001B1CEA" w:rsidP="001B1CEA">
      <w:r>
        <w:t xml:space="preserve">            return true;</w:t>
      </w:r>
    </w:p>
    <w:p w:rsidR="001B1CEA" w:rsidRDefault="001B1CEA" w:rsidP="001B1CEA">
      <w:r>
        <w:t xml:space="preserve">        }</w:t>
      </w:r>
    </w:p>
    <w:p w:rsidR="001B1CEA" w:rsidRDefault="001B1CEA" w:rsidP="001B1CEA">
      <w:r>
        <w:t xml:space="preserve">        catch(NumberFormatException ex){</w:t>
      </w:r>
    </w:p>
    <w:p w:rsidR="001B1CEA" w:rsidRDefault="001B1CEA" w:rsidP="001B1CEA">
      <w:r>
        <w:t xml:space="preserve">            return false;</w:t>
      </w:r>
    </w:p>
    <w:p w:rsidR="001B1CEA" w:rsidRDefault="001B1CEA" w:rsidP="001B1CEA">
      <w:r>
        <w:t xml:space="preserve">        }//end try/catch</w:t>
      </w:r>
    </w:p>
    <w:p w:rsidR="001B1CEA" w:rsidRDefault="001B1CEA" w:rsidP="001B1CEA">
      <w:r>
        <w:t xml:space="preserve">    }//end isValidNumber</w:t>
      </w:r>
    </w:p>
    <w:p w:rsidR="001B1CEA" w:rsidRDefault="001B1CEA" w:rsidP="001B1CEA">
      <w:r>
        <w:t xml:space="preserve">    </w:t>
      </w:r>
    </w:p>
    <w:p w:rsidR="001B1CEA" w:rsidRDefault="001B1CEA" w:rsidP="001B1CEA">
      <w:r>
        <w:t xml:space="preserve">    /**</w:t>
      </w:r>
    </w:p>
    <w:p w:rsidR="001B1CEA" w:rsidRDefault="001B1CEA" w:rsidP="001B1CEA">
      <w:r>
        <w:t xml:space="preserve">     * Returns true if payment is equal to or greater than total amount to be paid.</w:t>
      </w:r>
    </w:p>
    <w:p w:rsidR="001B1CEA" w:rsidRDefault="001B1CEA" w:rsidP="001B1CEA">
      <w:r>
        <w:t xml:space="preserve">     * Return false otherwise.</w:t>
      </w:r>
    </w:p>
    <w:p w:rsidR="001B1CEA" w:rsidRDefault="001B1CEA" w:rsidP="001B1CEA">
      <w:r>
        <w:t xml:space="preserve">     * @param paymentAmount double</w:t>
      </w:r>
    </w:p>
    <w:p w:rsidR="001B1CEA" w:rsidRDefault="001B1CEA" w:rsidP="001B1CEA">
      <w:r>
        <w:t xml:space="preserve">     * @return boolean</w:t>
      </w:r>
    </w:p>
    <w:p w:rsidR="001B1CEA" w:rsidRDefault="001B1CEA" w:rsidP="001B1CEA">
      <w:r>
        <w:t xml:space="preserve">     **/</w:t>
      </w:r>
    </w:p>
    <w:p w:rsidR="001B1CEA" w:rsidRDefault="001B1CEA" w:rsidP="001B1CEA">
      <w:r>
        <w:t xml:space="preserve">    public boolean isPaymentEnough(double paymentAmount){</w:t>
      </w:r>
    </w:p>
    <w:p w:rsidR="001B1CEA" w:rsidRDefault="001B1CEA" w:rsidP="001B1CEA">
      <w:r>
        <w:t xml:space="preserve">        if(paymentAmount &gt;= this.saleAmount){</w:t>
      </w:r>
    </w:p>
    <w:p w:rsidR="001B1CEA" w:rsidRDefault="001B1CEA" w:rsidP="001B1CEA">
      <w:r>
        <w:t xml:space="preserve">            return true;</w:t>
      </w:r>
    </w:p>
    <w:p w:rsidR="001B1CEA" w:rsidRDefault="001B1CEA" w:rsidP="001B1CEA">
      <w:r>
        <w:t xml:space="preserve">        }</w:t>
      </w:r>
    </w:p>
    <w:p w:rsidR="001B1CEA" w:rsidRDefault="001B1CEA" w:rsidP="001B1CEA">
      <w:r>
        <w:lastRenderedPageBreak/>
        <w:t xml:space="preserve">        else{</w:t>
      </w:r>
    </w:p>
    <w:p w:rsidR="001B1CEA" w:rsidRDefault="001B1CEA" w:rsidP="001B1CEA">
      <w:r>
        <w:t xml:space="preserve">            return false;</w:t>
      </w:r>
    </w:p>
    <w:p w:rsidR="001B1CEA" w:rsidRDefault="001B1CEA" w:rsidP="001B1CEA">
      <w:r>
        <w:t xml:space="preserve">        }//end if</w:t>
      </w:r>
    </w:p>
    <w:p w:rsidR="001B1CEA" w:rsidRDefault="001B1CEA" w:rsidP="001B1CEA">
      <w:r>
        <w:t xml:space="preserve">    }//end isPaymentEnough</w:t>
      </w:r>
    </w:p>
    <w:p w:rsidR="001B1CEA" w:rsidRDefault="001B1CEA" w:rsidP="001B1CEA">
      <w:r>
        <w:t xml:space="preserve">    </w:t>
      </w:r>
    </w:p>
    <w:p w:rsidR="001B1CEA" w:rsidRDefault="001B1CEA" w:rsidP="001B1CEA">
      <w:r>
        <w:t xml:space="preserve">    /**</w:t>
      </w:r>
    </w:p>
    <w:p w:rsidR="001B1CEA" w:rsidRDefault="001B1CEA" w:rsidP="001B1CEA">
      <w:r>
        <w:t xml:space="preserve">     * User had pressed the ok button.</w:t>
      </w:r>
    </w:p>
    <w:p w:rsidR="001B1CEA" w:rsidRDefault="001B1CEA" w:rsidP="001B1CEA">
      <w:r>
        <w:t xml:space="preserve">     * @return boolean</w:t>
      </w:r>
    </w:p>
    <w:p w:rsidR="001B1CEA" w:rsidRDefault="001B1CEA" w:rsidP="001B1CEA">
      <w:r>
        <w:t xml:space="preserve">     **/</w:t>
      </w:r>
    </w:p>
    <w:p w:rsidR="001B1CEA" w:rsidRDefault="001B1CEA" w:rsidP="001B1CEA">
      <w:r>
        <w:t xml:space="preserve">    public boolean isDialogOk(){</w:t>
      </w:r>
    </w:p>
    <w:p w:rsidR="001B1CEA" w:rsidRDefault="001B1CEA" w:rsidP="001B1CEA">
      <w:r>
        <w:t xml:space="preserve">        return this.dialogOk;</w:t>
      </w:r>
    </w:p>
    <w:p w:rsidR="001B1CEA" w:rsidRDefault="001B1CEA" w:rsidP="001B1CEA">
      <w:r>
        <w:t xml:space="preserve">    }</w:t>
      </w:r>
    </w:p>
    <w:p w:rsidR="001B1CEA" w:rsidRDefault="001B1CEA" w:rsidP="001B1CEA">
      <w:r>
        <w:tab/>
      </w:r>
    </w:p>
    <w:p w:rsidR="001B1CEA" w:rsidRDefault="001B1CEA" w:rsidP="001B1CEA">
      <w:r>
        <w:t>}//end class.</w:t>
      </w:r>
    </w:p>
    <w:p w:rsidR="005C4B78" w:rsidRPr="005C4B78" w:rsidRDefault="005C4B78" w:rsidP="006A347F"/>
    <w:p w:rsidR="00FE7956" w:rsidRDefault="00FE7956" w:rsidP="006A347F"/>
    <w:p w:rsidR="00FE7956" w:rsidRPr="001B1CEA" w:rsidRDefault="001B1CEA" w:rsidP="006A347F">
      <w:pPr>
        <w:rPr>
          <w:b/>
        </w:rPr>
      </w:pPr>
      <w:r w:rsidRPr="001B1CEA">
        <w:rPr>
          <w:b/>
        </w:rPr>
        <w:t>Screenshot</w:t>
      </w:r>
      <w:r>
        <w:rPr>
          <w:b/>
        </w:rPr>
        <w:t>s</w:t>
      </w:r>
      <w:r w:rsidRPr="001B1CEA">
        <w:rPr>
          <w:b/>
        </w:rPr>
        <w:t xml:space="preserve">: </w:t>
      </w:r>
    </w:p>
    <w:p w:rsidR="00FE7956" w:rsidRDefault="00904DEE" w:rsidP="002B7D7F">
      <w:r>
        <w:rPr>
          <w:noProof/>
          <w:lang w:val="en-GB" w:eastAsia="en-GB" w:bidi="ar-SA"/>
        </w:rPr>
        <w:drawing>
          <wp:inline distT="0" distB="0" distL="0" distR="0" wp14:anchorId="02C8207D" wp14:editId="52930DE9">
            <wp:extent cx="2767693" cy="1808949"/>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2795317" cy="1827004"/>
                    </a:xfrm>
                    <a:prstGeom prst="rect">
                      <a:avLst/>
                    </a:prstGeom>
                  </pic:spPr>
                </pic:pic>
              </a:graphicData>
            </a:graphic>
          </wp:inline>
        </w:drawing>
      </w:r>
      <w:r w:rsidR="002B7D7F">
        <w:t xml:space="preserve">   </w:t>
      </w:r>
      <w:r w:rsidR="001B1CEA">
        <w:rPr>
          <w:noProof/>
          <w:lang w:val="en-GB" w:eastAsia="en-GB" w:bidi="ar-SA"/>
        </w:rPr>
        <w:drawing>
          <wp:inline distT="0" distB="0" distL="0" distR="0" wp14:anchorId="6E898DD1" wp14:editId="2E128A88">
            <wp:extent cx="2675092" cy="181247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686399" cy="1820132"/>
                    </a:xfrm>
                    <a:prstGeom prst="rect">
                      <a:avLst/>
                    </a:prstGeom>
                  </pic:spPr>
                </pic:pic>
              </a:graphicData>
            </a:graphic>
          </wp:inline>
        </w:drawing>
      </w:r>
    </w:p>
    <w:p w:rsidR="00FE7956" w:rsidRDefault="00FE7956" w:rsidP="006A347F"/>
    <w:p w:rsidR="002B7D7F" w:rsidRDefault="002B7D7F" w:rsidP="006A347F"/>
    <w:p w:rsidR="002B7D7F" w:rsidRDefault="002B7D7F" w:rsidP="006A347F"/>
    <w:p w:rsidR="002B7D7F" w:rsidRDefault="002B7D7F" w:rsidP="006A347F"/>
    <w:p w:rsidR="006A347F" w:rsidRDefault="003F2F3D" w:rsidP="006A347F">
      <w:r>
        <w:pict>
          <v:rect id="_x0000_i1195" style="width:0;height:1.5pt" o:hralign="center" o:hrstd="t" o:hr="t" fillcolor="#a0a0a0" stroked="f"/>
        </w:pict>
      </w:r>
    </w:p>
    <w:p w:rsidR="00A108F1" w:rsidRDefault="00A108F1" w:rsidP="006A347F">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392C7B" w:rsidRPr="00392C7B" w:rsidRDefault="00392C7B" w:rsidP="006A347F">
      <w:pPr>
        <w:rPr>
          <w:sz w:val="16"/>
          <w:szCs w:val="16"/>
        </w:rPr>
      </w:pPr>
      <w:r w:rsidRPr="00392C7B">
        <w:rPr>
          <w:sz w:val="16"/>
          <w:szCs w:val="16"/>
        </w:rPr>
        <w:lastRenderedPageBreak/>
        <w:t xml:space="preserve">Oracle Corporation, nd. </w:t>
      </w:r>
      <w:proofErr w:type="gramStart"/>
      <w:r w:rsidRPr="00392C7B">
        <w:rPr>
          <w:sz w:val="16"/>
          <w:szCs w:val="16"/>
        </w:rPr>
        <w:t>Javadoc.</w:t>
      </w:r>
      <w:proofErr w:type="gramEnd"/>
      <w:r w:rsidRPr="00392C7B">
        <w:rPr>
          <w:sz w:val="16"/>
          <w:szCs w:val="16"/>
        </w:rPr>
        <w:t xml:space="preserve"> [</w:t>
      </w:r>
      <w:proofErr w:type="gramStart"/>
      <w:r w:rsidRPr="00392C7B">
        <w:rPr>
          <w:sz w:val="16"/>
          <w:szCs w:val="16"/>
        </w:rPr>
        <w:t>computer</w:t>
      </w:r>
      <w:proofErr w:type="gramEnd"/>
      <w:r w:rsidRPr="00392C7B">
        <w:rPr>
          <w:sz w:val="16"/>
          <w:szCs w:val="16"/>
        </w:rPr>
        <w:t xml:space="preserve"> program]. Oracle Corporation. </w:t>
      </w:r>
      <w:proofErr w:type="gramStart"/>
      <w:r w:rsidRPr="00392C7B">
        <w:rPr>
          <w:sz w:val="16"/>
          <w:szCs w:val="16"/>
        </w:rPr>
        <w:t>[Accessed April 28, 2015].</w:t>
      </w:r>
      <w:proofErr w:type="gramEnd"/>
    </w:p>
    <w:p w:rsidR="006A347F" w:rsidRPr="00A108F1" w:rsidRDefault="006A347F" w:rsidP="006A347F">
      <w:pPr>
        <w:pStyle w:val="Heading2"/>
        <w:rPr>
          <w:b/>
          <w:sz w:val="40"/>
          <w:szCs w:val="40"/>
        </w:rPr>
      </w:pPr>
      <w:r w:rsidRPr="00A108F1">
        <w:rPr>
          <w:b/>
          <w:sz w:val="40"/>
          <w:szCs w:val="40"/>
        </w:rPr>
        <w:t>pospi</w:t>
      </w:r>
      <w:r w:rsidRPr="00A108F1">
        <w:rPr>
          <w:b/>
          <w:sz w:val="40"/>
          <w:szCs w:val="40"/>
        </w:rPr>
        <w:br/>
        <w:t xml:space="preserve">Class UnitSaleDialog </w:t>
      </w:r>
    </w:p>
    <w:p w:rsidR="006A347F" w:rsidRDefault="006A347F" w:rsidP="006A347F">
      <w:pPr>
        <w:pStyle w:val="HTMLPreformatted"/>
      </w:pPr>
      <w:r>
        <w:t>java.lang.Object</w:t>
      </w:r>
    </w:p>
    <w:p w:rsidR="006A347F" w:rsidRDefault="006A347F" w:rsidP="006A347F">
      <w:pPr>
        <w:pStyle w:val="HTMLPreformatted"/>
      </w:pPr>
      <w:r>
        <w:t xml:space="preserve">  </w:t>
      </w:r>
      <w:r>
        <w:rPr>
          <w:noProof/>
        </w:rPr>
        <mc:AlternateContent>
          <mc:Choice Requires="wps">
            <w:drawing>
              <wp:inline distT="0" distB="0" distL="0" distR="0" wp14:anchorId="185943C6" wp14:editId="3389B788">
                <wp:extent cx="301625" cy="301625"/>
                <wp:effectExtent l="0" t="0" r="0" b="0"/>
                <wp:docPr id="93" name="Rectangle 93"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3"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Y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ME+yY&#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t>java.awt.Component</w:t>
      </w:r>
    </w:p>
    <w:p w:rsidR="006A347F" w:rsidRDefault="006A347F" w:rsidP="006A347F">
      <w:pPr>
        <w:pStyle w:val="HTMLPreformatted"/>
      </w:pPr>
      <w:r>
        <w:t xml:space="preserve">      </w:t>
      </w:r>
      <w:r>
        <w:rPr>
          <w:noProof/>
        </w:rPr>
        <mc:AlternateContent>
          <mc:Choice Requires="wps">
            <w:drawing>
              <wp:inline distT="0" distB="0" distL="0" distR="0" wp14:anchorId="4552A383" wp14:editId="0E57C0E5">
                <wp:extent cx="301625" cy="301625"/>
                <wp:effectExtent l="0" t="0" r="0" b="0"/>
                <wp:docPr id="92" name="Rectangle 92"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2"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1lw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5w1lw&#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t>java.awt.Container</w:t>
      </w:r>
    </w:p>
    <w:p w:rsidR="006A347F" w:rsidRDefault="006A347F" w:rsidP="006A347F">
      <w:pPr>
        <w:pStyle w:val="HTMLPreformatted"/>
      </w:pPr>
      <w:r>
        <w:t xml:space="preserve">          </w:t>
      </w:r>
      <w:r>
        <w:rPr>
          <w:noProof/>
        </w:rPr>
        <mc:AlternateContent>
          <mc:Choice Requires="wps">
            <w:drawing>
              <wp:inline distT="0" distB="0" distL="0" distR="0" wp14:anchorId="578FBEAC" wp14:editId="4092B024">
                <wp:extent cx="301625" cy="301625"/>
                <wp:effectExtent l="0" t="0" r="0" b="0"/>
                <wp:docPr id="91" name="Rectangle 91"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1"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aS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ntfaS&#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t>java.awt.Window</w:t>
      </w:r>
    </w:p>
    <w:p w:rsidR="006A347F" w:rsidRDefault="006A347F" w:rsidP="006A347F">
      <w:pPr>
        <w:pStyle w:val="HTMLPreformatted"/>
      </w:pPr>
      <w:r>
        <w:t xml:space="preserve">              </w:t>
      </w:r>
      <w:r>
        <w:rPr>
          <w:noProof/>
        </w:rPr>
        <mc:AlternateContent>
          <mc:Choice Requires="wps">
            <w:drawing>
              <wp:inline distT="0" distB="0" distL="0" distR="0" wp14:anchorId="567C1EE2" wp14:editId="72B99AB7">
                <wp:extent cx="301625" cy="301625"/>
                <wp:effectExtent l="0" t="0" r="0" b="0"/>
                <wp:docPr id="90" name="Rectangle 90"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0"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SZUN6&#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t>java.awt.Dialog</w:t>
      </w:r>
    </w:p>
    <w:p w:rsidR="006A347F" w:rsidRDefault="006A347F" w:rsidP="006A347F">
      <w:pPr>
        <w:pStyle w:val="HTMLPreformatted"/>
      </w:pPr>
      <w:r>
        <w:t xml:space="preserve">                  </w:t>
      </w:r>
      <w:r>
        <w:rPr>
          <w:noProof/>
        </w:rPr>
        <mc:AlternateContent>
          <mc:Choice Requires="wps">
            <w:drawing>
              <wp:inline distT="0" distB="0" distL="0" distR="0" wp14:anchorId="55715DC8" wp14:editId="7927B2DF">
                <wp:extent cx="301625" cy="301625"/>
                <wp:effectExtent l="0" t="0" r="0" b="0"/>
                <wp:docPr id="89" name="Rectangle 89"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9"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ua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oHxua&#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t>javax.swing.JDialog</w:t>
      </w:r>
    </w:p>
    <w:p w:rsidR="006A347F" w:rsidRDefault="006A347F" w:rsidP="006A347F">
      <w:pPr>
        <w:pStyle w:val="HTMLPreformatted"/>
      </w:pPr>
      <w:r>
        <w:t xml:space="preserve">                      </w:t>
      </w:r>
      <w:r>
        <w:rPr>
          <w:noProof/>
        </w:rPr>
        <mc:AlternateContent>
          <mc:Choice Requires="wps">
            <w:drawing>
              <wp:inline distT="0" distB="0" distL="0" distR="0" wp14:anchorId="03060077" wp14:editId="184C74A1">
                <wp:extent cx="301625" cy="301625"/>
                <wp:effectExtent l="0" t="0" r="0" b="0"/>
                <wp:docPr id="88" name="Rectangle 88"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8"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Adz65y&#10;vwIAAM4FAAAOAAAAAAAAAAAAAAAAAC4CAABkcnMvZTJvRG9jLnhtbFBLAQItABQABgAIAAAAIQBo&#10;Npdo2gAAAAMBAAAPAAAAAAAAAAAAAAAAABkFAABkcnMvZG93bnJldi54bWxQSwUGAAAAAAQABADz&#10;AAAAIAYAAAAA&#10;" filled="f" stroked="f">
                <o:lock v:ext="edit" aspectratio="t"/>
                <w10:anchorlock/>
              </v:rect>
            </w:pict>
          </mc:Fallback>
        </mc:AlternateContent>
      </w:r>
      <w:r>
        <w:rPr>
          <w:b/>
          <w:bCs/>
        </w:rPr>
        <w:t>pospi.UnitSaleDialog</w:t>
      </w:r>
    </w:p>
    <w:p w:rsidR="006A347F" w:rsidRDefault="006A347F" w:rsidP="006A347F">
      <w:r>
        <w:rPr>
          <w:b/>
          <w:bCs/>
        </w:rPr>
        <w:t>All Implemented Interfaces:</w:t>
      </w:r>
      <w:r>
        <w:t xml:space="preserve"> </w:t>
      </w:r>
    </w:p>
    <w:p w:rsidR="006A347F" w:rsidRDefault="006A347F" w:rsidP="006A347F">
      <w:pPr>
        <w:ind w:left="720"/>
      </w:pPr>
      <w:r>
        <w:t xml:space="preserve">java.awt.event.ActionListener, java.awt.event.ItemListener, java.awt.image.ImageObserver, java.awt.MenuContainer, java.io.Serializable, java.util.EventListener, javax.accessibility.Accessible, javax.swing.RootPaneContainer, javax.swing.WindowConstants </w:t>
      </w:r>
    </w:p>
    <w:p w:rsidR="006A347F" w:rsidRDefault="003F2F3D" w:rsidP="006A347F">
      <w:r>
        <w:pict>
          <v:rect id="_x0000_i1196" style="width:0;height:1.5pt" o:hralign="center" o:hrstd="t" o:hr="t" fillcolor="#a0a0a0" stroked="f"/>
        </w:pict>
      </w:r>
    </w:p>
    <w:p w:rsidR="006A347F" w:rsidRDefault="006A347F" w:rsidP="006A347F">
      <w:pPr>
        <w:pStyle w:val="HTMLPreformatted"/>
      </w:pPr>
      <w:r>
        <w:t xml:space="preserve">public class </w:t>
      </w:r>
      <w:r>
        <w:rPr>
          <w:b/>
          <w:bCs/>
        </w:rPr>
        <w:t>UnitSaleDialog</w:t>
      </w:r>
      <w:r>
        <w:t>extends javax.swing.JDialogimplements java.awt.event.ActionListener, java.awt.event.ItemListener</w:t>
      </w:r>
    </w:p>
    <w:p w:rsidR="006A347F" w:rsidRDefault="006A347F" w:rsidP="006A347F">
      <w:pPr>
        <w:pStyle w:val="NormalWeb"/>
      </w:pPr>
      <w:r>
        <w:t>Author: Angelo Romel Lopez</w:t>
      </w:r>
      <w:r>
        <w:br/>
        <w:t>Description:</w:t>
      </w:r>
      <w:r>
        <w:br/>
        <w:t>[1] Constructs and initializes the components and graphical user interface of the unit-sale custom dialog screen.</w:t>
      </w:r>
      <w:r>
        <w:br/>
        <w:t xml:space="preserve">[2] Handles the logic and events of the unit-sale custom dialog screen. </w:t>
      </w:r>
    </w:p>
    <w:p w:rsidR="006A347F" w:rsidRDefault="006A347F" w:rsidP="006A347F">
      <w:r>
        <w:rPr>
          <w:b/>
          <w:bCs/>
        </w:rPr>
        <w:t>See Also:</w:t>
      </w:r>
      <w:r>
        <w:t xml:space="preserve"> </w:t>
      </w:r>
    </w:p>
    <w:p w:rsidR="006A347F" w:rsidRDefault="003F2F3D" w:rsidP="006A347F">
      <w:pPr>
        <w:ind w:left="720"/>
      </w:pPr>
      <w:hyperlink r:id="rId233" w:anchor="pospi.UnitSaleDialog" w:history="1">
        <w:r w:rsidR="006A347F">
          <w:rPr>
            <w:rStyle w:val="Hyperlink"/>
          </w:rPr>
          <w:t>Serialized Form</w:t>
        </w:r>
      </w:hyperlink>
      <w:r w:rsidR="006A347F">
        <w:t xml:space="preserve"> </w:t>
      </w:r>
    </w:p>
    <w:p w:rsidR="006A347F" w:rsidRDefault="003F2F3D" w:rsidP="006A347F">
      <w:r>
        <w:pict>
          <v:rect id="_x0000_i1197"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t>Nested Class Summary</w:t>
            </w:r>
            <w:r>
              <w:rPr>
                <w:b/>
                <w:bCs/>
              </w:rP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javax.swing.JDialog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lastRenderedPageBreak/>
              <w:t>javax.swing.JDialog.AccessibleJDialog</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java.awt.Dialog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java.awt.Dialog.AccessibleAWTDialog, java.awt.Dialog.ModalExclusionType, java.awt.Dialog.ModalityType</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java.awt.Window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java.awt.Window.AccessibleAWTWindow, java.awt.Window.Type</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java.awt.Container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java.awt.Container.AccessibleAWTContainer</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Nested classes/interfaces inherited from class java.awt.Component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java.awt.Component.AccessibleAWTComponent, java.awt.Component.BaselineResizeBehavior, java.awt.Component.BltBufferStrategy, java.awt.Component.FlipBufferStrategy</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t>Field Summary</w:t>
            </w:r>
            <w:r>
              <w:rPr>
                <w:b/>
                <w:bCs/>
              </w:rP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class javax.swing.JDialog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lastRenderedPageBreak/>
              <w:t>accessibleContext, rootPane, rootPaneCheckingEnabled</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class java.awt.Dialog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DEFAULT_MODALITY_TYPE</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class java.awt.Component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BOTTOM_ALIGNMENT, CENTER_ALIGNMENT, LEFT_ALIGNMENT, RIGHT_ALIGNMENT, TOP_ALIGNMENT</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interface javax.swing.WindowConstants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DISPOSE_ON_CLOSE, DO_NOTHING_ON_CLOSE, EXIT_ON_CLOSE, HIDE_ON_CLOSE</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Fields inherited from interface java.awt.image.ImageObserver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ABORT, ALLBITS, ERROR, FRAMEBITS, HEIGHT, PROPERTIES, SOMEBITS, WIDTH</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613"/>
        <w:gridCol w:w="111"/>
      </w:tblGrid>
      <w:tr w:rsidR="006A347F" w:rsidTr="006A347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t>Constructor Summary</w:t>
            </w:r>
            <w:r>
              <w:rPr>
                <w:b/>
                <w:bCs/>
              </w:rPr>
              <w:t xml:space="preserve">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34" w:anchor="UnitSaleDialog(javax.swing.JFrame, boolean, java.lang.String, java.lang.String, java.lang.String)" w:history="1">
              <w:r w:rsidR="006A347F">
                <w:rPr>
                  <w:rStyle w:val="Hyperlink"/>
                  <w:rFonts w:ascii="Courier New" w:hAnsi="Courier New" w:cs="Courier New"/>
                  <w:b/>
                  <w:bCs/>
                </w:rPr>
                <w:t>UnitSaleDialog</w:t>
              </w:r>
            </w:hyperlink>
            <w:r w:rsidR="006A347F">
              <w:rPr>
                <w:rStyle w:val="HTMLCode"/>
              </w:rPr>
              <w:t>(javax.swing.JFrame frame, boolean modal, java.lang.String connection, java.lang.String user, java.lang.String password)</w:t>
            </w:r>
            <w:r w:rsidR="006A347F">
              <w:br/>
              <w:t xml:space="preserve">          Constructor. </w:t>
            </w:r>
          </w:p>
        </w:tc>
        <w:tc>
          <w:tcPr>
            <w:tcW w:w="0" w:type="auto"/>
            <w:shd w:val="clear" w:color="auto" w:fill="FFFFFF"/>
            <w:vAlign w:val="center"/>
            <w:hideMark/>
          </w:tcPr>
          <w:p w:rsidR="006A347F" w:rsidRDefault="006A347F"/>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686"/>
        <w:gridCol w:w="7038"/>
      </w:tblGrid>
      <w:tr w:rsidR="006A347F" w:rsidTr="006A347F">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lastRenderedPageBreak/>
              <w:t>Method Summary</w:t>
            </w:r>
            <w:r>
              <w:rPr>
                <w:b/>
                <w:bCs/>
              </w:rP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35" w:anchor="actionPerformed(java.awt.event.ActionEvent)" w:history="1">
              <w:r w:rsidR="006A347F">
                <w:rPr>
                  <w:rStyle w:val="Hyperlink"/>
                  <w:rFonts w:ascii="Courier New" w:hAnsi="Courier New" w:cs="Courier New"/>
                  <w:b/>
                  <w:bCs/>
                </w:rPr>
                <w:t>actionPerformed</w:t>
              </w:r>
            </w:hyperlink>
            <w:r w:rsidR="006A347F">
              <w:rPr>
                <w:rStyle w:val="HTMLCode"/>
              </w:rPr>
              <w:t>(java.awt.event.ActionEvent e)</w:t>
            </w:r>
            <w:r w:rsidR="006A347F">
              <w:br/>
              <w:t>          Implemented ActionListener abstract methods.</w:t>
            </w:r>
            <w:r w:rsidR="006A347F">
              <w:br/>
              <w:t xml:space="preserve">Handles the events when a button is pressed.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36" w:anchor="getCancelButton()" w:history="1">
              <w:r w:rsidR="006A347F">
                <w:rPr>
                  <w:rStyle w:val="Hyperlink"/>
                  <w:rFonts w:ascii="Courier New" w:hAnsi="Courier New" w:cs="Courier New"/>
                  <w:b/>
                  <w:bCs/>
                </w:rPr>
                <w:t>getCancelButton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37" w:anchor="getClearButton()" w:history="1">
              <w:r w:rsidR="006A347F">
                <w:rPr>
                  <w:rStyle w:val="Hyperlink"/>
                  <w:rFonts w:ascii="Courier New" w:hAnsi="Courier New" w:cs="Courier New"/>
                  <w:b/>
                  <w:bCs/>
                </w:rPr>
                <w:t>getClearButton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javax.swing.JPanel</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38" w:anchor="getContentPanel()" w:history="1">
              <w:r w:rsidR="006A347F">
                <w:rPr>
                  <w:rStyle w:val="Hyperlink"/>
                  <w:rFonts w:ascii="Courier New" w:hAnsi="Courier New" w:cs="Courier New"/>
                  <w:b/>
                  <w:bCs/>
                </w:rPr>
                <w:t>getContentPanel</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39" w:anchor="getDotButton()" w:history="1">
              <w:r w:rsidR="006A347F">
                <w:rPr>
                  <w:rStyle w:val="Hyperlink"/>
                  <w:rFonts w:ascii="Courier New" w:hAnsi="Courier New" w:cs="Courier New"/>
                  <w:b/>
                  <w:bCs/>
                </w:rPr>
                <w:t>getDotButton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0" w:anchor="getEightButton()" w:history="1">
              <w:r w:rsidR="006A347F">
                <w:rPr>
                  <w:rStyle w:val="Hyperlink"/>
                  <w:rFonts w:ascii="Courier New" w:hAnsi="Courier New" w:cs="Courier New"/>
                  <w:b/>
                  <w:bCs/>
                </w:rPr>
                <w:t>getEightButton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1" w:anchor="getFiveButton()" w:history="1">
              <w:r w:rsidR="006A347F">
                <w:rPr>
                  <w:rStyle w:val="Hyperlink"/>
                  <w:rFonts w:ascii="Courier New" w:hAnsi="Courier New" w:cs="Courier New"/>
                  <w:b/>
                  <w:bCs/>
                </w:rPr>
                <w:t>getFiveButton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2" w:anchor="getFourButton()" w:history="1">
              <w:r w:rsidR="006A347F">
                <w:rPr>
                  <w:rStyle w:val="Hyperlink"/>
                  <w:rFonts w:ascii="Courier New" w:hAnsi="Courier New" w:cs="Courier New"/>
                  <w:b/>
                  <w:bCs/>
                </w:rPr>
                <w:t>getFourButton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3" w:anchor="getItemWithUOM()" w:history="1">
              <w:r w:rsidR="006A347F">
                <w:rPr>
                  <w:rStyle w:val="Hyperlink"/>
                  <w:rFonts w:ascii="Courier New" w:hAnsi="Courier New" w:cs="Courier New"/>
                  <w:b/>
                  <w:bCs/>
                </w:rPr>
                <w:t>getItemWithUOM</w:t>
              </w:r>
            </w:hyperlink>
            <w:r w:rsidR="006A347F">
              <w:rPr>
                <w:rStyle w:val="HTMLCode"/>
              </w:rPr>
              <w:t>()</w:t>
            </w:r>
            <w:r w:rsidR="006A347F">
              <w:br/>
              <w:t xml:space="preserve">          Retrieves items from the products table that has a unit of measurement.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4" w:anchor="getNineButton()" w:history="1">
              <w:r w:rsidR="006A347F">
                <w:rPr>
                  <w:rStyle w:val="Hyperlink"/>
                  <w:rFonts w:ascii="Courier New" w:hAnsi="Courier New" w:cs="Courier New"/>
                  <w:b/>
                  <w:bCs/>
                </w:rPr>
                <w:t>getNineButton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5" w:anchor="getOkButton()" w:history="1">
              <w:r w:rsidR="006A347F">
                <w:rPr>
                  <w:rStyle w:val="Hyperlink"/>
                  <w:rFonts w:ascii="Courier New" w:hAnsi="Courier New" w:cs="Courier New"/>
                  <w:b/>
                  <w:bCs/>
                </w:rPr>
                <w:t>getOkButton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6" w:anchor="getOneButton()" w:history="1">
              <w:r w:rsidR="006A347F">
                <w:rPr>
                  <w:rStyle w:val="Hyperlink"/>
                  <w:rFonts w:ascii="Courier New" w:hAnsi="Courier New" w:cs="Courier New"/>
                  <w:b/>
                  <w:bCs/>
                </w:rPr>
                <w:t>getOneButton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lastRenderedPageBreak/>
              <w:t> javax.swing.JComboBox</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7" w:anchor="getProductCombo()" w:history="1">
              <w:r w:rsidR="006A347F">
                <w:rPr>
                  <w:rStyle w:val="Hyperlink"/>
                  <w:rFonts w:ascii="Courier New" w:hAnsi="Courier New" w:cs="Courier New"/>
                  <w:b/>
                  <w:bCs/>
                </w:rPr>
                <w:t>getProductCombo</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int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8" w:anchor="getProductID()" w:history="1">
              <w:r w:rsidR="006A347F">
                <w:rPr>
                  <w:rStyle w:val="Hyperlink"/>
                  <w:rFonts w:ascii="Courier New" w:hAnsi="Courier New" w:cs="Courier New"/>
                  <w:b/>
                  <w:bCs/>
                </w:rPr>
                <w:t>getProductID</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double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49" w:anchor="getQuantity()" w:history="1">
              <w:r w:rsidR="006A347F">
                <w:rPr>
                  <w:rStyle w:val="Hyperlink"/>
                  <w:rFonts w:ascii="Courier New" w:hAnsi="Courier New" w:cs="Courier New"/>
                  <w:b/>
                  <w:bCs/>
                </w:rPr>
                <w:t>getQuantity</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javax.swing.JLabel</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0" w:anchor="getQuantityLabel()" w:history="1">
              <w:r w:rsidR="006A347F">
                <w:rPr>
                  <w:rStyle w:val="Hyperlink"/>
                  <w:rFonts w:ascii="Courier New" w:hAnsi="Courier New" w:cs="Courier New"/>
                  <w:b/>
                  <w:bCs/>
                </w:rPr>
                <w:t>getQuantityLabel</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1" w:anchor="getQuantityTextField()" w:history="1">
              <w:r w:rsidR="006A347F">
                <w:rPr>
                  <w:rStyle w:val="Hyperlink"/>
                  <w:rFonts w:ascii="Courier New" w:hAnsi="Courier New" w:cs="Courier New"/>
                  <w:b/>
                  <w:bCs/>
                </w:rPr>
                <w:t>getQuantityTextField</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2" w:anchor="getSevenButton()" w:history="1">
              <w:r w:rsidR="006A347F">
                <w:rPr>
                  <w:rStyle w:val="Hyperlink"/>
                  <w:rFonts w:ascii="Courier New" w:hAnsi="Courier New" w:cs="Courier New"/>
                  <w:b/>
                  <w:bCs/>
                </w:rPr>
                <w:t>getSevenButton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3" w:anchor="getSixButton()" w:history="1">
              <w:r w:rsidR="006A347F">
                <w:rPr>
                  <w:rStyle w:val="Hyperlink"/>
                  <w:rFonts w:ascii="Courier New" w:hAnsi="Courier New" w:cs="Courier New"/>
                  <w:b/>
                  <w:bCs/>
                </w:rPr>
                <w:t>getSixButton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4" w:anchor="getThreeButton()" w:history="1">
              <w:r w:rsidR="006A347F">
                <w:rPr>
                  <w:rStyle w:val="Hyperlink"/>
                  <w:rFonts w:ascii="Courier New" w:hAnsi="Courier New" w:cs="Courier New"/>
                  <w:b/>
                  <w:bCs/>
                </w:rPr>
                <w:t>getThreeButton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5" w:anchor="getTwoButton()" w:history="1">
              <w:r w:rsidR="006A347F">
                <w:rPr>
                  <w:rStyle w:val="Hyperlink"/>
                  <w:rFonts w:ascii="Courier New" w:hAnsi="Courier New" w:cs="Courier New"/>
                  <w:b/>
                  <w:bCs/>
                </w:rPr>
                <w:t>getTwoButton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6" w:anchor="getZeroButton()" w:history="1">
              <w:r w:rsidR="006A347F">
                <w:rPr>
                  <w:rStyle w:val="Hyperlink"/>
                  <w:rFonts w:ascii="Courier New" w:hAnsi="Courier New" w:cs="Courier New"/>
                  <w:b/>
                  <w:bCs/>
                </w:rPr>
                <w:t>getZeroButton</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7" w:anchor="initialize()" w:history="1">
              <w:r w:rsidR="006A347F">
                <w:rPr>
                  <w:rStyle w:val="Hyperlink"/>
                  <w:rFonts w:ascii="Courier New" w:hAnsi="Courier New" w:cs="Courier New"/>
                  <w:b/>
                  <w:bCs/>
                </w:rPr>
                <w:t>initialize</w:t>
              </w:r>
            </w:hyperlink>
            <w:r w:rsidR="006A347F">
              <w:rPr>
                <w:rStyle w:val="HTMLCode"/>
              </w:rPr>
              <w:t>()</w:t>
            </w:r>
            <w:r w:rsidR="006A347F">
              <w:br/>
              <w:t xml:space="preserve">          Initialize the event listener of the components.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8" w:anchor="isDialogOk()" w:history="1">
              <w:r w:rsidR="006A347F">
                <w:rPr>
                  <w:rStyle w:val="Hyperlink"/>
                  <w:rFonts w:ascii="Courier New" w:hAnsi="Courier New" w:cs="Courier New"/>
                  <w:b/>
                  <w:bCs/>
                </w:rPr>
                <w:t>isDialogOk</w:t>
              </w:r>
            </w:hyperlink>
            <w:r w:rsidR="006A347F">
              <w:rPr>
                <w:rStyle w:val="HTMLCode"/>
              </w:rPr>
              <w:t>()</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59" w:anchor="isValidNumber(java.lang.String)" w:history="1">
              <w:r w:rsidR="006A347F">
                <w:rPr>
                  <w:rStyle w:val="Hyperlink"/>
                  <w:rFonts w:ascii="Courier New" w:hAnsi="Courier New" w:cs="Courier New"/>
                  <w:b/>
                  <w:bCs/>
                </w:rPr>
                <w:t>isValidNumber</w:t>
              </w:r>
            </w:hyperlink>
            <w:r w:rsidR="006A347F">
              <w:rPr>
                <w:rStyle w:val="HTMLCode"/>
              </w:rPr>
              <w:t>(java.lang.String number)</w:t>
            </w:r>
            <w:r w:rsidR="006A347F">
              <w:br/>
              <w:t xml:space="preserve">          Test if a String value is a valid double.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0" w:anchor="itemStateChanged(java.awt.event.ItemEvent)" w:history="1">
              <w:r w:rsidR="006A347F">
                <w:rPr>
                  <w:rStyle w:val="Hyperlink"/>
                  <w:rFonts w:ascii="Courier New" w:hAnsi="Courier New" w:cs="Courier New"/>
                  <w:b/>
                  <w:bCs/>
                </w:rPr>
                <w:t>itemStateChanged</w:t>
              </w:r>
            </w:hyperlink>
            <w:r w:rsidR="006A347F">
              <w:rPr>
                <w:rStyle w:val="HTMLCode"/>
              </w:rPr>
              <w:t>(java.awt.event.ItemEvent e)</w:t>
            </w:r>
            <w:r w:rsidR="006A347F">
              <w:br/>
              <w:t>          Implemented ItemListener abstract methods.</w:t>
            </w:r>
            <w:r w:rsidR="006A347F">
              <w:br/>
              <w:t xml:space="preserve">Handles the event when an item is selected from the combobox.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java.sql.ResultSet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1" w:anchor="runSelect(java.lang.String)" w:history="1">
              <w:r w:rsidR="006A347F">
                <w:rPr>
                  <w:rStyle w:val="Hyperlink"/>
                  <w:rFonts w:ascii="Courier New" w:hAnsi="Courier New" w:cs="Courier New"/>
                  <w:b/>
                  <w:bCs/>
                </w:rPr>
                <w:t>runSelect</w:t>
              </w:r>
            </w:hyperlink>
            <w:r w:rsidR="006A347F">
              <w:rPr>
                <w:rStyle w:val="HTMLCode"/>
              </w:rPr>
              <w:t>(java.lang.String selectStatement)</w:t>
            </w:r>
            <w:r w:rsidR="006A347F">
              <w:br/>
              <w:t xml:space="preserve">          Executes a select query on the database to fetch records that has a uom_id instead of a barcode.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2" w:anchor="setCancelButton(javax.swing.JButton)" w:history="1">
              <w:r w:rsidR="006A347F">
                <w:rPr>
                  <w:rStyle w:val="Hyperlink"/>
                  <w:rFonts w:ascii="Courier New" w:hAnsi="Courier New" w:cs="Courier New"/>
                  <w:b/>
                  <w:bCs/>
                </w:rPr>
                <w:t>setCancelButton</w:t>
              </w:r>
            </w:hyperlink>
            <w:r w:rsidR="006A347F">
              <w:rPr>
                <w:rStyle w:val="HTMLCode"/>
              </w:rPr>
              <w:t>(javax.swing.JButton cancelButton)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3" w:anchor="setClearButton(javax.swing.JButton)" w:history="1">
              <w:r w:rsidR="006A347F">
                <w:rPr>
                  <w:rStyle w:val="Hyperlink"/>
                  <w:rFonts w:ascii="Courier New" w:hAnsi="Courier New" w:cs="Courier New"/>
                  <w:b/>
                  <w:bCs/>
                </w:rPr>
                <w:t>setClearButton</w:t>
              </w:r>
            </w:hyperlink>
            <w:r w:rsidR="006A347F">
              <w:rPr>
                <w:rStyle w:val="HTMLCode"/>
              </w:rPr>
              <w:t>(javax.swing.JButton backButton)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4" w:anchor="setDialogOk(boolean)" w:history="1">
              <w:r w:rsidR="006A347F">
                <w:rPr>
                  <w:rStyle w:val="Hyperlink"/>
                  <w:rFonts w:ascii="Courier New" w:hAnsi="Courier New" w:cs="Courier New"/>
                  <w:b/>
                  <w:bCs/>
                </w:rPr>
                <w:t>setDialogOk</w:t>
              </w:r>
            </w:hyperlink>
            <w:r w:rsidR="006A347F">
              <w:rPr>
                <w:rStyle w:val="HTMLCode"/>
              </w:rPr>
              <w:t>(boolean dialogOk)</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5" w:anchor="setDotButton(javax.swing.JButton)" w:history="1">
              <w:r w:rsidR="006A347F">
                <w:rPr>
                  <w:rStyle w:val="Hyperlink"/>
                  <w:rFonts w:ascii="Courier New" w:hAnsi="Courier New" w:cs="Courier New"/>
                  <w:b/>
                  <w:bCs/>
                </w:rPr>
                <w:t>setDotButton</w:t>
              </w:r>
            </w:hyperlink>
            <w:r w:rsidR="006A347F">
              <w:rPr>
                <w:rStyle w:val="HTMLCode"/>
              </w:rPr>
              <w:t>(javax.swing.JButton dotButton)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6" w:anchor="setEightButton(javax.swing.JButton)" w:history="1">
              <w:r w:rsidR="006A347F">
                <w:rPr>
                  <w:rStyle w:val="Hyperlink"/>
                  <w:rFonts w:ascii="Courier New" w:hAnsi="Courier New" w:cs="Courier New"/>
                  <w:b/>
                  <w:bCs/>
                </w:rPr>
                <w:t>setEightButton</w:t>
              </w:r>
            </w:hyperlink>
            <w:r w:rsidR="006A347F">
              <w:rPr>
                <w:rStyle w:val="HTMLCode"/>
              </w:rPr>
              <w:t>(javax.swing.JButton eightButton)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7" w:anchor="setFiveButton(javax.swing.JButton)" w:history="1">
              <w:r w:rsidR="006A347F">
                <w:rPr>
                  <w:rStyle w:val="Hyperlink"/>
                  <w:rFonts w:ascii="Courier New" w:hAnsi="Courier New" w:cs="Courier New"/>
                  <w:b/>
                  <w:bCs/>
                </w:rPr>
                <w:t>setFiveButton</w:t>
              </w:r>
            </w:hyperlink>
            <w:r w:rsidR="006A347F">
              <w:rPr>
                <w:rStyle w:val="HTMLCode"/>
              </w:rPr>
              <w:t>(javax.swing.JButton fiveButton)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8" w:anchor="setFourButton(javax.swing.JButton)" w:history="1">
              <w:r w:rsidR="006A347F">
                <w:rPr>
                  <w:rStyle w:val="Hyperlink"/>
                  <w:rFonts w:ascii="Courier New" w:hAnsi="Courier New" w:cs="Courier New"/>
                  <w:b/>
                  <w:bCs/>
                </w:rPr>
                <w:t>setFourButton</w:t>
              </w:r>
            </w:hyperlink>
            <w:r w:rsidR="006A347F">
              <w:rPr>
                <w:rStyle w:val="HTMLCode"/>
              </w:rPr>
              <w:t>(javax.swing.JButton fourButton)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69" w:anchor="setNineButton(javax.swing.JButton)" w:history="1">
              <w:r w:rsidR="006A347F">
                <w:rPr>
                  <w:rStyle w:val="Hyperlink"/>
                  <w:rFonts w:ascii="Courier New" w:hAnsi="Courier New" w:cs="Courier New"/>
                  <w:b/>
                  <w:bCs/>
                </w:rPr>
                <w:t>setNineButton</w:t>
              </w:r>
            </w:hyperlink>
            <w:r w:rsidR="006A347F">
              <w:rPr>
                <w:rStyle w:val="HTMLCode"/>
              </w:rPr>
              <w:t>(javax.swing.JButton nineButton)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0" w:anchor="setOkButton(javax.swing.JButton)" w:history="1">
              <w:r w:rsidR="006A347F">
                <w:rPr>
                  <w:rStyle w:val="Hyperlink"/>
                  <w:rFonts w:ascii="Courier New" w:hAnsi="Courier New" w:cs="Courier New"/>
                  <w:b/>
                  <w:bCs/>
                </w:rPr>
                <w:t>setOkButton</w:t>
              </w:r>
            </w:hyperlink>
            <w:r w:rsidR="006A347F">
              <w:rPr>
                <w:rStyle w:val="HTMLCode"/>
              </w:rPr>
              <w:t>(javax.swing.JButton okButton)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1" w:anchor="setOneButton(javax.swing.JButton)" w:history="1">
              <w:r w:rsidR="006A347F">
                <w:rPr>
                  <w:rStyle w:val="Hyperlink"/>
                  <w:rFonts w:ascii="Courier New" w:hAnsi="Courier New" w:cs="Courier New"/>
                  <w:b/>
                  <w:bCs/>
                </w:rPr>
                <w:t>setOneButton</w:t>
              </w:r>
            </w:hyperlink>
            <w:r w:rsidR="006A347F">
              <w:rPr>
                <w:rStyle w:val="HTMLCode"/>
              </w:rPr>
              <w:t>(javax.swing.JButton oneButton)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2" w:anchor="setProductCombo(javax.swing.JComboBox)" w:history="1">
              <w:r w:rsidR="006A347F">
                <w:rPr>
                  <w:rStyle w:val="Hyperlink"/>
                  <w:rFonts w:ascii="Courier New" w:hAnsi="Courier New" w:cs="Courier New"/>
                  <w:b/>
                  <w:bCs/>
                </w:rPr>
                <w:t>setProductCombo</w:t>
              </w:r>
            </w:hyperlink>
            <w:r w:rsidR="006A347F">
              <w:rPr>
                <w:rStyle w:val="HTMLCode"/>
              </w:rPr>
              <w:t>(javax.swing.JComboBox productCombo)</w:t>
            </w:r>
            <w:r w:rsidR="006A347F">
              <w:br/>
            </w:r>
            <w:r w:rsidR="006A347F">
              <w:lastRenderedPageBreak/>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3" w:anchor="setQuantity(double)" w:history="1">
              <w:r w:rsidR="006A347F">
                <w:rPr>
                  <w:rStyle w:val="Hyperlink"/>
                  <w:rFonts w:ascii="Courier New" w:hAnsi="Courier New" w:cs="Courier New"/>
                  <w:b/>
                  <w:bCs/>
                </w:rPr>
                <w:t>setQuantity</w:t>
              </w:r>
            </w:hyperlink>
            <w:r w:rsidR="006A347F">
              <w:rPr>
                <w:rStyle w:val="HTMLCode"/>
              </w:rPr>
              <w:t>(double quantity)</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4" w:anchor="setQuantityLabel(javax.swing.JLabel)" w:history="1">
              <w:r w:rsidR="006A347F">
                <w:rPr>
                  <w:rStyle w:val="Hyperlink"/>
                  <w:rFonts w:ascii="Courier New" w:hAnsi="Courier New" w:cs="Courier New"/>
                  <w:b/>
                  <w:bCs/>
                </w:rPr>
                <w:t>setQuantityLabel</w:t>
              </w:r>
            </w:hyperlink>
            <w:r w:rsidR="006A347F">
              <w:rPr>
                <w:rStyle w:val="HTMLCode"/>
              </w:rPr>
              <w:t>(javax.swing.JLabel quantityLabel)</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5" w:anchor="setQuantityTextField(javax.swing.JTextField)" w:history="1">
              <w:r w:rsidR="006A347F">
                <w:rPr>
                  <w:rStyle w:val="Hyperlink"/>
                  <w:rFonts w:ascii="Courier New" w:hAnsi="Courier New" w:cs="Courier New"/>
                  <w:b/>
                  <w:bCs/>
                </w:rPr>
                <w:t>setQuantityTextField</w:t>
              </w:r>
            </w:hyperlink>
            <w:r w:rsidR="006A347F">
              <w:rPr>
                <w:rStyle w:val="HTMLCode"/>
              </w:rPr>
              <w:t>(javax.swing.JTextField quantityTextField)</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6" w:anchor="setSevenButton(javax.swing.JButton)" w:history="1">
              <w:r w:rsidR="006A347F">
                <w:rPr>
                  <w:rStyle w:val="Hyperlink"/>
                  <w:rFonts w:ascii="Courier New" w:hAnsi="Courier New" w:cs="Courier New"/>
                  <w:b/>
                  <w:bCs/>
                </w:rPr>
                <w:t>setSevenButton</w:t>
              </w:r>
            </w:hyperlink>
            <w:r w:rsidR="006A347F">
              <w:rPr>
                <w:rStyle w:val="HTMLCode"/>
              </w:rPr>
              <w:t>(javax.swing.JButton sevenButton)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7" w:anchor="setSixButton(javax.swing.JButton)" w:history="1">
              <w:r w:rsidR="006A347F">
                <w:rPr>
                  <w:rStyle w:val="Hyperlink"/>
                  <w:rFonts w:ascii="Courier New" w:hAnsi="Courier New" w:cs="Courier New"/>
                  <w:b/>
                  <w:bCs/>
                </w:rPr>
                <w:t>setSixButton</w:t>
              </w:r>
            </w:hyperlink>
            <w:r w:rsidR="006A347F">
              <w:rPr>
                <w:rStyle w:val="HTMLCode"/>
              </w:rPr>
              <w:t>(javax.swing.JButton sixButton)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8" w:anchor="setThreeButton(javax.swing.JButton)" w:history="1">
              <w:r w:rsidR="006A347F">
                <w:rPr>
                  <w:rStyle w:val="Hyperlink"/>
                  <w:rFonts w:ascii="Courier New" w:hAnsi="Courier New" w:cs="Courier New"/>
                  <w:b/>
                  <w:bCs/>
                </w:rPr>
                <w:t>setThreeButton</w:t>
              </w:r>
            </w:hyperlink>
            <w:r w:rsidR="006A347F">
              <w:rPr>
                <w:rStyle w:val="HTMLCode"/>
              </w:rPr>
              <w:t>(javax.swing.JButton threeButton)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79" w:anchor="setTwoButton(javax.swing.JButton)" w:history="1">
              <w:r w:rsidR="006A347F">
                <w:rPr>
                  <w:rStyle w:val="Hyperlink"/>
                  <w:rFonts w:ascii="Courier New" w:hAnsi="Courier New" w:cs="Courier New"/>
                  <w:b/>
                  <w:bCs/>
                </w:rPr>
                <w:t>setTwoButton</w:t>
              </w:r>
            </w:hyperlink>
            <w:r w:rsidR="006A347F">
              <w:rPr>
                <w:rStyle w:val="HTMLCode"/>
              </w:rPr>
              <w:t>(javax.swing.JButton twoButton)</w:t>
            </w:r>
            <w:r w:rsidR="006A347F">
              <w:br/>
              <w:t xml:space="preserve">            </w:t>
            </w:r>
          </w:p>
        </w:tc>
      </w:tr>
      <w:tr w:rsidR="006A347F" w:rsidTr="006A347F">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6A347F" w:rsidRDefault="006A347F">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3F2F3D">
            <w:pPr>
              <w:rPr>
                <w:sz w:val="24"/>
                <w:szCs w:val="24"/>
              </w:rPr>
            </w:pPr>
            <w:hyperlink r:id="rId280" w:anchor="setZeroButton(javax.swing.JButton)" w:history="1">
              <w:r w:rsidR="006A347F">
                <w:rPr>
                  <w:rStyle w:val="Hyperlink"/>
                  <w:rFonts w:ascii="Courier New" w:hAnsi="Courier New" w:cs="Courier New"/>
                  <w:b/>
                  <w:bCs/>
                </w:rPr>
                <w:t>setZeroButton</w:t>
              </w:r>
            </w:hyperlink>
            <w:r w:rsidR="006A347F">
              <w:rPr>
                <w:rStyle w:val="HTMLCode"/>
              </w:rPr>
              <w:t>(javax.swing.JButton zeroButton)</w:t>
            </w:r>
            <w:r w:rsidR="006A347F">
              <w:b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javax.swing.JDialog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addImpl, createRootPane, dialogInit, getAccessibleContext, getContentPane, getDefaultCloseOperation, getGlassPane, getGraphics, getJMenuBar, getLayeredPane, getRootPane, getTransferHandler, isDefaultLookAndFeelDecorated, isRootPaneCheckingEnabled, paramString, processWindowEvent, remove, repaint, setContentPane, setDefaultCloseOperation, setDefaultLookAndFeelDecorated, setGlassPane, setJMenuBar, setLayeredPane, setLayout, setRootPane, setRootPaneCheckingEnabled, setTransferHandler, update</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lastRenderedPageBreak/>
              <w:t xml:space="preserve">Methods inherited from class java.awt.Dialog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addNotify, getModalityType, getTitle, hide, isModal, isResizable, isUndecorated, setBackground, setModal, setModalityType, setOpacity, setResizable, setShape, setTitle, setUndecorated, setVisible, show, toBack</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java.awt.Window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addPropertyChangeListener, addPropertyChangeListener, addWindowFocusListener, addWindowListener, addWindowStateListener, applyResourceBundle, applyResourceBundle, createBufferStrategy, createBufferStrategy, dispose, getBackground, getBufferStrategy, getFocusableWindowState, getFocusCycleRootAncestor, getFocusOwner, getFocusTraversalKeys, getIconImages, getInputContext, getListeners, getLocale, getModalExclusionType, getMostRecentFocusOwner, getOpacity, getOwnedWindows, getOwner, getOwnerlessWindows, getShape, getToolkit, getType, getWarningString, getWindowFocusListeners, getWindowListeners, getWindows, getWindowStateListeners, isActive, isAlwaysOnTop, isAlwaysOnTopSupported, isAutoRequestFocus, isFocusableWindow, isFocusCycleRoot, isFocused, isLocationByPlatform, isOpaque, isShowing, isValidateRoot, pack, paint, postEvent, processEvent, processWindowFocusEvent, processWindowStateEvent, removeNotify, removeWindowFocusListener, removeWindowListener, removeWindowStateListener, reshape, setAlwaysOnTop, setAutoRequestFocus, setBounds, setBounds, setCursor, setFocusableWindowState, setFocusCycleRoot, setIconImage, setIconImages, setLocation, setLocation, setLocationByPlatform, setLocationRelativeTo, setMinimumSize, setModalExclusionType, setSize, setSize, setType, toFront</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java.awt.Container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 xml:space="preserve">add, add, add, add, add, addContainerListener, applyComponentOrientation, areFocusTraversalKeysSet, countComponents, deliverEvent, doLayout, findComponentAt, findComponentAt, getAlignmentX, getAlignmentY, getComponent, getComponentAt, getComponentAt, getComponentCount, getComponents, getComponentZOrder, getContainerListeners, getFocusTraversalPolicy, getInsets, getLayout, getMaximumSize, getMinimumSize, getMousePosition, getPreferredSize, insets, invalidate, isAncestorOf, isFocusCycleRoot, isFocusTraversalPolicyProvider, isFocusTraversalPolicySet, layout, list, list, locate, minimumSize, paintComponents, preferredSize, print, printComponents, processContainerEvent, remove, removeAll, removeContainerListener, setComponentZOrder, setFocusTraversalKeys, setFocusTraversalPolicy, </w:t>
            </w:r>
            <w:r>
              <w:rPr>
                <w:rStyle w:val="HTMLCode"/>
              </w:rPr>
              <w:lastRenderedPageBreak/>
              <w:t>setFocusTraversalPolicyProvider, setFont, transferFocusDownCycle, validate, validateTree</w:t>
            </w:r>
            <w:r>
              <w:t xml:space="preserve"> </w:t>
            </w:r>
          </w:p>
        </w:tc>
      </w:tr>
    </w:tbl>
    <w:p w:rsidR="006A347F" w:rsidRDefault="006A347F" w:rsidP="006A347F">
      <w: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java.awt.Component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t>action, add, addComponentListener, addFocusListener, addHierarchyBoundsListener, addHierarchyListener, addInputMethodListener, addKeyListener, addMouseListener, addMouseMotionListener, addMouseWheelListener, bounds, checkImage, checkImage, coalesceEvents, contains, contains, createImage, createImage, createVolatileImage, createVolatileImage, disable, disableEvents, dispatchEvent, enable, enable, enableEvents, enableInputMethods, firePropertyChange, firePropertyChange, firePropertyChange, firePropertyChange, firePropertyChange, firePropertyChange, firePropertyChange, firePropertyChange, firePropertyChange, getBaseline, getBaselineResizeBehavior, getBounds, getBounds, getColorModel, getComponentListeners, getComponentOrientation, getCursor, getDropTarget, getFocusListeners, getFocusTraversalKeysEnabled, getFont, getFontMetrics, getForeground, getGraphicsConfiguration, getHeight, getHierarchyBoundsListeners, getHierarchyListeners, getIgnoreRepaint, getInputMethodListeners, getInputMethodRequests, getKeyListeners, getLocation, getLocation, getLocationOnScreen, getMouseListeners, getMouseMotionListeners, getMousePosition, getMouseWheelListeners, getName, getParent, getPeer, getPropertyChangeListeners, getPropertyChangeListeners, getSize, getSize, getTreeLock, getWidth, getX, getY, gotFocus, handleEvent, hasFocus, imageUpdate, inside, isBackgroundSet, isCursorSet, isDisplayable, isDoubleBuffered, isEnabled, isFocusable, isFocusOwner, isFocusTraversable, isFontSet, isForegroundSet, isLightweight, isMaximumSizeSet, isMinimumSizeSet, isPreferredSizeSet, isValid, isVisible, keyDown, keyUp, list, list, list, location, lostFocus, mouseDown, mouseDrag, mouseEnter, mouseExit, mouseMove, mouseUp, move, nextFocus, paintAll, prepareImage, prepareImage, printAll, processComponentEvent, processFocusEvent, processHierarchyBoundsEvent, processHierarchyEvent, processInputMethodEvent, processKeyEvent, processMouseEvent, processMouseMotionEvent, processMouseWheelEvent, remove, removeComponentListener, removeFocusListener, removeHierarchyBoundsListener, removeHierarchyListener, removeInputMethodListener, removeKeyListener, removeMouseListener, removeMouseMotionListener, removeMouseWheelListener, removePropertyChangeListener, removePropertyChangeListener, repaint, repaint, repaint, requestFocus, requestFocus, requestFocusInWindow, requestFocusInWindow, resize, resize, revalidate, setComponentOrientation, setDropTarget, setEnabled, setFocusable, setFocusTraversalKeysEnabled, setForeground, setIgnoreRepaint, setLocale, setMaximumSize, setName, setPreferredSize, show, size, toString, transferFocus, transferFocusBackward, transferFocusUpCycle</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6A347F" w:rsidRDefault="006A347F">
            <w:pPr>
              <w:rPr>
                <w:b/>
                <w:bCs/>
                <w:sz w:val="24"/>
                <w:szCs w:val="24"/>
              </w:rPr>
            </w:pPr>
            <w:r>
              <w:rPr>
                <w:b/>
                <w:bCs/>
              </w:rPr>
              <w:t xml:space="preserve">Methods inherited from class java.lang.Object </w:t>
            </w:r>
          </w:p>
        </w:tc>
      </w:tr>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A347F" w:rsidRDefault="006A347F">
            <w:pPr>
              <w:rPr>
                <w:sz w:val="24"/>
                <w:szCs w:val="24"/>
              </w:rPr>
            </w:pPr>
            <w:r>
              <w:rPr>
                <w:rStyle w:val="HTMLCode"/>
              </w:rPr>
              <w:lastRenderedPageBreak/>
              <w:t>clone, equals, finalize, getClass, hashCode, notify, notifyAll, wait, wait, wait</w:t>
            </w:r>
            <w:r>
              <w:t xml:space="preserve"> </w:t>
            </w:r>
          </w:p>
        </w:tc>
      </w:tr>
    </w:tbl>
    <w:p w:rsidR="006A347F" w:rsidRDefault="006A347F" w:rsidP="006A347F">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t>Constructor Detail</w:t>
            </w:r>
            <w:r>
              <w:rPr>
                <w:b/>
                <w:bCs/>
              </w:rPr>
              <w:t xml:space="preserve"> </w:t>
            </w:r>
          </w:p>
        </w:tc>
      </w:tr>
    </w:tbl>
    <w:p w:rsidR="006A347F" w:rsidRDefault="006A347F" w:rsidP="006A347F">
      <w:pPr>
        <w:pStyle w:val="Heading3"/>
      </w:pPr>
      <w:bookmarkStart w:id="166" w:name="UnitSaleDialog(javax.swing.JFrame,_boole"/>
      <w:bookmarkEnd w:id="166"/>
      <w:r>
        <w:t xml:space="preserve">UnitSaleDialog </w:t>
      </w:r>
    </w:p>
    <w:p w:rsidR="006A347F" w:rsidRDefault="006A347F" w:rsidP="006A347F">
      <w:pPr>
        <w:pStyle w:val="HTMLPreformatted"/>
      </w:pPr>
      <w:r>
        <w:t xml:space="preserve">public </w:t>
      </w:r>
      <w:r>
        <w:rPr>
          <w:b/>
          <w:bCs/>
        </w:rPr>
        <w:t>UnitSaleDialog</w:t>
      </w:r>
      <w:r>
        <w:t>(javax.swing.JFrame frame,</w:t>
      </w:r>
    </w:p>
    <w:p w:rsidR="006A347F" w:rsidRDefault="006A347F" w:rsidP="006A347F">
      <w:pPr>
        <w:pStyle w:val="HTMLPreformatted"/>
      </w:pPr>
      <w:r>
        <w:t xml:space="preserve">                      boolean modal,</w:t>
      </w:r>
    </w:p>
    <w:p w:rsidR="006A347F" w:rsidRDefault="006A347F" w:rsidP="006A347F">
      <w:pPr>
        <w:pStyle w:val="HTMLPreformatted"/>
      </w:pPr>
      <w:r>
        <w:t xml:space="preserve">                      java.lang.String connection,</w:t>
      </w:r>
    </w:p>
    <w:p w:rsidR="006A347F" w:rsidRDefault="006A347F" w:rsidP="006A347F">
      <w:pPr>
        <w:pStyle w:val="HTMLPreformatted"/>
      </w:pPr>
      <w:r>
        <w:t xml:space="preserve">                      java.lang.String user,</w:t>
      </w:r>
    </w:p>
    <w:p w:rsidR="006A347F" w:rsidRDefault="006A347F" w:rsidP="006A347F">
      <w:pPr>
        <w:pStyle w:val="HTMLPreformatted"/>
      </w:pPr>
      <w:r>
        <w:t xml:space="preserve">                      java.lang.String password)</w:t>
      </w:r>
    </w:p>
    <w:p w:rsidR="006A347F" w:rsidRDefault="006A347F" w:rsidP="006A347F">
      <w:pPr>
        <w:ind w:left="720"/>
      </w:pPr>
      <w:r>
        <w:t xml:space="preserve">Constructor. </w:t>
      </w:r>
    </w:p>
    <w:p w:rsidR="006A347F" w:rsidRDefault="006A347F" w:rsidP="006A347F">
      <w:pPr>
        <w:ind w:left="720"/>
      </w:pPr>
      <w:r>
        <w:rPr>
          <w:b/>
          <w:bCs/>
        </w:rPr>
        <w:t>Parameters:</w:t>
      </w:r>
      <w:r>
        <w:t xml:space="preserve"> </w:t>
      </w:r>
    </w:p>
    <w:p w:rsidR="006A347F" w:rsidRDefault="006A347F" w:rsidP="006A347F">
      <w:pPr>
        <w:ind w:left="720"/>
      </w:pPr>
      <w:r>
        <w:rPr>
          <w:rStyle w:val="HTMLCode"/>
        </w:rPr>
        <w:t>frame</w:t>
      </w:r>
      <w:r>
        <w:t xml:space="preserve"> - JFrame </w:t>
      </w:r>
    </w:p>
    <w:p w:rsidR="006A347F" w:rsidRDefault="006A347F" w:rsidP="006A347F">
      <w:pPr>
        <w:ind w:left="720"/>
      </w:pPr>
      <w:r>
        <w:rPr>
          <w:rStyle w:val="HTMLCode"/>
        </w:rPr>
        <w:t>modal</w:t>
      </w:r>
      <w:r>
        <w:t xml:space="preserve"> - boolean </w:t>
      </w:r>
    </w:p>
    <w:p w:rsidR="006A347F" w:rsidRDefault="006A347F" w:rsidP="006A347F">
      <w:pPr>
        <w:ind w:left="720"/>
      </w:pPr>
      <w:r>
        <w:rPr>
          <w:rStyle w:val="HTMLCode"/>
        </w:rPr>
        <w:t>connection</w:t>
      </w:r>
      <w:r>
        <w:t xml:space="preserve"> - String </w:t>
      </w:r>
    </w:p>
    <w:p w:rsidR="006A347F" w:rsidRDefault="006A347F" w:rsidP="006A347F">
      <w:pPr>
        <w:ind w:left="720"/>
      </w:pPr>
      <w:r>
        <w:rPr>
          <w:rStyle w:val="HTMLCode"/>
        </w:rPr>
        <w:t>user</w:t>
      </w:r>
      <w:r>
        <w:t xml:space="preserve"> - String </w:t>
      </w:r>
    </w:p>
    <w:p w:rsidR="006A347F" w:rsidRDefault="006A347F" w:rsidP="006A347F">
      <w:pPr>
        <w:ind w:left="720"/>
      </w:pPr>
      <w:r>
        <w:rPr>
          <w:rStyle w:val="HTMLCode"/>
        </w:rPr>
        <w:t>password</w:t>
      </w:r>
      <w:r>
        <w:t xml:space="preserve"> - String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6A347F" w:rsidTr="006A347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6A347F" w:rsidRDefault="006A347F">
            <w:pPr>
              <w:rPr>
                <w:b/>
                <w:bCs/>
                <w:sz w:val="24"/>
                <w:szCs w:val="24"/>
              </w:rPr>
            </w:pPr>
            <w:r>
              <w:rPr>
                <w:b/>
                <w:bCs/>
                <w:sz w:val="36"/>
                <w:szCs w:val="36"/>
              </w:rPr>
              <w:t>Method Detail</w:t>
            </w:r>
            <w:r>
              <w:rPr>
                <w:b/>
                <w:bCs/>
              </w:rPr>
              <w:t xml:space="preserve"> </w:t>
            </w:r>
          </w:p>
        </w:tc>
      </w:tr>
    </w:tbl>
    <w:p w:rsidR="006A347F" w:rsidRDefault="006A347F" w:rsidP="006A347F">
      <w:pPr>
        <w:pStyle w:val="Heading3"/>
      </w:pPr>
      <w:r>
        <w:t xml:space="preserve">actionPerformed </w:t>
      </w:r>
    </w:p>
    <w:p w:rsidR="006A347F" w:rsidRDefault="006A347F" w:rsidP="006A347F">
      <w:pPr>
        <w:pStyle w:val="HTMLPreformatted"/>
      </w:pPr>
      <w:r>
        <w:t xml:space="preserve">public void </w:t>
      </w:r>
      <w:r>
        <w:rPr>
          <w:b/>
          <w:bCs/>
        </w:rPr>
        <w:t>actionPerformed</w:t>
      </w:r>
      <w:r>
        <w:t>(java.awt.event.ActionEvent e)</w:t>
      </w:r>
    </w:p>
    <w:p w:rsidR="006A347F" w:rsidRDefault="006A347F" w:rsidP="006A347F">
      <w:pPr>
        <w:ind w:left="720"/>
      </w:pPr>
      <w:r>
        <w:t>Implemented ActionListener abstract methods.</w:t>
      </w:r>
      <w:r>
        <w:br/>
        <w:t xml:space="preserve">Handles the events when a button is pressed. </w:t>
      </w:r>
    </w:p>
    <w:p w:rsidR="006A347F" w:rsidRDefault="006A347F" w:rsidP="006A347F">
      <w:pPr>
        <w:ind w:left="720"/>
      </w:pPr>
      <w:r>
        <w:rPr>
          <w:b/>
          <w:bCs/>
        </w:rPr>
        <w:t>Specified by:</w:t>
      </w:r>
      <w:r>
        <w:t xml:space="preserve"> </w:t>
      </w:r>
    </w:p>
    <w:p w:rsidR="006A347F" w:rsidRDefault="006A347F" w:rsidP="006A347F">
      <w:pPr>
        <w:ind w:left="720"/>
      </w:pPr>
      <w:r>
        <w:rPr>
          <w:rStyle w:val="HTMLCode"/>
        </w:rPr>
        <w:t>actionPerformed</w:t>
      </w:r>
      <w:r>
        <w:t xml:space="preserve"> in interface </w:t>
      </w:r>
      <w:r>
        <w:rPr>
          <w:rStyle w:val="HTMLCode"/>
        </w:rPr>
        <w:t>java.awt.event.ActionListener</w:t>
      </w:r>
      <w:r>
        <w:t xml:space="preserve"> </w:t>
      </w:r>
    </w:p>
    <w:p w:rsidR="006A347F" w:rsidRDefault="006A347F" w:rsidP="006A347F">
      <w:pPr>
        <w:ind w:left="720"/>
      </w:pPr>
      <w:r>
        <w:rPr>
          <w:b/>
          <w:bCs/>
        </w:rPr>
        <w:t>Parameters:</w:t>
      </w:r>
      <w:r>
        <w:t xml:space="preserve"> </w:t>
      </w:r>
    </w:p>
    <w:p w:rsidR="006A347F" w:rsidRDefault="006A347F" w:rsidP="006A347F">
      <w:pPr>
        <w:ind w:left="720"/>
      </w:pPr>
      <w:r>
        <w:rPr>
          <w:rStyle w:val="HTMLCode"/>
        </w:rPr>
        <w:t>e</w:t>
      </w:r>
      <w:r>
        <w:t xml:space="preserve"> - ActionEvent </w:t>
      </w:r>
    </w:p>
    <w:p w:rsidR="006A347F" w:rsidRDefault="003F2F3D" w:rsidP="006A347F">
      <w:r>
        <w:pict>
          <v:rect id="_x0000_i1198" style="width:0;height:1.5pt" o:hralign="center" o:hrstd="t" o:hr="t" fillcolor="#a0a0a0" stroked="f"/>
        </w:pict>
      </w:r>
    </w:p>
    <w:p w:rsidR="006A347F" w:rsidRDefault="006A347F" w:rsidP="006A347F">
      <w:pPr>
        <w:pStyle w:val="Heading3"/>
      </w:pPr>
      <w:r>
        <w:t xml:space="preserve">getCancelButton </w:t>
      </w:r>
    </w:p>
    <w:p w:rsidR="006A347F" w:rsidRDefault="006A347F" w:rsidP="006A347F">
      <w:pPr>
        <w:pStyle w:val="HTMLPreformatted"/>
      </w:pPr>
      <w:r>
        <w:t xml:space="preserve">public javax.swing.JButton </w:t>
      </w:r>
      <w:r>
        <w:rPr>
          <w:b/>
          <w:bCs/>
        </w:rPr>
        <w:t>getCancelButton</w:t>
      </w:r>
      <w:r>
        <w:t>()</w:t>
      </w:r>
    </w:p>
    <w:p w:rsidR="006A347F" w:rsidRDefault="003F2F3D" w:rsidP="006A347F">
      <w:r>
        <w:lastRenderedPageBreak/>
        <w:pict>
          <v:rect id="_x0000_i1199" style="width:0;height:1.5pt" o:hralign="center" o:hrstd="t" o:hr="t" fillcolor="#a0a0a0" stroked="f"/>
        </w:pict>
      </w:r>
    </w:p>
    <w:p w:rsidR="006A347F" w:rsidRDefault="006A347F" w:rsidP="006A347F">
      <w:pPr>
        <w:pStyle w:val="Heading3"/>
      </w:pPr>
      <w:r>
        <w:t xml:space="preserve">getClearButton </w:t>
      </w:r>
    </w:p>
    <w:p w:rsidR="006A347F" w:rsidRDefault="006A347F" w:rsidP="006A347F">
      <w:pPr>
        <w:pStyle w:val="HTMLPreformatted"/>
      </w:pPr>
      <w:r>
        <w:t xml:space="preserve">public javax.swing.JButton </w:t>
      </w:r>
      <w:r>
        <w:rPr>
          <w:b/>
          <w:bCs/>
        </w:rPr>
        <w:t>getClearButton</w:t>
      </w:r>
      <w:r>
        <w:t>()</w:t>
      </w:r>
    </w:p>
    <w:p w:rsidR="006A347F" w:rsidRDefault="003F2F3D" w:rsidP="006A347F">
      <w:r>
        <w:pict>
          <v:rect id="_x0000_i1200" style="width:0;height:1.5pt" o:hralign="center" o:hrstd="t" o:hr="t" fillcolor="#a0a0a0" stroked="f"/>
        </w:pict>
      </w:r>
    </w:p>
    <w:p w:rsidR="006A347F" w:rsidRDefault="006A347F" w:rsidP="006A347F">
      <w:pPr>
        <w:pStyle w:val="Heading3"/>
      </w:pPr>
      <w:bookmarkStart w:id="167" w:name="getContentPanel()"/>
      <w:bookmarkEnd w:id="167"/>
      <w:r>
        <w:t xml:space="preserve">getContentPanel </w:t>
      </w:r>
    </w:p>
    <w:p w:rsidR="006A347F" w:rsidRDefault="006A347F" w:rsidP="006A347F">
      <w:pPr>
        <w:pStyle w:val="HTMLPreformatted"/>
      </w:pPr>
      <w:r>
        <w:t xml:space="preserve">public javax.swing.JPanel </w:t>
      </w:r>
      <w:r>
        <w:rPr>
          <w:b/>
          <w:bCs/>
        </w:rPr>
        <w:t>getContentPanel</w:t>
      </w:r>
      <w:r>
        <w:t>()</w:t>
      </w:r>
    </w:p>
    <w:p w:rsidR="006A347F" w:rsidRDefault="003F2F3D" w:rsidP="006A347F">
      <w:r>
        <w:pict>
          <v:rect id="_x0000_i1201" style="width:0;height:1.5pt" o:hralign="center" o:hrstd="t" o:hr="t" fillcolor="#a0a0a0" stroked="f"/>
        </w:pict>
      </w:r>
    </w:p>
    <w:p w:rsidR="006A347F" w:rsidRDefault="006A347F" w:rsidP="006A347F">
      <w:pPr>
        <w:pStyle w:val="Heading3"/>
      </w:pPr>
      <w:r>
        <w:t xml:space="preserve">getDotButton </w:t>
      </w:r>
    </w:p>
    <w:p w:rsidR="006A347F" w:rsidRDefault="006A347F" w:rsidP="006A347F">
      <w:pPr>
        <w:pStyle w:val="HTMLPreformatted"/>
      </w:pPr>
      <w:r>
        <w:t xml:space="preserve">public javax.swing.JButton </w:t>
      </w:r>
      <w:r>
        <w:rPr>
          <w:b/>
          <w:bCs/>
        </w:rPr>
        <w:t>getDotButton</w:t>
      </w:r>
      <w:r>
        <w:t>()</w:t>
      </w:r>
    </w:p>
    <w:p w:rsidR="006A347F" w:rsidRDefault="003F2F3D" w:rsidP="006A347F">
      <w:r>
        <w:pict>
          <v:rect id="_x0000_i1202" style="width:0;height:1.5pt" o:hralign="center" o:hrstd="t" o:hr="t" fillcolor="#a0a0a0" stroked="f"/>
        </w:pict>
      </w:r>
    </w:p>
    <w:p w:rsidR="006A347F" w:rsidRDefault="006A347F" w:rsidP="006A347F">
      <w:pPr>
        <w:pStyle w:val="Heading3"/>
      </w:pPr>
      <w:r>
        <w:t xml:space="preserve">getEightButton </w:t>
      </w:r>
    </w:p>
    <w:p w:rsidR="006A347F" w:rsidRDefault="006A347F" w:rsidP="006A347F">
      <w:pPr>
        <w:pStyle w:val="HTMLPreformatted"/>
      </w:pPr>
      <w:r>
        <w:t xml:space="preserve">public javax.swing.JButton </w:t>
      </w:r>
      <w:r>
        <w:rPr>
          <w:b/>
          <w:bCs/>
        </w:rPr>
        <w:t>getEightButton</w:t>
      </w:r>
      <w:r>
        <w:t>()</w:t>
      </w:r>
    </w:p>
    <w:p w:rsidR="006A347F" w:rsidRDefault="003F2F3D" w:rsidP="006A347F">
      <w:r>
        <w:pict>
          <v:rect id="_x0000_i1203" style="width:0;height:1.5pt" o:hralign="center" o:hrstd="t" o:hr="t" fillcolor="#a0a0a0" stroked="f"/>
        </w:pict>
      </w:r>
    </w:p>
    <w:p w:rsidR="006A347F" w:rsidRDefault="006A347F" w:rsidP="006A347F">
      <w:pPr>
        <w:pStyle w:val="Heading3"/>
      </w:pPr>
      <w:r>
        <w:t xml:space="preserve">getFiveButton </w:t>
      </w:r>
    </w:p>
    <w:p w:rsidR="006A347F" w:rsidRDefault="006A347F" w:rsidP="006A347F">
      <w:pPr>
        <w:pStyle w:val="HTMLPreformatted"/>
      </w:pPr>
      <w:r>
        <w:t xml:space="preserve">public javax.swing.JButton </w:t>
      </w:r>
      <w:r>
        <w:rPr>
          <w:b/>
          <w:bCs/>
        </w:rPr>
        <w:t>getFiveButton</w:t>
      </w:r>
      <w:r>
        <w:t>()</w:t>
      </w:r>
    </w:p>
    <w:p w:rsidR="006A347F" w:rsidRDefault="003F2F3D" w:rsidP="006A347F">
      <w:r>
        <w:pict>
          <v:rect id="_x0000_i1204" style="width:0;height:1.5pt" o:hralign="center" o:hrstd="t" o:hr="t" fillcolor="#a0a0a0" stroked="f"/>
        </w:pict>
      </w:r>
    </w:p>
    <w:p w:rsidR="006A347F" w:rsidRDefault="006A347F" w:rsidP="006A347F">
      <w:pPr>
        <w:pStyle w:val="Heading3"/>
      </w:pPr>
      <w:r>
        <w:t xml:space="preserve">getFourButton </w:t>
      </w:r>
    </w:p>
    <w:p w:rsidR="006A347F" w:rsidRDefault="006A347F" w:rsidP="006A347F">
      <w:pPr>
        <w:pStyle w:val="HTMLPreformatted"/>
      </w:pPr>
      <w:r>
        <w:t xml:space="preserve">public javax.swing.JButton </w:t>
      </w:r>
      <w:r>
        <w:rPr>
          <w:b/>
          <w:bCs/>
        </w:rPr>
        <w:t>getFourButton</w:t>
      </w:r>
      <w:r>
        <w:t>()</w:t>
      </w:r>
    </w:p>
    <w:p w:rsidR="006A347F" w:rsidRDefault="003F2F3D" w:rsidP="006A347F">
      <w:r>
        <w:pict>
          <v:rect id="_x0000_i1205" style="width:0;height:1.5pt" o:hralign="center" o:hrstd="t" o:hr="t" fillcolor="#a0a0a0" stroked="f"/>
        </w:pict>
      </w:r>
    </w:p>
    <w:p w:rsidR="006A347F" w:rsidRDefault="006A347F" w:rsidP="006A347F">
      <w:pPr>
        <w:pStyle w:val="Heading3"/>
      </w:pPr>
      <w:bookmarkStart w:id="168" w:name="getItemWithUOM()"/>
      <w:bookmarkEnd w:id="168"/>
      <w:r>
        <w:t xml:space="preserve">getItemWithUOM </w:t>
      </w:r>
    </w:p>
    <w:p w:rsidR="006A347F" w:rsidRDefault="006A347F" w:rsidP="006A347F">
      <w:pPr>
        <w:pStyle w:val="HTMLPreformatted"/>
      </w:pPr>
      <w:r>
        <w:t xml:space="preserve">public void </w:t>
      </w:r>
      <w:r>
        <w:rPr>
          <w:b/>
          <w:bCs/>
        </w:rPr>
        <w:t>getItemWithUOM</w:t>
      </w:r>
      <w:r>
        <w:t>()</w:t>
      </w:r>
    </w:p>
    <w:p w:rsidR="006A347F" w:rsidRDefault="006A347F" w:rsidP="006A347F">
      <w:pPr>
        <w:ind w:left="720"/>
      </w:pPr>
      <w:r>
        <w:t xml:space="preserve">Retrieves items from the products table that has a unit of measurement. </w:t>
      </w:r>
    </w:p>
    <w:p w:rsidR="006A347F" w:rsidRDefault="003F2F3D" w:rsidP="006A347F">
      <w:r>
        <w:pict>
          <v:rect id="_x0000_i1206" style="width:0;height:1.5pt" o:hralign="center" o:hrstd="t" o:hr="t" fillcolor="#a0a0a0" stroked="f"/>
        </w:pict>
      </w:r>
    </w:p>
    <w:p w:rsidR="006A347F" w:rsidRDefault="006A347F" w:rsidP="006A347F">
      <w:pPr>
        <w:pStyle w:val="Heading3"/>
      </w:pPr>
      <w:r>
        <w:t xml:space="preserve">getNineButton </w:t>
      </w:r>
    </w:p>
    <w:p w:rsidR="006A347F" w:rsidRDefault="006A347F" w:rsidP="006A347F">
      <w:pPr>
        <w:pStyle w:val="HTMLPreformatted"/>
      </w:pPr>
      <w:r>
        <w:t xml:space="preserve">public javax.swing.JButton </w:t>
      </w:r>
      <w:r>
        <w:rPr>
          <w:b/>
          <w:bCs/>
        </w:rPr>
        <w:t>getNineButton</w:t>
      </w:r>
      <w:r>
        <w:t>()</w:t>
      </w:r>
    </w:p>
    <w:p w:rsidR="006A347F" w:rsidRDefault="003F2F3D" w:rsidP="006A347F">
      <w:r>
        <w:pict>
          <v:rect id="_x0000_i1207" style="width:0;height:1.5pt" o:hralign="center" o:hrstd="t" o:hr="t" fillcolor="#a0a0a0" stroked="f"/>
        </w:pict>
      </w:r>
    </w:p>
    <w:p w:rsidR="006A347F" w:rsidRDefault="006A347F" w:rsidP="006A347F">
      <w:pPr>
        <w:pStyle w:val="Heading3"/>
      </w:pPr>
      <w:r>
        <w:t xml:space="preserve">getOkButton </w:t>
      </w:r>
    </w:p>
    <w:p w:rsidR="006A347F" w:rsidRDefault="006A347F" w:rsidP="006A347F">
      <w:pPr>
        <w:pStyle w:val="HTMLPreformatted"/>
      </w:pPr>
      <w:r>
        <w:t xml:space="preserve">public javax.swing.JButton </w:t>
      </w:r>
      <w:r>
        <w:rPr>
          <w:b/>
          <w:bCs/>
        </w:rPr>
        <w:t>getOkButton</w:t>
      </w:r>
      <w:r>
        <w:t>()</w:t>
      </w:r>
    </w:p>
    <w:p w:rsidR="006A347F" w:rsidRDefault="003F2F3D" w:rsidP="006A347F">
      <w:r>
        <w:pict>
          <v:rect id="_x0000_i1208" style="width:0;height:1.5pt" o:hralign="center" o:hrstd="t" o:hr="t" fillcolor="#a0a0a0" stroked="f"/>
        </w:pict>
      </w:r>
    </w:p>
    <w:p w:rsidR="006A347F" w:rsidRDefault="006A347F" w:rsidP="006A347F">
      <w:pPr>
        <w:pStyle w:val="Heading3"/>
      </w:pPr>
      <w:r>
        <w:t xml:space="preserve">getOneButton </w:t>
      </w:r>
    </w:p>
    <w:p w:rsidR="006A347F" w:rsidRDefault="006A347F" w:rsidP="006A347F">
      <w:pPr>
        <w:pStyle w:val="HTMLPreformatted"/>
      </w:pPr>
      <w:r>
        <w:t xml:space="preserve">public javax.swing.JButton </w:t>
      </w:r>
      <w:r>
        <w:rPr>
          <w:b/>
          <w:bCs/>
        </w:rPr>
        <w:t>getOneButton</w:t>
      </w:r>
      <w:r>
        <w:t>()</w:t>
      </w:r>
    </w:p>
    <w:p w:rsidR="006A347F" w:rsidRDefault="003F2F3D" w:rsidP="006A347F">
      <w:r>
        <w:lastRenderedPageBreak/>
        <w:pict>
          <v:rect id="_x0000_i1209" style="width:0;height:1.5pt" o:hralign="center" o:hrstd="t" o:hr="t" fillcolor="#a0a0a0" stroked="f"/>
        </w:pict>
      </w:r>
    </w:p>
    <w:p w:rsidR="006A347F" w:rsidRDefault="006A347F" w:rsidP="006A347F">
      <w:pPr>
        <w:pStyle w:val="Heading3"/>
      </w:pPr>
      <w:bookmarkStart w:id="169" w:name="getProductCombo()"/>
      <w:bookmarkEnd w:id="169"/>
      <w:r>
        <w:t xml:space="preserve">getProductCombo </w:t>
      </w:r>
    </w:p>
    <w:p w:rsidR="006A347F" w:rsidRDefault="006A347F" w:rsidP="006A347F">
      <w:pPr>
        <w:pStyle w:val="HTMLPreformatted"/>
      </w:pPr>
      <w:r>
        <w:t xml:space="preserve">public javax.swing.JComboBox </w:t>
      </w:r>
      <w:r>
        <w:rPr>
          <w:b/>
          <w:bCs/>
        </w:rPr>
        <w:t>getProductCombo</w:t>
      </w:r>
      <w:r>
        <w:t>()</w:t>
      </w:r>
    </w:p>
    <w:p w:rsidR="006A347F" w:rsidRDefault="003F2F3D" w:rsidP="006A347F">
      <w:r>
        <w:pict>
          <v:rect id="_x0000_i1210" style="width:0;height:1.5pt" o:hralign="center" o:hrstd="t" o:hr="t" fillcolor="#a0a0a0" stroked="f"/>
        </w:pict>
      </w:r>
    </w:p>
    <w:p w:rsidR="006A347F" w:rsidRDefault="006A347F" w:rsidP="006A347F">
      <w:pPr>
        <w:pStyle w:val="Heading3"/>
      </w:pPr>
      <w:bookmarkStart w:id="170" w:name="getProductID()"/>
      <w:bookmarkEnd w:id="170"/>
      <w:r>
        <w:t xml:space="preserve">getProductID </w:t>
      </w:r>
    </w:p>
    <w:p w:rsidR="006A347F" w:rsidRDefault="006A347F" w:rsidP="006A347F">
      <w:pPr>
        <w:pStyle w:val="HTMLPreformatted"/>
      </w:pPr>
      <w:r>
        <w:t xml:space="preserve">public int </w:t>
      </w:r>
      <w:r>
        <w:rPr>
          <w:b/>
          <w:bCs/>
        </w:rPr>
        <w:t>getProductID</w:t>
      </w:r>
      <w:r>
        <w:t>()</w:t>
      </w:r>
    </w:p>
    <w:p w:rsidR="006A347F" w:rsidRDefault="003F2F3D" w:rsidP="006A347F">
      <w:r>
        <w:pict>
          <v:rect id="_x0000_i1211" style="width:0;height:1.5pt" o:hralign="center" o:hrstd="t" o:hr="t" fillcolor="#a0a0a0" stroked="f"/>
        </w:pict>
      </w:r>
    </w:p>
    <w:p w:rsidR="006A347F" w:rsidRDefault="006A347F" w:rsidP="006A347F">
      <w:pPr>
        <w:pStyle w:val="Heading3"/>
      </w:pPr>
      <w:bookmarkStart w:id="171" w:name="getQuantity()"/>
      <w:bookmarkEnd w:id="171"/>
      <w:r>
        <w:t xml:space="preserve">getQuantity </w:t>
      </w:r>
    </w:p>
    <w:p w:rsidR="006A347F" w:rsidRDefault="006A347F" w:rsidP="006A347F">
      <w:pPr>
        <w:pStyle w:val="HTMLPreformatted"/>
      </w:pPr>
      <w:r>
        <w:t xml:space="preserve">public double </w:t>
      </w:r>
      <w:r>
        <w:rPr>
          <w:b/>
          <w:bCs/>
        </w:rPr>
        <w:t>getQuantity</w:t>
      </w:r>
      <w:r>
        <w:t>()</w:t>
      </w:r>
    </w:p>
    <w:p w:rsidR="006A347F" w:rsidRDefault="003F2F3D" w:rsidP="006A347F">
      <w:r>
        <w:pict>
          <v:rect id="_x0000_i1212" style="width:0;height:1.5pt" o:hralign="center" o:hrstd="t" o:hr="t" fillcolor="#a0a0a0" stroked="f"/>
        </w:pict>
      </w:r>
    </w:p>
    <w:p w:rsidR="006A347F" w:rsidRDefault="006A347F" w:rsidP="006A347F">
      <w:pPr>
        <w:pStyle w:val="Heading3"/>
      </w:pPr>
      <w:bookmarkStart w:id="172" w:name="getQuantityLabel()"/>
      <w:bookmarkEnd w:id="172"/>
      <w:r>
        <w:t xml:space="preserve">getQuantityLabel </w:t>
      </w:r>
    </w:p>
    <w:p w:rsidR="006A347F" w:rsidRDefault="006A347F" w:rsidP="006A347F">
      <w:pPr>
        <w:pStyle w:val="HTMLPreformatted"/>
      </w:pPr>
      <w:r>
        <w:t xml:space="preserve">public javax.swing.JLabel </w:t>
      </w:r>
      <w:r>
        <w:rPr>
          <w:b/>
          <w:bCs/>
        </w:rPr>
        <w:t>getQuantityLabel</w:t>
      </w:r>
      <w:r>
        <w:t>()</w:t>
      </w:r>
    </w:p>
    <w:p w:rsidR="006A347F" w:rsidRDefault="003F2F3D" w:rsidP="006A347F">
      <w:r>
        <w:pict>
          <v:rect id="_x0000_i1213" style="width:0;height:1.5pt" o:hralign="center" o:hrstd="t" o:hr="t" fillcolor="#a0a0a0" stroked="f"/>
        </w:pict>
      </w:r>
    </w:p>
    <w:p w:rsidR="006A347F" w:rsidRDefault="006A347F" w:rsidP="006A347F">
      <w:pPr>
        <w:pStyle w:val="Heading3"/>
      </w:pPr>
      <w:bookmarkStart w:id="173" w:name="getQuantityTextField()"/>
      <w:bookmarkEnd w:id="173"/>
      <w:r>
        <w:t xml:space="preserve">getQuantityTextField </w:t>
      </w:r>
    </w:p>
    <w:p w:rsidR="006A347F" w:rsidRDefault="006A347F" w:rsidP="006A347F">
      <w:pPr>
        <w:pStyle w:val="HTMLPreformatted"/>
      </w:pPr>
      <w:r>
        <w:t xml:space="preserve">public javax.swing.JTextField </w:t>
      </w:r>
      <w:r>
        <w:rPr>
          <w:b/>
          <w:bCs/>
        </w:rPr>
        <w:t>getQuantityTextField</w:t>
      </w:r>
      <w:r>
        <w:t>()</w:t>
      </w:r>
    </w:p>
    <w:p w:rsidR="006A347F" w:rsidRDefault="003F2F3D" w:rsidP="006A347F">
      <w:r>
        <w:pict>
          <v:rect id="_x0000_i1214" style="width:0;height:1.5pt" o:hralign="center" o:hrstd="t" o:hr="t" fillcolor="#a0a0a0" stroked="f"/>
        </w:pict>
      </w:r>
    </w:p>
    <w:p w:rsidR="006A347F" w:rsidRDefault="006A347F" w:rsidP="006A347F">
      <w:pPr>
        <w:pStyle w:val="Heading3"/>
      </w:pPr>
      <w:r>
        <w:t xml:space="preserve">getSevenButton </w:t>
      </w:r>
    </w:p>
    <w:p w:rsidR="006A347F" w:rsidRDefault="006A347F" w:rsidP="006A347F">
      <w:pPr>
        <w:pStyle w:val="HTMLPreformatted"/>
      </w:pPr>
      <w:r>
        <w:t xml:space="preserve">public javax.swing.JButton </w:t>
      </w:r>
      <w:r>
        <w:rPr>
          <w:b/>
          <w:bCs/>
        </w:rPr>
        <w:t>getSevenButton</w:t>
      </w:r>
      <w:r>
        <w:t>()</w:t>
      </w:r>
    </w:p>
    <w:p w:rsidR="006A347F" w:rsidRDefault="003F2F3D" w:rsidP="006A347F">
      <w:r>
        <w:pict>
          <v:rect id="_x0000_i1215" style="width:0;height:1.5pt" o:hralign="center" o:hrstd="t" o:hr="t" fillcolor="#a0a0a0" stroked="f"/>
        </w:pict>
      </w:r>
    </w:p>
    <w:p w:rsidR="006A347F" w:rsidRDefault="006A347F" w:rsidP="006A347F">
      <w:pPr>
        <w:pStyle w:val="Heading3"/>
      </w:pPr>
      <w:r>
        <w:t xml:space="preserve">getSixButton </w:t>
      </w:r>
    </w:p>
    <w:p w:rsidR="006A347F" w:rsidRDefault="006A347F" w:rsidP="006A347F">
      <w:pPr>
        <w:pStyle w:val="HTMLPreformatted"/>
      </w:pPr>
      <w:r>
        <w:t xml:space="preserve">public javax.swing.JButton </w:t>
      </w:r>
      <w:r>
        <w:rPr>
          <w:b/>
          <w:bCs/>
        </w:rPr>
        <w:t>getSixButton</w:t>
      </w:r>
      <w:r>
        <w:t>()</w:t>
      </w:r>
    </w:p>
    <w:p w:rsidR="006A347F" w:rsidRDefault="003F2F3D" w:rsidP="006A347F">
      <w:r>
        <w:pict>
          <v:rect id="_x0000_i1216" style="width:0;height:1.5pt" o:hralign="center" o:hrstd="t" o:hr="t" fillcolor="#a0a0a0" stroked="f"/>
        </w:pict>
      </w:r>
    </w:p>
    <w:p w:rsidR="006A347F" w:rsidRDefault="006A347F" w:rsidP="006A347F">
      <w:pPr>
        <w:pStyle w:val="Heading3"/>
      </w:pPr>
      <w:r>
        <w:t xml:space="preserve">getThreeButton </w:t>
      </w:r>
    </w:p>
    <w:p w:rsidR="006A347F" w:rsidRDefault="006A347F" w:rsidP="006A347F">
      <w:pPr>
        <w:pStyle w:val="HTMLPreformatted"/>
      </w:pPr>
      <w:r>
        <w:t xml:space="preserve">public javax.swing.JButton </w:t>
      </w:r>
      <w:r>
        <w:rPr>
          <w:b/>
          <w:bCs/>
        </w:rPr>
        <w:t>getThreeButton</w:t>
      </w:r>
      <w:r>
        <w:t>()</w:t>
      </w:r>
    </w:p>
    <w:p w:rsidR="006A347F" w:rsidRDefault="003F2F3D" w:rsidP="006A347F">
      <w:r>
        <w:pict>
          <v:rect id="_x0000_i1217" style="width:0;height:1.5pt" o:hralign="center" o:hrstd="t" o:hr="t" fillcolor="#a0a0a0" stroked="f"/>
        </w:pict>
      </w:r>
    </w:p>
    <w:p w:rsidR="006A347F" w:rsidRDefault="006A347F" w:rsidP="006A347F">
      <w:pPr>
        <w:pStyle w:val="Heading3"/>
      </w:pPr>
      <w:r>
        <w:t xml:space="preserve">getTwoButton </w:t>
      </w:r>
    </w:p>
    <w:p w:rsidR="006A347F" w:rsidRDefault="006A347F" w:rsidP="006A347F">
      <w:pPr>
        <w:pStyle w:val="HTMLPreformatted"/>
      </w:pPr>
      <w:r>
        <w:t xml:space="preserve">public javax.swing.JButton </w:t>
      </w:r>
      <w:r>
        <w:rPr>
          <w:b/>
          <w:bCs/>
        </w:rPr>
        <w:t>getTwoButton</w:t>
      </w:r>
      <w:r>
        <w:t>()</w:t>
      </w:r>
    </w:p>
    <w:p w:rsidR="006A347F" w:rsidRDefault="003F2F3D" w:rsidP="006A347F">
      <w:r>
        <w:pict>
          <v:rect id="_x0000_i1218" style="width:0;height:1.5pt" o:hralign="center" o:hrstd="t" o:hr="t" fillcolor="#a0a0a0" stroked="f"/>
        </w:pict>
      </w:r>
    </w:p>
    <w:p w:rsidR="006A347F" w:rsidRDefault="006A347F" w:rsidP="006A347F">
      <w:pPr>
        <w:pStyle w:val="Heading3"/>
      </w:pPr>
      <w:r>
        <w:t xml:space="preserve">getZeroButton </w:t>
      </w:r>
    </w:p>
    <w:p w:rsidR="006A347F" w:rsidRDefault="006A347F" w:rsidP="006A347F">
      <w:pPr>
        <w:pStyle w:val="HTMLPreformatted"/>
      </w:pPr>
      <w:r>
        <w:t xml:space="preserve">public javax.swing.JButton </w:t>
      </w:r>
      <w:r>
        <w:rPr>
          <w:b/>
          <w:bCs/>
        </w:rPr>
        <w:t>getZeroButton</w:t>
      </w:r>
      <w:r>
        <w:t>()</w:t>
      </w:r>
    </w:p>
    <w:p w:rsidR="006A347F" w:rsidRDefault="003F2F3D" w:rsidP="006A347F">
      <w:r>
        <w:pict>
          <v:rect id="_x0000_i1219" style="width:0;height:1.5pt" o:hralign="center" o:hrstd="t" o:hr="t" fillcolor="#a0a0a0" stroked="f"/>
        </w:pict>
      </w:r>
    </w:p>
    <w:p w:rsidR="006A347F" w:rsidRDefault="006A347F" w:rsidP="006A347F">
      <w:pPr>
        <w:pStyle w:val="Heading3"/>
      </w:pPr>
      <w:r>
        <w:lastRenderedPageBreak/>
        <w:t xml:space="preserve">initialize </w:t>
      </w:r>
    </w:p>
    <w:p w:rsidR="006A347F" w:rsidRDefault="006A347F" w:rsidP="006A347F">
      <w:pPr>
        <w:pStyle w:val="HTMLPreformatted"/>
      </w:pPr>
      <w:r>
        <w:t xml:space="preserve">public void </w:t>
      </w:r>
      <w:r>
        <w:rPr>
          <w:b/>
          <w:bCs/>
        </w:rPr>
        <w:t>initialize</w:t>
      </w:r>
      <w:r>
        <w:t>()</w:t>
      </w:r>
    </w:p>
    <w:p w:rsidR="006A347F" w:rsidRDefault="006A347F" w:rsidP="006A347F">
      <w:pPr>
        <w:ind w:left="720"/>
      </w:pPr>
      <w:r>
        <w:t xml:space="preserve">Initialize the event listener of the components. </w:t>
      </w:r>
    </w:p>
    <w:p w:rsidR="006A347F" w:rsidRDefault="003F2F3D" w:rsidP="006A347F">
      <w:r>
        <w:pict>
          <v:rect id="_x0000_i1220" style="width:0;height:1.5pt" o:hralign="center" o:hrstd="t" o:hr="t" fillcolor="#a0a0a0" stroked="f"/>
        </w:pict>
      </w:r>
    </w:p>
    <w:p w:rsidR="006A347F" w:rsidRDefault="006A347F" w:rsidP="006A347F">
      <w:pPr>
        <w:pStyle w:val="Heading3"/>
      </w:pPr>
      <w:r>
        <w:t xml:space="preserve">isDialogOk </w:t>
      </w:r>
    </w:p>
    <w:p w:rsidR="006A347F" w:rsidRDefault="006A347F" w:rsidP="006A347F">
      <w:pPr>
        <w:pStyle w:val="HTMLPreformatted"/>
      </w:pPr>
      <w:r>
        <w:t xml:space="preserve">public boolean </w:t>
      </w:r>
      <w:r>
        <w:rPr>
          <w:b/>
          <w:bCs/>
        </w:rPr>
        <w:t>isDialogOk</w:t>
      </w:r>
      <w:r>
        <w:t>()</w:t>
      </w:r>
    </w:p>
    <w:p w:rsidR="006A347F" w:rsidRDefault="003F2F3D" w:rsidP="006A347F">
      <w:r>
        <w:pict>
          <v:rect id="_x0000_i1221" style="width:0;height:1.5pt" o:hralign="center" o:hrstd="t" o:hr="t" fillcolor="#a0a0a0" stroked="f"/>
        </w:pict>
      </w:r>
    </w:p>
    <w:p w:rsidR="006A347F" w:rsidRDefault="006A347F" w:rsidP="006A347F">
      <w:pPr>
        <w:pStyle w:val="Heading3"/>
      </w:pPr>
      <w:r>
        <w:t xml:space="preserve">isValidNumber </w:t>
      </w:r>
    </w:p>
    <w:p w:rsidR="006A347F" w:rsidRDefault="006A347F" w:rsidP="006A347F">
      <w:pPr>
        <w:pStyle w:val="HTMLPreformatted"/>
      </w:pPr>
      <w:r>
        <w:t xml:space="preserve">public boolean </w:t>
      </w:r>
      <w:r>
        <w:rPr>
          <w:b/>
          <w:bCs/>
        </w:rPr>
        <w:t>isValidNumber</w:t>
      </w:r>
      <w:r>
        <w:t>(java.lang.String number)</w:t>
      </w:r>
    </w:p>
    <w:p w:rsidR="006A347F" w:rsidRDefault="006A347F" w:rsidP="006A347F">
      <w:pPr>
        <w:ind w:left="720"/>
      </w:pPr>
      <w:r>
        <w:t xml:space="preserve">Test if a String value is a valid double. Return true if it is, false otherwise. </w:t>
      </w:r>
    </w:p>
    <w:p w:rsidR="006A347F" w:rsidRDefault="006A347F" w:rsidP="006A347F">
      <w:pPr>
        <w:ind w:left="720"/>
      </w:pPr>
      <w:r>
        <w:rPr>
          <w:b/>
          <w:bCs/>
        </w:rPr>
        <w:t>Parameters:</w:t>
      </w:r>
      <w:r>
        <w:t xml:space="preserve"> </w:t>
      </w:r>
    </w:p>
    <w:p w:rsidR="006A347F" w:rsidRDefault="006A347F" w:rsidP="006A347F">
      <w:pPr>
        <w:ind w:left="720"/>
      </w:pPr>
      <w:r>
        <w:rPr>
          <w:rStyle w:val="HTMLCode"/>
        </w:rPr>
        <w:t>number</w:t>
      </w:r>
      <w:r>
        <w:t xml:space="preserve"> - String </w:t>
      </w:r>
    </w:p>
    <w:p w:rsidR="006A347F" w:rsidRDefault="006A347F" w:rsidP="006A347F">
      <w:pPr>
        <w:ind w:left="720"/>
      </w:pPr>
      <w:r>
        <w:rPr>
          <w:b/>
          <w:bCs/>
        </w:rPr>
        <w:t>Returns:</w:t>
      </w:r>
      <w:r>
        <w:t xml:space="preserve"> </w:t>
      </w:r>
    </w:p>
    <w:p w:rsidR="006A347F" w:rsidRDefault="006A347F" w:rsidP="006A347F">
      <w:pPr>
        <w:ind w:left="720"/>
      </w:pPr>
      <w:r>
        <w:t xml:space="preserve">boolean </w:t>
      </w:r>
    </w:p>
    <w:p w:rsidR="006A347F" w:rsidRDefault="003F2F3D" w:rsidP="006A347F">
      <w:r>
        <w:pict>
          <v:rect id="_x0000_i1222" style="width:0;height:1.5pt" o:hralign="center" o:hrstd="t" o:hr="t" fillcolor="#a0a0a0" stroked="f"/>
        </w:pict>
      </w:r>
    </w:p>
    <w:p w:rsidR="006A347F" w:rsidRDefault="006A347F" w:rsidP="006A347F">
      <w:pPr>
        <w:pStyle w:val="Heading3"/>
      </w:pPr>
      <w:bookmarkStart w:id="174" w:name="itemStateChanged(java.awt.event.ItemEven"/>
      <w:bookmarkEnd w:id="174"/>
      <w:r>
        <w:t xml:space="preserve">itemStateChanged </w:t>
      </w:r>
    </w:p>
    <w:p w:rsidR="006A347F" w:rsidRDefault="006A347F" w:rsidP="006A347F">
      <w:pPr>
        <w:pStyle w:val="HTMLPreformatted"/>
      </w:pPr>
      <w:r>
        <w:t xml:space="preserve">public void </w:t>
      </w:r>
      <w:r>
        <w:rPr>
          <w:b/>
          <w:bCs/>
        </w:rPr>
        <w:t>itemStateChanged</w:t>
      </w:r>
      <w:r>
        <w:t>(java.awt.event.ItemEvent e)</w:t>
      </w:r>
    </w:p>
    <w:p w:rsidR="006A347F" w:rsidRDefault="006A347F" w:rsidP="006A347F">
      <w:pPr>
        <w:ind w:left="720"/>
      </w:pPr>
      <w:r>
        <w:t>Implemented ItemListener abstract methods.</w:t>
      </w:r>
      <w:r>
        <w:br/>
        <w:t xml:space="preserve">Handles the event when an item is selected from the combobox. </w:t>
      </w:r>
    </w:p>
    <w:p w:rsidR="006A347F" w:rsidRDefault="006A347F" w:rsidP="006A347F">
      <w:pPr>
        <w:ind w:left="720"/>
      </w:pPr>
      <w:r>
        <w:rPr>
          <w:b/>
          <w:bCs/>
        </w:rPr>
        <w:t>Specified by:</w:t>
      </w:r>
      <w:r>
        <w:t xml:space="preserve"> </w:t>
      </w:r>
    </w:p>
    <w:p w:rsidR="006A347F" w:rsidRDefault="006A347F" w:rsidP="006A347F">
      <w:pPr>
        <w:ind w:left="720"/>
      </w:pPr>
      <w:r>
        <w:rPr>
          <w:rStyle w:val="HTMLCode"/>
        </w:rPr>
        <w:t>itemStateChanged</w:t>
      </w:r>
      <w:r>
        <w:t xml:space="preserve"> in interface </w:t>
      </w:r>
      <w:r>
        <w:rPr>
          <w:rStyle w:val="HTMLCode"/>
        </w:rPr>
        <w:t>java.awt.event.ItemListener</w:t>
      </w:r>
      <w:r>
        <w:t xml:space="preserve"> </w:t>
      </w:r>
    </w:p>
    <w:p w:rsidR="006A347F" w:rsidRDefault="006A347F" w:rsidP="006A347F">
      <w:pPr>
        <w:ind w:left="720"/>
      </w:pPr>
      <w:r>
        <w:rPr>
          <w:b/>
          <w:bCs/>
        </w:rPr>
        <w:t>Parameters:</w:t>
      </w:r>
      <w:r>
        <w:t xml:space="preserve"> </w:t>
      </w:r>
    </w:p>
    <w:p w:rsidR="006A347F" w:rsidRDefault="006A347F" w:rsidP="006A347F">
      <w:pPr>
        <w:ind w:left="720"/>
      </w:pPr>
      <w:r>
        <w:rPr>
          <w:rStyle w:val="HTMLCode"/>
        </w:rPr>
        <w:t>e</w:t>
      </w:r>
      <w:r>
        <w:t xml:space="preserve"> - ItemEvent </w:t>
      </w:r>
    </w:p>
    <w:p w:rsidR="006A347F" w:rsidRDefault="003F2F3D" w:rsidP="006A347F">
      <w:r>
        <w:pict>
          <v:rect id="_x0000_i1223" style="width:0;height:1.5pt" o:hralign="center" o:hrstd="t" o:hr="t" fillcolor="#a0a0a0" stroked="f"/>
        </w:pict>
      </w:r>
    </w:p>
    <w:p w:rsidR="006A347F" w:rsidRDefault="006A347F" w:rsidP="006A347F">
      <w:pPr>
        <w:pStyle w:val="Heading3"/>
      </w:pPr>
      <w:r>
        <w:t xml:space="preserve">runSelect </w:t>
      </w:r>
    </w:p>
    <w:p w:rsidR="006A347F" w:rsidRDefault="006A347F" w:rsidP="006A347F">
      <w:pPr>
        <w:pStyle w:val="HTMLPreformatted"/>
      </w:pPr>
      <w:r>
        <w:t xml:space="preserve">public java.sql.ResultSet </w:t>
      </w:r>
      <w:r>
        <w:rPr>
          <w:b/>
          <w:bCs/>
        </w:rPr>
        <w:t>runSelect</w:t>
      </w:r>
      <w:r>
        <w:t>(java.lang.String selectStatement)</w:t>
      </w:r>
    </w:p>
    <w:p w:rsidR="006A347F" w:rsidRDefault="006A347F" w:rsidP="006A347F">
      <w:pPr>
        <w:ind w:left="720"/>
      </w:pPr>
      <w:r>
        <w:t xml:space="preserve">Executes a select query on the database to fetch records that has a uom_id instead of a barcode. </w:t>
      </w:r>
    </w:p>
    <w:p w:rsidR="006A347F" w:rsidRDefault="006A347F" w:rsidP="006A347F">
      <w:pPr>
        <w:ind w:left="720"/>
      </w:pPr>
      <w:r>
        <w:rPr>
          <w:b/>
          <w:bCs/>
        </w:rPr>
        <w:t>Parameters:</w:t>
      </w:r>
      <w:r>
        <w:t xml:space="preserve"> </w:t>
      </w:r>
    </w:p>
    <w:p w:rsidR="006A347F" w:rsidRDefault="006A347F" w:rsidP="006A347F">
      <w:pPr>
        <w:ind w:left="720"/>
      </w:pPr>
      <w:r>
        <w:rPr>
          <w:rStyle w:val="HTMLCode"/>
        </w:rPr>
        <w:t>selectStatement</w:t>
      </w:r>
      <w:r>
        <w:t xml:space="preserve"> - String </w:t>
      </w:r>
    </w:p>
    <w:p w:rsidR="006A347F" w:rsidRDefault="006A347F" w:rsidP="006A347F">
      <w:pPr>
        <w:ind w:left="720"/>
      </w:pPr>
      <w:r>
        <w:rPr>
          <w:b/>
          <w:bCs/>
        </w:rPr>
        <w:t>Returns:</w:t>
      </w:r>
      <w:r>
        <w:t xml:space="preserve"> </w:t>
      </w:r>
    </w:p>
    <w:p w:rsidR="006A347F" w:rsidRDefault="006A347F" w:rsidP="006A347F">
      <w:pPr>
        <w:ind w:left="720"/>
      </w:pPr>
      <w:r>
        <w:t xml:space="preserve">ResultSet </w:t>
      </w:r>
    </w:p>
    <w:p w:rsidR="006A347F" w:rsidRDefault="003F2F3D" w:rsidP="006A347F">
      <w:r>
        <w:lastRenderedPageBreak/>
        <w:pict>
          <v:rect id="_x0000_i1224" style="width:0;height:1.5pt" o:hralign="center" o:hrstd="t" o:hr="t" fillcolor="#a0a0a0" stroked="f"/>
        </w:pict>
      </w:r>
    </w:p>
    <w:p w:rsidR="006A347F" w:rsidRDefault="006A347F" w:rsidP="006A347F">
      <w:pPr>
        <w:pStyle w:val="Heading3"/>
      </w:pPr>
      <w:r>
        <w:t xml:space="preserve">setCancelButton </w:t>
      </w:r>
    </w:p>
    <w:p w:rsidR="006A347F" w:rsidRDefault="006A347F" w:rsidP="006A347F">
      <w:pPr>
        <w:pStyle w:val="HTMLPreformatted"/>
      </w:pPr>
      <w:r>
        <w:t xml:space="preserve">public void </w:t>
      </w:r>
      <w:r>
        <w:rPr>
          <w:b/>
          <w:bCs/>
        </w:rPr>
        <w:t>setCancelButton</w:t>
      </w:r>
      <w:r>
        <w:t>(javax.swing.JButton cancelButton)</w:t>
      </w:r>
    </w:p>
    <w:p w:rsidR="006A347F" w:rsidRDefault="003F2F3D" w:rsidP="006A347F">
      <w:r>
        <w:pict>
          <v:rect id="_x0000_i1225" style="width:0;height:1.5pt" o:hralign="center" o:hrstd="t" o:hr="t" fillcolor="#a0a0a0" stroked="f"/>
        </w:pict>
      </w:r>
    </w:p>
    <w:p w:rsidR="006A347F" w:rsidRDefault="006A347F" w:rsidP="006A347F">
      <w:pPr>
        <w:pStyle w:val="Heading3"/>
      </w:pPr>
      <w:r>
        <w:t xml:space="preserve">setClearButton </w:t>
      </w:r>
    </w:p>
    <w:p w:rsidR="006A347F" w:rsidRDefault="006A347F" w:rsidP="006A347F">
      <w:pPr>
        <w:pStyle w:val="HTMLPreformatted"/>
      </w:pPr>
      <w:r>
        <w:t xml:space="preserve">public void </w:t>
      </w:r>
      <w:r>
        <w:rPr>
          <w:b/>
          <w:bCs/>
        </w:rPr>
        <w:t>setClearButton</w:t>
      </w:r>
      <w:r>
        <w:t>(javax.swing.JButton backButton)</w:t>
      </w:r>
    </w:p>
    <w:p w:rsidR="006A347F" w:rsidRDefault="003F2F3D" w:rsidP="006A347F">
      <w:r>
        <w:pict>
          <v:rect id="_x0000_i1226" style="width:0;height:1.5pt" o:hralign="center" o:hrstd="t" o:hr="t" fillcolor="#a0a0a0" stroked="f"/>
        </w:pict>
      </w:r>
    </w:p>
    <w:p w:rsidR="006A347F" w:rsidRDefault="006A347F" w:rsidP="006A347F">
      <w:pPr>
        <w:pStyle w:val="Heading3"/>
      </w:pPr>
      <w:r>
        <w:t xml:space="preserve">setDialogOk </w:t>
      </w:r>
    </w:p>
    <w:p w:rsidR="006A347F" w:rsidRDefault="006A347F" w:rsidP="006A347F">
      <w:pPr>
        <w:pStyle w:val="HTMLPreformatted"/>
      </w:pPr>
      <w:r>
        <w:t xml:space="preserve">public void </w:t>
      </w:r>
      <w:r>
        <w:rPr>
          <w:b/>
          <w:bCs/>
        </w:rPr>
        <w:t>setDialogOk</w:t>
      </w:r>
      <w:r>
        <w:t>(boolean dialogOk)</w:t>
      </w:r>
    </w:p>
    <w:p w:rsidR="006A347F" w:rsidRDefault="003F2F3D" w:rsidP="006A347F">
      <w:r>
        <w:pict>
          <v:rect id="_x0000_i1227" style="width:0;height:1.5pt" o:hralign="center" o:hrstd="t" o:hr="t" fillcolor="#a0a0a0" stroked="f"/>
        </w:pict>
      </w:r>
    </w:p>
    <w:p w:rsidR="006A347F" w:rsidRDefault="006A347F" w:rsidP="006A347F">
      <w:pPr>
        <w:pStyle w:val="Heading3"/>
      </w:pPr>
      <w:r>
        <w:t xml:space="preserve">setDotButton </w:t>
      </w:r>
    </w:p>
    <w:p w:rsidR="006A347F" w:rsidRDefault="006A347F" w:rsidP="006A347F">
      <w:pPr>
        <w:pStyle w:val="HTMLPreformatted"/>
      </w:pPr>
      <w:r>
        <w:t xml:space="preserve">public void </w:t>
      </w:r>
      <w:r>
        <w:rPr>
          <w:b/>
          <w:bCs/>
        </w:rPr>
        <w:t>setDotButton</w:t>
      </w:r>
      <w:r>
        <w:t>(javax.swing.JButton dotButton)</w:t>
      </w:r>
    </w:p>
    <w:p w:rsidR="006A347F" w:rsidRDefault="003F2F3D" w:rsidP="006A347F">
      <w:r>
        <w:pict>
          <v:rect id="_x0000_i1228" style="width:0;height:1.5pt" o:hralign="center" o:hrstd="t" o:hr="t" fillcolor="#a0a0a0" stroked="f"/>
        </w:pict>
      </w:r>
    </w:p>
    <w:p w:rsidR="006A347F" w:rsidRDefault="006A347F" w:rsidP="006A347F">
      <w:pPr>
        <w:pStyle w:val="Heading3"/>
      </w:pPr>
      <w:r>
        <w:t xml:space="preserve">setEightButton </w:t>
      </w:r>
    </w:p>
    <w:p w:rsidR="006A347F" w:rsidRDefault="006A347F" w:rsidP="006A347F">
      <w:pPr>
        <w:pStyle w:val="HTMLPreformatted"/>
      </w:pPr>
      <w:r>
        <w:t xml:space="preserve">public void </w:t>
      </w:r>
      <w:r>
        <w:rPr>
          <w:b/>
          <w:bCs/>
        </w:rPr>
        <w:t>setEightButton</w:t>
      </w:r>
      <w:r>
        <w:t>(javax.swing.JButton eightButton)</w:t>
      </w:r>
    </w:p>
    <w:p w:rsidR="006A347F" w:rsidRDefault="003F2F3D" w:rsidP="006A347F">
      <w:r>
        <w:pict>
          <v:rect id="_x0000_i1229" style="width:0;height:1.5pt" o:hralign="center" o:hrstd="t" o:hr="t" fillcolor="#a0a0a0" stroked="f"/>
        </w:pict>
      </w:r>
    </w:p>
    <w:p w:rsidR="006A347F" w:rsidRDefault="006A347F" w:rsidP="006A347F">
      <w:pPr>
        <w:pStyle w:val="Heading3"/>
      </w:pPr>
      <w:r>
        <w:t xml:space="preserve">setFiveButton </w:t>
      </w:r>
    </w:p>
    <w:p w:rsidR="006A347F" w:rsidRDefault="006A347F" w:rsidP="006A347F">
      <w:pPr>
        <w:pStyle w:val="HTMLPreformatted"/>
      </w:pPr>
      <w:r>
        <w:t xml:space="preserve">public void </w:t>
      </w:r>
      <w:r>
        <w:rPr>
          <w:b/>
          <w:bCs/>
        </w:rPr>
        <w:t>setFiveButton</w:t>
      </w:r>
      <w:r>
        <w:t>(javax.swing.JButton fiveButton)</w:t>
      </w:r>
    </w:p>
    <w:p w:rsidR="006A347F" w:rsidRDefault="003F2F3D" w:rsidP="006A347F">
      <w:r>
        <w:pict>
          <v:rect id="_x0000_i1230" style="width:0;height:1.5pt" o:hralign="center" o:hrstd="t" o:hr="t" fillcolor="#a0a0a0" stroked="f"/>
        </w:pict>
      </w:r>
    </w:p>
    <w:p w:rsidR="006A347F" w:rsidRDefault="006A347F" w:rsidP="006A347F">
      <w:pPr>
        <w:pStyle w:val="Heading3"/>
      </w:pPr>
      <w:r>
        <w:t xml:space="preserve">setFourButton </w:t>
      </w:r>
    </w:p>
    <w:p w:rsidR="006A347F" w:rsidRDefault="006A347F" w:rsidP="006A347F">
      <w:pPr>
        <w:pStyle w:val="HTMLPreformatted"/>
      </w:pPr>
      <w:r>
        <w:t xml:space="preserve">public void </w:t>
      </w:r>
      <w:r>
        <w:rPr>
          <w:b/>
          <w:bCs/>
        </w:rPr>
        <w:t>setFourButton</w:t>
      </w:r>
      <w:r>
        <w:t>(javax.swing.JButton fourButton)</w:t>
      </w:r>
    </w:p>
    <w:p w:rsidR="006A347F" w:rsidRDefault="003F2F3D" w:rsidP="006A347F">
      <w:r>
        <w:pict>
          <v:rect id="_x0000_i1231" style="width:0;height:1.5pt" o:hralign="center" o:hrstd="t" o:hr="t" fillcolor="#a0a0a0" stroked="f"/>
        </w:pict>
      </w:r>
    </w:p>
    <w:p w:rsidR="006A347F" w:rsidRDefault="006A347F" w:rsidP="006A347F">
      <w:pPr>
        <w:pStyle w:val="Heading3"/>
      </w:pPr>
      <w:r>
        <w:t xml:space="preserve">setNineButton </w:t>
      </w:r>
    </w:p>
    <w:p w:rsidR="006A347F" w:rsidRDefault="006A347F" w:rsidP="006A347F">
      <w:pPr>
        <w:pStyle w:val="HTMLPreformatted"/>
      </w:pPr>
      <w:r>
        <w:t xml:space="preserve">public void </w:t>
      </w:r>
      <w:r>
        <w:rPr>
          <w:b/>
          <w:bCs/>
        </w:rPr>
        <w:t>setNineButton</w:t>
      </w:r>
      <w:r>
        <w:t>(javax.swing.JButton nineButton)</w:t>
      </w:r>
    </w:p>
    <w:p w:rsidR="006A347F" w:rsidRDefault="003F2F3D" w:rsidP="006A347F">
      <w:r>
        <w:pict>
          <v:rect id="_x0000_i1232" style="width:0;height:1.5pt" o:hralign="center" o:hrstd="t" o:hr="t" fillcolor="#a0a0a0" stroked="f"/>
        </w:pict>
      </w:r>
    </w:p>
    <w:p w:rsidR="006A347F" w:rsidRDefault="006A347F" w:rsidP="006A347F">
      <w:pPr>
        <w:pStyle w:val="Heading3"/>
      </w:pPr>
      <w:r>
        <w:t xml:space="preserve">setOkButton </w:t>
      </w:r>
    </w:p>
    <w:p w:rsidR="006A347F" w:rsidRDefault="006A347F" w:rsidP="006A347F">
      <w:pPr>
        <w:pStyle w:val="HTMLPreformatted"/>
      </w:pPr>
      <w:r>
        <w:t xml:space="preserve">public void </w:t>
      </w:r>
      <w:r>
        <w:rPr>
          <w:b/>
          <w:bCs/>
        </w:rPr>
        <w:t>setOkButton</w:t>
      </w:r>
      <w:r>
        <w:t>(javax.swing.JButton okButton)</w:t>
      </w:r>
    </w:p>
    <w:p w:rsidR="006A347F" w:rsidRDefault="003F2F3D" w:rsidP="006A347F">
      <w:r>
        <w:pict>
          <v:rect id="_x0000_i1233" style="width:0;height:1.5pt" o:hralign="center" o:hrstd="t" o:hr="t" fillcolor="#a0a0a0" stroked="f"/>
        </w:pict>
      </w:r>
    </w:p>
    <w:p w:rsidR="006A347F" w:rsidRDefault="006A347F" w:rsidP="006A347F">
      <w:pPr>
        <w:pStyle w:val="Heading3"/>
      </w:pPr>
      <w:r>
        <w:t xml:space="preserve">setOneButton </w:t>
      </w:r>
    </w:p>
    <w:p w:rsidR="006A347F" w:rsidRDefault="006A347F" w:rsidP="006A347F">
      <w:pPr>
        <w:pStyle w:val="HTMLPreformatted"/>
      </w:pPr>
      <w:r>
        <w:t xml:space="preserve">public void </w:t>
      </w:r>
      <w:r>
        <w:rPr>
          <w:b/>
          <w:bCs/>
        </w:rPr>
        <w:t>setOneButton</w:t>
      </w:r>
      <w:r>
        <w:t>(javax.swing.JButton oneButton)</w:t>
      </w:r>
    </w:p>
    <w:p w:rsidR="006A347F" w:rsidRDefault="003F2F3D" w:rsidP="006A347F">
      <w:r>
        <w:pict>
          <v:rect id="_x0000_i1234" style="width:0;height:1.5pt" o:hralign="center" o:hrstd="t" o:hr="t" fillcolor="#a0a0a0" stroked="f"/>
        </w:pict>
      </w:r>
    </w:p>
    <w:p w:rsidR="006A347F" w:rsidRDefault="006A347F" w:rsidP="006A347F">
      <w:pPr>
        <w:pStyle w:val="Heading3"/>
      </w:pPr>
      <w:bookmarkStart w:id="175" w:name="setProductCombo(javax.swing.JComboBox)"/>
      <w:bookmarkEnd w:id="175"/>
      <w:r>
        <w:lastRenderedPageBreak/>
        <w:t xml:space="preserve">setProductCombo </w:t>
      </w:r>
    </w:p>
    <w:p w:rsidR="006A347F" w:rsidRDefault="006A347F" w:rsidP="006A347F">
      <w:pPr>
        <w:pStyle w:val="HTMLPreformatted"/>
      </w:pPr>
      <w:r>
        <w:t xml:space="preserve">public void </w:t>
      </w:r>
      <w:r>
        <w:rPr>
          <w:b/>
          <w:bCs/>
        </w:rPr>
        <w:t>setProductCombo</w:t>
      </w:r>
      <w:r>
        <w:t>(javax.swing.JComboBox productCombo)</w:t>
      </w:r>
    </w:p>
    <w:p w:rsidR="006A347F" w:rsidRDefault="003F2F3D" w:rsidP="006A347F">
      <w:r>
        <w:pict>
          <v:rect id="_x0000_i1235" style="width:0;height:1.5pt" o:hralign="center" o:hrstd="t" o:hr="t" fillcolor="#a0a0a0" stroked="f"/>
        </w:pict>
      </w:r>
    </w:p>
    <w:p w:rsidR="006A347F" w:rsidRDefault="006A347F" w:rsidP="006A347F">
      <w:pPr>
        <w:pStyle w:val="Heading3"/>
      </w:pPr>
      <w:bookmarkStart w:id="176" w:name="setQuantity(double)"/>
      <w:bookmarkEnd w:id="176"/>
      <w:r>
        <w:t xml:space="preserve">setQuantity </w:t>
      </w:r>
    </w:p>
    <w:p w:rsidR="006A347F" w:rsidRDefault="006A347F" w:rsidP="006A347F">
      <w:pPr>
        <w:pStyle w:val="HTMLPreformatted"/>
      </w:pPr>
      <w:r>
        <w:t xml:space="preserve">public void </w:t>
      </w:r>
      <w:r>
        <w:rPr>
          <w:b/>
          <w:bCs/>
        </w:rPr>
        <w:t>setQuantity</w:t>
      </w:r>
      <w:r>
        <w:t>(double quantity)</w:t>
      </w:r>
    </w:p>
    <w:p w:rsidR="006A347F" w:rsidRDefault="003F2F3D" w:rsidP="006A347F">
      <w:r>
        <w:pict>
          <v:rect id="_x0000_i1236" style="width:0;height:1.5pt" o:hralign="center" o:hrstd="t" o:hr="t" fillcolor="#a0a0a0" stroked="f"/>
        </w:pict>
      </w:r>
    </w:p>
    <w:p w:rsidR="006A347F" w:rsidRDefault="006A347F" w:rsidP="006A347F">
      <w:pPr>
        <w:pStyle w:val="Heading3"/>
      </w:pPr>
      <w:bookmarkStart w:id="177" w:name="setQuantityLabel(javax.swing.JLabel)"/>
      <w:bookmarkEnd w:id="177"/>
      <w:r>
        <w:t xml:space="preserve">setQuantityLabel </w:t>
      </w:r>
    </w:p>
    <w:p w:rsidR="006A347F" w:rsidRDefault="006A347F" w:rsidP="006A347F">
      <w:pPr>
        <w:pStyle w:val="HTMLPreformatted"/>
      </w:pPr>
      <w:r>
        <w:t xml:space="preserve">public void </w:t>
      </w:r>
      <w:r>
        <w:rPr>
          <w:b/>
          <w:bCs/>
        </w:rPr>
        <w:t>setQuantityLabel</w:t>
      </w:r>
      <w:r>
        <w:t>(javax.swing.JLabel quantityLabel)</w:t>
      </w:r>
    </w:p>
    <w:p w:rsidR="006A347F" w:rsidRDefault="003F2F3D" w:rsidP="006A347F">
      <w:r>
        <w:pict>
          <v:rect id="_x0000_i1237" style="width:0;height:1.5pt" o:hralign="center" o:hrstd="t" o:hr="t" fillcolor="#a0a0a0" stroked="f"/>
        </w:pict>
      </w:r>
    </w:p>
    <w:p w:rsidR="006A347F" w:rsidRDefault="006A347F" w:rsidP="006A347F">
      <w:pPr>
        <w:pStyle w:val="Heading3"/>
      </w:pPr>
      <w:bookmarkStart w:id="178" w:name="setQuantityTextField(javax.swing.JTextFi"/>
      <w:bookmarkEnd w:id="178"/>
      <w:r>
        <w:t xml:space="preserve">setQuantityTextField </w:t>
      </w:r>
    </w:p>
    <w:p w:rsidR="006A347F" w:rsidRDefault="006A347F" w:rsidP="006A347F">
      <w:pPr>
        <w:pStyle w:val="HTMLPreformatted"/>
      </w:pPr>
      <w:r>
        <w:t xml:space="preserve">public void </w:t>
      </w:r>
      <w:r>
        <w:rPr>
          <w:b/>
          <w:bCs/>
        </w:rPr>
        <w:t>setQuantityTextField</w:t>
      </w:r>
      <w:r>
        <w:t>(javax.swing.JTextField quantityTextField)</w:t>
      </w:r>
    </w:p>
    <w:p w:rsidR="006A347F" w:rsidRDefault="003F2F3D" w:rsidP="006A347F">
      <w:r>
        <w:pict>
          <v:rect id="_x0000_i1238" style="width:0;height:1.5pt" o:hralign="center" o:hrstd="t" o:hr="t" fillcolor="#a0a0a0" stroked="f"/>
        </w:pict>
      </w:r>
    </w:p>
    <w:p w:rsidR="006A347F" w:rsidRDefault="006A347F" w:rsidP="006A347F">
      <w:pPr>
        <w:pStyle w:val="Heading3"/>
      </w:pPr>
      <w:r>
        <w:t xml:space="preserve">setSevenButton </w:t>
      </w:r>
    </w:p>
    <w:p w:rsidR="006A347F" w:rsidRDefault="006A347F" w:rsidP="006A347F">
      <w:pPr>
        <w:pStyle w:val="HTMLPreformatted"/>
      </w:pPr>
      <w:r>
        <w:t xml:space="preserve">public void </w:t>
      </w:r>
      <w:r>
        <w:rPr>
          <w:b/>
          <w:bCs/>
        </w:rPr>
        <w:t>setSevenButton</w:t>
      </w:r>
      <w:r>
        <w:t>(javax.swing.JButton sevenButton)</w:t>
      </w:r>
    </w:p>
    <w:p w:rsidR="006A347F" w:rsidRDefault="003F2F3D" w:rsidP="006A347F">
      <w:r>
        <w:pict>
          <v:rect id="_x0000_i1239" style="width:0;height:1.5pt" o:hralign="center" o:hrstd="t" o:hr="t" fillcolor="#a0a0a0" stroked="f"/>
        </w:pict>
      </w:r>
    </w:p>
    <w:p w:rsidR="006A347F" w:rsidRDefault="006A347F" w:rsidP="006A347F">
      <w:pPr>
        <w:pStyle w:val="Heading3"/>
      </w:pPr>
      <w:r>
        <w:t xml:space="preserve">setSixButton </w:t>
      </w:r>
    </w:p>
    <w:p w:rsidR="006A347F" w:rsidRDefault="006A347F" w:rsidP="006A347F">
      <w:pPr>
        <w:pStyle w:val="HTMLPreformatted"/>
      </w:pPr>
      <w:r>
        <w:t xml:space="preserve">public void </w:t>
      </w:r>
      <w:r>
        <w:rPr>
          <w:b/>
          <w:bCs/>
        </w:rPr>
        <w:t>setSixButton</w:t>
      </w:r>
      <w:r>
        <w:t>(javax.swing.JButton sixButton)</w:t>
      </w:r>
    </w:p>
    <w:p w:rsidR="006A347F" w:rsidRDefault="003F2F3D" w:rsidP="006A347F">
      <w:r>
        <w:pict>
          <v:rect id="_x0000_i1240" style="width:0;height:1.5pt" o:hralign="center" o:hrstd="t" o:hr="t" fillcolor="#a0a0a0" stroked="f"/>
        </w:pict>
      </w:r>
    </w:p>
    <w:p w:rsidR="006A347F" w:rsidRDefault="006A347F" w:rsidP="006A347F">
      <w:pPr>
        <w:pStyle w:val="Heading3"/>
      </w:pPr>
      <w:r>
        <w:t xml:space="preserve">setThreeButton </w:t>
      </w:r>
    </w:p>
    <w:p w:rsidR="006A347F" w:rsidRDefault="006A347F" w:rsidP="006A347F">
      <w:pPr>
        <w:pStyle w:val="HTMLPreformatted"/>
      </w:pPr>
      <w:r>
        <w:t xml:space="preserve">public void </w:t>
      </w:r>
      <w:r>
        <w:rPr>
          <w:b/>
          <w:bCs/>
        </w:rPr>
        <w:t>setThreeButton</w:t>
      </w:r>
      <w:r>
        <w:t>(javax.swing.JButton threeButton)</w:t>
      </w:r>
    </w:p>
    <w:p w:rsidR="006A347F" w:rsidRDefault="003F2F3D" w:rsidP="006A347F">
      <w:r>
        <w:pict>
          <v:rect id="_x0000_i1241" style="width:0;height:1.5pt" o:hralign="center" o:hrstd="t" o:hr="t" fillcolor="#a0a0a0" stroked="f"/>
        </w:pict>
      </w:r>
    </w:p>
    <w:p w:rsidR="006A347F" w:rsidRDefault="006A347F" w:rsidP="006A347F">
      <w:pPr>
        <w:pStyle w:val="Heading3"/>
      </w:pPr>
      <w:r>
        <w:t xml:space="preserve">setTwoButton </w:t>
      </w:r>
    </w:p>
    <w:p w:rsidR="006A347F" w:rsidRDefault="006A347F" w:rsidP="006A347F">
      <w:pPr>
        <w:pStyle w:val="HTMLPreformatted"/>
      </w:pPr>
      <w:r>
        <w:t xml:space="preserve">public void </w:t>
      </w:r>
      <w:r>
        <w:rPr>
          <w:b/>
          <w:bCs/>
        </w:rPr>
        <w:t>setTwoButton</w:t>
      </w:r>
      <w:r>
        <w:t>(javax.swing.JButton twoButton)</w:t>
      </w:r>
    </w:p>
    <w:p w:rsidR="006A347F" w:rsidRDefault="003F2F3D" w:rsidP="006A347F">
      <w:r>
        <w:pict>
          <v:rect id="_x0000_i1242" style="width:0;height:1.5pt" o:hralign="center" o:hrstd="t" o:hr="t" fillcolor="#a0a0a0" stroked="f"/>
        </w:pict>
      </w:r>
    </w:p>
    <w:p w:rsidR="006A347F" w:rsidRDefault="006A347F" w:rsidP="006A347F">
      <w:pPr>
        <w:pStyle w:val="Heading3"/>
      </w:pPr>
      <w:r>
        <w:t xml:space="preserve">setZeroButton </w:t>
      </w:r>
    </w:p>
    <w:p w:rsidR="006A347F" w:rsidRDefault="006A347F" w:rsidP="006A347F">
      <w:pPr>
        <w:pStyle w:val="HTMLPreformatted"/>
      </w:pPr>
      <w:r>
        <w:t xml:space="preserve">public void </w:t>
      </w:r>
      <w:r>
        <w:rPr>
          <w:b/>
          <w:bCs/>
        </w:rPr>
        <w:t>setZeroButton</w:t>
      </w:r>
      <w:r>
        <w:t>(javax.swing.JButton zeroButton)</w:t>
      </w:r>
    </w:p>
    <w:p w:rsidR="00812779" w:rsidRDefault="00812779" w:rsidP="009F4538">
      <w:pPr>
        <w:rPr>
          <w:rFonts w:asciiTheme="minorHAnsi" w:eastAsia="MS Mincho" w:hAnsiTheme="minorHAnsi" w:cstheme="minorHAnsi"/>
        </w:rPr>
      </w:pPr>
    </w:p>
    <w:p w:rsidR="00241DD9" w:rsidRDefault="003F2F3D" w:rsidP="00241DD9">
      <w:r>
        <w:pict>
          <v:rect id="_x0000_i1243" style="width:0;height:1.5pt" o:hralign="center" o:hrstd="t" o:hr="t" fillcolor="#a0a0a0" stroked="f"/>
        </w:pict>
      </w:r>
    </w:p>
    <w:p w:rsidR="00752679" w:rsidRDefault="00F93E3F" w:rsidP="00241DD9">
      <w:r>
        <w:rPr>
          <w:b/>
        </w:rPr>
        <w:t>get</w:t>
      </w:r>
      <w:r w:rsidR="00C17B88">
        <w:rPr>
          <w:b/>
        </w:rPr>
        <w:t>ItemW</w:t>
      </w:r>
      <w:r>
        <w:rPr>
          <w:b/>
        </w:rPr>
        <w:t>ithUOM()</w:t>
      </w:r>
      <w:r w:rsidR="00320393">
        <w:rPr>
          <w:b/>
        </w:rPr>
        <w:t xml:space="preserve"> – Sequence Diagram</w:t>
      </w:r>
    </w:p>
    <w:p w:rsidR="001D63EB" w:rsidRPr="001D63EB" w:rsidRDefault="00320393" w:rsidP="00C17B88">
      <w:pPr>
        <w:jc w:val="center"/>
      </w:pPr>
      <w:r>
        <w:rPr>
          <w:noProof/>
          <w:lang w:val="en-GB" w:eastAsia="en-GB" w:bidi="ar-SA"/>
        </w:rPr>
        <w:lastRenderedPageBreak/>
        <w:drawing>
          <wp:inline distT="0" distB="0" distL="0" distR="0" wp14:anchorId="30C44B94" wp14:editId="75943C1D">
            <wp:extent cx="6378961" cy="4705165"/>
            <wp:effectExtent l="0" t="0" r="317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6376737" cy="4703525"/>
                    </a:xfrm>
                    <a:prstGeom prst="rect">
                      <a:avLst/>
                    </a:prstGeom>
                  </pic:spPr>
                </pic:pic>
              </a:graphicData>
            </a:graphic>
          </wp:inline>
        </w:drawing>
      </w:r>
    </w:p>
    <w:p w:rsidR="00752679" w:rsidRDefault="00752679" w:rsidP="00241DD9"/>
    <w:p w:rsidR="00320393" w:rsidRDefault="00320393" w:rsidP="00241DD9"/>
    <w:p w:rsidR="00320393" w:rsidRDefault="00320393" w:rsidP="00241DD9"/>
    <w:p w:rsidR="00320393" w:rsidRDefault="00320393" w:rsidP="00241DD9"/>
    <w:p w:rsidR="00320393" w:rsidRDefault="00320393" w:rsidP="00241DD9"/>
    <w:p w:rsidR="00320393" w:rsidRDefault="00320393" w:rsidP="00241DD9"/>
    <w:p w:rsidR="00320393" w:rsidRDefault="00320393" w:rsidP="00241DD9"/>
    <w:p w:rsidR="00320393" w:rsidRDefault="00320393" w:rsidP="00241DD9"/>
    <w:p w:rsidR="00320393" w:rsidRDefault="00320393" w:rsidP="00241DD9"/>
    <w:p w:rsidR="00320393" w:rsidRDefault="00320393" w:rsidP="00241DD9"/>
    <w:p w:rsidR="00392C7B" w:rsidRDefault="00392C7B" w:rsidP="00241DD9"/>
    <w:p w:rsidR="005575A1" w:rsidRDefault="005575A1" w:rsidP="005575A1">
      <w:pPr>
        <w:rPr>
          <w:rFonts w:asciiTheme="minorHAnsi" w:eastAsia="MS Mincho" w:hAnsiTheme="minorHAnsi" w:cstheme="minorHAnsi"/>
        </w:rPr>
      </w:pPr>
      <w:r>
        <w:rPr>
          <w:rFonts w:asciiTheme="minorHAnsi" w:eastAsia="MS Mincho" w:hAnsiTheme="minorHAnsi" w:cstheme="minorHAnsi"/>
        </w:rPr>
        <w:t>Diagram created with Visual Paradigm (</w:t>
      </w:r>
      <w:hyperlink r:id="rId282" w:history="1">
        <w:r w:rsidRPr="00B250D3">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392C7B" w:rsidRPr="00392C7B" w:rsidRDefault="00392C7B" w:rsidP="005575A1">
      <w:pPr>
        <w:rPr>
          <w:rFonts w:asciiTheme="minorHAnsi" w:eastAsia="MS Mincho" w:hAnsiTheme="minorHAnsi" w:cstheme="minorHAnsi"/>
          <w:sz w:val="16"/>
          <w:szCs w:val="16"/>
        </w:rPr>
      </w:pPr>
      <w:r w:rsidRPr="00392C7B">
        <w:rPr>
          <w:rFonts w:asciiTheme="minorHAnsi" w:eastAsia="MS Mincho" w:hAnsiTheme="minorHAnsi" w:cstheme="minorHAnsi"/>
          <w:sz w:val="16"/>
          <w:szCs w:val="16"/>
        </w:rPr>
        <w:t xml:space="preserve">Visual Paradigm International, nd. </w:t>
      </w:r>
      <w:proofErr w:type="gramStart"/>
      <w:r w:rsidRPr="00392C7B">
        <w:rPr>
          <w:rFonts w:asciiTheme="minorHAnsi" w:eastAsia="MS Mincho" w:hAnsiTheme="minorHAnsi" w:cstheme="minorHAnsi"/>
          <w:sz w:val="16"/>
          <w:szCs w:val="16"/>
        </w:rPr>
        <w:t>Visual Paradigm.</w:t>
      </w:r>
      <w:proofErr w:type="gramEnd"/>
      <w:r w:rsidRPr="00392C7B">
        <w:rPr>
          <w:rFonts w:asciiTheme="minorHAnsi" w:eastAsia="MS Mincho" w:hAnsiTheme="minorHAnsi" w:cstheme="minorHAnsi"/>
          <w:sz w:val="16"/>
          <w:szCs w:val="16"/>
        </w:rPr>
        <w:t xml:space="preserve"> [</w:t>
      </w:r>
      <w:proofErr w:type="gramStart"/>
      <w:r w:rsidRPr="00392C7B">
        <w:rPr>
          <w:rFonts w:asciiTheme="minorHAnsi" w:eastAsia="MS Mincho" w:hAnsiTheme="minorHAnsi" w:cstheme="minorHAnsi"/>
          <w:sz w:val="16"/>
          <w:szCs w:val="16"/>
        </w:rPr>
        <w:t>computer</w:t>
      </w:r>
      <w:proofErr w:type="gramEnd"/>
      <w:r w:rsidRPr="00392C7B">
        <w:rPr>
          <w:rFonts w:asciiTheme="minorHAnsi" w:eastAsia="MS Mincho" w:hAnsiTheme="minorHAnsi" w:cstheme="minorHAnsi"/>
          <w:sz w:val="16"/>
          <w:szCs w:val="16"/>
        </w:rPr>
        <w:t xml:space="preserve"> program]. </w:t>
      </w:r>
      <w:proofErr w:type="gramStart"/>
      <w:r w:rsidRPr="00392C7B">
        <w:rPr>
          <w:rFonts w:asciiTheme="minorHAnsi" w:eastAsia="MS Mincho" w:hAnsiTheme="minorHAnsi" w:cstheme="minorHAnsi"/>
          <w:sz w:val="16"/>
          <w:szCs w:val="16"/>
        </w:rPr>
        <w:t>Visual Paradigm International.</w:t>
      </w:r>
      <w:proofErr w:type="gramEnd"/>
      <w:r w:rsidRPr="00392C7B">
        <w:rPr>
          <w:rFonts w:asciiTheme="minorHAnsi" w:eastAsia="MS Mincho" w:hAnsiTheme="minorHAnsi" w:cstheme="minorHAnsi"/>
          <w:sz w:val="16"/>
          <w:szCs w:val="16"/>
        </w:rPr>
        <w:t xml:space="preserve"> </w:t>
      </w:r>
      <w:proofErr w:type="gramStart"/>
      <w:r w:rsidRPr="00392C7B">
        <w:rPr>
          <w:rFonts w:asciiTheme="minorHAnsi" w:eastAsia="MS Mincho" w:hAnsiTheme="minorHAnsi" w:cstheme="minorHAnsi"/>
          <w:sz w:val="16"/>
          <w:szCs w:val="16"/>
        </w:rPr>
        <w:t>[Accessed April 29, 2015].</w:t>
      </w:r>
      <w:proofErr w:type="gramEnd"/>
    </w:p>
    <w:p w:rsidR="00C17B88" w:rsidRDefault="00C17B88" w:rsidP="00241DD9">
      <w:pPr>
        <w:rPr>
          <w:b/>
        </w:rPr>
      </w:pPr>
      <w:proofErr w:type="gramStart"/>
      <w:r>
        <w:rPr>
          <w:b/>
        </w:rPr>
        <w:t>getItemWithUOM(</w:t>
      </w:r>
      <w:proofErr w:type="gramEnd"/>
      <w:r>
        <w:rPr>
          <w:b/>
        </w:rPr>
        <w:t>) – Flowchart</w:t>
      </w:r>
    </w:p>
    <w:p w:rsidR="00C17B88" w:rsidRPr="00C17B88" w:rsidRDefault="00C17B88" w:rsidP="00241DD9"/>
    <w:p w:rsidR="00C17B88" w:rsidRPr="00C17B88" w:rsidRDefault="00C17B88" w:rsidP="00C17B88">
      <w:pPr>
        <w:jc w:val="center"/>
      </w:pPr>
      <w:r>
        <w:rPr>
          <w:noProof/>
          <w:lang w:val="en-GB" w:eastAsia="en-GB" w:bidi="ar-SA"/>
        </w:rPr>
        <w:drawing>
          <wp:inline distT="0" distB="0" distL="0" distR="0" wp14:anchorId="52D30C16" wp14:editId="05838309">
            <wp:extent cx="6448134" cy="4986970"/>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6448018" cy="4986880"/>
                    </a:xfrm>
                    <a:prstGeom prst="rect">
                      <a:avLst/>
                    </a:prstGeom>
                  </pic:spPr>
                </pic:pic>
              </a:graphicData>
            </a:graphic>
          </wp:inline>
        </w:drawing>
      </w:r>
    </w:p>
    <w:p w:rsidR="00C17B88" w:rsidRDefault="00C17B88" w:rsidP="00241DD9"/>
    <w:p w:rsidR="00C17B88" w:rsidRDefault="00C17B88" w:rsidP="00241DD9"/>
    <w:p w:rsidR="00C17B88" w:rsidRDefault="00C17B88" w:rsidP="00241DD9"/>
    <w:p w:rsidR="00C17B88" w:rsidRDefault="00C17B88" w:rsidP="00241DD9"/>
    <w:p w:rsidR="00C17B88" w:rsidRDefault="00C17B88" w:rsidP="00241DD9"/>
    <w:p w:rsidR="00C17B88" w:rsidRDefault="00C17B88" w:rsidP="00241DD9"/>
    <w:p w:rsidR="00C17B88" w:rsidRDefault="00C17B88" w:rsidP="00241DD9"/>
    <w:p w:rsidR="00FD3F98" w:rsidRDefault="00FD3F98" w:rsidP="00C17B88">
      <w:pPr>
        <w:rPr>
          <w:rFonts w:asciiTheme="minorHAnsi" w:eastAsia="MS Mincho" w:hAnsiTheme="minorHAnsi" w:cstheme="minorHAnsi"/>
        </w:rPr>
      </w:pPr>
    </w:p>
    <w:p w:rsidR="00C17B88" w:rsidRDefault="00C17B88" w:rsidP="00C17B88">
      <w:pPr>
        <w:rPr>
          <w:rFonts w:asciiTheme="minorHAnsi" w:eastAsia="MS Mincho" w:hAnsiTheme="minorHAnsi" w:cstheme="minorHAnsi"/>
        </w:rPr>
      </w:pPr>
      <w:r>
        <w:rPr>
          <w:rFonts w:asciiTheme="minorHAnsi" w:eastAsia="MS Mincho" w:hAnsiTheme="minorHAnsi" w:cstheme="minorHAnsi"/>
        </w:rPr>
        <w:t>Auto-generated diagram created with Code Rocket Flowchart Editor (</w:t>
      </w:r>
      <w:hyperlink r:id="rId284" w:history="1">
        <w:r w:rsidR="00392C7B" w:rsidRPr="008D39CD">
          <w:rPr>
            <w:rStyle w:val="Hyperlink"/>
            <w:rFonts w:asciiTheme="minorHAnsi" w:eastAsia="MS Mincho" w:hAnsiTheme="minorHAnsi" w:cstheme="minorHAnsi"/>
          </w:rPr>
          <w:t>http://www.rapidqualitysystems.com/</w:t>
        </w:r>
      </w:hyperlink>
      <w:r>
        <w:rPr>
          <w:rFonts w:asciiTheme="minorHAnsi" w:eastAsia="MS Mincho" w:hAnsiTheme="minorHAnsi" w:cstheme="minorHAnsi"/>
        </w:rPr>
        <w:t>)</w:t>
      </w:r>
    </w:p>
    <w:p w:rsidR="00392C7B" w:rsidRPr="00392C7B" w:rsidRDefault="00392C7B" w:rsidP="00C17B88">
      <w:pPr>
        <w:rPr>
          <w:rFonts w:asciiTheme="minorHAnsi" w:hAnsiTheme="minorHAnsi"/>
          <w:sz w:val="16"/>
          <w:szCs w:val="16"/>
        </w:rPr>
      </w:pPr>
      <w:r w:rsidRPr="00392C7B">
        <w:rPr>
          <w:rFonts w:asciiTheme="minorHAnsi" w:hAnsiTheme="minorHAnsi"/>
          <w:sz w:val="16"/>
          <w:szCs w:val="16"/>
        </w:rPr>
        <w:t xml:space="preserve">Rapid Quality Systems, nd. </w:t>
      </w:r>
      <w:proofErr w:type="gramStart"/>
      <w:r w:rsidRPr="00392C7B">
        <w:rPr>
          <w:rFonts w:asciiTheme="minorHAnsi" w:hAnsiTheme="minorHAnsi"/>
          <w:sz w:val="16"/>
          <w:szCs w:val="16"/>
        </w:rPr>
        <w:t>Code Rocket for Eclipse, [computer program].</w:t>
      </w:r>
      <w:proofErr w:type="gramEnd"/>
      <w:r w:rsidRPr="00392C7B">
        <w:rPr>
          <w:rFonts w:asciiTheme="minorHAnsi" w:hAnsiTheme="minorHAnsi"/>
          <w:sz w:val="16"/>
          <w:szCs w:val="16"/>
        </w:rPr>
        <w:t xml:space="preserve"> </w:t>
      </w:r>
      <w:proofErr w:type="gramStart"/>
      <w:r w:rsidRPr="00392C7B">
        <w:rPr>
          <w:rFonts w:asciiTheme="minorHAnsi" w:hAnsiTheme="minorHAnsi"/>
          <w:sz w:val="16"/>
          <w:szCs w:val="16"/>
        </w:rPr>
        <w:t>Rapid Quality Systems.</w:t>
      </w:r>
      <w:proofErr w:type="gramEnd"/>
      <w:r w:rsidRPr="00392C7B">
        <w:rPr>
          <w:rFonts w:asciiTheme="minorHAnsi" w:hAnsiTheme="minorHAnsi"/>
          <w:sz w:val="16"/>
          <w:szCs w:val="16"/>
        </w:rPr>
        <w:t xml:space="preserve"> [Accessed April 29, 2015]</w:t>
      </w:r>
    </w:p>
    <w:p w:rsidR="00C17B88" w:rsidRDefault="00C17B88" w:rsidP="00241DD9">
      <w:pPr>
        <w:rPr>
          <w:b/>
          <w:sz w:val="32"/>
          <w:szCs w:val="32"/>
        </w:rPr>
      </w:pPr>
      <w:r>
        <w:rPr>
          <w:b/>
          <w:sz w:val="32"/>
          <w:szCs w:val="32"/>
        </w:rPr>
        <w:t>UnitSaleDialog class code listing:</w:t>
      </w:r>
    </w:p>
    <w:p w:rsidR="00C17B88" w:rsidRDefault="00C17B88" w:rsidP="00C17B88">
      <w:r>
        <w:lastRenderedPageBreak/>
        <w:t>package pospi;</w:t>
      </w:r>
    </w:p>
    <w:p w:rsidR="00C17B88" w:rsidRDefault="00C17B88" w:rsidP="00C17B88">
      <w:r>
        <w:t>import java.awt.BorderLayout;</w:t>
      </w:r>
    </w:p>
    <w:p w:rsidR="00C17B88" w:rsidRDefault="00C17B88" w:rsidP="00C17B88">
      <w:r>
        <w:t>import java.awt.FlowLayout;</w:t>
      </w:r>
    </w:p>
    <w:p w:rsidR="00C17B88" w:rsidRDefault="00C17B88" w:rsidP="00C17B88">
      <w:r>
        <w:t>import java.awt.Robot;</w:t>
      </w:r>
    </w:p>
    <w:p w:rsidR="00C17B88" w:rsidRDefault="00C17B88" w:rsidP="00C17B88">
      <w:r>
        <w:t>import javax.swing.JButton;</w:t>
      </w:r>
    </w:p>
    <w:p w:rsidR="00C17B88" w:rsidRDefault="00C17B88" w:rsidP="00C17B88">
      <w:r>
        <w:t>import javax.swing.JDialog;</w:t>
      </w:r>
    </w:p>
    <w:p w:rsidR="00C17B88" w:rsidRDefault="00C17B88" w:rsidP="00C17B88">
      <w:r>
        <w:t>import javax.swing.JFrame;</w:t>
      </w:r>
    </w:p>
    <w:p w:rsidR="00C17B88" w:rsidRDefault="00C17B88" w:rsidP="00C17B88">
      <w:r>
        <w:t>import javax.swing.JLabel;</w:t>
      </w:r>
    </w:p>
    <w:p w:rsidR="00C17B88" w:rsidRDefault="00C17B88" w:rsidP="00C17B88">
      <w:r>
        <w:t>import javax.swing.JOptionPane;</w:t>
      </w:r>
    </w:p>
    <w:p w:rsidR="00C17B88" w:rsidRDefault="00C17B88" w:rsidP="00C17B88">
      <w:r>
        <w:t>import javax.swing.JPanel;</w:t>
      </w:r>
    </w:p>
    <w:p w:rsidR="00C17B88" w:rsidRDefault="00C17B88" w:rsidP="00C17B88">
      <w:r>
        <w:t>import javax.swing.border.EmptyBorder;</w:t>
      </w:r>
    </w:p>
    <w:p w:rsidR="00C17B88" w:rsidRDefault="00C17B88" w:rsidP="00C17B88">
      <w:r>
        <w:t>import javax.swing.border.EtchedBorder;</w:t>
      </w:r>
    </w:p>
    <w:p w:rsidR="00C17B88" w:rsidRDefault="00C17B88" w:rsidP="00C17B88">
      <w:r>
        <w:t>import javax.swing.JComboBox;</w:t>
      </w:r>
    </w:p>
    <w:p w:rsidR="00C17B88" w:rsidRDefault="00C17B88" w:rsidP="00C17B88">
      <w:r>
        <w:t>import java.awt.Font;</w:t>
      </w:r>
    </w:p>
    <w:p w:rsidR="00C17B88" w:rsidRDefault="00C17B88" w:rsidP="00C17B88">
      <w:r>
        <w:t>import javax.swing.GroupLayout;</w:t>
      </w:r>
    </w:p>
    <w:p w:rsidR="00C17B88" w:rsidRDefault="00C17B88" w:rsidP="00C17B88">
      <w:r>
        <w:t>import javax.swing.GroupLayout.Alignment;</w:t>
      </w:r>
    </w:p>
    <w:p w:rsidR="00C17B88" w:rsidRDefault="00C17B88" w:rsidP="00C17B88">
      <w:r>
        <w:t>import javax.swing.JTextField;</w:t>
      </w:r>
    </w:p>
    <w:p w:rsidR="00C17B88" w:rsidRDefault="00C17B88" w:rsidP="00C17B88">
      <w:r>
        <w:t>import java.awt.Color;</w:t>
      </w:r>
    </w:p>
    <w:p w:rsidR="00C17B88" w:rsidRDefault="00C17B88" w:rsidP="00C17B88">
      <w:r>
        <w:t>import java.awt.event.ActionEvent;</w:t>
      </w:r>
    </w:p>
    <w:p w:rsidR="00C17B88" w:rsidRDefault="00C17B88" w:rsidP="00C17B88">
      <w:r>
        <w:t>import java.awt.event.ActionListener;</w:t>
      </w:r>
    </w:p>
    <w:p w:rsidR="00C17B88" w:rsidRDefault="00C17B88" w:rsidP="00C17B88">
      <w:r>
        <w:t>import java.awt.event.ItemEvent;</w:t>
      </w:r>
    </w:p>
    <w:p w:rsidR="00C17B88" w:rsidRDefault="00C17B88" w:rsidP="00C17B88">
      <w:r>
        <w:t>import java.awt.event.ItemListener;</w:t>
      </w:r>
    </w:p>
    <w:p w:rsidR="00C17B88" w:rsidRDefault="00C17B88" w:rsidP="00C17B88">
      <w:r>
        <w:t>import java.awt.event.KeyEvent;</w:t>
      </w:r>
    </w:p>
    <w:p w:rsidR="00C17B88" w:rsidRDefault="00C17B88" w:rsidP="00C17B88">
      <w:r>
        <w:t>import java.sql.Connection;</w:t>
      </w:r>
    </w:p>
    <w:p w:rsidR="00C17B88" w:rsidRDefault="00C17B88" w:rsidP="00C17B88">
      <w:r>
        <w:t>import java.sql.DriverManager;</w:t>
      </w:r>
    </w:p>
    <w:p w:rsidR="00C17B88" w:rsidRDefault="00C17B88" w:rsidP="00C17B88">
      <w:r>
        <w:t>import java.sql.ResultSet;</w:t>
      </w:r>
    </w:p>
    <w:p w:rsidR="00C17B88" w:rsidRDefault="00C17B88" w:rsidP="00C17B88">
      <w:r>
        <w:t>import java.sql.SQLException;</w:t>
      </w:r>
    </w:p>
    <w:p w:rsidR="00C17B88" w:rsidRDefault="00C17B88" w:rsidP="00C17B88">
      <w:r>
        <w:t>import java.sql.Statement;</w:t>
      </w:r>
    </w:p>
    <w:p w:rsidR="00C17B88" w:rsidRDefault="00C17B88" w:rsidP="00C17B88">
      <w:r>
        <w:t>import java.util.ArrayList;</w:t>
      </w:r>
    </w:p>
    <w:p w:rsidR="00C17B88" w:rsidRDefault="00C17B88" w:rsidP="00C17B88">
      <w:r>
        <w:t>import javax.swing.LayoutStyle.ComponentPlacement;</w:t>
      </w:r>
    </w:p>
    <w:p w:rsidR="00C17B88" w:rsidRDefault="00C17B88" w:rsidP="00C17B88">
      <w:r>
        <w:lastRenderedPageBreak/>
        <w:t>import javax.swing.UIManager;</w:t>
      </w:r>
    </w:p>
    <w:p w:rsidR="00C17B88" w:rsidRDefault="00C17B88" w:rsidP="00C17B88">
      <w:r>
        <w:t>/**</w:t>
      </w:r>
    </w:p>
    <w:p w:rsidR="00C17B88" w:rsidRDefault="00C17B88" w:rsidP="00C17B88">
      <w:r>
        <w:t xml:space="preserve"> * Author: Angelo Romel Lopez</w:t>
      </w:r>
    </w:p>
    <w:p w:rsidR="00C17B88" w:rsidRDefault="00C17B88" w:rsidP="00C17B88">
      <w:r>
        <w:t xml:space="preserve"> * &lt;br&gt;Description: &lt;br&gt;[1] Constructs and initializes the components and graphical user interface</w:t>
      </w:r>
    </w:p>
    <w:p w:rsidR="00C17B88" w:rsidRDefault="00C17B88" w:rsidP="00C17B88">
      <w:r>
        <w:t xml:space="preserve"> * of the unit-sale custom dialog screen.&lt;br&gt;[2] Handles the logic and events of the unit-sale custom dialog screen.</w:t>
      </w:r>
    </w:p>
    <w:p w:rsidR="00C17B88" w:rsidRDefault="00C17B88" w:rsidP="00C17B88">
      <w:r>
        <w:t xml:space="preserve"> * */</w:t>
      </w:r>
    </w:p>
    <w:p w:rsidR="00C17B88" w:rsidRDefault="00C17B88" w:rsidP="00C17B88"/>
    <w:p w:rsidR="00C17B88" w:rsidRDefault="00C17B88" w:rsidP="00C17B88">
      <w:r>
        <w:t>@SuppressWarnings("serial")</w:t>
      </w:r>
    </w:p>
    <w:p w:rsidR="00C17B88" w:rsidRDefault="00C17B88" w:rsidP="00C17B88">
      <w:r>
        <w:t>public class UnitSaleDialog extends JDialog implements ActionListener, ItemListener{</w:t>
      </w:r>
    </w:p>
    <w:p w:rsidR="00C17B88" w:rsidRDefault="00C17B88" w:rsidP="00C17B88">
      <w:r>
        <w:t xml:space="preserve">    private String dataConnection;</w:t>
      </w:r>
    </w:p>
    <w:p w:rsidR="00C17B88" w:rsidRDefault="00C17B88" w:rsidP="00C17B88">
      <w:r>
        <w:t xml:space="preserve">    private String dataUser;</w:t>
      </w:r>
    </w:p>
    <w:p w:rsidR="00C17B88" w:rsidRDefault="00C17B88" w:rsidP="00C17B88">
      <w:r>
        <w:t xml:space="preserve">    private String dataPassword;</w:t>
      </w:r>
    </w:p>
    <w:p w:rsidR="00C17B88" w:rsidRDefault="00C17B88" w:rsidP="00C17B88">
      <w:r>
        <w:t xml:space="preserve">    private boolean dialogOk;</w:t>
      </w:r>
    </w:p>
    <w:p w:rsidR="00C17B88" w:rsidRDefault="00C17B88" w:rsidP="00C17B88">
      <w:r>
        <w:t xml:space="preserve">    private double quantity;</w:t>
      </w:r>
    </w:p>
    <w:p w:rsidR="00C17B88" w:rsidRDefault="00C17B88" w:rsidP="00C17B88">
      <w:r>
        <w:t xml:space="preserve">    private ArrayList &lt;Integer&gt; productID;</w:t>
      </w:r>
    </w:p>
    <w:p w:rsidR="00C17B88" w:rsidRDefault="00C17B88" w:rsidP="00C17B88">
      <w:r>
        <w:t xml:space="preserve">    private ArrayList &lt;String&gt; uomDescription;</w:t>
      </w:r>
    </w:p>
    <w:p w:rsidR="00C17B88" w:rsidRDefault="00C17B88" w:rsidP="00C17B88">
      <w:r>
        <w:t xml:space="preserve">    </w:t>
      </w:r>
    </w:p>
    <w:p w:rsidR="00C17B88" w:rsidRDefault="00C17B88" w:rsidP="00C17B88">
      <w:r>
        <w:t xml:space="preserve">    private final JPanel contentPanel = new JPanel();</w:t>
      </w:r>
    </w:p>
    <w:p w:rsidR="00C17B88" w:rsidRDefault="00C17B88" w:rsidP="00C17B88">
      <w:r>
        <w:t xml:space="preserve">    private JTextField quantityTextField;</w:t>
      </w:r>
    </w:p>
    <w:p w:rsidR="00C17B88" w:rsidRDefault="00C17B88" w:rsidP="00C17B88">
      <w:r>
        <w:t xml:space="preserve">    @SuppressWarnings("rawtypes")</w:t>
      </w:r>
    </w:p>
    <w:p w:rsidR="00C17B88" w:rsidRDefault="00C17B88" w:rsidP="00C17B88">
      <w:r>
        <w:t xml:space="preserve">    private JComboBox productCombo;</w:t>
      </w:r>
    </w:p>
    <w:p w:rsidR="00C17B88" w:rsidRDefault="00C17B88" w:rsidP="00C17B88">
      <w:r>
        <w:t xml:space="preserve">    private JLabel quantityLabel;</w:t>
      </w:r>
    </w:p>
    <w:p w:rsidR="00C17B88" w:rsidRDefault="00C17B88" w:rsidP="00C17B88">
      <w:r>
        <w:t xml:space="preserve">    </w:t>
      </w:r>
    </w:p>
    <w:p w:rsidR="00C17B88" w:rsidRDefault="00C17B88" w:rsidP="00C17B88">
      <w:r>
        <w:t xml:space="preserve">    private JButton fourButton;</w:t>
      </w:r>
    </w:p>
    <w:p w:rsidR="00C17B88" w:rsidRDefault="00C17B88" w:rsidP="00C17B88">
      <w:r>
        <w:t xml:space="preserve">    private JButton sevenButton;</w:t>
      </w:r>
    </w:p>
    <w:p w:rsidR="00C17B88" w:rsidRDefault="00C17B88" w:rsidP="00C17B88">
      <w:r>
        <w:t xml:space="preserve">    private JButton eightButton;</w:t>
      </w:r>
    </w:p>
    <w:p w:rsidR="00C17B88" w:rsidRDefault="00C17B88" w:rsidP="00C17B88">
      <w:r>
        <w:t xml:space="preserve">    private JButton nineButton;</w:t>
      </w:r>
    </w:p>
    <w:p w:rsidR="00C17B88" w:rsidRDefault="00C17B88" w:rsidP="00C17B88">
      <w:r>
        <w:t xml:space="preserve">    private JButton fiveButton;</w:t>
      </w:r>
    </w:p>
    <w:p w:rsidR="00C17B88" w:rsidRDefault="00C17B88" w:rsidP="00C17B88">
      <w:r>
        <w:t xml:space="preserve">    private JButton sixButton;</w:t>
      </w:r>
    </w:p>
    <w:p w:rsidR="00C17B88" w:rsidRDefault="00C17B88" w:rsidP="00C17B88">
      <w:r>
        <w:lastRenderedPageBreak/>
        <w:t xml:space="preserve">    private JButton oneButton;</w:t>
      </w:r>
    </w:p>
    <w:p w:rsidR="00C17B88" w:rsidRDefault="00C17B88" w:rsidP="00C17B88">
      <w:r>
        <w:t xml:space="preserve">    private JButton twoButton;</w:t>
      </w:r>
    </w:p>
    <w:p w:rsidR="00C17B88" w:rsidRDefault="00C17B88" w:rsidP="00C17B88">
      <w:r>
        <w:t xml:space="preserve">    private JButton threeButton;</w:t>
      </w:r>
    </w:p>
    <w:p w:rsidR="00C17B88" w:rsidRDefault="00C17B88" w:rsidP="00C17B88">
      <w:r>
        <w:t xml:space="preserve">    private JButton dotButton;</w:t>
      </w:r>
    </w:p>
    <w:p w:rsidR="00C17B88" w:rsidRDefault="00C17B88" w:rsidP="00C17B88">
      <w:r>
        <w:t xml:space="preserve">    private JButton zeroButton;</w:t>
      </w:r>
    </w:p>
    <w:p w:rsidR="00C17B88" w:rsidRDefault="00C17B88" w:rsidP="00C17B88">
      <w:r>
        <w:t xml:space="preserve">    private JButton clearButton;</w:t>
      </w:r>
    </w:p>
    <w:p w:rsidR="00C17B88" w:rsidRDefault="00C17B88" w:rsidP="00C17B88"/>
    <w:p w:rsidR="00C17B88" w:rsidRDefault="00C17B88" w:rsidP="00C17B88">
      <w:r>
        <w:t xml:space="preserve">    private JButton okButton;</w:t>
      </w:r>
    </w:p>
    <w:p w:rsidR="00C17B88" w:rsidRDefault="00C17B88" w:rsidP="00C17B88">
      <w:r>
        <w:t xml:space="preserve">    private JButton cancelButton;</w:t>
      </w:r>
    </w:p>
    <w:p w:rsidR="00C17B88" w:rsidRDefault="00C17B88" w:rsidP="00C17B88"/>
    <w:p w:rsidR="00C17B88" w:rsidRDefault="00C17B88" w:rsidP="00C17B88">
      <w:r>
        <w:t xml:space="preserve">    /**</w:t>
      </w:r>
    </w:p>
    <w:p w:rsidR="00C17B88" w:rsidRDefault="00C17B88" w:rsidP="00C17B88">
      <w:r>
        <w:t xml:space="preserve">     * Constructor.</w:t>
      </w:r>
    </w:p>
    <w:p w:rsidR="00C17B88" w:rsidRDefault="00C17B88" w:rsidP="00C17B88">
      <w:r>
        <w:t xml:space="preserve">     * @param frame JFrame</w:t>
      </w:r>
    </w:p>
    <w:p w:rsidR="00C17B88" w:rsidRDefault="00C17B88" w:rsidP="00C17B88">
      <w:r>
        <w:t xml:space="preserve">     * @param modal boolean</w:t>
      </w:r>
    </w:p>
    <w:p w:rsidR="00C17B88" w:rsidRDefault="00C17B88" w:rsidP="00C17B88">
      <w:r>
        <w:t xml:space="preserve">     * @param connection String</w:t>
      </w:r>
    </w:p>
    <w:p w:rsidR="00C17B88" w:rsidRDefault="00C17B88" w:rsidP="00C17B88">
      <w:r>
        <w:t xml:space="preserve">     * @param user String</w:t>
      </w:r>
    </w:p>
    <w:p w:rsidR="00C17B88" w:rsidRDefault="00C17B88" w:rsidP="00C17B88">
      <w:r>
        <w:t xml:space="preserve">     * @param password String</w:t>
      </w:r>
    </w:p>
    <w:p w:rsidR="00C17B88" w:rsidRDefault="00C17B88" w:rsidP="00C17B88">
      <w:r>
        <w:t xml:space="preserve">     **/</w:t>
      </w:r>
    </w:p>
    <w:p w:rsidR="00C17B88" w:rsidRDefault="00C17B88" w:rsidP="00C17B88">
      <w:r>
        <w:t xml:space="preserve">    @SuppressWarnings("rawtypes")</w:t>
      </w:r>
    </w:p>
    <w:p w:rsidR="00C17B88" w:rsidRDefault="00C17B88" w:rsidP="00C17B88">
      <w:r>
        <w:t xml:space="preserve">    public UnitSaleDialog(JFrame frame, boolean modal, String connection, String user, String password) {</w:t>
      </w:r>
    </w:p>
    <w:p w:rsidR="00C17B88" w:rsidRDefault="00C17B88" w:rsidP="00C17B88">
      <w:r>
        <w:t xml:space="preserve">        super(frame, "Select Product", modal);</w:t>
      </w:r>
    </w:p>
    <w:p w:rsidR="00C17B88" w:rsidRDefault="00C17B88" w:rsidP="00C17B88">
      <w:r>
        <w:t xml:space="preserve">        this.dataConnection = connection;</w:t>
      </w:r>
    </w:p>
    <w:p w:rsidR="00C17B88" w:rsidRDefault="00C17B88" w:rsidP="00C17B88">
      <w:r>
        <w:t xml:space="preserve">        this.dataPassword = password;</w:t>
      </w:r>
    </w:p>
    <w:p w:rsidR="00C17B88" w:rsidRDefault="00C17B88" w:rsidP="00C17B88">
      <w:r>
        <w:t xml:space="preserve">        this.dataUser = user;</w:t>
      </w:r>
    </w:p>
    <w:p w:rsidR="00C17B88" w:rsidRDefault="00C17B88" w:rsidP="00C17B88">
      <w:r>
        <w:t xml:space="preserve">        productID = new ArrayList &lt;Integer&gt;();</w:t>
      </w:r>
    </w:p>
    <w:p w:rsidR="00C17B88" w:rsidRDefault="00C17B88" w:rsidP="00C17B88">
      <w:r>
        <w:t xml:space="preserve">        uomDescription = new ArrayList &lt;String&gt;();</w:t>
      </w:r>
    </w:p>
    <w:p w:rsidR="00C17B88" w:rsidRDefault="00C17B88" w:rsidP="00C17B88">
      <w:r>
        <w:t xml:space="preserve">        //setTitle("Select Product");</w:t>
      </w:r>
    </w:p>
    <w:p w:rsidR="00C17B88" w:rsidRDefault="00C17B88" w:rsidP="00C17B88">
      <w:r>
        <w:t xml:space="preserve">        setBounds(100, 100, 316, 212);</w:t>
      </w:r>
    </w:p>
    <w:p w:rsidR="00C17B88" w:rsidRDefault="00C17B88" w:rsidP="00C17B88">
      <w:r>
        <w:t xml:space="preserve">        getContentPane().setLayout(new BorderLayout());</w:t>
      </w:r>
    </w:p>
    <w:p w:rsidR="00C17B88" w:rsidRDefault="00C17B88" w:rsidP="00C17B88">
      <w:r>
        <w:t xml:space="preserve">        contentPanel.setBorder(new EmptyBorder(5, 5, 5, 5));</w:t>
      </w:r>
    </w:p>
    <w:p w:rsidR="00C17B88" w:rsidRDefault="00C17B88" w:rsidP="00C17B88">
      <w:r>
        <w:lastRenderedPageBreak/>
        <w:t xml:space="preserve">        getContentPane().add(contentPanel, BorderLayout.CENTER);</w:t>
      </w:r>
    </w:p>
    <w:p w:rsidR="00C17B88" w:rsidRDefault="00C17B88" w:rsidP="00C17B88">
      <w:r>
        <w:t xml:space="preserve">        JPanel panel = new JPanel();</w:t>
      </w:r>
    </w:p>
    <w:p w:rsidR="00C17B88" w:rsidRDefault="00C17B88" w:rsidP="00C17B88">
      <w:r>
        <w:t xml:space="preserve">        panel.setBackground(UIManager.getColor("Button.background"));</w:t>
      </w:r>
    </w:p>
    <w:p w:rsidR="00C17B88" w:rsidRDefault="00C17B88" w:rsidP="00C17B88">
      <w:r>
        <w:t xml:space="preserve">        panel.setBorder(new EtchedBorder(EtchedBorder.LOWERED, null, null));</w:t>
      </w:r>
    </w:p>
    <w:p w:rsidR="00C17B88" w:rsidRDefault="00C17B88" w:rsidP="00C17B88">
      <w:r>
        <w:t xml:space="preserve">        JPanel panel_1 = new JPanel();</w:t>
      </w:r>
    </w:p>
    <w:p w:rsidR="00C17B88" w:rsidRDefault="00C17B88" w:rsidP="00C17B88">
      <w:r>
        <w:t xml:space="preserve">        panel_1.setBorder(null);</w:t>
      </w:r>
    </w:p>
    <w:p w:rsidR="00C17B88" w:rsidRDefault="00C17B88" w:rsidP="00C17B88">
      <w:r>
        <w:t xml:space="preserve">        fourButton = new JButton("4");</w:t>
      </w:r>
    </w:p>
    <w:p w:rsidR="00C17B88" w:rsidRDefault="00C17B88" w:rsidP="00C17B88">
      <w:r>
        <w:t xml:space="preserve">        fourButton.setFont(new Font("Tahoma", Font.PLAIN, 10));</w:t>
      </w:r>
    </w:p>
    <w:p w:rsidR="00C17B88" w:rsidRDefault="00C17B88" w:rsidP="00C17B88">
      <w:r>
        <w:t xml:space="preserve">        sevenButton = new JButton("7");</w:t>
      </w:r>
    </w:p>
    <w:p w:rsidR="00C17B88" w:rsidRDefault="00C17B88" w:rsidP="00C17B88">
      <w:r>
        <w:t xml:space="preserve">        sevenButton.setForeground(Color.BLACK);</w:t>
      </w:r>
    </w:p>
    <w:p w:rsidR="00C17B88" w:rsidRDefault="00C17B88" w:rsidP="00C17B88">
      <w:r>
        <w:t xml:space="preserve">        sevenButton.setFont(new Font("Tahoma", Font.PLAIN, 10));</w:t>
      </w:r>
    </w:p>
    <w:p w:rsidR="00C17B88" w:rsidRDefault="00C17B88" w:rsidP="00C17B88">
      <w:r>
        <w:t xml:space="preserve">        eightButton = new JButton("8");</w:t>
      </w:r>
    </w:p>
    <w:p w:rsidR="00C17B88" w:rsidRDefault="00C17B88" w:rsidP="00C17B88">
      <w:r>
        <w:t xml:space="preserve">        eightButton.setFont(new Font("Tahoma", Font.PLAIN, 10));</w:t>
      </w:r>
    </w:p>
    <w:p w:rsidR="00C17B88" w:rsidRDefault="00C17B88" w:rsidP="00C17B88">
      <w:r>
        <w:t xml:space="preserve">        nineButton = new JButton("9");</w:t>
      </w:r>
    </w:p>
    <w:p w:rsidR="00C17B88" w:rsidRDefault="00C17B88" w:rsidP="00C17B88">
      <w:r>
        <w:t xml:space="preserve">        nineButton.setFont(new Font("Tahoma", Font.PLAIN, 10));</w:t>
      </w:r>
    </w:p>
    <w:p w:rsidR="00C17B88" w:rsidRDefault="00C17B88" w:rsidP="00C17B88">
      <w:r>
        <w:t xml:space="preserve">        fiveButton = new JButton("5");</w:t>
      </w:r>
    </w:p>
    <w:p w:rsidR="00C17B88" w:rsidRDefault="00C17B88" w:rsidP="00C17B88">
      <w:r>
        <w:t xml:space="preserve">        fiveButton.setFont(new Font("Tahoma", Font.PLAIN, 10));</w:t>
      </w:r>
    </w:p>
    <w:p w:rsidR="00C17B88" w:rsidRDefault="00C17B88" w:rsidP="00C17B88">
      <w:r>
        <w:t xml:space="preserve">        sixButton = new JButton("6");</w:t>
      </w:r>
    </w:p>
    <w:p w:rsidR="00C17B88" w:rsidRDefault="00C17B88" w:rsidP="00C17B88">
      <w:r>
        <w:t xml:space="preserve">        sixButton.setFont(new Font("Tahoma", Font.PLAIN, 10));</w:t>
      </w:r>
    </w:p>
    <w:p w:rsidR="00C17B88" w:rsidRDefault="00C17B88" w:rsidP="00C17B88">
      <w:r>
        <w:t xml:space="preserve">        oneButton = new JButton("1");</w:t>
      </w:r>
    </w:p>
    <w:p w:rsidR="00C17B88" w:rsidRDefault="00C17B88" w:rsidP="00C17B88">
      <w:r>
        <w:t xml:space="preserve">        oneButton.setFont(new Font("Tahoma", Font.PLAIN, 10));</w:t>
      </w:r>
    </w:p>
    <w:p w:rsidR="00C17B88" w:rsidRDefault="00C17B88" w:rsidP="00C17B88">
      <w:r>
        <w:t xml:space="preserve">        twoButton = new JButton("2");</w:t>
      </w:r>
    </w:p>
    <w:p w:rsidR="00C17B88" w:rsidRDefault="00C17B88" w:rsidP="00C17B88">
      <w:r>
        <w:t xml:space="preserve">        twoButton.setFont(new Font("Tahoma", Font.PLAIN, 10));</w:t>
      </w:r>
    </w:p>
    <w:p w:rsidR="00C17B88" w:rsidRDefault="00C17B88" w:rsidP="00C17B88">
      <w:r>
        <w:t xml:space="preserve">        threeButton = new JButton("3");</w:t>
      </w:r>
    </w:p>
    <w:p w:rsidR="00C17B88" w:rsidRDefault="00C17B88" w:rsidP="00C17B88">
      <w:r>
        <w:t xml:space="preserve">        threeButton.setFont(new Font("Tahoma", Font.PLAIN, 10));</w:t>
      </w:r>
    </w:p>
    <w:p w:rsidR="00C17B88" w:rsidRDefault="00C17B88" w:rsidP="00C17B88">
      <w:r>
        <w:t xml:space="preserve">        dotButton = new JButton(".");</w:t>
      </w:r>
    </w:p>
    <w:p w:rsidR="00C17B88" w:rsidRDefault="00C17B88" w:rsidP="00C17B88">
      <w:r>
        <w:t xml:space="preserve">        dotButton.setFont(new Font("Tahoma", Font.PLAIN, 10));</w:t>
      </w:r>
    </w:p>
    <w:p w:rsidR="00C17B88" w:rsidRDefault="00C17B88" w:rsidP="00C17B88">
      <w:r>
        <w:t xml:space="preserve">        zeroButton = new JButton("0");</w:t>
      </w:r>
    </w:p>
    <w:p w:rsidR="00C17B88" w:rsidRDefault="00C17B88" w:rsidP="00C17B88">
      <w:r>
        <w:t xml:space="preserve">        zeroButton.setFont(new Font("Tahoma", Font.PLAIN, 10));</w:t>
      </w:r>
    </w:p>
    <w:p w:rsidR="00C17B88" w:rsidRDefault="00C17B88" w:rsidP="00C17B88">
      <w:r>
        <w:t xml:space="preserve">        clearButton = new JButton("x");</w:t>
      </w:r>
    </w:p>
    <w:p w:rsidR="00C17B88" w:rsidRDefault="00C17B88" w:rsidP="00C17B88">
      <w:r>
        <w:lastRenderedPageBreak/>
        <w:t xml:space="preserve">        clearButton.setFont(new Font("Tahoma", Font.PLAIN, 10));</w:t>
      </w:r>
    </w:p>
    <w:p w:rsidR="00C17B88" w:rsidRDefault="00C17B88" w:rsidP="00C17B88">
      <w:r>
        <w:t xml:space="preserve">        okButton = new JButton("OK");</w:t>
      </w:r>
    </w:p>
    <w:p w:rsidR="00C17B88" w:rsidRDefault="00C17B88" w:rsidP="00C17B88">
      <w:r>
        <w:t xml:space="preserve">        cancelButton = new JButton("Cancel");</w:t>
      </w:r>
    </w:p>
    <w:p w:rsidR="00C17B88" w:rsidRDefault="00C17B88" w:rsidP="00C17B88">
      <w:r>
        <w:t xml:space="preserve">        GroupLayout gl_panel_1 = new GroupLayout(panel_1);</w:t>
      </w:r>
    </w:p>
    <w:p w:rsidR="00C17B88" w:rsidRDefault="00C17B88" w:rsidP="00C17B88">
      <w:r>
        <w:t xml:space="preserve">        gl_panel_1.setHorizontalGroup(</w:t>
      </w:r>
    </w:p>
    <w:p w:rsidR="00C17B88" w:rsidRDefault="00C17B88" w:rsidP="00C17B88">
      <w:r>
        <w:t xml:space="preserve">            gl_panel_1.createParallelGroup(Alignment.LEADING)</w:t>
      </w:r>
    </w:p>
    <w:p w:rsidR="00C17B88" w:rsidRDefault="00C17B88" w:rsidP="00C17B88">
      <w:r>
        <w:t xml:space="preserve">                .addGroup(gl_panel_1.createSequentialGroup()</w:t>
      </w:r>
    </w:p>
    <w:p w:rsidR="00C17B88" w:rsidRDefault="00C17B88" w:rsidP="00C17B88">
      <w:r>
        <w:t xml:space="preserve">                    .addGroup(gl_panel_1.createParallelGroup(Alignment.TRAILING)</w:t>
      </w:r>
    </w:p>
    <w:p w:rsidR="00C17B88" w:rsidRDefault="00C17B88" w:rsidP="00C17B88">
      <w:r>
        <w:t xml:space="preserve">                        .addGroup(gl_panel_1.createSequentialGroup()</w:t>
      </w:r>
    </w:p>
    <w:p w:rsidR="00C17B88" w:rsidRDefault="00C17B88" w:rsidP="00C17B88">
      <w:r>
        <w:t xml:space="preserve">                            .addContainerGap()</w:t>
      </w:r>
    </w:p>
    <w:p w:rsidR="00C17B88" w:rsidRDefault="00C17B88" w:rsidP="00C17B88">
      <w:r>
        <w:t xml:space="preserve">                            .addGroup(gl_panel_1.createParallelGroup(Alignment.LEADING)</w:t>
      </w:r>
    </w:p>
    <w:p w:rsidR="00C17B88" w:rsidRDefault="00C17B88" w:rsidP="00C17B88">
      <w:r>
        <w:t xml:space="preserve">                                .addGroup(gl_panel_1.createSequentialGroup()</w:t>
      </w:r>
    </w:p>
    <w:p w:rsidR="00C17B88" w:rsidRDefault="00C17B88" w:rsidP="00C17B88">
      <w:r>
        <w:t xml:space="preserve">                                    .addGroup(gl_panel_1.createParallelGroup(Alignment.TRAILING, false)</w:t>
      </w:r>
    </w:p>
    <w:p w:rsidR="00C17B88" w:rsidRDefault="00C17B88" w:rsidP="00C17B88">
      <w:r>
        <w:t xml:space="preserve">                                        .addComponent(fourButton, Alignment.LEADING, GroupLayout.DEFAULT_SIZE, GroupLayout.DEFAULT_SIZE, Short.MAX_VALUE)</w:t>
      </w:r>
    </w:p>
    <w:p w:rsidR="00C17B88" w:rsidRDefault="00C17B88" w:rsidP="00C17B88">
      <w:r>
        <w:t xml:space="preserve">                                        .addComponent(sevenButton, Alignment.LEADING))</w:t>
      </w:r>
    </w:p>
    <w:p w:rsidR="00C17B88" w:rsidRDefault="00C17B88" w:rsidP="00C17B88">
      <w:r>
        <w:t xml:space="preserve">                                    .addPreferredGap(ComponentPlacement.RELATED)</w:t>
      </w:r>
    </w:p>
    <w:p w:rsidR="00C17B88" w:rsidRDefault="00C17B88" w:rsidP="00C17B88">
      <w:r>
        <w:t xml:space="preserve">                                    .addGroup(gl_panel_1.createParallelGroup(Alignment.LEADING)</w:t>
      </w:r>
    </w:p>
    <w:p w:rsidR="00C17B88" w:rsidRDefault="00C17B88" w:rsidP="00C17B88">
      <w:r>
        <w:t xml:space="preserve">                                        .addComponent(fiveButton)</w:t>
      </w:r>
    </w:p>
    <w:p w:rsidR="00C17B88" w:rsidRDefault="00C17B88" w:rsidP="00C17B88">
      <w:r>
        <w:t xml:space="preserve">                                        .addComponent(eightButton))</w:t>
      </w:r>
    </w:p>
    <w:p w:rsidR="00C17B88" w:rsidRDefault="00C17B88" w:rsidP="00C17B88">
      <w:r>
        <w:t xml:space="preserve">                                    .addPreferredGap(ComponentPlacement.RELATED)</w:t>
      </w:r>
    </w:p>
    <w:p w:rsidR="00C17B88" w:rsidRDefault="00C17B88" w:rsidP="00C17B88">
      <w:r>
        <w:t xml:space="preserve">                                    .addGroup(gl_panel_1.createParallelGroup(Alignment.LEADING)</w:t>
      </w:r>
    </w:p>
    <w:p w:rsidR="00C17B88" w:rsidRDefault="00C17B88" w:rsidP="00C17B88">
      <w:r>
        <w:t xml:space="preserve">                                        .addComponent(nineButton)</w:t>
      </w:r>
    </w:p>
    <w:p w:rsidR="00C17B88" w:rsidRDefault="00C17B88" w:rsidP="00C17B88">
      <w:r>
        <w:t xml:space="preserve">                                        .addComponent(sixButton)))</w:t>
      </w:r>
    </w:p>
    <w:p w:rsidR="00C17B88" w:rsidRDefault="00C17B88" w:rsidP="00C17B88">
      <w:r>
        <w:t xml:space="preserve">                                .addGroup(gl_panel_1.createSequentialGroup()</w:t>
      </w:r>
    </w:p>
    <w:p w:rsidR="00C17B88" w:rsidRDefault="00C17B88" w:rsidP="00C17B88">
      <w:r>
        <w:t xml:space="preserve">                                    .addComponent(oneButton)</w:t>
      </w:r>
    </w:p>
    <w:p w:rsidR="00C17B88" w:rsidRDefault="00C17B88" w:rsidP="00C17B88">
      <w:r>
        <w:t xml:space="preserve">                                    .addPreferredGap(ComponentPlacement.RELATED)</w:t>
      </w:r>
    </w:p>
    <w:p w:rsidR="00C17B88" w:rsidRDefault="00C17B88" w:rsidP="00C17B88">
      <w:r>
        <w:t xml:space="preserve">                                    .addComponent(twoButton)</w:t>
      </w:r>
    </w:p>
    <w:p w:rsidR="00C17B88" w:rsidRDefault="00C17B88" w:rsidP="00C17B88">
      <w:r>
        <w:t xml:space="preserve">                                    .addPreferredGap(ComponentPlacement.RELATED)</w:t>
      </w:r>
    </w:p>
    <w:p w:rsidR="00C17B88" w:rsidRDefault="00C17B88" w:rsidP="00C17B88">
      <w:r>
        <w:t xml:space="preserve">                                    .addComponent(threeButton))</w:t>
      </w:r>
    </w:p>
    <w:p w:rsidR="00C17B88" w:rsidRDefault="00C17B88" w:rsidP="00C17B88">
      <w:r>
        <w:lastRenderedPageBreak/>
        <w:t xml:space="preserve">                                .addGroup(gl_panel_1.createSequentialGroup()</w:t>
      </w:r>
    </w:p>
    <w:p w:rsidR="00C17B88" w:rsidRDefault="00C17B88" w:rsidP="00C17B88">
      <w:r>
        <w:t xml:space="preserve">                                    .addComponent(dotButton)</w:t>
      </w:r>
    </w:p>
    <w:p w:rsidR="00C17B88" w:rsidRDefault="00C17B88" w:rsidP="00C17B88">
      <w:r>
        <w:t xml:space="preserve">                                    .addPreferredGap(ComponentPlacement.RELATED)</w:t>
      </w:r>
    </w:p>
    <w:p w:rsidR="00C17B88" w:rsidRDefault="00C17B88" w:rsidP="00C17B88">
      <w:r>
        <w:t xml:space="preserve">                                    .addComponent(zeroButton)</w:t>
      </w:r>
    </w:p>
    <w:p w:rsidR="00C17B88" w:rsidRDefault="00C17B88" w:rsidP="00C17B88">
      <w:r>
        <w:t xml:space="preserve">                                    .addPreferredGap(ComponentPlacement.RELATED)</w:t>
      </w:r>
    </w:p>
    <w:p w:rsidR="00C17B88" w:rsidRDefault="00C17B88" w:rsidP="00C17B88">
      <w:r>
        <w:t xml:space="preserve">                                    .addComponent(clearButton)))))</w:t>
      </w:r>
    </w:p>
    <w:p w:rsidR="00C17B88" w:rsidRDefault="00C17B88" w:rsidP="00C17B88">
      <w:r>
        <w:t xml:space="preserve">                    .addContainerGap())</w:t>
      </w:r>
    </w:p>
    <w:p w:rsidR="00C17B88" w:rsidRDefault="00C17B88" w:rsidP="00C17B88">
      <w:r>
        <w:t xml:space="preserve">        );</w:t>
      </w:r>
    </w:p>
    <w:p w:rsidR="00C17B88" w:rsidRDefault="00C17B88" w:rsidP="00C17B88">
      <w:r>
        <w:t xml:space="preserve">        gl_panel_1.setVerticalGroup(</w:t>
      </w:r>
    </w:p>
    <w:p w:rsidR="00C17B88" w:rsidRDefault="00C17B88" w:rsidP="00C17B88">
      <w:r>
        <w:t xml:space="preserve">            gl_panel_1.createParallelGroup(Alignment.LEADING)</w:t>
      </w:r>
    </w:p>
    <w:p w:rsidR="00C17B88" w:rsidRDefault="00C17B88" w:rsidP="00C17B88">
      <w:r>
        <w:t xml:space="preserve">                .addGroup(gl_panel_1.createSequentialGroup()</w:t>
      </w:r>
    </w:p>
    <w:p w:rsidR="00C17B88" w:rsidRDefault="00C17B88" w:rsidP="00C17B88">
      <w:r>
        <w:t xml:space="preserve">                    .addGroup(gl_panel_1.createParallelGroup(Alignment.BASELINE)</w:t>
      </w:r>
    </w:p>
    <w:p w:rsidR="00C17B88" w:rsidRDefault="00C17B88" w:rsidP="00C17B88">
      <w:r>
        <w:t xml:space="preserve">                        .addComponent(sevenButton)</w:t>
      </w:r>
    </w:p>
    <w:p w:rsidR="00C17B88" w:rsidRDefault="00C17B88" w:rsidP="00C17B88">
      <w:r>
        <w:t xml:space="preserve">                        .addComponent(eightButton)</w:t>
      </w:r>
    </w:p>
    <w:p w:rsidR="00C17B88" w:rsidRDefault="00C17B88" w:rsidP="00C17B88">
      <w:r>
        <w:t xml:space="preserve">                        .addComponent(nineButton))</w:t>
      </w:r>
    </w:p>
    <w:p w:rsidR="00C17B88" w:rsidRDefault="00C17B88" w:rsidP="00C17B88">
      <w:r>
        <w:t xml:space="preserve">                    .addPreferredGap(ComponentPlacement.RELATED)</w:t>
      </w:r>
    </w:p>
    <w:p w:rsidR="00C17B88" w:rsidRDefault="00C17B88" w:rsidP="00C17B88">
      <w:r>
        <w:t xml:space="preserve">                    .addGroup(gl_panel_1.createParallelGroup(Alignment.BASELINE)</w:t>
      </w:r>
    </w:p>
    <w:p w:rsidR="00C17B88" w:rsidRDefault="00C17B88" w:rsidP="00C17B88">
      <w:r>
        <w:t xml:space="preserve">                        .addComponent(fourButton)</w:t>
      </w:r>
    </w:p>
    <w:p w:rsidR="00C17B88" w:rsidRDefault="00C17B88" w:rsidP="00C17B88">
      <w:r>
        <w:t xml:space="preserve">                        .addComponent(fiveButton)</w:t>
      </w:r>
    </w:p>
    <w:p w:rsidR="00C17B88" w:rsidRDefault="00C17B88" w:rsidP="00C17B88">
      <w:r>
        <w:t xml:space="preserve">                        .addComponent(sixButton))</w:t>
      </w:r>
    </w:p>
    <w:p w:rsidR="00C17B88" w:rsidRDefault="00C17B88" w:rsidP="00C17B88">
      <w:r>
        <w:t xml:space="preserve">                    .addPreferredGap(ComponentPlacement.RELATED)</w:t>
      </w:r>
    </w:p>
    <w:p w:rsidR="00C17B88" w:rsidRDefault="00C17B88" w:rsidP="00C17B88">
      <w:r>
        <w:t xml:space="preserve">                    .addGroup(gl_panel_1.createParallelGroup(Alignment.BASELINE)</w:t>
      </w:r>
    </w:p>
    <w:p w:rsidR="00C17B88" w:rsidRDefault="00C17B88" w:rsidP="00C17B88">
      <w:r>
        <w:t xml:space="preserve">                        .addComponent(oneButton)</w:t>
      </w:r>
    </w:p>
    <w:p w:rsidR="00C17B88" w:rsidRDefault="00C17B88" w:rsidP="00C17B88">
      <w:r>
        <w:t xml:space="preserve">                        .addComponent(twoButton)</w:t>
      </w:r>
    </w:p>
    <w:p w:rsidR="00C17B88" w:rsidRDefault="00C17B88" w:rsidP="00C17B88">
      <w:r>
        <w:t xml:space="preserve">                        .addComponent(threeButton))</w:t>
      </w:r>
    </w:p>
    <w:p w:rsidR="00C17B88" w:rsidRDefault="00C17B88" w:rsidP="00C17B88">
      <w:r>
        <w:t xml:space="preserve">                    .addPreferredGap(ComponentPlacement.RELATED)</w:t>
      </w:r>
    </w:p>
    <w:p w:rsidR="00C17B88" w:rsidRDefault="00C17B88" w:rsidP="00C17B88">
      <w:r>
        <w:t xml:space="preserve">                    .addGroup(gl_panel_1.createParallelGroup(Alignment.BASELINE)</w:t>
      </w:r>
    </w:p>
    <w:p w:rsidR="00C17B88" w:rsidRDefault="00C17B88" w:rsidP="00C17B88">
      <w:r>
        <w:t xml:space="preserve">                        .addComponent(dotButton)</w:t>
      </w:r>
    </w:p>
    <w:p w:rsidR="00C17B88" w:rsidRDefault="00C17B88" w:rsidP="00C17B88">
      <w:r>
        <w:t xml:space="preserve">                        .addComponent(zeroButton)</w:t>
      </w:r>
    </w:p>
    <w:p w:rsidR="00C17B88" w:rsidRDefault="00C17B88" w:rsidP="00C17B88">
      <w:r>
        <w:t xml:space="preserve">                        .addComponent(clearButton))</w:t>
      </w:r>
    </w:p>
    <w:p w:rsidR="00C17B88" w:rsidRDefault="00C17B88" w:rsidP="00C17B88">
      <w:r>
        <w:lastRenderedPageBreak/>
        <w:t xml:space="preserve">                    .addGap(59)</w:t>
      </w:r>
    </w:p>
    <w:p w:rsidR="00C17B88" w:rsidRDefault="00C17B88" w:rsidP="00C17B88">
      <w:r>
        <w:t xml:space="preserve">                    .addContainerGap(GroupLayout.DEFAULT_SIZE, Short.MAX_VALUE))</w:t>
      </w:r>
    </w:p>
    <w:p w:rsidR="00C17B88" w:rsidRDefault="00C17B88" w:rsidP="00C17B88">
      <w:r>
        <w:t xml:space="preserve">        );</w:t>
      </w:r>
    </w:p>
    <w:p w:rsidR="00C17B88" w:rsidRDefault="00C17B88" w:rsidP="00C17B88">
      <w:r>
        <w:t xml:space="preserve">        panel_1.setLayout(gl_panel_1);</w:t>
      </w:r>
    </w:p>
    <w:p w:rsidR="00C17B88" w:rsidRDefault="00C17B88" w:rsidP="00C17B88">
      <w:r>
        <w:t xml:space="preserve">        GroupLayout gl_contentPanel = new GroupLayout(contentPanel);</w:t>
      </w:r>
    </w:p>
    <w:p w:rsidR="00C17B88" w:rsidRDefault="00C17B88" w:rsidP="00C17B88">
      <w:r>
        <w:t xml:space="preserve">        gl_contentPanel.setHorizontalGroup(</w:t>
      </w:r>
    </w:p>
    <w:p w:rsidR="00C17B88" w:rsidRDefault="00C17B88" w:rsidP="00C17B88">
      <w:r>
        <w:t xml:space="preserve">            gl_contentPanel.createParallelGroup(Alignment.LEADING)</w:t>
      </w:r>
    </w:p>
    <w:p w:rsidR="00C17B88" w:rsidRDefault="00C17B88" w:rsidP="00C17B88">
      <w:r>
        <w:t xml:space="preserve">                .addGroup(gl_contentPanel.createSequentialGroup()</w:t>
      </w:r>
    </w:p>
    <w:p w:rsidR="00C17B88" w:rsidRDefault="00C17B88" w:rsidP="00C17B88">
      <w:r>
        <w:t xml:space="preserve">                    .addComponent(panel, GroupLayout.PREFERRED_SIZE, 151, GroupLayout.PREFERRED_SIZE)</w:t>
      </w:r>
    </w:p>
    <w:p w:rsidR="00C17B88" w:rsidRDefault="00C17B88" w:rsidP="00C17B88">
      <w:r>
        <w:t xml:space="preserve">                    .addPreferredGap(ComponentPlacement.RELATED)</w:t>
      </w:r>
    </w:p>
    <w:p w:rsidR="00C17B88" w:rsidRDefault="00C17B88" w:rsidP="00C17B88">
      <w:r>
        <w:t xml:space="preserve">                    .addComponent(panel_1, GroupLayout.PREFERRED_SIZE, 138, Short.MAX_VALUE)</w:t>
      </w:r>
    </w:p>
    <w:p w:rsidR="00C17B88" w:rsidRDefault="00C17B88" w:rsidP="00C17B88">
      <w:r>
        <w:t xml:space="preserve">                    .addContainerGap())</w:t>
      </w:r>
    </w:p>
    <w:p w:rsidR="00C17B88" w:rsidRDefault="00C17B88" w:rsidP="00C17B88">
      <w:r>
        <w:t xml:space="preserve">        );</w:t>
      </w:r>
    </w:p>
    <w:p w:rsidR="00C17B88" w:rsidRDefault="00C17B88" w:rsidP="00C17B88">
      <w:r>
        <w:t xml:space="preserve">        gl_contentPanel.setVerticalGroup(</w:t>
      </w:r>
    </w:p>
    <w:p w:rsidR="00C17B88" w:rsidRDefault="00C17B88" w:rsidP="00C17B88">
      <w:r>
        <w:t xml:space="preserve">            gl_contentPanel.createParallelGroup(Alignment.LEADING)</w:t>
      </w:r>
    </w:p>
    <w:p w:rsidR="00C17B88" w:rsidRDefault="00C17B88" w:rsidP="00C17B88">
      <w:r>
        <w:t xml:space="preserve">                .addGroup(Alignment.TRAILING, gl_contentPanel.createSequentialGroup()</w:t>
      </w:r>
    </w:p>
    <w:p w:rsidR="00C17B88" w:rsidRDefault="00C17B88" w:rsidP="00C17B88">
      <w:r>
        <w:t xml:space="preserve">                    .addGroup(gl_contentPanel.createParallelGroup(Alignment.TRAILING)</w:t>
      </w:r>
    </w:p>
    <w:p w:rsidR="00C17B88" w:rsidRDefault="00C17B88" w:rsidP="00C17B88">
      <w:r>
        <w:t xml:space="preserve">                        .addComponent(panel, Alignment.LEADING, GroupLayout.DEFAULT_SIZE, 119, Short.MAX_VALUE)</w:t>
      </w:r>
    </w:p>
    <w:p w:rsidR="00C17B88" w:rsidRDefault="00C17B88" w:rsidP="00C17B88">
      <w:r>
        <w:t xml:space="preserve">                        .addComponent(panel_1, GroupLayout.PREFERRED_SIZE, 119, Short.MAX_VALUE))</w:t>
      </w:r>
    </w:p>
    <w:p w:rsidR="00C17B88" w:rsidRDefault="00C17B88" w:rsidP="00C17B88">
      <w:r>
        <w:t xml:space="preserve">                    .addContainerGap())</w:t>
      </w:r>
    </w:p>
    <w:p w:rsidR="00C17B88" w:rsidRDefault="00C17B88" w:rsidP="00C17B88">
      <w:r>
        <w:t xml:space="preserve">        );</w:t>
      </w:r>
    </w:p>
    <w:p w:rsidR="00C17B88" w:rsidRDefault="00C17B88" w:rsidP="00C17B88">
      <w:r>
        <w:t xml:space="preserve">        </w:t>
      </w:r>
    </w:p>
    <w:p w:rsidR="00C17B88" w:rsidRDefault="00C17B88" w:rsidP="00C17B88">
      <w:r>
        <w:t xml:space="preserve">        JLabel lblProducts = new JLabel("Products");</w:t>
      </w:r>
    </w:p>
    <w:p w:rsidR="00C17B88" w:rsidRDefault="00C17B88" w:rsidP="00C17B88">
      <w:r>
        <w:t xml:space="preserve">        </w:t>
      </w:r>
    </w:p>
    <w:p w:rsidR="00C17B88" w:rsidRDefault="00C17B88" w:rsidP="00C17B88">
      <w:r>
        <w:t xml:space="preserve">        productCombo = new JComboBox();</w:t>
      </w:r>
    </w:p>
    <w:p w:rsidR="00C17B88" w:rsidRDefault="00C17B88" w:rsidP="00C17B88">
      <w:r>
        <w:t xml:space="preserve">        </w:t>
      </w:r>
    </w:p>
    <w:p w:rsidR="00C17B88" w:rsidRDefault="00C17B88" w:rsidP="00C17B88">
      <w:r>
        <w:t xml:space="preserve">        quantityLabel = new JLabel("Enter quantity in: ");</w:t>
      </w:r>
    </w:p>
    <w:p w:rsidR="00C17B88" w:rsidRDefault="00C17B88" w:rsidP="00C17B88">
      <w:r>
        <w:t xml:space="preserve">        </w:t>
      </w:r>
    </w:p>
    <w:p w:rsidR="00C17B88" w:rsidRDefault="00C17B88" w:rsidP="00C17B88">
      <w:r>
        <w:t xml:space="preserve">        quantityTextField = new JTextField();</w:t>
      </w:r>
    </w:p>
    <w:p w:rsidR="00C17B88" w:rsidRDefault="00C17B88" w:rsidP="00C17B88">
      <w:r>
        <w:lastRenderedPageBreak/>
        <w:t xml:space="preserve">        quantityTextField.setForeground(Color.BLACK);</w:t>
      </w:r>
    </w:p>
    <w:p w:rsidR="00C17B88" w:rsidRDefault="00C17B88" w:rsidP="00C17B88">
      <w:r>
        <w:t xml:space="preserve">        quantityTextField.setBackground(Color.WHITE);</w:t>
      </w:r>
    </w:p>
    <w:p w:rsidR="00C17B88" w:rsidRDefault="00C17B88" w:rsidP="00C17B88">
      <w:r>
        <w:t xml:space="preserve">        quantityTextField.setFont(new Font("Tahoma", Font.BOLD, 12));</w:t>
      </w:r>
    </w:p>
    <w:p w:rsidR="00C17B88" w:rsidRDefault="00C17B88" w:rsidP="00C17B88">
      <w:r>
        <w:t xml:space="preserve">        quantityTextField.setColumns(10);</w:t>
      </w:r>
    </w:p>
    <w:p w:rsidR="00C17B88" w:rsidRDefault="00C17B88" w:rsidP="00C17B88">
      <w:r>
        <w:t xml:space="preserve">        GroupLayout gl_panel = new GroupLayout(panel);</w:t>
      </w:r>
    </w:p>
    <w:p w:rsidR="00C17B88" w:rsidRDefault="00C17B88" w:rsidP="00C17B88">
      <w:r>
        <w:t xml:space="preserve">        gl_panel.setHorizontalGroup(</w:t>
      </w:r>
    </w:p>
    <w:p w:rsidR="00C17B88" w:rsidRDefault="00C17B88" w:rsidP="00C17B88">
      <w:r>
        <w:t xml:space="preserve">            gl_panel.createParallelGroup(Alignment.LEADING)</w:t>
      </w:r>
    </w:p>
    <w:p w:rsidR="00C17B88" w:rsidRDefault="00C17B88" w:rsidP="00C17B88">
      <w:r>
        <w:t xml:space="preserve">                .addGroup(Alignment.TRAILING, gl_panel.createSequentialGroup()</w:t>
      </w:r>
    </w:p>
    <w:p w:rsidR="00C17B88" w:rsidRDefault="00C17B88" w:rsidP="00C17B88">
      <w:r>
        <w:t xml:space="preserve">                    .addGroup(gl_panel.createParallelGroup(Alignment.TRAILING)</w:t>
      </w:r>
    </w:p>
    <w:p w:rsidR="00C17B88" w:rsidRDefault="00C17B88" w:rsidP="00C17B88">
      <w:r>
        <w:t xml:space="preserve">                        .addComponent(lblProducts, Alignment.LEADING)</w:t>
      </w:r>
    </w:p>
    <w:p w:rsidR="00C17B88" w:rsidRDefault="00C17B88" w:rsidP="00C17B88">
      <w:r>
        <w:t xml:space="preserve">                        .addComponent(quantityLabel, Alignment.LEADING))</w:t>
      </w:r>
    </w:p>
    <w:p w:rsidR="00C17B88" w:rsidRDefault="00C17B88" w:rsidP="00C17B88">
      <w:r>
        <w:t xml:space="preserve">                    .addContainerGap(87, Short.MAX_VALUE))</w:t>
      </w:r>
    </w:p>
    <w:p w:rsidR="00C17B88" w:rsidRDefault="00C17B88" w:rsidP="00C17B88">
      <w:r>
        <w:t xml:space="preserve">                .addComponent(productCombo, 0, 147, Short.MAX_VALUE)</w:t>
      </w:r>
    </w:p>
    <w:p w:rsidR="00C17B88" w:rsidRDefault="00C17B88" w:rsidP="00C17B88">
      <w:r>
        <w:t xml:space="preserve">                .addComponent(quantityTextField, GroupLayout.DEFAULT_SIZE, 147, Short.MAX_VALUE)</w:t>
      </w:r>
    </w:p>
    <w:p w:rsidR="00C17B88" w:rsidRDefault="00C17B88" w:rsidP="00C17B88">
      <w:r>
        <w:t xml:space="preserve">        );</w:t>
      </w:r>
    </w:p>
    <w:p w:rsidR="00C17B88" w:rsidRDefault="00C17B88" w:rsidP="00C17B88">
      <w:r>
        <w:t xml:space="preserve">        gl_panel.setVerticalGroup(</w:t>
      </w:r>
    </w:p>
    <w:p w:rsidR="00C17B88" w:rsidRDefault="00C17B88" w:rsidP="00C17B88">
      <w:r>
        <w:t xml:space="preserve">            gl_panel.createParallelGroup(Alignment.LEADING)</w:t>
      </w:r>
    </w:p>
    <w:p w:rsidR="00C17B88" w:rsidRDefault="00C17B88" w:rsidP="00C17B88">
      <w:r>
        <w:t xml:space="preserve">                .addGroup(gl_panel.createSequentialGroup()</w:t>
      </w:r>
    </w:p>
    <w:p w:rsidR="00C17B88" w:rsidRDefault="00C17B88" w:rsidP="00C17B88">
      <w:r>
        <w:t xml:space="preserve">                    .addComponent(lblProducts)</w:t>
      </w:r>
    </w:p>
    <w:p w:rsidR="00C17B88" w:rsidRDefault="00C17B88" w:rsidP="00C17B88">
      <w:r>
        <w:t xml:space="preserve">                    .addPreferredGap(ComponentPlacement.RELATED)</w:t>
      </w:r>
    </w:p>
    <w:p w:rsidR="00C17B88" w:rsidRDefault="00C17B88" w:rsidP="00C17B88">
      <w:r>
        <w:t xml:space="preserve">                    .addComponent(productCombo, GroupLayout.PREFERRED_SIZE, GroupLayout.DEFAULT_SIZE, GroupLayout.PREFERRED_SIZE)</w:t>
      </w:r>
    </w:p>
    <w:p w:rsidR="00C17B88" w:rsidRDefault="00C17B88" w:rsidP="00C17B88">
      <w:r>
        <w:t xml:space="preserve">                    .addPreferredGap(ComponentPlacement.RELATED)</w:t>
      </w:r>
    </w:p>
    <w:p w:rsidR="00C17B88" w:rsidRDefault="00C17B88" w:rsidP="00C17B88">
      <w:r>
        <w:t xml:space="preserve">                    .addComponent(quantityLabel)</w:t>
      </w:r>
    </w:p>
    <w:p w:rsidR="00C17B88" w:rsidRDefault="00C17B88" w:rsidP="00C17B88">
      <w:r>
        <w:t xml:space="preserve">                    .addPreferredGap(ComponentPlacement.RELATED)</w:t>
      </w:r>
    </w:p>
    <w:p w:rsidR="00C17B88" w:rsidRDefault="00C17B88" w:rsidP="00C17B88">
      <w:r>
        <w:t xml:space="preserve">                    .addComponent(quantityTextField, GroupLayout.PREFERRED_SIZE, GroupLayout.DEFAULT_SIZE, GroupLayout.PREFERRED_SIZE)</w:t>
      </w:r>
    </w:p>
    <w:p w:rsidR="00C17B88" w:rsidRDefault="00C17B88" w:rsidP="00C17B88">
      <w:r>
        <w:t xml:space="preserve">                    .addContainerGap(28, Short.MAX_VALUE))</w:t>
      </w:r>
    </w:p>
    <w:p w:rsidR="00C17B88" w:rsidRDefault="00C17B88" w:rsidP="00C17B88">
      <w:r>
        <w:t xml:space="preserve">        );</w:t>
      </w:r>
    </w:p>
    <w:p w:rsidR="00C17B88" w:rsidRDefault="00C17B88" w:rsidP="00C17B88">
      <w:r>
        <w:t xml:space="preserve">        panel.setLayout(gl_panel);</w:t>
      </w:r>
    </w:p>
    <w:p w:rsidR="00C17B88" w:rsidRDefault="00C17B88" w:rsidP="00C17B88">
      <w:r>
        <w:t xml:space="preserve">        contentPanel.setLayout(gl_contentPanel);</w:t>
      </w:r>
    </w:p>
    <w:p w:rsidR="00C17B88" w:rsidRDefault="00C17B88" w:rsidP="00C17B88">
      <w:r>
        <w:lastRenderedPageBreak/>
        <w:t xml:space="preserve">        {</w:t>
      </w:r>
    </w:p>
    <w:p w:rsidR="00C17B88" w:rsidRDefault="00C17B88" w:rsidP="00C17B88">
      <w:r>
        <w:t xml:space="preserve">            JPanel buttonPane = new JPanel();</w:t>
      </w:r>
    </w:p>
    <w:p w:rsidR="00C17B88" w:rsidRDefault="00C17B88" w:rsidP="00C17B88">
      <w:r>
        <w:t xml:space="preserve">            buttonPane.setLayout(new FlowLayout(FlowLayout.RIGHT));</w:t>
      </w:r>
    </w:p>
    <w:p w:rsidR="00C17B88" w:rsidRDefault="00C17B88" w:rsidP="00C17B88">
      <w:r>
        <w:t xml:space="preserve">            getContentPane().add(buttonPane, BorderLayout.SOUTH);</w:t>
      </w:r>
    </w:p>
    <w:p w:rsidR="00C17B88" w:rsidRDefault="00C17B88" w:rsidP="00C17B88">
      <w:r>
        <w:t xml:space="preserve">            {               </w:t>
      </w:r>
    </w:p>
    <w:p w:rsidR="00C17B88" w:rsidRDefault="00C17B88" w:rsidP="00C17B88">
      <w:r>
        <w:t xml:space="preserve">                buttonPane.add(okButton);</w:t>
      </w:r>
    </w:p>
    <w:p w:rsidR="00C17B88" w:rsidRDefault="00C17B88" w:rsidP="00C17B88">
      <w:r>
        <w:t xml:space="preserve">                //getRootPane().setDefaultButton(okButton);</w:t>
      </w:r>
    </w:p>
    <w:p w:rsidR="00C17B88" w:rsidRDefault="00C17B88" w:rsidP="00C17B88">
      <w:r>
        <w:t xml:space="preserve">            }</w:t>
      </w:r>
    </w:p>
    <w:p w:rsidR="00C17B88" w:rsidRDefault="00C17B88" w:rsidP="00C17B88">
      <w:r>
        <w:t xml:space="preserve">            {</w:t>
      </w:r>
    </w:p>
    <w:p w:rsidR="00C17B88" w:rsidRDefault="00C17B88" w:rsidP="00C17B88">
      <w:r>
        <w:t xml:space="preserve">                buttonPane.add(cancelButton);</w:t>
      </w:r>
    </w:p>
    <w:p w:rsidR="00C17B88" w:rsidRDefault="00C17B88" w:rsidP="00C17B88">
      <w:r>
        <w:t xml:space="preserve">            }</w:t>
      </w:r>
    </w:p>
    <w:p w:rsidR="00C17B88" w:rsidRDefault="00C17B88" w:rsidP="00C17B88">
      <w:r>
        <w:t xml:space="preserve">        }       </w:t>
      </w:r>
    </w:p>
    <w:p w:rsidR="00C17B88" w:rsidRDefault="00C17B88" w:rsidP="00C17B88">
      <w:r>
        <w:t xml:space="preserve">        initialize();</w:t>
      </w:r>
    </w:p>
    <w:p w:rsidR="00C17B88" w:rsidRDefault="00C17B88" w:rsidP="00C17B88">
      <w:r>
        <w:t xml:space="preserve">        getItemWithUOM();</w:t>
      </w:r>
    </w:p>
    <w:p w:rsidR="00C17B88" w:rsidRDefault="00C17B88" w:rsidP="00C17B88">
      <w:r>
        <w:t xml:space="preserve">    }//end constructor</w:t>
      </w:r>
    </w:p>
    <w:p w:rsidR="00C17B88" w:rsidRDefault="00C17B88" w:rsidP="00C17B88"/>
    <w:p w:rsidR="00C17B88" w:rsidRDefault="00C17B88" w:rsidP="00C17B88">
      <w:r>
        <w:t xml:space="preserve">    //Getters.</w:t>
      </w:r>
    </w:p>
    <w:p w:rsidR="00C17B88" w:rsidRDefault="00C17B88" w:rsidP="00C17B88">
      <w:r>
        <w:t xml:space="preserve">    public JPanel getContentPanel() {</w:t>
      </w:r>
    </w:p>
    <w:p w:rsidR="00C17B88" w:rsidRDefault="00C17B88" w:rsidP="00C17B88">
      <w:r>
        <w:t xml:space="preserve">        return contentPanel;</w:t>
      </w:r>
    </w:p>
    <w:p w:rsidR="00C17B88" w:rsidRDefault="00C17B88" w:rsidP="00C17B88">
      <w:r>
        <w:t xml:space="preserve">    }</w:t>
      </w:r>
    </w:p>
    <w:p w:rsidR="00C17B88" w:rsidRDefault="00C17B88" w:rsidP="00C17B88"/>
    <w:p w:rsidR="00C17B88" w:rsidRDefault="00C17B88" w:rsidP="00C17B88">
      <w:r>
        <w:t xml:space="preserve">    public JTextField getQuantityTextField() {</w:t>
      </w:r>
    </w:p>
    <w:p w:rsidR="00C17B88" w:rsidRDefault="00C17B88" w:rsidP="00C17B88">
      <w:r>
        <w:t xml:space="preserve">        return quantityTextField;</w:t>
      </w:r>
    </w:p>
    <w:p w:rsidR="00C17B88" w:rsidRDefault="00C17B88" w:rsidP="00C17B88">
      <w:r>
        <w:t xml:space="preserve">    }</w:t>
      </w:r>
    </w:p>
    <w:p w:rsidR="00C17B88" w:rsidRDefault="00C17B88" w:rsidP="00C17B88"/>
    <w:p w:rsidR="00C17B88" w:rsidRDefault="00C17B88" w:rsidP="00C17B88">
      <w:r>
        <w:t xml:space="preserve">    @SuppressWarnings("rawtypes")</w:t>
      </w:r>
    </w:p>
    <w:p w:rsidR="00C17B88" w:rsidRDefault="00C17B88" w:rsidP="00C17B88">
      <w:r>
        <w:t xml:space="preserve">    public JComboBox getProductCombo() {</w:t>
      </w:r>
    </w:p>
    <w:p w:rsidR="00C17B88" w:rsidRDefault="00C17B88" w:rsidP="00C17B88">
      <w:r>
        <w:t xml:space="preserve">        return productCombo;</w:t>
      </w:r>
    </w:p>
    <w:p w:rsidR="00C17B88" w:rsidRDefault="00C17B88" w:rsidP="00C17B88">
      <w:r>
        <w:t xml:space="preserve">    }</w:t>
      </w:r>
    </w:p>
    <w:p w:rsidR="00C17B88" w:rsidRDefault="00C17B88" w:rsidP="00C17B88"/>
    <w:p w:rsidR="00C17B88" w:rsidRDefault="00C17B88" w:rsidP="00C17B88">
      <w:r>
        <w:lastRenderedPageBreak/>
        <w:t xml:space="preserve">    public JButton getFourButton() {</w:t>
      </w:r>
    </w:p>
    <w:p w:rsidR="00C17B88" w:rsidRDefault="00C17B88" w:rsidP="00C17B88">
      <w:r>
        <w:t xml:space="preserve">        return fourButton;</w:t>
      </w:r>
    </w:p>
    <w:p w:rsidR="00C17B88" w:rsidRDefault="00C17B88" w:rsidP="00C17B88">
      <w:r>
        <w:t xml:space="preserve">    }</w:t>
      </w:r>
    </w:p>
    <w:p w:rsidR="00C17B88" w:rsidRDefault="00C17B88" w:rsidP="00C17B88"/>
    <w:p w:rsidR="00C17B88" w:rsidRDefault="00C17B88" w:rsidP="00C17B88">
      <w:r>
        <w:t xml:space="preserve">    public JButton getSevenButton() {</w:t>
      </w:r>
    </w:p>
    <w:p w:rsidR="00C17B88" w:rsidRDefault="00C17B88" w:rsidP="00C17B88">
      <w:r>
        <w:t xml:space="preserve">        return sevenButton;</w:t>
      </w:r>
    </w:p>
    <w:p w:rsidR="00C17B88" w:rsidRDefault="00C17B88" w:rsidP="00C17B88">
      <w:r>
        <w:t xml:space="preserve">    }</w:t>
      </w:r>
    </w:p>
    <w:p w:rsidR="00C17B88" w:rsidRDefault="00C17B88" w:rsidP="00C17B88"/>
    <w:p w:rsidR="00C17B88" w:rsidRDefault="00C17B88" w:rsidP="00C17B88">
      <w:r>
        <w:t xml:space="preserve">    public JButton getEightButton() {</w:t>
      </w:r>
    </w:p>
    <w:p w:rsidR="00C17B88" w:rsidRDefault="00C17B88" w:rsidP="00C17B88">
      <w:r>
        <w:t xml:space="preserve">        return eightButton;</w:t>
      </w:r>
    </w:p>
    <w:p w:rsidR="00C17B88" w:rsidRDefault="00C17B88" w:rsidP="00C17B88">
      <w:r>
        <w:t xml:space="preserve">    }</w:t>
      </w:r>
    </w:p>
    <w:p w:rsidR="00C17B88" w:rsidRDefault="00C17B88" w:rsidP="00C17B88"/>
    <w:p w:rsidR="00C17B88" w:rsidRDefault="00C17B88" w:rsidP="00C17B88">
      <w:r>
        <w:t xml:space="preserve">    public JButton getNineButton() {</w:t>
      </w:r>
    </w:p>
    <w:p w:rsidR="00C17B88" w:rsidRDefault="00C17B88" w:rsidP="00C17B88">
      <w:r>
        <w:t xml:space="preserve">        return nineButton;</w:t>
      </w:r>
    </w:p>
    <w:p w:rsidR="00C17B88" w:rsidRDefault="00C17B88" w:rsidP="00C17B88">
      <w:r>
        <w:t xml:space="preserve">    }</w:t>
      </w:r>
    </w:p>
    <w:p w:rsidR="00C17B88" w:rsidRDefault="00C17B88" w:rsidP="00C17B88"/>
    <w:p w:rsidR="00C17B88" w:rsidRDefault="00C17B88" w:rsidP="00C17B88">
      <w:r>
        <w:t xml:space="preserve">    public JButton getFiveButton() {</w:t>
      </w:r>
    </w:p>
    <w:p w:rsidR="00C17B88" w:rsidRDefault="00C17B88" w:rsidP="00C17B88">
      <w:r>
        <w:t xml:space="preserve">        return fiveButton;</w:t>
      </w:r>
    </w:p>
    <w:p w:rsidR="00C17B88" w:rsidRDefault="00C17B88" w:rsidP="00C17B88">
      <w:r>
        <w:t xml:space="preserve">    }</w:t>
      </w:r>
    </w:p>
    <w:p w:rsidR="00C17B88" w:rsidRDefault="00C17B88" w:rsidP="00C17B88"/>
    <w:p w:rsidR="00C17B88" w:rsidRDefault="00C17B88" w:rsidP="00C17B88">
      <w:r>
        <w:t xml:space="preserve">    public JButton getSixButton() {</w:t>
      </w:r>
    </w:p>
    <w:p w:rsidR="00C17B88" w:rsidRDefault="00C17B88" w:rsidP="00C17B88">
      <w:r>
        <w:t xml:space="preserve">        return sixButton;</w:t>
      </w:r>
    </w:p>
    <w:p w:rsidR="00C17B88" w:rsidRDefault="00C17B88" w:rsidP="00C17B88">
      <w:r>
        <w:t xml:space="preserve">    }</w:t>
      </w:r>
    </w:p>
    <w:p w:rsidR="00C17B88" w:rsidRDefault="00C17B88" w:rsidP="00C17B88"/>
    <w:p w:rsidR="00C17B88" w:rsidRDefault="00C17B88" w:rsidP="00C17B88">
      <w:r>
        <w:t xml:space="preserve">    public JButton getOneButton() {</w:t>
      </w:r>
    </w:p>
    <w:p w:rsidR="00C17B88" w:rsidRDefault="00C17B88" w:rsidP="00C17B88">
      <w:r>
        <w:t xml:space="preserve">        return oneButton;</w:t>
      </w:r>
    </w:p>
    <w:p w:rsidR="00C17B88" w:rsidRDefault="00C17B88" w:rsidP="00C17B88">
      <w:r>
        <w:t xml:space="preserve">    }</w:t>
      </w:r>
    </w:p>
    <w:p w:rsidR="00C17B88" w:rsidRDefault="00C17B88" w:rsidP="00C17B88"/>
    <w:p w:rsidR="00C17B88" w:rsidRDefault="00C17B88" w:rsidP="00C17B88">
      <w:r>
        <w:t xml:space="preserve">    public JButton getTwoButton() {</w:t>
      </w:r>
    </w:p>
    <w:p w:rsidR="00C17B88" w:rsidRDefault="00C17B88" w:rsidP="00C17B88">
      <w:r>
        <w:t xml:space="preserve">        return twoButton;</w:t>
      </w:r>
    </w:p>
    <w:p w:rsidR="00C17B88" w:rsidRDefault="00C17B88" w:rsidP="00C17B88">
      <w:r>
        <w:lastRenderedPageBreak/>
        <w:t xml:space="preserve">    }</w:t>
      </w:r>
    </w:p>
    <w:p w:rsidR="00C17B88" w:rsidRDefault="00C17B88" w:rsidP="00C17B88"/>
    <w:p w:rsidR="00C17B88" w:rsidRDefault="00C17B88" w:rsidP="00C17B88">
      <w:r>
        <w:t xml:space="preserve">    public JButton getThreeButton() {</w:t>
      </w:r>
    </w:p>
    <w:p w:rsidR="00C17B88" w:rsidRDefault="00C17B88" w:rsidP="00C17B88">
      <w:r>
        <w:t xml:space="preserve">        return threeButton;</w:t>
      </w:r>
    </w:p>
    <w:p w:rsidR="00C17B88" w:rsidRDefault="00C17B88" w:rsidP="00C17B88">
      <w:r>
        <w:t xml:space="preserve">    }</w:t>
      </w:r>
    </w:p>
    <w:p w:rsidR="00C17B88" w:rsidRDefault="00C17B88" w:rsidP="00C17B88"/>
    <w:p w:rsidR="00C17B88" w:rsidRDefault="00C17B88" w:rsidP="00C17B88">
      <w:r>
        <w:t xml:space="preserve">    public JButton getDotButton() {</w:t>
      </w:r>
    </w:p>
    <w:p w:rsidR="00C17B88" w:rsidRDefault="00C17B88" w:rsidP="00C17B88">
      <w:r>
        <w:t xml:space="preserve">        return dotButton;</w:t>
      </w:r>
    </w:p>
    <w:p w:rsidR="00C17B88" w:rsidRDefault="00C17B88" w:rsidP="00C17B88">
      <w:r>
        <w:t xml:space="preserve">    }</w:t>
      </w:r>
    </w:p>
    <w:p w:rsidR="00C17B88" w:rsidRDefault="00C17B88" w:rsidP="00C17B88"/>
    <w:p w:rsidR="00C17B88" w:rsidRDefault="00C17B88" w:rsidP="00C17B88">
      <w:r>
        <w:t xml:space="preserve">    public JButton getZeroButton() {</w:t>
      </w:r>
    </w:p>
    <w:p w:rsidR="00C17B88" w:rsidRDefault="00C17B88" w:rsidP="00C17B88">
      <w:r>
        <w:t xml:space="preserve">        return zeroButton;</w:t>
      </w:r>
    </w:p>
    <w:p w:rsidR="00C17B88" w:rsidRDefault="00C17B88" w:rsidP="00C17B88">
      <w:r>
        <w:t xml:space="preserve">    }</w:t>
      </w:r>
    </w:p>
    <w:p w:rsidR="00C17B88" w:rsidRDefault="00C17B88" w:rsidP="00C17B88"/>
    <w:p w:rsidR="00C17B88" w:rsidRDefault="00C17B88" w:rsidP="00C17B88">
      <w:r>
        <w:t xml:space="preserve">    public JButton getClearButton() {</w:t>
      </w:r>
    </w:p>
    <w:p w:rsidR="00C17B88" w:rsidRDefault="00C17B88" w:rsidP="00C17B88">
      <w:r>
        <w:t xml:space="preserve">        return clearButton;</w:t>
      </w:r>
    </w:p>
    <w:p w:rsidR="00C17B88" w:rsidRDefault="00C17B88" w:rsidP="00C17B88">
      <w:r>
        <w:t xml:space="preserve">    }</w:t>
      </w:r>
    </w:p>
    <w:p w:rsidR="00C17B88" w:rsidRDefault="00C17B88" w:rsidP="00C17B88">
      <w:r>
        <w:t xml:space="preserve">    </w:t>
      </w:r>
    </w:p>
    <w:p w:rsidR="00C17B88" w:rsidRDefault="00C17B88" w:rsidP="00C17B88">
      <w:r>
        <w:t xml:space="preserve">    public JButton getOkButton(){</w:t>
      </w:r>
    </w:p>
    <w:p w:rsidR="00C17B88" w:rsidRDefault="00C17B88" w:rsidP="00C17B88">
      <w:r>
        <w:t xml:space="preserve">        return okButton;</w:t>
      </w:r>
    </w:p>
    <w:p w:rsidR="00C17B88" w:rsidRDefault="00C17B88" w:rsidP="00C17B88">
      <w:r>
        <w:t xml:space="preserve">    }</w:t>
      </w:r>
    </w:p>
    <w:p w:rsidR="00C17B88" w:rsidRDefault="00C17B88" w:rsidP="00C17B88">
      <w:r>
        <w:t xml:space="preserve">    </w:t>
      </w:r>
    </w:p>
    <w:p w:rsidR="00C17B88" w:rsidRDefault="00C17B88" w:rsidP="00C17B88">
      <w:r>
        <w:t xml:space="preserve">    public JButton getCancelButton(){</w:t>
      </w:r>
    </w:p>
    <w:p w:rsidR="00C17B88" w:rsidRDefault="00C17B88" w:rsidP="00C17B88">
      <w:r>
        <w:t xml:space="preserve">        return cancelButton;</w:t>
      </w:r>
    </w:p>
    <w:p w:rsidR="00C17B88" w:rsidRDefault="00C17B88" w:rsidP="00C17B88">
      <w:r>
        <w:t xml:space="preserve">    }</w:t>
      </w:r>
    </w:p>
    <w:p w:rsidR="00C17B88" w:rsidRDefault="00C17B88" w:rsidP="00C17B88">
      <w:r>
        <w:t xml:space="preserve">    </w:t>
      </w:r>
    </w:p>
    <w:p w:rsidR="00C17B88" w:rsidRDefault="00C17B88" w:rsidP="00C17B88">
      <w:r>
        <w:t xml:space="preserve">    public boolean isDialogOk() {</w:t>
      </w:r>
    </w:p>
    <w:p w:rsidR="00C17B88" w:rsidRDefault="00C17B88" w:rsidP="00C17B88">
      <w:r>
        <w:t xml:space="preserve">        return dialogOk;</w:t>
      </w:r>
    </w:p>
    <w:p w:rsidR="00C17B88" w:rsidRDefault="00C17B88" w:rsidP="00C17B88">
      <w:r>
        <w:t xml:space="preserve">    }</w:t>
      </w:r>
    </w:p>
    <w:p w:rsidR="00C17B88" w:rsidRDefault="00C17B88" w:rsidP="00C17B88">
      <w:r>
        <w:t xml:space="preserve">    </w:t>
      </w:r>
    </w:p>
    <w:p w:rsidR="00C17B88" w:rsidRDefault="00C17B88" w:rsidP="00C17B88">
      <w:r>
        <w:lastRenderedPageBreak/>
        <w:t xml:space="preserve">    public double getQuantity(){</w:t>
      </w:r>
    </w:p>
    <w:p w:rsidR="00C17B88" w:rsidRDefault="00C17B88" w:rsidP="00C17B88">
      <w:r>
        <w:t xml:space="preserve">        return this.quantity;</w:t>
      </w:r>
    </w:p>
    <w:p w:rsidR="00C17B88" w:rsidRDefault="00C17B88" w:rsidP="00C17B88">
      <w:r>
        <w:t xml:space="preserve">    }</w:t>
      </w:r>
    </w:p>
    <w:p w:rsidR="00C17B88" w:rsidRDefault="00C17B88" w:rsidP="00C17B88">
      <w:r>
        <w:t xml:space="preserve">    </w:t>
      </w:r>
    </w:p>
    <w:p w:rsidR="00C17B88" w:rsidRDefault="00C17B88" w:rsidP="00C17B88">
      <w:r>
        <w:t xml:space="preserve">    public JLabel getQuantityLabel(){</w:t>
      </w:r>
    </w:p>
    <w:p w:rsidR="00C17B88" w:rsidRDefault="00C17B88" w:rsidP="00C17B88">
      <w:r>
        <w:t xml:space="preserve">        return this.quantityLabel;</w:t>
      </w:r>
    </w:p>
    <w:p w:rsidR="00C17B88" w:rsidRDefault="00C17B88" w:rsidP="00C17B88">
      <w:r>
        <w:t xml:space="preserve">    }</w:t>
      </w:r>
    </w:p>
    <w:p w:rsidR="00C17B88" w:rsidRDefault="00C17B88" w:rsidP="00C17B88">
      <w:r>
        <w:t xml:space="preserve">    </w:t>
      </w:r>
    </w:p>
    <w:p w:rsidR="00C17B88" w:rsidRDefault="00C17B88" w:rsidP="00C17B88">
      <w:r>
        <w:t xml:space="preserve">    public int getProductID(){</w:t>
      </w:r>
    </w:p>
    <w:p w:rsidR="00C17B88" w:rsidRDefault="00C17B88" w:rsidP="00C17B88">
      <w:r>
        <w:t xml:space="preserve">        return this.productID.get(getProductCombo().getSelectedIndex());</w:t>
      </w:r>
    </w:p>
    <w:p w:rsidR="00C17B88" w:rsidRDefault="00C17B88" w:rsidP="00C17B88">
      <w:r>
        <w:t xml:space="preserve">    }</w:t>
      </w:r>
    </w:p>
    <w:p w:rsidR="00C17B88" w:rsidRDefault="00C17B88" w:rsidP="00C17B88"/>
    <w:p w:rsidR="00C17B88" w:rsidRDefault="00C17B88" w:rsidP="00C17B88">
      <w:r>
        <w:t xml:space="preserve">    //Setters</w:t>
      </w:r>
    </w:p>
    <w:p w:rsidR="00C17B88" w:rsidRDefault="00C17B88" w:rsidP="00C17B88">
      <w:r>
        <w:t xml:space="preserve">    public void setQuantityTextField(JTextField quantityTextField) {</w:t>
      </w:r>
    </w:p>
    <w:p w:rsidR="00C17B88" w:rsidRDefault="00C17B88" w:rsidP="00C17B88">
      <w:r>
        <w:t xml:space="preserve">        this.quantityTextField = quantityTextField;</w:t>
      </w:r>
    </w:p>
    <w:p w:rsidR="00C17B88" w:rsidRDefault="00C17B88" w:rsidP="00C17B88">
      <w:r>
        <w:t xml:space="preserve">    }</w:t>
      </w:r>
    </w:p>
    <w:p w:rsidR="00C17B88" w:rsidRDefault="00C17B88" w:rsidP="00C17B88"/>
    <w:p w:rsidR="00C17B88" w:rsidRDefault="00C17B88" w:rsidP="00C17B88">
      <w:r>
        <w:t xml:space="preserve">    public void setProductCombo(@SuppressWarnings("rawtypes") JComboBox productCombo) {</w:t>
      </w:r>
    </w:p>
    <w:p w:rsidR="00C17B88" w:rsidRDefault="00C17B88" w:rsidP="00C17B88">
      <w:r>
        <w:t xml:space="preserve">        this.productCombo = productCombo;</w:t>
      </w:r>
    </w:p>
    <w:p w:rsidR="00C17B88" w:rsidRDefault="00C17B88" w:rsidP="00C17B88">
      <w:r>
        <w:t xml:space="preserve">    }</w:t>
      </w:r>
    </w:p>
    <w:p w:rsidR="00C17B88" w:rsidRDefault="00C17B88" w:rsidP="00C17B88"/>
    <w:p w:rsidR="00C17B88" w:rsidRDefault="00C17B88" w:rsidP="00C17B88">
      <w:r>
        <w:t xml:space="preserve">    public void setFourButton(JButton fourButton) {</w:t>
      </w:r>
    </w:p>
    <w:p w:rsidR="00C17B88" w:rsidRDefault="00C17B88" w:rsidP="00C17B88">
      <w:r>
        <w:t xml:space="preserve">        this.fourButton = fourButton;</w:t>
      </w:r>
    </w:p>
    <w:p w:rsidR="00C17B88" w:rsidRDefault="00C17B88" w:rsidP="00C17B88">
      <w:r>
        <w:t xml:space="preserve">    }</w:t>
      </w:r>
    </w:p>
    <w:p w:rsidR="00C17B88" w:rsidRDefault="00C17B88" w:rsidP="00C17B88"/>
    <w:p w:rsidR="00C17B88" w:rsidRDefault="00C17B88" w:rsidP="00C17B88">
      <w:r>
        <w:t xml:space="preserve">    public void setSevenButton(JButton sevenButton) {</w:t>
      </w:r>
    </w:p>
    <w:p w:rsidR="00C17B88" w:rsidRDefault="00C17B88" w:rsidP="00C17B88">
      <w:r>
        <w:t xml:space="preserve">        this.sevenButton = sevenButton;</w:t>
      </w:r>
    </w:p>
    <w:p w:rsidR="00C17B88" w:rsidRDefault="00C17B88" w:rsidP="00C17B88">
      <w:r>
        <w:t xml:space="preserve">    }</w:t>
      </w:r>
    </w:p>
    <w:p w:rsidR="00C17B88" w:rsidRDefault="00C17B88" w:rsidP="00C17B88"/>
    <w:p w:rsidR="00C17B88" w:rsidRDefault="00C17B88" w:rsidP="00C17B88">
      <w:r>
        <w:t xml:space="preserve">    public void setEightButton(JButton eightButton) {</w:t>
      </w:r>
    </w:p>
    <w:p w:rsidR="00C17B88" w:rsidRDefault="00C17B88" w:rsidP="00C17B88">
      <w:r>
        <w:lastRenderedPageBreak/>
        <w:t xml:space="preserve">        this.eightButton = eightButton;</w:t>
      </w:r>
    </w:p>
    <w:p w:rsidR="00C17B88" w:rsidRDefault="00C17B88" w:rsidP="00C17B88">
      <w:r>
        <w:t xml:space="preserve">    }</w:t>
      </w:r>
    </w:p>
    <w:p w:rsidR="00C17B88" w:rsidRDefault="00C17B88" w:rsidP="00C17B88"/>
    <w:p w:rsidR="00C17B88" w:rsidRDefault="00C17B88" w:rsidP="00C17B88">
      <w:r>
        <w:t xml:space="preserve">    public void setNineButton(JButton nineButton) {</w:t>
      </w:r>
    </w:p>
    <w:p w:rsidR="00C17B88" w:rsidRDefault="00C17B88" w:rsidP="00C17B88">
      <w:r>
        <w:t xml:space="preserve">        this.nineButton = nineButton;</w:t>
      </w:r>
    </w:p>
    <w:p w:rsidR="00C17B88" w:rsidRDefault="00C17B88" w:rsidP="00C17B88">
      <w:r>
        <w:t xml:space="preserve">    }</w:t>
      </w:r>
    </w:p>
    <w:p w:rsidR="00C17B88" w:rsidRDefault="00C17B88" w:rsidP="00C17B88"/>
    <w:p w:rsidR="00C17B88" w:rsidRDefault="00C17B88" w:rsidP="00C17B88">
      <w:r>
        <w:t xml:space="preserve">    public void setFiveButton(JButton fiveButton) {</w:t>
      </w:r>
    </w:p>
    <w:p w:rsidR="00C17B88" w:rsidRDefault="00C17B88" w:rsidP="00C17B88">
      <w:r>
        <w:t xml:space="preserve">        this.fiveButton = fiveButton;</w:t>
      </w:r>
    </w:p>
    <w:p w:rsidR="00C17B88" w:rsidRDefault="00C17B88" w:rsidP="00C17B88">
      <w:r>
        <w:t xml:space="preserve">    }</w:t>
      </w:r>
    </w:p>
    <w:p w:rsidR="00C17B88" w:rsidRDefault="00C17B88" w:rsidP="00C17B88"/>
    <w:p w:rsidR="00C17B88" w:rsidRDefault="00C17B88" w:rsidP="00C17B88">
      <w:r>
        <w:t xml:space="preserve">    public void setSixButton(JButton sixButton) {</w:t>
      </w:r>
    </w:p>
    <w:p w:rsidR="00C17B88" w:rsidRDefault="00C17B88" w:rsidP="00C17B88">
      <w:r>
        <w:t xml:space="preserve">        this.sixButton = sixButton;</w:t>
      </w:r>
    </w:p>
    <w:p w:rsidR="00C17B88" w:rsidRDefault="00C17B88" w:rsidP="00C17B88">
      <w:r>
        <w:t xml:space="preserve">    }</w:t>
      </w:r>
    </w:p>
    <w:p w:rsidR="00C17B88" w:rsidRDefault="00C17B88" w:rsidP="00C17B88"/>
    <w:p w:rsidR="00C17B88" w:rsidRDefault="00C17B88" w:rsidP="00C17B88">
      <w:r>
        <w:t xml:space="preserve">    public void setOneButton(JButton oneButton) {</w:t>
      </w:r>
    </w:p>
    <w:p w:rsidR="00C17B88" w:rsidRDefault="00C17B88" w:rsidP="00C17B88">
      <w:r>
        <w:t xml:space="preserve">        this.oneButton = oneButton;</w:t>
      </w:r>
    </w:p>
    <w:p w:rsidR="00C17B88" w:rsidRDefault="00C17B88" w:rsidP="00C17B88">
      <w:r>
        <w:t xml:space="preserve">    }</w:t>
      </w:r>
    </w:p>
    <w:p w:rsidR="00C17B88" w:rsidRDefault="00C17B88" w:rsidP="00C17B88"/>
    <w:p w:rsidR="00C17B88" w:rsidRDefault="00C17B88" w:rsidP="00C17B88">
      <w:r>
        <w:t xml:space="preserve">    public void setTwoButton(JButton twoButton) {</w:t>
      </w:r>
    </w:p>
    <w:p w:rsidR="00C17B88" w:rsidRDefault="00C17B88" w:rsidP="00C17B88">
      <w:r>
        <w:t xml:space="preserve">        this.twoButton = twoButton;</w:t>
      </w:r>
    </w:p>
    <w:p w:rsidR="00C17B88" w:rsidRDefault="00C17B88" w:rsidP="00C17B88">
      <w:r>
        <w:t xml:space="preserve">    }</w:t>
      </w:r>
    </w:p>
    <w:p w:rsidR="00C17B88" w:rsidRDefault="00C17B88" w:rsidP="00C17B88"/>
    <w:p w:rsidR="00C17B88" w:rsidRDefault="00C17B88" w:rsidP="00C17B88">
      <w:r>
        <w:t xml:space="preserve">    public void setThreeButton(JButton threeButton) {</w:t>
      </w:r>
    </w:p>
    <w:p w:rsidR="00C17B88" w:rsidRDefault="00C17B88" w:rsidP="00C17B88">
      <w:r>
        <w:t xml:space="preserve">        this.threeButton = threeButton;</w:t>
      </w:r>
    </w:p>
    <w:p w:rsidR="00C17B88" w:rsidRDefault="00C17B88" w:rsidP="00C17B88">
      <w:r>
        <w:t xml:space="preserve">    }</w:t>
      </w:r>
    </w:p>
    <w:p w:rsidR="00C17B88" w:rsidRDefault="00C17B88" w:rsidP="00C17B88"/>
    <w:p w:rsidR="00C17B88" w:rsidRDefault="00C17B88" w:rsidP="00C17B88">
      <w:r>
        <w:t xml:space="preserve">    public void setDotButton(JButton dotButton) {</w:t>
      </w:r>
    </w:p>
    <w:p w:rsidR="00C17B88" w:rsidRDefault="00C17B88" w:rsidP="00C17B88">
      <w:r>
        <w:t xml:space="preserve">        this.dotButton = dotButton;</w:t>
      </w:r>
    </w:p>
    <w:p w:rsidR="00C17B88" w:rsidRDefault="00C17B88" w:rsidP="00C17B88">
      <w:r>
        <w:t xml:space="preserve">    }</w:t>
      </w:r>
    </w:p>
    <w:p w:rsidR="00C17B88" w:rsidRDefault="00C17B88" w:rsidP="00C17B88"/>
    <w:p w:rsidR="00C17B88" w:rsidRDefault="00C17B88" w:rsidP="00C17B88">
      <w:r>
        <w:t xml:space="preserve">    public void setZeroButton(JButton zeroButton) {</w:t>
      </w:r>
    </w:p>
    <w:p w:rsidR="00C17B88" w:rsidRDefault="00C17B88" w:rsidP="00C17B88">
      <w:r>
        <w:t xml:space="preserve">        this.zeroButton = zeroButton;</w:t>
      </w:r>
    </w:p>
    <w:p w:rsidR="00C17B88" w:rsidRDefault="00C17B88" w:rsidP="00C17B88">
      <w:r>
        <w:t xml:space="preserve">    }</w:t>
      </w:r>
    </w:p>
    <w:p w:rsidR="00C17B88" w:rsidRDefault="00C17B88" w:rsidP="00C17B88"/>
    <w:p w:rsidR="00C17B88" w:rsidRDefault="00C17B88" w:rsidP="00C17B88">
      <w:r>
        <w:t xml:space="preserve">    public void setClearButton(JButton backButton) {</w:t>
      </w:r>
    </w:p>
    <w:p w:rsidR="00C17B88" w:rsidRDefault="00C17B88" w:rsidP="00C17B88">
      <w:r>
        <w:t xml:space="preserve">        this.clearButton = backButton;</w:t>
      </w:r>
    </w:p>
    <w:p w:rsidR="00C17B88" w:rsidRDefault="00C17B88" w:rsidP="00C17B88">
      <w:r>
        <w:t xml:space="preserve">    }</w:t>
      </w:r>
    </w:p>
    <w:p w:rsidR="00C17B88" w:rsidRDefault="00C17B88" w:rsidP="00C17B88">
      <w:r>
        <w:t xml:space="preserve">    </w:t>
      </w:r>
    </w:p>
    <w:p w:rsidR="00C17B88" w:rsidRDefault="00C17B88" w:rsidP="00C17B88">
      <w:r>
        <w:t xml:space="preserve">    public void setOkButton(JButton okButton){</w:t>
      </w:r>
    </w:p>
    <w:p w:rsidR="00C17B88" w:rsidRDefault="00C17B88" w:rsidP="00C17B88">
      <w:r>
        <w:t xml:space="preserve">        this.okButton = okButton;</w:t>
      </w:r>
    </w:p>
    <w:p w:rsidR="00C17B88" w:rsidRDefault="00C17B88" w:rsidP="00C17B88">
      <w:r>
        <w:t xml:space="preserve">    }</w:t>
      </w:r>
    </w:p>
    <w:p w:rsidR="00C17B88" w:rsidRDefault="00C17B88" w:rsidP="00C17B88">
      <w:r>
        <w:t xml:space="preserve">    </w:t>
      </w:r>
    </w:p>
    <w:p w:rsidR="00C17B88" w:rsidRDefault="00C17B88" w:rsidP="00C17B88">
      <w:r>
        <w:t xml:space="preserve">    public void setCancelButton(JButton cancelButton){</w:t>
      </w:r>
    </w:p>
    <w:p w:rsidR="00C17B88" w:rsidRDefault="00C17B88" w:rsidP="00C17B88">
      <w:r>
        <w:t xml:space="preserve">        this.cancelButton = cancelButton;</w:t>
      </w:r>
    </w:p>
    <w:p w:rsidR="00C17B88" w:rsidRDefault="00C17B88" w:rsidP="00C17B88">
      <w:r>
        <w:t xml:space="preserve">    }</w:t>
      </w:r>
    </w:p>
    <w:p w:rsidR="00C17B88" w:rsidRDefault="00C17B88" w:rsidP="00C17B88">
      <w:r>
        <w:t xml:space="preserve">    </w:t>
      </w:r>
    </w:p>
    <w:p w:rsidR="00C17B88" w:rsidRDefault="00C17B88" w:rsidP="00C17B88">
      <w:r>
        <w:t xml:space="preserve">    public void setDialogOk(boolean dialogOk) {</w:t>
      </w:r>
    </w:p>
    <w:p w:rsidR="00C17B88" w:rsidRDefault="00C17B88" w:rsidP="00C17B88">
      <w:r>
        <w:t xml:space="preserve">        this.dialogOk = dialogOk;</w:t>
      </w:r>
    </w:p>
    <w:p w:rsidR="00C17B88" w:rsidRDefault="00C17B88" w:rsidP="00C17B88">
      <w:r>
        <w:t xml:space="preserve">    }</w:t>
      </w:r>
    </w:p>
    <w:p w:rsidR="00C17B88" w:rsidRDefault="00C17B88" w:rsidP="00C17B88">
      <w:r>
        <w:t xml:space="preserve">    </w:t>
      </w:r>
    </w:p>
    <w:p w:rsidR="00C17B88" w:rsidRDefault="00C17B88" w:rsidP="00C17B88">
      <w:r>
        <w:t xml:space="preserve">    public void setQuantity(double quantity){</w:t>
      </w:r>
    </w:p>
    <w:p w:rsidR="00C17B88" w:rsidRDefault="00C17B88" w:rsidP="00C17B88">
      <w:r>
        <w:t xml:space="preserve">        this.quantity = quantity;</w:t>
      </w:r>
    </w:p>
    <w:p w:rsidR="00C17B88" w:rsidRDefault="00C17B88" w:rsidP="00C17B88">
      <w:r>
        <w:t xml:space="preserve">    }</w:t>
      </w:r>
    </w:p>
    <w:p w:rsidR="00C17B88" w:rsidRDefault="00C17B88" w:rsidP="00C17B88">
      <w:r>
        <w:t xml:space="preserve">    </w:t>
      </w:r>
    </w:p>
    <w:p w:rsidR="00C17B88" w:rsidRDefault="00C17B88" w:rsidP="00C17B88">
      <w:r>
        <w:t xml:space="preserve">    public void setQuantityLabel(JLabel quantityLabel){</w:t>
      </w:r>
    </w:p>
    <w:p w:rsidR="00C17B88" w:rsidRDefault="00C17B88" w:rsidP="00C17B88">
      <w:r>
        <w:t xml:space="preserve">        this.quantityLabel = quantityLabel;</w:t>
      </w:r>
    </w:p>
    <w:p w:rsidR="00C17B88" w:rsidRDefault="00C17B88" w:rsidP="00C17B88">
      <w:r>
        <w:t xml:space="preserve">    }</w:t>
      </w:r>
    </w:p>
    <w:p w:rsidR="00C17B88" w:rsidRDefault="00C17B88" w:rsidP="00C17B88">
      <w:r>
        <w:t xml:space="preserve">    </w:t>
      </w:r>
    </w:p>
    <w:p w:rsidR="00C17B88" w:rsidRDefault="00C17B88" w:rsidP="00C17B88">
      <w:r>
        <w:t xml:space="preserve">    /**</w:t>
      </w:r>
    </w:p>
    <w:p w:rsidR="00C17B88" w:rsidRDefault="00C17B88" w:rsidP="00C17B88">
      <w:r>
        <w:lastRenderedPageBreak/>
        <w:t xml:space="preserve">     * Initialize the event listener of the components.</w:t>
      </w:r>
    </w:p>
    <w:p w:rsidR="00C17B88" w:rsidRDefault="00C17B88" w:rsidP="00C17B88">
      <w:r>
        <w:t xml:space="preserve">     **/</w:t>
      </w:r>
    </w:p>
    <w:p w:rsidR="00C17B88" w:rsidRDefault="00C17B88" w:rsidP="00C17B88">
      <w:r>
        <w:t xml:space="preserve">    public void initialize(){       </w:t>
      </w:r>
    </w:p>
    <w:p w:rsidR="00C17B88" w:rsidRDefault="00C17B88" w:rsidP="00C17B88">
      <w:r>
        <w:t xml:space="preserve">        getSevenButton().addActionListener(this);</w:t>
      </w:r>
    </w:p>
    <w:p w:rsidR="00C17B88" w:rsidRDefault="00C17B88" w:rsidP="00C17B88">
      <w:r>
        <w:t xml:space="preserve">        getSevenButton().setActionCommand("seven");</w:t>
      </w:r>
    </w:p>
    <w:p w:rsidR="00C17B88" w:rsidRDefault="00C17B88" w:rsidP="00C17B88">
      <w:r>
        <w:t xml:space="preserve">        getSevenButton().setFocusable(false);</w:t>
      </w:r>
    </w:p>
    <w:p w:rsidR="00C17B88" w:rsidRDefault="00C17B88" w:rsidP="00C17B88">
      <w:r>
        <w:t xml:space="preserve">        </w:t>
      </w:r>
    </w:p>
    <w:p w:rsidR="00C17B88" w:rsidRDefault="00C17B88" w:rsidP="00C17B88">
      <w:r>
        <w:t xml:space="preserve">        getEightButton().addActionListener(this);</w:t>
      </w:r>
    </w:p>
    <w:p w:rsidR="00C17B88" w:rsidRDefault="00C17B88" w:rsidP="00C17B88">
      <w:r>
        <w:t xml:space="preserve">        getEightButton().setActionCommand("eight");</w:t>
      </w:r>
    </w:p>
    <w:p w:rsidR="00C17B88" w:rsidRDefault="00C17B88" w:rsidP="00C17B88">
      <w:r>
        <w:t xml:space="preserve">        getEightButton().setFocusable(false);</w:t>
      </w:r>
    </w:p>
    <w:p w:rsidR="00C17B88" w:rsidRDefault="00C17B88" w:rsidP="00C17B88">
      <w:r>
        <w:t xml:space="preserve">        </w:t>
      </w:r>
    </w:p>
    <w:p w:rsidR="00C17B88" w:rsidRDefault="00C17B88" w:rsidP="00C17B88">
      <w:r>
        <w:t xml:space="preserve">        getNineButton().addActionListener(this);</w:t>
      </w:r>
    </w:p>
    <w:p w:rsidR="00C17B88" w:rsidRDefault="00C17B88" w:rsidP="00C17B88">
      <w:r>
        <w:t xml:space="preserve">        getNineButton().setActionCommand("nine");</w:t>
      </w:r>
    </w:p>
    <w:p w:rsidR="00C17B88" w:rsidRDefault="00C17B88" w:rsidP="00C17B88">
      <w:r>
        <w:t xml:space="preserve">        getNineButton().setFocusable(false);</w:t>
      </w:r>
    </w:p>
    <w:p w:rsidR="00C17B88" w:rsidRDefault="00C17B88" w:rsidP="00C17B88">
      <w:r>
        <w:t xml:space="preserve">        </w:t>
      </w:r>
    </w:p>
    <w:p w:rsidR="00C17B88" w:rsidRDefault="00C17B88" w:rsidP="00C17B88">
      <w:r>
        <w:t xml:space="preserve">        getFourButton().addActionListener(this);</w:t>
      </w:r>
    </w:p>
    <w:p w:rsidR="00C17B88" w:rsidRDefault="00C17B88" w:rsidP="00C17B88">
      <w:r>
        <w:t xml:space="preserve">        getFourButton().setActionCommand("four");</w:t>
      </w:r>
    </w:p>
    <w:p w:rsidR="00C17B88" w:rsidRDefault="00C17B88" w:rsidP="00C17B88">
      <w:r>
        <w:t xml:space="preserve">        getFourButton().setFocusable(false);</w:t>
      </w:r>
    </w:p>
    <w:p w:rsidR="00C17B88" w:rsidRDefault="00C17B88" w:rsidP="00C17B88">
      <w:r>
        <w:t xml:space="preserve">        </w:t>
      </w:r>
    </w:p>
    <w:p w:rsidR="00C17B88" w:rsidRDefault="00C17B88" w:rsidP="00C17B88">
      <w:r>
        <w:t xml:space="preserve">        getFiveButton().addActionListener(this);</w:t>
      </w:r>
    </w:p>
    <w:p w:rsidR="00C17B88" w:rsidRDefault="00C17B88" w:rsidP="00C17B88">
      <w:r>
        <w:t xml:space="preserve">        getFiveButton().setActionCommand("five");</w:t>
      </w:r>
    </w:p>
    <w:p w:rsidR="00C17B88" w:rsidRDefault="00C17B88" w:rsidP="00C17B88">
      <w:r>
        <w:t xml:space="preserve">        getFiveButton().setFocusable(false);</w:t>
      </w:r>
    </w:p>
    <w:p w:rsidR="00C17B88" w:rsidRDefault="00C17B88" w:rsidP="00C17B88">
      <w:r>
        <w:t xml:space="preserve">        </w:t>
      </w:r>
    </w:p>
    <w:p w:rsidR="00C17B88" w:rsidRDefault="00C17B88" w:rsidP="00C17B88">
      <w:r>
        <w:t xml:space="preserve">        getSixButton().addActionListener(this);</w:t>
      </w:r>
    </w:p>
    <w:p w:rsidR="00C17B88" w:rsidRDefault="00C17B88" w:rsidP="00C17B88">
      <w:r>
        <w:t xml:space="preserve">        getSixButton().setActionCommand("six");</w:t>
      </w:r>
    </w:p>
    <w:p w:rsidR="00C17B88" w:rsidRDefault="00C17B88" w:rsidP="00C17B88">
      <w:r>
        <w:t xml:space="preserve">        getSixButton().setFocusable(false);</w:t>
      </w:r>
    </w:p>
    <w:p w:rsidR="00C17B88" w:rsidRDefault="00C17B88" w:rsidP="00C17B88">
      <w:r>
        <w:t xml:space="preserve">        </w:t>
      </w:r>
    </w:p>
    <w:p w:rsidR="00C17B88" w:rsidRDefault="00C17B88" w:rsidP="00C17B88">
      <w:r>
        <w:t xml:space="preserve">        getOneButton().addActionListener(this);</w:t>
      </w:r>
    </w:p>
    <w:p w:rsidR="00C17B88" w:rsidRDefault="00C17B88" w:rsidP="00C17B88">
      <w:r>
        <w:t xml:space="preserve">        getOneButton().setActionCommand("one");</w:t>
      </w:r>
    </w:p>
    <w:p w:rsidR="00C17B88" w:rsidRDefault="00C17B88" w:rsidP="00C17B88">
      <w:r>
        <w:t xml:space="preserve">        getOneButton().setFocusable(false);</w:t>
      </w:r>
    </w:p>
    <w:p w:rsidR="00C17B88" w:rsidRDefault="00C17B88" w:rsidP="00C17B88">
      <w:r>
        <w:lastRenderedPageBreak/>
        <w:t xml:space="preserve">        </w:t>
      </w:r>
    </w:p>
    <w:p w:rsidR="00C17B88" w:rsidRDefault="00C17B88" w:rsidP="00C17B88">
      <w:r>
        <w:t xml:space="preserve">        getTwoButton().addActionListener(this);</w:t>
      </w:r>
    </w:p>
    <w:p w:rsidR="00C17B88" w:rsidRDefault="00C17B88" w:rsidP="00C17B88">
      <w:r>
        <w:t xml:space="preserve">        getTwoButton().setActionCommand("two");</w:t>
      </w:r>
    </w:p>
    <w:p w:rsidR="00C17B88" w:rsidRDefault="00C17B88" w:rsidP="00C17B88">
      <w:r>
        <w:t xml:space="preserve">        getTwoButton().setFocusable(false);</w:t>
      </w:r>
    </w:p>
    <w:p w:rsidR="00C17B88" w:rsidRDefault="00C17B88" w:rsidP="00C17B88">
      <w:r>
        <w:t xml:space="preserve">        </w:t>
      </w:r>
    </w:p>
    <w:p w:rsidR="00C17B88" w:rsidRDefault="00C17B88" w:rsidP="00C17B88">
      <w:r>
        <w:t xml:space="preserve">        getThreeButton().addActionListener(this);</w:t>
      </w:r>
    </w:p>
    <w:p w:rsidR="00C17B88" w:rsidRDefault="00C17B88" w:rsidP="00C17B88">
      <w:r>
        <w:t xml:space="preserve">        getThreeButton().setActionCommand("three");</w:t>
      </w:r>
    </w:p>
    <w:p w:rsidR="00C17B88" w:rsidRDefault="00C17B88" w:rsidP="00C17B88">
      <w:r>
        <w:t xml:space="preserve">        getThreeButton().setFocusable(false);</w:t>
      </w:r>
    </w:p>
    <w:p w:rsidR="00C17B88" w:rsidRDefault="00C17B88" w:rsidP="00C17B88">
      <w:r>
        <w:t xml:space="preserve">        </w:t>
      </w:r>
    </w:p>
    <w:p w:rsidR="00C17B88" w:rsidRDefault="00C17B88" w:rsidP="00C17B88">
      <w:r>
        <w:t xml:space="preserve">        getZeroButton().addActionListener(this);</w:t>
      </w:r>
    </w:p>
    <w:p w:rsidR="00C17B88" w:rsidRDefault="00C17B88" w:rsidP="00C17B88">
      <w:r>
        <w:t xml:space="preserve">        getZeroButton().setActionCommand("zero");</w:t>
      </w:r>
    </w:p>
    <w:p w:rsidR="00C17B88" w:rsidRDefault="00C17B88" w:rsidP="00C17B88">
      <w:r>
        <w:t xml:space="preserve">        getZeroButton().setFocusable(false);</w:t>
      </w:r>
    </w:p>
    <w:p w:rsidR="00C17B88" w:rsidRDefault="00C17B88" w:rsidP="00C17B88">
      <w:r>
        <w:t xml:space="preserve">        </w:t>
      </w:r>
    </w:p>
    <w:p w:rsidR="00C17B88" w:rsidRDefault="00C17B88" w:rsidP="00C17B88">
      <w:r>
        <w:t xml:space="preserve">        getClearButton().addActionListener(this);</w:t>
      </w:r>
    </w:p>
    <w:p w:rsidR="00C17B88" w:rsidRDefault="00C17B88" w:rsidP="00C17B88">
      <w:r>
        <w:t xml:space="preserve">        getClearButton().setActionCommand("clear");</w:t>
      </w:r>
    </w:p>
    <w:p w:rsidR="00C17B88" w:rsidRDefault="00C17B88" w:rsidP="00C17B88">
      <w:r>
        <w:t xml:space="preserve">        getClearButton().setFocusable(false);</w:t>
      </w:r>
    </w:p>
    <w:p w:rsidR="00C17B88" w:rsidRDefault="00C17B88" w:rsidP="00C17B88">
      <w:r>
        <w:t xml:space="preserve">        </w:t>
      </w:r>
    </w:p>
    <w:p w:rsidR="00C17B88" w:rsidRDefault="00C17B88" w:rsidP="00C17B88">
      <w:r>
        <w:t xml:space="preserve">        getDotButton().addActionListener(this);</w:t>
      </w:r>
    </w:p>
    <w:p w:rsidR="00C17B88" w:rsidRDefault="00C17B88" w:rsidP="00C17B88">
      <w:r>
        <w:t xml:space="preserve">        getDotButton().setActionCommand("dot");</w:t>
      </w:r>
    </w:p>
    <w:p w:rsidR="00C17B88" w:rsidRDefault="00C17B88" w:rsidP="00C17B88">
      <w:r>
        <w:t xml:space="preserve">        getDotButton().setFocusable(false);</w:t>
      </w:r>
    </w:p>
    <w:p w:rsidR="00C17B88" w:rsidRDefault="00C17B88" w:rsidP="00C17B88">
      <w:r>
        <w:t xml:space="preserve">        </w:t>
      </w:r>
    </w:p>
    <w:p w:rsidR="00C17B88" w:rsidRDefault="00C17B88" w:rsidP="00C17B88">
      <w:r>
        <w:t xml:space="preserve">        getOkButton().addActionListener(this);</w:t>
      </w:r>
    </w:p>
    <w:p w:rsidR="00C17B88" w:rsidRDefault="00C17B88" w:rsidP="00C17B88">
      <w:r>
        <w:t xml:space="preserve">        getOkButton().setActionCommand("ok");</w:t>
      </w:r>
    </w:p>
    <w:p w:rsidR="00C17B88" w:rsidRDefault="00C17B88" w:rsidP="00C17B88">
      <w:r>
        <w:t xml:space="preserve">        //getOkButton().setFocusable(false);</w:t>
      </w:r>
    </w:p>
    <w:p w:rsidR="00C17B88" w:rsidRDefault="00C17B88" w:rsidP="00C17B88">
      <w:r>
        <w:t xml:space="preserve">        </w:t>
      </w:r>
    </w:p>
    <w:p w:rsidR="00C17B88" w:rsidRDefault="00C17B88" w:rsidP="00C17B88">
      <w:r>
        <w:t xml:space="preserve">        getCancelButton().addActionListener(this);</w:t>
      </w:r>
    </w:p>
    <w:p w:rsidR="00C17B88" w:rsidRDefault="00C17B88" w:rsidP="00C17B88">
      <w:r>
        <w:t xml:space="preserve">        getCancelButton().setActionCommand("cancel");</w:t>
      </w:r>
    </w:p>
    <w:p w:rsidR="00C17B88" w:rsidRDefault="00C17B88" w:rsidP="00C17B88">
      <w:r>
        <w:t xml:space="preserve">        //getCancelButton().setFocusable(false);</w:t>
      </w:r>
    </w:p>
    <w:p w:rsidR="00C17B88" w:rsidRDefault="00C17B88" w:rsidP="00C17B88">
      <w:r>
        <w:t xml:space="preserve">        </w:t>
      </w:r>
    </w:p>
    <w:p w:rsidR="00C17B88" w:rsidRDefault="00C17B88" w:rsidP="00C17B88">
      <w:r>
        <w:t xml:space="preserve">        getProductCombo().addItemListener(this);</w:t>
      </w:r>
    </w:p>
    <w:p w:rsidR="00C17B88" w:rsidRDefault="00C17B88" w:rsidP="00C17B88">
      <w:r>
        <w:lastRenderedPageBreak/>
        <w:t xml:space="preserve">    }//end initialize</w:t>
      </w:r>
    </w:p>
    <w:p w:rsidR="00C17B88" w:rsidRDefault="00C17B88" w:rsidP="00C17B88">
      <w:r>
        <w:t xml:space="preserve">    </w:t>
      </w:r>
    </w:p>
    <w:p w:rsidR="00C17B88" w:rsidRDefault="00C17B88" w:rsidP="00C17B88">
      <w:r>
        <w:t xml:space="preserve">    /**</w:t>
      </w:r>
    </w:p>
    <w:p w:rsidR="00C17B88" w:rsidRDefault="00C17B88" w:rsidP="00C17B88">
      <w:r>
        <w:t xml:space="preserve">     * Implemented ActionListener abstract methods.&lt;br&gt;Handles the events when a button is pressed.</w:t>
      </w:r>
    </w:p>
    <w:p w:rsidR="00C17B88" w:rsidRDefault="00C17B88" w:rsidP="00C17B88">
      <w:r>
        <w:t xml:space="preserve">     * @param e ActionEvent</w:t>
      </w:r>
    </w:p>
    <w:p w:rsidR="00C17B88" w:rsidRDefault="00C17B88" w:rsidP="00C17B88">
      <w:r>
        <w:t xml:space="preserve">     **/</w:t>
      </w:r>
    </w:p>
    <w:p w:rsidR="00C17B88" w:rsidRDefault="00C17B88" w:rsidP="00C17B88">
      <w:r>
        <w:t xml:space="preserve">    public void actionPerformed(ActionEvent e){</w:t>
      </w:r>
    </w:p>
    <w:p w:rsidR="00C17B88" w:rsidRDefault="00C17B88" w:rsidP="00C17B88">
      <w:r>
        <w:t xml:space="preserve">        String command = e.getActionCommand();</w:t>
      </w:r>
    </w:p>
    <w:p w:rsidR="00C17B88" w:rsidRDefault="00C17B88" w:rsidP="00C17B88">
      <w:r>
        <w:t xml:space="preserve">        try{</w:t>
      </w:r>
    </w:p>
    <w:p w:rsidR="00C17B88" w:rsidRDefault="00C17B88" w:rsidP="00C17B88">
      <w:r>
        <w:t xml:space="preserve">            Robot robot = new Robot();</w:t>
      </w:r>
    </w:p>
    <w:p w:rsidR="00C17B88" w:rsidRDefault="00C17B88" w:rsidP="00C17B88">
      <w:r>
        <w:t xml:space="preserve">            switch(command){</w:t>
      </w:r>
    </w:p>
    <w:p w:rsidR="00C17B88" w:rsidRDefault="00C17B88" w:rsidP="00C17B88">
      <w:r>
        <w:t xml:space="preserve">                case "seven":</w:t>
      </w:r>
    </w:p>
    <w:p w:rsidR="00C17B88" w:rsidRDefault="00C17B88" w:rsidP="00C17B88">
      <w:r>
        <w:t xml:space="preserve">                    getQuantityTextField().requestFocusInWindow();</w:t>
      </w:r>
    </w:p>
    <w:p w:rsidR="00C17B88" w:rsidRDefault="00C17B88" w:rsidP="00C17B88">
      <w:r>
        <w:t xml:space="preserve">                    //Simulate a key press</w:t>
      </w:r>
    </w:p>
    <w:p w:rsidR="00C17B88" w:rsidRDefault="00C17B88" w:rsidP="00C17B88">
      <w:r>
        <w:t xml:space="preserve">                    robot.keyPress(KeyEvent.VK_7);</w:t>
      </w:r>
    </w:p>
    <w:p w:rsidR="00C17B88" w:rsidRDefault="00C17B88" w:rsidP="00C17B88">
      <w:r>
        <w:t xml:space="preserve">                    robot.keyRelease(KeyEvent.VK_7);</w:t>
      </w:r>
    </w:p>
    <w:p w:rsidR="00C17B88" w:rsidRDefault="00C17B88" w:rsidP="00C17B88">
      <w:r>
        <w:t xml:space="preserve">                    break;</w:t>
      </w:r>
    </w:p>
    <w:p w:rsidR="00C17B88" w:rsidRDefault="00C17B88" w:rsidP="00C17B88">
      <w:r>
        <w:t xml:space="preserve">                case "eight":</w:t>
      </w:r>
    </w:p>
    <w:p w:rsidR="00C17B88" w:rsidRDefault="00C17B88" w:rsidP="00C17B88">
      <w:r>
        <w:t xml:space="preserve">                    getQuantityTextField().requestFocusInWindow();</w:t>
      </w:r>
    </w:p>
    <w:p w:rsidR="00C17B88" w:rsidRDefault="00C17B88" w:rsidP="00C17B88">
      <w:r>
        <w:t xml:space="preserve">                    //Simulate a key press</w:t>
      </w:r>
    </w:p>
    <w:p w:rsidR="00C17B88" w:rsidRDefault="00C17B88" w:rsidP="00C17B88">
      <w:r>
        <w:t xml:space="preserve">                    robot.keyPress(KeyEvent.VK_8);</w:t>
      </w:r>
    </w:p>
    <w:p w:rsidR="00C17B88" w:rsidRDefault="00C17B88" w:rsidP="00C17B88">
      <w:r>
        <w:t xml:space="preserve">                    robot.keyRelease(KeyEvent.VK_8);</w:t>
      </w:r>
    </w:p>
    <w:p w:rsidR="00C17B88" w:rsidRDefault="00C17B88" w:rsidP="00C17B88">
      <w:r>
        <w:t xml:space="preserve">                    break;</w:t>
      </w:r>
    </w:p>
    <w:p w:rsidR="00C17B88" w:rsidRDefault="00C17B88" w:rsidP="00C17B88">
      <w:r>
        <w:t xml:space="preserve">                case "nine":</w:t>
      </w:r>
    </w:p>
    <w:p w:rsidR="00C17B88" w:rsidRDefault="00C17B88" w:rsidP="00C17B88">
      <w:r>
        <w:t xml:space="preserve">                    getQuantityTextField().requestFocusInWindow();</w:t>
      </w:r>
    </w:p>
    <w:p w:rsidR="00C17B88" w:rsidRDefault="00C17B88" w:rsidP="00C17B88">
      <w:r>
        <w:t xml:space="preserve">                    //Simulate a key press</w:t>
      </w:r>
    </w:p>
    <w:p w:rsidR="00C17B88" w:rsidRDefault="00C17B88" w:rsidP="00C17B88">
      <w:r>
        <w:t xml:space="preserve">                    robot.keyPress(KeyEvent.VK_9);</w:t>
      </w:r>
    </w:p>
    <w:p w:rsidR="00C17B88" w:rsidRDefault="00C17B88" w:rsidP="00C17B88">
      <w:r>
        <w:t xml:space="preserve">                    robot.keyRelease(KeyEvent.VK_9);</w:t>
      </w:r>
    </w:p>
    <w:p w:rsidR="00C17B88" w:rsidRDefault="00C17B88" w:rsidP="00C17B88">
      <w:r>
        <w:t xml:space="preserve">                    break;</w:t>
      </w:r>
    </w:p>
    <w:p w:rsidR="00C17B88" w:rsidRDefault="00C17B88" w:rsidP="00C17B88">
      <w:r>
        <w:t xml:space="preserve">                case "four":</w:t>
      </w:r>
    </w:p>
    <w:p w:rsidR="00C17B88" w:rsidRDefault="00C17B88" w:rsidP="00C17B88">
      <w:r>
        <w:lastRenderedPageBreak/>
        <w:t xml:space="preserve">                    getQuantityTextField().requestFocusInWindow();</w:t>
      </w:r>
    </w:p>
    <w:p w:rsidR="00C17B88" w:rsidRDefault="00C17B88" w:rsidP="00C17B88">
      <w:r>
        <w:t xml:space="preserve">                    //Simulate a key press</w:t>
      </w:r>
    </w:p>
    <w:p w:rsidR="00C17B88" w:rsidRDefault="00C17B88" w:rsidP="00C17B88">
      <w:r>
        <w:t xml:space="preserve">                    robot.keyPress(KeyEvent.VK_4);</w:t>
      </w:r>
    </w:p>
    <w:p w:rsidR="00C17B88" w:rsidRDefault="00C17B88" w:rsidP="00C17B88">
      <w:r>
        <w:t xml:space="preserve">                    robot.keyRelease(KeyEvent.VK_4);</w:t>
      </w:r>
    </w:p>
    <w:p w:rsidR="00C17B88" w:rsidRDefault="00C17B88" w:rsidP="00C17B88">
      <w:r>
        <w:t xml:space="preserve">                    break;</w:t>
      </w:r>
    </w:p>
    <w:p w:rsidR="00C17B88" w:rsidRDefault="00C17B88" w:rsidP="00C17B88">
      <w:r>
        <w:t xml:space="preserve">                case "five":</w:t>
      </w:r>
    </w:p>
    <w:p w:rsidR="00C17B88" w:rsidRDefault="00C17B88" w:rsidP="00C17B88">
      <w:r>
        <w:t xml:space="preserve">                    getQuantityTextField().requestFocusInWindow();</w:t>
      </w:r>
    </w:p>
    <w:p w:rsidR="00C17B88" w:rsidRDefault="00C17B88" w:rsidP="00C17B88">
      <w:r>
        <w:t xml:space="preserve">                    //Simulate a key press</w:t>
      </w:r>
    </w:p>
    <w:p w:rsidR="00C17B88" w:rsidRDefault="00C17B88" w:rsidP="00C17B88">
      <w:r>
        <w:t xml:space="preserve">                    robot.keyPress(KeyEvent.VK_5);</w:t>
      </w:r>
    </w:p>
    <w:p w:rsidR="00C17B88" w:rsidRDefault="00C17B88" w:rsidP="00C17B88">
      <w:r>
        <w:t xml:space="preserve">                    robot.keyRelease(KeyEvent.VK_5);</w:t>
      </w:r>
    </w:p>
    <w:p w:rsidR="00C17B88" w:rsidRDefault="00C17B88" w:rsidP="00C17B88">
      <w:r>
        <w:t xml:space="preserve">                    break;</w:t>
      </w:r>
    </w:p>
    <w:p w:rsidR="00C17B88" w:rsidRDefault="00C17B88" w:rsidP="00C17B88">
      <w:r>
        <w:t xml:space="preserve">                case "six":</w:t>
      </w:r>
    </w:p>
    <w:p w:rsidR="00C17B88" w:rsidRDefault="00C17B88" w:rsidP="00C17B88">
      <w:r>
        <w:t xml:space="preserve">                    getQuantityTextField().requestFocusInWindow();</w:t>
      </w:r>
    </w:p>
    <w:p w:rsidR="00C17B88" w:rsidRDefault="00C17B88" w:rsidP="00C17B88">
      <w:r>
        <w:t xml:space="preserve">                    //Simulate a key press</w:t>
      </w:r>
    </w:p>
    <w:p w:rsidR="00C17B88" w:rsidRDefault="00C17B88" w:rsidP="00C17B88">
      <w:r>
        <w:t xml:space="preserve">                    robot.keyPress(KeyEvent.VK_6);</w:t>
      </w:r>
    </w:p>
    <w:p w:rsidR="00C17B88" w:rsidRDefault="00C17B88" w:rsidP="00C17B88">
      <w:r>
        <w:t xml:space="preserve">                    robot.keyRelease(KeyEvent.VK_6);</w:t>
      </w:r>
    </w:p>
    <w:p w:rsidR="00C17B88" w:rsidRDefault="00C17B88" w:rsidP="00C17B88">
      <w:r>
        <w:t xml:space="preserve">                    break;</w:t>
      </w:r>
    </w:p>
    <w:p w:rsidR="00C17B88" w:rsidRDefault="00C17B88" w:rsidP="00C17B88">
      <w:r>
        <w:t xml:space="preserve">                case "one":</w:t>
      </w:r>
    </w:p>
    <w:p w:rsidR="00C17B88" w:rsidRDefault="00C17B88" w:rsidP="00C17B88">
      <w:r>
        <w:t xml:space="preserve">                    getQuantityTextField().requestFocusInWindow();</w:t>
      </w:r>
    </w:p>
    <w:p w:rsidR="00C17B88" w:rsidRDefault="00C17B88" w:rsidP="00C17B88">
      <w:r>
        <w:t xml:space="preserve">                    //Simulate a key press</w:t>
      </w:r>
    </w:p>
    <w:p w:rsidR="00C17B88" w:rsidRDefault="00C17B88" w:rsidP="00C17B88">
      <w:r>
        <w:t xml:space="preserve">                    robot.keyPress(KeyEvent.VK_1);</w:t>
      </w:r>
    </w:p>
    <w:p w:rsidR="00C17B88" w:rsidRDefault="00C17B88" w:rsidP="00C17B88">
      <w:r>
        <w:t xml:space="preserve">                    robot.keyRelease(KeyEvent.VK_1);</w:t>
      </w:r>
    </w:p>
    <w:p w:rsidR="00C17B88" w:rsidRDefault="00C17B88" w:rsidP="00C17B88">
      <w:r>
        <w:t xml:space="preserve">                    break;</w:t>
      </w:r>
    </w:p>
    <w:p w:rsidR="00C17B88" w:rsidRDefault="00C17B88" w:rsidP="00C17B88">
      <w:r>
        <w:t xml:space="preserve">                case "two":</w:t>
      </w:r>
    </w:p>
    <w:p w:rsidR="00C17B88" w:rsidRDefault="00C17B88" w:rsidP="00C17B88">
      <w:r>
        <w:t xml:space="preserve">                    getQuantityTextField().requestFocusInWindow();</w:t>
      </w:r>
    </w:p>
    <w:p w:rsidR="00C17B88" w:rsidRDefault="00C17B88" w:rsidP="00C17B88">
      <w:r>
        <w:t xml:space="preserve">                    //Simulate a key press</w:t>
      </w:r>
    </w:p>
    <w:p w:rsidR="00C17B88" w:rsidRDefault="00C17B88" w:rsidP="00C17B88">
      <w:r>
        <w:t xml:space="preserve">                    robot.keyPress(KeyEvent.VK_2);</w:t>
      </w:r>
    </w:p>
    <w:p w:rsidR="00C17B88" w:rsidRDefault="00C17B88" w:rsidP="00C17B88">
      <w:r>
        <w:t xml:space="preserve">                    robot.keyRelease(KeyEvent.VK_2);</w:t>
      </w:r>
    </w:p>
    <w:p w:rsidR="00C17B88" w:rsidRDefault="00C17B88" w:rsidP="00C17B88">
      <w:r>
        <w:t xml:space="preserve">                    break;</w:t>
      </w:r>
    </w:p>
    <w:p w:rsidR="00C17B88" w:rsidRDefault="00C17B88" w:rsidP="00C17B88">
      <w:r>
        <w:t xml:space="preserve">                case "three":</w:t>
      </w:r>
    </w:p>
    <w:p w:rsidR="00C17B88" w:rsidRDefault="00C17B88" w:rsidP="00C17B88">
      <w:r>
        <w:lastRenderedPageBreak/>
        <w:t xml:space="preserve">                    getQuantityTextField().requestFocusInWindow();</w:t>
      </w:r>
    </w:p>
    <w:p w:rsidR="00C17B88" w:rsidRDefault="00C17B88" w:rsidP="00C17B88">
      <w:r>
        <w:t xml:space="preserve">                    //Simulate a key press</w:t>
      </w:r>
    </w:p>
    <w:p w:rsidR="00C17B88" w:rsidRDefault="00C17B88" w:rsidP="00C17B88">
      <w:r>
        <w:t xml:space="preserve">                    robot.keyPress(KeyEvent.VK_3);</w:t>
      </w:r>
    </w:p>
    <w:p w:rsidR="00C17B88" w:rsidRDefault="00C17B88" w:rsidP="00C17B88">
      <w:r>
        <w:t xml:space="preserve">                    robot.keyRelease(KeyEvent.VK_3);</w:t>
      </w:r>
    </w:p>
    <w:p w:rsidR="00C17B88" w:rsidRDefault="00C17B88" w:rsidP="00C17B88">
      <w:r>
        <w:t xml:space="preserve">                    break;</w:t>
      </w:r>
    </w:p>
    <w:p w:rsidR="00C17B88" w:rsidRDefault="00C17B88" w:rsidP="00C17B88">
      <w:r>
        <w:t xml:space="preserve">                case "zero":</w:t>
      </w:r>
    </w:p>
    <w:p w:rsidR="00C17B88" w:rsidRDefault="00C17B88" w:rsidP="00C17B88">
      <w:r>
        <w:t xml:space="preserve">                    getQuantityTextField().requestFocusInWindow();</w:t>
      </w:r>
    </w:p>
    <w:p w:rsidR="00C17B88" w:rsidRDefault="00C17B88" w:rsidP="00C17B88">
      <w:r>
        <w:t xml:space="preserve">                    //Simulate a key press</w:t>
      </w:r>
    </w:p>
    <w:p w:rsidR="00C17B88" w:rsidRDefault="00C17B88" w:rsidP="00C17B88">
      <w:r>
        <w:t xml:space="preserve">                    robot.keyPress(KeyEvent.VK_0);</w:t>
      </w:r>
    </w:p>
    <w:p w:rsidR="00C17B88" w:rsidRDefault="00C17B88" w:rsidP="00C17B88">
      <w:r>
        <w:t xml:space="preserve">                    robot.keyRelease(KeyEvent.VK_0);</w:t>
      </w:r>
    </w:p>
    <w:p w:rsidR="00C17B88" w:rsidRDefault="00C17B88" w:rsidP="00C17B88">
      <w:r>
        <w:t xml:space="preserve">                    break;</w:t>
      </w:r>
    </w:p>
    <w:p w:rsidR="00C17B88" w:rsidRDefault="00C17B88" w:rsidP="00C17B88">
      <w:r>
        <w:t xml:space="preserve">                case "clear":</w:t>
      </w:r>
    </w:p>
    <w:p w:rsidR="00C17B88" w:rsidRDefault="00C17B88" w:rsidP="00C17B88">
      <w:r>
        <w:t xml:space="preserve">                    getQuantityTextField().requestFocusInWindow();</w:t>
      </w:r>
    </w:p>
    <w:p w:rsidR="00C17B88" w:rsidRDefault="00C17B88" w:rsidP="00C17B88">
      <w:r>
        <w:t xml:space="preserve">                    getQuantityTextField().setText("");             </w:t>
      </w:r>
    </w:p>
    <w:p w:rsidR="00C17B88" w:rsidRDefault="00C17B88" w:rsidP="00C17B88">
      <w:r>
        <w:t xml:space="preserve">                    break;  </w:t>
      </w:r>
    </w:p>
    <w:p w:rsidR="00C17B88" w:rsidRDefault="00C17B88" w:rsidP="00C17B88">
      <w:r>
        <w:t xml:space="preserve">                case "dot":</w:t>
      </w:r>
    </w:p>
    <w:p w:rsidR="00C17B88" w:rsidRDefault="00C17B88" w:rsidP="00C17B88">
      <w:r>
        <w:t xml:space="preserve">                    getQuantityTextField().requestFocusInWindow();</w:t>
      </w:r>
    </w:p>
    <w:p w:rsidR="00C17B88" w:rsidRDefault="00C17B88" w:rsidP="00C17B88">
      <w:r>
        <w:t xml:space="preserve">                    //Simulate a key press</w:t>
      </w:r>
    </w:p>
    <w:p w:rsidR="00C17B88" w:rsidRDefault="00C17B88" w:rsidP="00C17B88">
      <w:r>
        <w:t xml:space="preserve">                    robot.keyPress(KeyEvent.VK_PERIOD);</w:t>
      </w:r>
    </w:p>
    <w:p w:rsidR="00C17B88" w:rsidRDefault="00C17B88" w:rsidP="00C17B88">
      <w:r>
        <w:t xml:space="preserve">                    robot.keyRelease(KeyEvent.VK_PERIOD);</w:t>
      </w:r>
    </w:p>
    <w:p w:rsidR="00C17B88" w:rsidRDefault="00C17B88" w:rsidP="00C17B88">
      <w:r>
        <w:t xml:space="preserve">                    break;</w:t>
      </w:r>
    </w:p>
    <w:p w:rsidR="00C17B88" w:rsidRDefault="00C17B88" w:rsidP="00C17B88">
      <w:r>
        <w:t xml:space="preserve">                case "ok":</w:t>
      </w:r>
    </w:p>
    <w:p w:rsidR="00C17B88" w:rsidRDefault="00C17B88" w:rsidP="00C17B88">
      <w:r>
        <w:t xml:space="preserve">                    /*</w:t>
      </w:r>
    </w:p>
    <w:p w:rsidR="00C17B88" w:rsidRDefault="00C17B88" w:rsidP="00C17B88">
      <w:r>
        <w:t xml:space="preserve">                     * There are no selected items in the ComboBox, or the ComboBox is empty.</w:t>
      </w:r>
    </w:p>
    <w:p w:rsidR="00C17B88" w:rsidRDefault="00C17B88" w:rsidP="00C17B88">
      <w:r>
        <w:t xml:space="preserve">                     * */</w:t>
      </w:r>
    </w:p>
    <w:p w:rsidR="00C17B88" w:rsidRDefault="00C17B88" w:rsidP="00C17B88">
      <w:r>
        <w:t xml:space="preserve">                    if(getProductCombo().getSelectedIndex() == -1){</w:t>
      </w:r>
    </w:p>
    <w:p w:rsidR="00C17B88" w:rsidRDefault="00C17B88" w:rsidP="00C17B88">
      <w:r>
        <w:t xml:space="preserve">                        JOptionPane.showMessageDialog(null, "You have pressed ok.\nNo item was selected\n" + </w:t>
      </w:r>
    </w:p>
    <w:p w:rsidR="00C17B88" w:rsidRDefault="00C17B88" w:rsidP="00C17B88">
      <w:r>
        <w:t xml:space="preserve">                                                      "Please press cancel.",</w:t>
      </w:r>
    </w:p>
    <w:p w:rsidR="00C17B88" w:rsidRDefault="00C17B88" w:rsidP="00C17B88">
      <w:r>
        <w:t xml:space="preserve">                                                      "POS-Pi",</w:t>
      </w:r>
    </w:p>
    <w:p w:rsidR="00C17B88" w:rsidRDefault="00C17B88" w:rsidP="00C17B88">
      <w:r>
        <w:t xml:space="preserve">                                                      JOptionPane.WARNING_MESSAGE);</w:t>
      </w:r>
    </w:p>
    <w:p w:rsidR="00C17B88" w:rsidRDefault="00C17B88" w:rsidP="00C17B88">
      <w:r>
        <w:lastRenderedPageBreak/>
        <w:t xml:space="preserve">                        dialogOk = false;</w:t>
      </w:r>
    </w:p>
    <w:p w:rsidR="00C17B88" w:rsidRDefault="00C17B88" w:rsidP="00C17B88">
      <w:r>
        <w:t xml:space="preserve">                        this.setVisible(false);</w:t>
      </w:r>
    </w:p>
    <w:p w:rsidR="00C17B88" w:rsidRDefault="00C17B88" w:rsidP="00C17B88">
      <w:r>
        <w:t xml:space="preserve">                    }</w:t>
      </w:r>
    </w:p>
    <w:p w:rsidR="00C17B88" w:rsidRDefault="00C17B88" w:rsidP="00C17B88">
      <w:r>
        <w:t xml:space="preserve">                    else{</w:t>
      </w:r>
    </w:p>
    <w:p w:rsidR="00C17B88" w:rsidRDefault="00C17B88" w:rsidP="00C17B88">
      <w:r>
        <w:t xml:space="preserve">                        /*</w:t>
      </w:r>
    </w:p>
    <w:p w:rsidR="00C17B88" w:rsidRDefault="00C17B88" w:rsidP="00C17B88">
      <w:r>
        <w:t xml:space="preserve">                         * An item was selected in the ComboBox. Set a boolean attribute to true to</w:t>
      </w:r>
    </w:p>
    <w:p w:rsidR="00C17B88" w:rsidRDefault="00C17B88" w:rsidP="00C17B88">
      <w:r>
        <w:t xml:space="preserve">                         * indicate to the calling class that an item was selected and the ok button </w:t>
      </w:r>
    </w:p>
    <w:p w:rsidR="00C17B88" w:rsidRDefault="00C17B88" w:rsidP="00C17B88">
      <w:r>
        <w:t xml:space="preserve">                         * was pressed.</w:t>
      </w:r>
    </w:p>
    <w:p w:rsidR="00C17B88" w:rsidRDefault="00C17B88" w:rsidP="00C17B88">
      <w:r>
        <w:t xml:space="preserve">                         * */</w:t>
      </w:r>
    </w:p>
    <w:p w:rsidR="00C17B88" w:rsidRDefault="00C17B88" w:rsidP="00C17B88">
      <w:r>
        <w:t xml:space="preserve">                        if(isValidNumber(getQuantityTextField().getText())){</w:t>
      </w:r>
    </w:p>
    <w:p w:rsidR="00C17B88" w:rsidRDefault="00C17B88" w:rsidP="00C17B88">
      <w:r>
        <w:t xml:space="preserve">                            this.quantity = Double.valueOf(getQuantityTextField().getText());</w:t>
      </w:r>
    </w:p>
    <w:p w:rsidR="00C17B88" w:rsidRDefault="00C17B88" w:rsidP="00C17B88">
      <w:r>
        <w:t xml:space="preserve">                            dialogOk = true;</w:t>
      </w:r>
    </w:p>
    <w:p w:rsidR="00C17B88" w:rsidRDefault="00C17B88" w:rsidP="00C17B88">
      <w:r>
        <w:t xml:space="preserve">                            this.setVisible(false);</w:t>
      </w:r>
    </w:p>
    <w:p w:rsidR="00C17B88" w:rsidRDefault="00C17B88" w:rsidP="00C17B88">
      <w:r>
        <w:t xml:space="preserve">                        }</w:t>
      </w:r>
    </w:p>
    <w:p w:rsidR="00C17B88" w:rsidRDefault="00C17B88" w:rsidP="00C17B88">
      <w:r>
        <w:t xml:space="preserve">                        else{</w:t>
      </w:r>
    </w:p>
    <w:p w:rsidR="00C17B88" w:rsidRDefault="00C17B88" w:rsidP="00C17B88">
      <w:r>
        <w:t xml:space="preserve">                            JOptionPane.showMessageDialog(null, "The quantity is not\na valid number.",</w:t>
      </w:r>
    </w:p>
    <w:p w:rsidR="00C17B88" w:rsidRDefault="00C17B88" w:rsidP="00C17B88">
      <w:r>
        <w:t xml:space="preserve">                                    "POS-Pi",</w:t>
      </w:r>
    </w:p>
    <w:p w:rsidR="00C17B88" w:rsidRDefault="00C17B88" w:rsidP="00C17B88">
      <w:r>
        <w:t xml:space="preserve">                                    JOptionPane.WARNING_MESSAGE);</w:t>
      </w:r>
    </w:p>
    <w:p w:rsidR="00C17B88" w:rsidRDefault="00C17B88" w:rsidP="00C17B88">
      <w:r>
        <w:t xml:space="preserve">                        }//end if</w:t>
      </w:r>
    </w:p>
    <w:p w:rsidR="00C17B88" w:rsidRDefault="00C17B88" w:rsidP="00C17B88">
      <w:r>
        <w:t xml:space="preserve">                    }//end if</w:t>
      </w:r>
    </w:p>
    <w:p w:rsidR="00C17B88" w:rsidRDefault="00C17B88" w:rsidP="00C17B88">
      <w:r>
        <w:t xml:space="preserve">                    break;</w:t>
      </w:r>
    </w:p>
    <w:p w:rsidR="00C17B88" w:rsidRDefault="00C17B88" w:rsidP="00C17B88">
      <w:r>
        <w:t xml:space="preserve">                case "cancel":</w:t>
      </w:r>
    </w:p>
    <w:p w:rsidR="00C17B88" w:rsidRDefault="00C17B88" w:rsidP="00C17B88">
      <w:r>
        <w:t xml:space="preserve">                    dialogOk = false;</w:t>
      </w:r>
    </w:p>
    <w:p w:rsidR="00C17B88" w:rsidRDefault="00C17B88" w:rsidP="00C17B88">
      <w:r>
        <w:t xml:space="preserve">                    this.setVisible(false);</w:t>
      </w:r>
    </w:p>
    <w:p w:rsidR="00C17B88" w:rsidRDefault="00C17B88" w:rsidP="00C17B88">
      <w:r>
        <w:t xml:space="preserve">                    break;</w:t>
      </w:r>
    </w:p>
    <w:p w:rsidR="00C17B88" w:rsidRDefault="00C17B88" w:rsidP="00C17B88">
      <w:r>
        <w:t xml:space="preserve">            }//end switch</w:t>
      </w:r>
    </w:p>
    <w:p w:rsidR="00C17B88" w:rsidRDefault="00C17B88" w:rsidP="00C17B88">
      <w:r>
        <w:t xml:space="preserve">            robot = null;</w:t>
      </w:r>
    </w:p>
    <w:p w:rsidR="00C17B88" w:rsidRDefault="00C17B88" w:rsidP="00C17B88">
      <w:r>
        <w:t xml:space="preserve">        }//end try</w:t>
      </w:r>
    </w:p>
    <w:p w:rsidR="00C17B88" w:rsidRDefault="00C17B88" w:rsidP="00C17B88">
      <w:r>
        <w:t xml:space="preserve">        catch(Exception ex){</w:t>
      </w:r>
    </w:p>
    <w:p w:rsidR="00C17B88" w:rsidRDefault="00C17B88" w:rsidP="00C17B88">
      <w:r>
        <w:t xml:space="preserve">            ex.printStackTrace();</w:t>
      </w:r>
    </w:p>
    <w:p w:rsidR="00C17B88" w:rsidRDefault="00C17B88" w:rsidP="00C17B88">
      <w:r>
        <w:lastRenderedPageBreak/>
        <w:t xml:space="preserve">        }//end catch</w:t>
      </w:r>
    </w:p>
    <w:p w:rsidR="00C17B88" w:rsidRDefault="00C17B88" w:rsidP="00C17B88">
      <w:r>
        <w:t xml:space="preserve">    }//end actionPerformed</w:t>
      </w:r>
    </w:p>
    <w:p w:rsidR="00C17B88" w:rsidRDefault="00C17B88" w:rsidP="00C17B88">
      <w:r>
        <w:t xml:space="preserve">    </w:t>
      </w:r>
    </w:p>
    <w:p w:rsidR="00C17B88" w:rsidRDefault="00C17B88" w:rsidP="00C17B88">
      <w:r>
        <w:t xml:space="preserve">    /**</w:t>
      </w:r>
    </w:p>
    <w:p w:rsidR="00C17B88" w:rsidRDefault="00C17B88" w:rsidP="00C17B88">
      <w:r>
        <w:t xml:space="preserve">     * Implemented ItemListener abstract methods.&lt;br&gt;Handles the event when an item is selected from the combobox.</w:t>
      </w:r>
    </w:p>
    <w:p w:rsidR="00C17B88" w:rsidRDefault="00C17B88" w:rsidP="00C17B88">
      <w:r>
        <w:t xml:space="preserve">     * @param e ItemEvent</w:t>
      </w:r>
    </w:p>
    <w:p w:rsidR="00C17B88" w:rsidRDefault="00C17B88" w:rsidP="00C17B88">
      <w:r>
        <w:t xml:space="preserve">     **/</w:t>
      </w:r>
    </w:p>
    <w:p w:rsidR="00C17B88" w:rsidRDefault="00C17B88" w:rsidP="00C17B88">
      <w:r>
        <w:t xml:space="preserve">    public void itemStateChanged(ItemEvent e){</w:t>
      </w:r>
    </w:p>
    <w:p w:rsidR="00C17B88" w:rsidRDefault="00C17B88" w:rsidP="00C17B88">
      <w:r>
        <w:t xml:space="preserve">        if(e.getSource() == getProductCombo()){</w:t>
      </w:r>
    </w:p>
    <w:p w:rsidR="00C17B88" w:rsidRDefault="00C17B88" w:rsidP="00C17B88">
      <w:r>
        <w:t xml:space="preserve">            //Display the appropriate unit of measurement description.</w:t>
      </w:r>
    </w:p>
    <w:p w:rsidR="00C17B88" w:rsidRDefault="00C17B88" w:rsidP="00C17B88">
      <w:r>
        <w:t xml:space="preserve">            getQuantityLabel().setText("Enter quantity in: " + uomDescription.get(getProductCombo().getSelectedIndex()));</w:t>
      </w:r>
    </w:p>
    <w:p w:rsidR="00C17B88" w:rsidRDefault="00C17B88" w:rsidP="00C17B88">
      <w:r>
        <w:t xml:space="preserve">        }//end if</w:t>
      </w:r>
    </w:p>
    <w:p w:rsidR="00C17B88" w:rsidRDefault="00C17B88" w:rsidP="00C17B88">
      <w:r>
        <w:t xml:space="preserve">    }//end itemStateChanged</w:t>
      </w:r>
    </w:p>
    <w:p w:rsidR="00C17B88" w:rsidRDefault="00C17B88" w:rsidP="00C17B88">
      <w:r>
        <w:t xml:space="preserve">    </w:t>
      </w:r>
    </w:p>
    <w:p w:rsidR="00C17B88" w:rsidRDefault="00C17B88" w:rsidP="00C17B88">
      <w:r>
        <w:t xml:space="preserve">    /**</w:t>
      </w:r>
    </w:p>
    <w:p w:rsidR="00C17B88" w:rsidRDefault="00C17B88" w:rsidP="00C17B88">
      <w:r>
        <w:t xml:space="preserve">     *  Executes a  select query on the database to fetch records that has a uom_id instead of a barcode.</w:t>
      </w:r>
    </w:p>
    <w:p w:rsidR="00C17B88" w:rsidRDefault="00C17B88" w:rsidP="00C17B88">
      <w:r>
        <w:t xml:space="preserve">     * @param selectStatement String</w:t>
      </w:r>
    </w:p>
    <w:p w:rsidR="00C17B88" w:rsidRDefault="00C17B88" w:rsidP="00C17B88">
      <w:r>
        <w:t xml:space="preserve">     * @return ResultSet</w:t>
      </w:r>
    </w:p>
    <w:p w:rsidR="00C17B88" w:rsidRDefault="00C17B88" w:rsidP="00C17B88">
      <w:r>
        <w:t xml:space="preserve">     **/</w:t>
      </w:r>
    </w:p>
    <w:p w:rsidR="00C17B88" w:rsidRDefault="00C17B88" w:rsidP="00C17B88">
      <w:r>
        <w:t xml:space="preserve">    public ResultSet runSelect(String selectStatement){</w:t>
      </w:r>
    </w:p>
    <w:p w:rsidR="00C17B88" w:rsidRDefault="00C17B88" w:rsidP="00C17B88">
      <w:r>
        <w:t xml:space="preserve">        Connection dbConnection = null;</w:t>
      </w:r>
    </w:p>
    <w:p w:rsidR="00C17B88" w:rsidRDefault="00C17B88" w:rsidP="00C17B88">
      <w:r>
        <w:t xml:space="preserve">        Statement dbStatement = null;   </w:t>
      </w:r>
    </w:p>
    <w:p w:rsidR="00C17B88" w:rsidRDefault="00C17B88" w:rsidP="00C17B88">
      <w:r>
        <w:t xml:space="preserve">        ResultSet rs = null;</w:t>
      </w:r>
    </w:p>
    <w:p w:rsidR="00C17B88" w:rsidRDefault="00C17B88" w:rsidP="00C17B88">
      <w:r>
        <w:t xml:space="preserve">        try{</w:t>
      </w:r>
    </w:p>
    <w:p w:rsidR="00C17B88" w:rsidRDefault="00C17B88" w:rsidP="00C17B88">
      <w:r>
        <w:t xml:space="preserve">            dbConnection = DriverManager.getConnection(dataConnection, dataUser, dataPassword);</w:t>
      </w:r>
    </w:p>
    <w:p w:rsidR="00C17B88" w:rsidRDefault="00C17B88" w:rsidP="00C17B88">
      <w:r>
        <w:t xml:space="preserve">            dbStatement = dbConnection.createStatement();</w:t>
      </w:r>
    </w:p>
    <w:p w:rsidR="00C17B88" w:rsidRDefault="00C17B88" w:rsidP="00C17B88">
      <w:r>
        <w:t xml:space="preserve">            rs = dbStatement.executeQuery(selectStatement);         </w:t>
      </w:r>
    </w:p>
    <w:p w:rsidR="00C17B88" w:rsidRDefault="00C17B88" w:rsidP="00C17B88">
      <w:r>
        <w:t xml:space="preserve">        }//end try</w:t>
      </w:r>
    </w:p>
    <w:p w:rsidR="00C17B88" w:rsidRDefault="00C17B88" w:rsidP="00C17B88">
      <w:r>
        <w:t xml:space="preserve">        catch(SQLException sqlEx){</w:t>
      </w:r>
    </w:p>
    <w:p w:rsidR="00C17B88" w:rsidRDefault="00C17B88" w:rsidP="00C17B88">
      <w:r>
        <w:lastRenderedPageBreak/>
        <w:t xml:space="preserve">            JOptionPane.showMessageDialog(null, sqlEx.toString(), </w:t>
      </w:r>
    </w:p>
    <w:p w:rsidR="00C17B88" w:rsidRDefault="00C17B88" w:rsidP="00C17B88">
      <w:r>
        <w:t xml:space="preserve">                    "Error in connecting to database.",</w:t>
      </w:r>
    </w:p>
    <w:p w:rsidR="00C17B88" w:rsidRDefault="00C17B88" w:rsidP="00C17B88">
      <w:r>
        <w:t xml:space="preserve">                    JOptionPane.WARNING_MESSAGE);</w:t>
      </w:r>
    </w:p>
    <w:p w:rsidR="00C17B88" w:rsidRDefault="00C17B88" w:rsidP="00C17B88">
      <w:r>
        <w:t xml:space="preserve">        }//end catch</w:t>
      </w:r>
    </w:p>
    <w:p w:rsidR="00C17B88" w:rsidRDefault="00C17B88" w:rsidP="00C17B88">
      <w:r>
        <w:t xml:space="preserve">        catch(Exception eEx){</w:t>
      </w:r>
    </w:p>
    <w:p w:rsidR="00C17B88" w:rsidRDefault="00C17B88" w:rsidP="00C17B88">
      <w:r>
        <w:t xml:space="preserve">            JOptionPane.showMessageDialog(null, eEx.toString(),</w:t>
      </w:r>
    </w:p>
    <w:p w:rsidR="00C17B88" w:rsidRDefault="00C17B88" w:rsidP="00C17B88">
      <w:r>
        <w:t xml:space="preserve">                    "Error in connecting to database",</w:t>
      </w:r>
    </w:p>
    <w:p w:rsidR="00C17B88" w:rsidRDefault="00C17B88" w:rsidP="00C17B88">
      <w:r>
        <w:t xml:space="preserve">                    JOptionPane.WARNING_MESSAGE);</w:t>
      </w:r>
    </w:p>
    <w:p w:rsidR="00C17B88" w:rsidRDefault="00C17B88" w:rsidP="00C17B88">
      <w:r>
        <w:t xml:space="preserve">        }//end catch    </w:t>
      </w:r>
    </w:p>
    <w:p w:rsidR="00C17B88" w:rsidRDefault="00C17B88" w:rsidP="00C17B88">
      <w:r>
        <w:t xml:space="preserve">        finally{</w:t>
      </w:r>
    </w:p>
    <w:p w:rsidR="00C17B88" w:rsidRDefault="00C17B88" w:rsidP="00C17B88">
      <w:r>
        <w:t xml:space="preserve">            dbConnection = null;</w:t>
      </w:r>
    </w:p>
    <w:p w:rsidR="00C17B88" w:rsidRDefault="00C17B88" w:rsidP="00C17B88">
      <w:r>
        <w:t xml:space="preserve">            dbStatement = null;</w:t>
      </w:r>
    </w:p>
    <w:p w:rsidR="00C17B88" w:rsidRDefault="00C17B88" w:rsidP="00C17B88">
      <w:r>
        <w:t xml:space="preserve">        }//end finally</w:t>
      </w:r>
    </w:p>
    <w:p w:rsidR="00C17B88" w:rsidRDefault="00C17B88" w:rsidP="00C17B88">
      <w:r>
        <w:t xml:space="preserve">        return rs;</w:t>
      </w:r>
    </w:p>
    <w:p w:rsidR="00C17B88" w:rsidRDefault="00C17B88" w:rsidP="00C17B88">
      <w:r>
        <w:t xml:space="preserve">    }//end runSelect</w:t>
      </w:r>
    </w:p>
    <w:p w:rsidR="00C17B88" w:rsidRDefault="00C17B88" w:rsidP="00C17B88">
      <w:r>
        <w:t xml:space="preserve">    </w:t>
      </w:r>
    </w:p>
    <w:p w:rsidR="00C17B88" w:rsidRDefault="00C17B88" w:rsidP="00C17B88">
      <w:r>
        <w:t xml:space="preserve">    /**</w:t>
      </w:r>
    </w:p>
    <w:p w:rsidR="00C17B88" w:rsidRDefault="00C17B88" w:rsidP="00C17B88">
      <w:r>
        <w:t xml:space="preserve">     * Retrieves items from the products table that has a unit of measurement.</w:t>
      </w:r>
    </w:p>
    <w:p w:rsidR="00C17B88" w:rsidRDefault="00C17B88" w:rsidP="00C17B88">
      <w:r>
        <w:t xml:space="preserve">     **/</w:t>
      </w:r>
    </w:p>
    <w:p w:rsidR="00C17B88" w:rsidRDefault="00C17B88" w:rsidP="00C17B88">
      <w:r>
        <w:t xml:space="preserve">     @SuppressWarnings("unchecked")</w:t>
      </w:r>
    </w:p>
    <w:p w:rsidR="00C17B88" w:rsidRDefault="00C17B88" w:rsidP="00C17B88">
      <w:r>
        <w:t xml:space="preserve">    public void getItemWithUOM(){</w:t>
      </w:r>
    </w:p>
    <w:p w:rsidR="00C17B88" w:rsidRDefault="00C17B88" w:rsidP="00C17B88">
      <w:r>
        <w:t xml:space="preserve">        ResultSet rs;</w:t>
      </w:r>
    </w:p>
    <w:p w:rsidR="00C17B88" w:rsidRDefault="00C17B88" w:rsidP="00C17B88">
      <w:r>
        <w:t xml:space="preserve">        String selectStatement = "SELECT products.product_id, " +</w:t>
      </w:r>
    </w:p>
    <w:p w:rsidR="00C17B88" w:rsidRDefault="00C17B88" w:rsidP="00C17B88">
      <w:r>
        <w:t xml:space="preserve">                                 "products.uom_id, " +</w:t>
      </w:r>
    </w:p>
    <w:p w:rsidR="00C17B88" w:rsidRDefault="00C17B88" w:rsidP="00C17B88">
      <w:r>
        <w:t xml:space="preserve">                                 "unit_of_measurement.description as uom_description, " + </w:t>
      </w:r>
    </w:p>
    <w:p w:rsidR="00C17B88" w:rsidRDefault="00C17B88" w:rsidP="00C17B88">
      <w:r>
        <w:t xml:space="preserve">                                 "unit_of_measurement.uom_code as uom_code, " + </w:t>
      </w:r>
    </w:p>
    <w:p w:rsidR="00C17B88" w:rsidRDefault="00C17B88" w:rsidP="00C17B88">
      <w:r>
        <w:t xml:space="preserve">                                 "products.description as product_description " +</w:t>
      </w:r>
    </w:p>
    <w:p w:rsidR="00C17B88" w:rsidRDefault="00C17B88" w:rsidP="00C17B88">
      <w:r>
        <w:t xml:space="preserve">                                 "FROM products LEFT JOIN unit_of_measurement " + </w:t>
      </w:r>
    </w:p>
    <w:p w:rsidR="00C17B88" w:rsidRDefault="00C17B88" w:rsidP="00C17B88">
      <w:r>
        <w:t xml:space="preserve">                                 "ON products.uom_id = unit_of_measurement.uom_id " + </w:t>
      </w:r>
    </w:p>
    <w:p w:rsidR="00C17B88" w:rsidRDefault="00C17B88" w:rsidP="00C17B88">
      <w:r>
        <w:t xml:space="preserve">                                 "WHERE uom_code != 'N/A'";</w:t>
      </w:r>
    </w:p>
    <w:p w:rsidR="00C17B88" w:rsidRDefault="00C17B88" w:rsidP="00C17B88">
      <w:r>
        <w:lastRenderedPageBreak/>
        <w:t xml:space="preserve">        try{</w:t>
      </w:r>
    </w:p>
    <w:p w:rsidR="00C17B88" w:rsidRDefault="00C17B88" w:rsidP="00C17B88">
      <w:r>
        <w:t xml:space="preserve">            rs = runSelect(selectStatement);</w:t>
      </w:r>
    </w:p>
    <w:p w:rsidR="00C17B88" w:rsidRDefault="00C17B88" w:rsidP="00C17B88">
      <w:r>
        <w:t xml:space="preserve">            //if ResultSet is not before the first result, then ResultSet is empty.</w:t>
      </w:r>
    </w:p>
    <w:p w:rsidR="00C17B88" w:rsidRDefault="00C17B88" w:rsidP="00C17B88">
      <w:r>
        <w:t xml:space="preserve">            if(! rs.isBeforeFirst()){</w:t>
      </w:r>
    </w:p>
    <w:p w:rsidR="00C17B88" w:rsidRDefault="00C17B88" w:rsidP="00C17B88">
      <w:r>
        <w:t xml:space="preserve">                JOptionPane.showMessageDialog(null, "Sorry, there are no items to show.", </w:t>
      </w:r>
    </w:p>
    <w:p w:rsidR="00C17B88" w:rsidRDefault="00C17B88" w:rsidP="00C17B88">
      <w:r>
        <w:t xml:space="preserve">                        "POS-Pi",</w:t>
      </w:r>
    </w:p>
    <w:p w:rsidR="00C17B88" w:rsidRDefault="00C17B88" w:rsidP="00C17B88">
      <w:r>
        <w:t xml:space="preserve">                        JOptionPane.WARNING_MESSAGE);</w:t>
      </w:r>
    </w:p>
    <w:p w:rsidR="00C17B88" w:rsidRDefault="00C17B88" w:rsidP="00C17B88">
      <w:r>
        <w:t xml:space="preserve">            }</w:t>
      </w:r>
    </w:p>
    <w:p w:rsidR="00C17B88" w:rsidRDefault="00C17B88" w:rsidP="00C17B88">
      <w:r>
        <w:t xml:space="preserve">            //ResultSet is before the first result, record/s found.</w:t>
      </w:r>
    </w:p>
    <w:p w:rsidR="00C17B88" w:rsidRDefault="00C17B88" w:rsidP="00C17B88">
      <w:r>
        <w:t xml:space="preserve">            else{               </w:t>
      </w:r>
    </w:p>
    <w:p w:rsidR="00C17B88" w:rsidRDefault="00C17B88" w:rsidP="00C17B88">
      <w:r>
        <w:t xml:space="preserve">                while(rs.next()){</w:t>
      </w:r>
    </w:p>
    <w:p w:rsidR="00C17B88" w:rsidRDefault="00C17B88" w:rsidP="00C17B88">
      <w:r>
        <w:t xml:space="preserve">                    /*</w:t>
      </w:r>
    </w:p>
    <w:p w:rsidR="00C17B88" w:rsidRDefault="00C17B88" w:rsidP="00C17B88">
      <w:r>
        <w:t xml:space="preserve">                     * Populate the ArrayLists and the ComboBox with values from the result set.</w:t>
      </w:r>
    </w:p>
    <w:p w:rsidR="00C17B88" w:rsidRDefault="00C17B88" w:rsidP="00C17B88">
      <w:r>
        <w:t xml:space="preserve">                     * */</w:t>
      </w:r>
    </w:p>
    <w:p w:rsidR="00C17B88" w:rsidRDefault="00C17B88" w:rsidP="00C17B88">
      <w:r>
        <w:t xml:space="preserve">                    productID.add(rs.getInt("product_id"));</w:t>
      </w:r>
    </w:p>
    <w:p w:rsidR="00C17B88" w:rsidRDefault="00C17B88" w:rsidP="00C17B88">
      <w:r>
        <w:t xml:space="preserve">                    uomDescription.add(rs.getString("uom_description"));</w:t>
      </w:r>
    </w:p>
    <w:p w:rsidR="00C17B88" w:rsidRDefault="00C17B88" w:rsidP="00C17B88">
      <w:r>
        <w:t xml:space="preserve">                    getProductCombo().addItem(rs.getString("product_description"));</w:t>
      </w:r>
    </w:p>
    <w:p w:rsidR="00C17B88" w:rsidRDefault="00C17B88" w:rsidP="00C17B88">
      <w:r>
        <w:t xml:space="preserve">                }//end while    </w:t>
      </w:r>
    </w:p>
    <w:p w:rsidR="00C17B88" w:rsidRDefault="00C17B88" w:rsidP="00C17B88">
      <w:r>
        <w:t xml:space="preserve">                //Display the appropriate unit of measurement description.</w:t>
      </w:r>
    </w:p>
    <w:p w:rsidR="00C17B88" w:rsidRDefault="00C17B88" w:rsidP="00C17B88">
      <w:r>
        <w:t xml:space="preserve">                getQuantityLabel().setText("Enter quantity in: " + uomDescription.get(0));</w:t>
      </w:r>
    </w:p>
    <w:p w:rsidR="00C17B88" w:rsidRDefault="00C17B88" w:rsidP="00C17B88">
      <w:r>
        <w:t xml:space="preserve">            }//end if</w:t>
      </w:r>
    </w:p>
    <w:p w:rsidR="00C17B88" w:rsidRDefault="00C17B88" w:rsidP="00C17B88">
      <w:r>
        <w:t xml:space="preserve">        }//end try</w:t>
      </w:r>
    </w:p>
    <w:p w:rsidR="00C17B88" w:rsidRDefault="00C17B88" w:rsidP="00C17B88">
      <w:r>
        <w:t xml:space="preserve">        catch(Exception ex){</w:t>
      </w:r>
    </w:p>
    <w:p w:rsidR="00C17B88" w:rsidRDefault="00C17B88" w:rsidP="00C17B88">
      <w:r>
        <w:t xml:space="preserve">            JOptionPane.showMessageDialog(null, ex.toString(), </w:t>
      </w:r>
    </w:p>
    <w:p w:rsidR="00C17B88" w:rsidRDefault="00C17B88" w:rsidP="00C17B88">
      <w:r>
        <w:t xml:space="preserve">                    "Error in fetching records.",</w:t>
      </w:r>
    </w:p>
    <w:p w:rsidR="00C17B88" w:rsidRDefault="00C17B88" w:rsidP="00C17B88">
      <w:r>
        <w:t xml:space="preserve">                    JOptionPane.WARNING_MESSAGE);</w:t>
      </w:r>
    </w:p>
    <w:p w:rsidR="00C17B88" w:rsidRDefault="00C17B88" w:rsidP="00C17B88">
      <w:r>
        <w:t xml:space="preserve">            ex.printStackTrace();</w:t>
      </w:r>
    </w:p>
    <w:p w:rsidR="00C17B88" w:rsidRDefault="00C17B88" w:rsidP="00C17B88">
      <w:r>
        <w:t xml:space="preserve">        }//end catch</w:t>
      </w:r>
    </w:p>
    <w:p w:rsidR="00C17B88" w:rsidRDefault="00C17B88" w:rsidP="00C17B88">
      <w:r>
        <w:t xml:space="preserve">    }//end getItemWithUOM</w:t>
      </w:r>
    </w:p>
    <w:p w:rsidR="00C17B88" w:rsidRDefault="00C17B88" w:rsidP="00C17B88">
      <w:r>
        <w:t xml:space="preserve">    </w:t>
      </w:r>
    </w:p>
    <w:p w:rsidR="00C17B88" w:rsidRDefault="00C17B88" w:rsidP="00C17B88">
      <w:r>
        <w:lastRenderedPageBreak/>
        <w:t xml:space="preserve">    /**</w:t>
      </w:r>
    </w:p>
    <w:p w:rsidR="00C17B88" w:rsidRDefault="00C17B88" w:rsidP="00C17B88">
      <w:r>
        <w:t xml:space="preserve">     * Test if a String value is a valid double. Return true if it is, false otherwise.</w:t>
      </w:r>
    </w:p>
    <w:p w:rsidR="00C17B88" w:rsidRDefault="00C17B88" w:rsidP="00C17B88">
      <w:r>
        <w:t xml:space="preserve">     * @param number String</w:t>
      </w:r>
    </w:p>
    <w:p w:rsidR="00C17B88" w:rsidRDefault="00C17B88" w:rsidP="00C17B88">
      <w:r>
        <w:t xml:space="preserve">     * @return boolean</w:t>
      </w:r>
    </w:p>
    <w:p w:rsidR="00C17B88" w:rsidRDefault="00C17B88" w:rsidP="00C17B88">
      <w:r>
        <w:t xml:space="preserve">     **/</w:t>
      </w:r>
    </w:p>
    <w:p w:rsidR="00C17B88" w:rsidRDefault="00C17B88" w:rsidP="00C17B88">
      <w:r>
        <w:t xml:space="preserve">    public boolean isValidNumber(String number){</w:t>
      </w:r>
    </w:p>
    <w:p w:rsidR="00C17B88" w:rsidRDefault="00C17B88" w:rsidP="00C17B88">
      <w:r>
        <w:t xml:space="preserve">        try{</w:t>
      </w:r>
    </w:p>
    <w:p w:rsidR="00C17B88" w:rsidRDefault="00C17B88" w:rsidP="00C17B88">
      <w:r>
        <w:t xml:space="preserve">            Double.parseDouble(number);</w:t>
      </w:r>
    </w:p>
    <w:p w:rsidR="00C17B88" w:rsidRDefault="00C17B88" w:rsidP="00C17B88">
      <w:r>
        <w:t xml:space="preserve">            return true;</w:t>
      </w:r>
    </w:p>
    <w:p w:rsidR="00C17B88" w:rsidRDefault="00C17B88" w:rsidP="00C17B88">
      <w:r>
        <w:t xml:space="preserve">        }</w:t>
      </w:r>
    </w:p>
    <w:p w:rsidR="00C17B88" w:rsidRDefault="00C17B88" w:rsidP="00C17B88">
      <w:r>
        <w:t xml:space="preserve">        catch(NumberFormatException ex){</w:t>
      </w:r>
    </w:p>
    <w:p w:rsidR="00C17B88" w:rsidRDefault="00C17B88" w:rsidP="00C17B88">
      <w:r>
        <w:t xml:space="preserve">            return false;</w:t>
      </w:r>
    </w:p>
    <w:p w:rsidR="00C17B88" w:rsidRDefault="00C17B88" w:rsidP="00C17B88">
      <w:r>
        <w:t xml:space="preserve">        }//end try/catch</w:t>
      </w:r>
    </w:p>
    <w:p w:rsidR="00C17B88" w:rsidRDefault="00C17B88" w:rsidP="00C17B88">
      <w:r>
        <w:t xml:space="preserve">    }//end isValidNumber</w:t>
      </w:r>
    </w:p>
    <w:p w:rsidR="00C17B88" w:rsidRDefault="00C17B88" w:rsidP="00C17B88">
      <w:r>
        <w:tab/>
      </w:r>
    </w:p>
    <w:p w:rsidR="00C17B88" w:rsidRDefault="00C17B88" w:rsidP="00C17B88">
      <w:r>
        <w:t>}//end class</w:t>
      </w:r>
    </w:p>
    <w:p w:rsidR="00C17B88" w:rsidRDefault="00C17B88" w:rsidP="00C17B88"/>
    <w:p w:rsidR="00C17B88" w:rsidRDefault="00C17B88" w:rsidP="00C17B88"/>
    <w:p w:rsidR="00C17B88" w:rsidRDefault="00C17B88" w:rsidP="00C17B88">
      <w:pPr>
        <w:rPr>
          <w:b/>
        </w:rPr>
      </w:pPr>
      <w:r>
        <w:rPr>
          <w:b/>
        </w:rPr>
        <w:t>Screenshot:</w:t>
      </w:r>
    </w:p>
    <w:p w:rsidR="00C17B88" w:rsidRDefault="00C17B88" w:rsidP="00C17B88">
      <w:pPr>
        <w:rPr>
          <w:b/>
        </w:rPr>
      </w:pPr>
    </w:p>
    <w:p w:rsidR="00C17B88" w:rsidRPr="00C17B88" w:rsidRDefault="00C17B88" w:rsidP="00C17B88">
      <w:pPr>
        <w:rPr>
          <w:b/>
        </w:rPr>
      </w:pPr>
      <w:r>
        <w:rPr>
          <w:noProof/>
          <w:lang w:val="en-GB" w:eastAsia="en-GB" w:bidi="ar-SA"/>
        </w:rPr>
        <w:drawing>
          <wp:inline distT="0" distB="0" distL="0" distR="0" wp14:anchorId="214697FC" wp14:editId="2C415C5D">
            <wp:extent cx="2981325" cy="20002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981325" cy="2000250"/>
                    </a:xfrm>
                    <a:prstGeom prst="rect">
                      <a:avLst/>
                    </a:prstGeom>
                  </pic:spPr>
                </pic:pic>
              </a:graphicData>
            </a:graphic>
          </wp:inline>
        </w:drawing>
      </w:r>
      <w:r w:rsidR="00BD55DE">
        <w:rPr>
          <w:noProof/>
          <w:lang w:val="en-GB" w:eastAsia="en-GB" w:bidi="ar-SA"/>
        </w:rPr>
        <w:drawing>
          <wp:inline distT="0" distB="0" distL="0" distR="0" wp14:anchorId="62813001" wp14:editId="111B7680">
            <wp:extent cx="2981325" cy="1981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981325" cy="1981200"/>
                    </a:xfrm>
                    <a:prstGeom prst="rect">
                      <a:avLst/>
                    </a:prstGeom>
                  </pic:spPr>
                </pic:pic>
              </a:graphicData>
            </a:graphic>
          </wp:inline>
        </w:drawing>
      </w:r>
    </w:p>
    <w:p w:rsidR="00C17B88" w:rsidRDefault="00C17B88" w:rsidP="00241DD9"/>
    <w:p w:rsidR="00C17B88" w:rsidRDefault="00C17B88" w:rsidP="00241DD9"/>
    <w:p w:rsidR="00241DD9" w:rsidRDefault="003F2F3D" w:rsidP="00241DD9">
      <w:r>
        <w:pict>
          <v:rect id="_x0000_i1244" style="width:0;height:1.5pt" o:hralign="center" o:hrstd="t" o:hr="t" fillcolor="#a0a0a0" stroked="f"/>
        </w:pict>
      </w:r>
    </w:p>
    <w:p w:rsidR="00633062" w:rsidRDefault="00633062" w:rsidP="00241DD9">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lastRenderedPageBreak/>
        <w:t>Javadoc Generated API Documentation</w:t>
      </w:r>
    </w:p>
    <w:p w:rsidR="003B6A07" w:rsidRPr="003B6A07" w:rsidRDefault="003B6A07" w:rsidP="00241DD9">
      <w:pPr>
        <w:rPr>
          <w:rFonts w:asciiTheme="minorHAnsi" w:hAnsiTheme="minorHAnsi"/>
          <w:sz w:val="16"/>
          <w:szCs w:val="16"/>
        </w:rPr>
      </w:pPr>
      <w:r w:rsidRPr="003B6A07">
        <w:rPr>
          <w:rFonts w:asciiTheme="minorHAnsi" w:hAnsiTheme="minorHAnsi"/>
          <w:sz w:val="16"/>
          <w:szCs w:val="16"/>
        </w:rPr>
        <w:t xml:space="preserve">Oracle Corporation, nd. </w:t>
      </w:r>
      <w:proofErr w:type="gramStart"/>
      <w:r w:rsidRPr="003B6A07">
        <w:rPr>
          <w:rFonts w:asciiTheme="minorHAnsi" w:hAnsiTheme="minorHAnsi"/>
          <w:sz w:val="16"/>
          <w:szCs w:val="16"/>
        </w:rPr>
        <w:t>Javadoc.</w:t>
      </w:r>
      <w:proofErr w:type="gramEnd"/>
      <w:r w:rsidRPr="003B6A07">
        <w:rPr>
          <w:rFonts w:asciiTheme="minorHAnsi" w:hAnsiTheme="minorHAnsi"/>
          <w:sz w:val="16"/>
          <w:szCs w:val="16"/>
        </w:rPr>
        <w:t xml:space="preserve"> [</w:t>
      </w:r>
      <w:proofErr w:type="gramStart"/>
      <w:r w:rsidRPr="003B6A07">
        <w:rPr>
          <w:rFonts w:asciiTheme="minorHAnsi" w:hAnsiTheme="minorHAnsi"/>
          <w:sz w:val="16"/>
          <w:szCs w:val="16"/>
        </w:rPr>
        <w:t>computer</w:t>
      </w:r>
      <w:proofErr w:type="gramEnd"/>
      <w:r w:rsidRPr="003B6A07">
        <w:rPr>
          <w:rFonts w:asciiTheme="minorHAnsi" w:hAnsiTheme="minorHAnsi"/>
          <w:sz w:val="16"/>
          <w:szCs w:val="16"/>
        </w:rPr>
        <w:t xml:space="preserve"> program]. Oracle Corporation. </w:t>
      </w:r>
      <w:proofErr w:type="gramStart"/>
      <w:r w:rsidRPr="003B6A07">
        <w:rPr>
          <w:rFonts w:asciiTheme="minorHAnsi" w:hAnsiTheme="minorHAnsi"/>
          <w:sz w:val="16"/>
          <w:szCs w:val="16"/>
        </w:rPr>
        <w:t>[Accessed April 28, 2015].</w:t>
      </w:r>
      <w:proofErr w:type="gramEnd"/>
    </w:p>
    <w:p w:rsidR="00241DD9" w:rsidRPr="00633062" w:rsidRDefault="00241DD9" w:rsidP="00241DD9">
      <w:pPr>
        <w:pStyle w:val="Heading2"/>
        <w:rPr>
          <w:b/>
          <w:sz w:val="40"/>
          <w:szCs w:val="40"/>
        </w:rPr>
      </w:pPr>
      <w:r w:rsidRPr="00633062">
        <w:rPr>
          <w:b/>
          <w:sz w:val="40"/>
          <w:szCs w:val="40"/>
        </w:rPr>
        <w:t>pospi</w:t>
      </w:r>
      <w:r w:rsidRPr="00633062">
        <w:rPr>
          <w:b/>
          <w:sz w:val="40"/>
          <w:szCs w:val="40"/>
        </w:rPr>
        <w:br/>
        <w:t xml:space="preserve">Class ProductOrder </w:t>
      </w:r>
    </w:p>
    <w:p w:rsidR="00241DD9" w:rsidRDefault="00241DD9" w:rsidP="00241DD9">
      <w:pPr>
        <w:pStyle w:val="HTMLPreformatted"/>
      </w:pPr>
      <w:r>
        <w:t>java.lang.Object</w:t>
      </w:r>
    </w:p>
    <w:p w:rsidR="00241DD9" w:rsidRDefault="00241DD9" w:rsidP="00241DD9">
      <w:pPr>
        <w:pStyle w:val="HTMLPreformatted"/>
      </w:pPr>
      <w:r>
        <w:t xml:space="preserve">  </w:t>
      </w:r>
      <w:r>
        <w:rPr>
          <w:noProof/>
        </w:rPr>
        <mc:AlternateContent>
          <mc:Choice Requires="wps">
            <w:drawing>
              <wp:inline distT="0" distB="0" distL="0" distR="0" wp14:anchorId="659DC1B2" wp14:editId="701CC884">
                <wp:extent cx="301625" cy="301625"/>
                <wp:effectExtent l="0" t="0" r="0" b="0"/>
                <wp:docPr id="100" name="Rectangle 100"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0"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BuIJx2&#10;vwIAANAFAAAOAAAAAAAAAAAAAAAAAC4CAABkcnMvZTJvRG9jLnhtbFBLAQItABQABgAIAAAAIQBo&#10;Npdo2gAAAAMBAAAPAAAAAAAAAAAAAAAAABkFAABkcnMvZG93bnJldi54bWxQSwUGAAAAAAQABADz&#10;AAAAIAYAAAAA&#10;" filled="f" stroked="f">
                <o:lock v:ext="edit" aspectratio="t"/>
                <w10:anchorlock/>
              </v:rect>
            </w:pict>
          </mc:Fallback>
        </mc:AlternateContent>
      </w:r>
      <w:r>
        <w:rPr>
          <w:b/>
          <w:bCs/>
        </w:rPr>
        <w:t>pospi.ProductOrder</w:t>
      </w:r>
    </w:p>
    <w:p w:rsidR="00241DD9" w:rsidRDefault="003F2F3D" w:rsidP="00241DD9">
      <w:r>
        <w:pict>
          <v:rect id="_x0000_i1245" style="width:0;height:1.5pt" o:hralign="center" o:hrstd="t" o:hr="t" fillcolor="#a0a0a0" stroked="f"/>
        </w:pict>
      </w:r>
    </w:p>
    <w:p w:rsidR="00241DD9" w:rsidRDefault="00241DD9" w:rsidP="00241DD9">
      <w:pPr>
        <w:pStyle w:val="HTMLPreformatted"/>
      </w:pPr>
      <w:r>
        <w:t xml:space="preserve">public class </w:t>
      </w:r>
      <w:r>
        <w:rPr>
          <w:b/>
          <w:bCs/>
        </w:rPr>
        <w:t>ProductOrder</w:t>
      </w:r>
      <w:r>
        <w:t>extends java.lang.Object</w:t>
      </w:r>
    </w:p>
    <w:p w:rsidR="00241DD9" w:rsidRDefault="00241DD9" w:rsidP="00241DD9">
      <w:pPr>
        <w:pStyle w:val="NormalWeb"/>
      </w:pPr>
      <w:r>
        <w:t>Author: Angelo Romel Lopez</w:t>
      </w:r>
      <w:r>
        <w:br/>
        <w:t xml:space="preserve">Description: Holds the product model that includes the VAT rate and quantity ordered. Used to display product information on the item display TextArea. </w:t>
      </w:r>
    </w:p>
    <w:p w:rsidR="00241DD9" w:rsidRDefault="003F2F3D" w:rsidP="00241DD9">
      <w:r>
        <w:pict>
          <v:rect id="_x0000_i1246"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613"/>
        <w:gridCol w:w="111"/>
      </w:tblGrid>
      <w:tr w:rsidR="00241DD9" w:rsidTr="00241DD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241DD9" w:rsidRDefault="00241DD9">
            <w:pPr>
              <w:rPr>
                <w:b/>
                <w:bCs/>
                <w:sz w:val="24"/>
                <w:szCs w:val="24"/>
              </w:rPr>
            </w:pPr>
            <w:r>
              <w:rPr>
                <w:b/>
                <w:bCs/>
                <w:sz w:val="36"/>
                <w:szCs w:val="36"/>
              </w:rPr>
              <w:t>Constructor Summary</w:t>
            </w:r>
            <w:r>
              <w:rPr>
                <w:b/>
                <w:bCs/>
              </w:rPr>
              <w:t xml:space="preserve"> </w:t>
            </w:r>
          </w:p>
        </w:tc>
      </w:tr>
      <w:tr w:rsidR="00241DD9" w:rsidTr="00241DD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87" w:anchor="ProductOrder()" w:history="1">
              <w:r w:rsidR="00241DD9">
                <w:rPr>
                  <w:rStyle w:val="Hyperlink"/>
                  <w:rFonts w:ascii="Courier New" w:hAnsi="Courier New" w:cs="Courier New"/>
                  <w:b/>
                  <w:bCs/>
                </w:rPr>
                <w:t>ProductOrder</w:t>
              </w:r>
            </w:hyperlink>
            <w:r w:rsidR="00241DD9">
              <w:rPr>
                <w:rStyle w:val="HTMLCode"/>
              </w:rPr>
              <w:t>()</w:t>
            </w:r>
            <w:r w:rsidR="00241DD9">
              <w:br/>
              <w:t xml:space="preserve">          Constructor. </w:t>
            </w:r>
          </w:p>
        </w:tc>
        <w:tc>
          <w:tcPr>
            <w:tcW w:w="0" w:type="auto"/>
            <w:shd w:val="clear" w:color="auto" w:fill="FFFFFF"/>
            <w:vAlign w:val="center"/>
            <w:hideMark/>
          </w:tcPr>
          <w:p w:rsidR="00241DD9" w:rsidRDefault="00241DD9"/>
        </w:tc>
      </w:tr>
      <w:tr w:rsidR="00241DD9" w:rsidTr="00241DD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88" w:anchor="ProductOrder(int, java.lang.String, int, java.lang.String, java.lang.String, double, byte, double)" w:history="1">
              <w:r w:rsidR="00241DD9">
                <w:rPr>
                  <w:rStyle w:val="Hyperlink"/>
                  <w:rFonts w:ascii="Courier New" w:hAnsi="Courier New" w:cs="Courier New"/>
                  <w:b/>
                  <w:bCs/>
                </w:rPr>
                <w:t>ProductOrder</w:t>
              </w:r>
            </w:hyperlink>
            <w:r w:rsidR="00241DD9">
              <w:rPr>
                <w:rStyle w:val="HTMLCode"/>
              </w:rPr>
              <w:t>(int productID, java.lang.String barcode, int uomID, java.lang.String uomCode, java.lang.String description, double price, byte vatRate, double quantity)</w:t>
            </w:r>
            <w:r w:rsidR="00241DD9">
              <w:br/>
              <w:t xml:space="preserve">          Constructor, overloaded </w:t>
            </w:r>
          </w:p>
        </w:tc>
        <w:tc>
          <w:tcPr>
            <w:tcW w:w="0" w:type="auto"/>
            <w:shd w:val="clear" w:color="auto" w:fill="FFFFFF"/>
            <w:vAlign w:val="center"/>
            <w:hideMark/>
          </w:tcPr>
          <w:p w:rsidR="00241DD9" w:rsidRDefault="00241DD9"/>
        </w:tc>
      </w:tr>
    </w:tbl>
    <w:p w:rsidR="00241DD9" w:rsidRDefault="00241DD9" w:rsidP="00241DD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161"/>
        <w:gridCol w:w="7563"/>
      </w:tblGrid>
      <w:tr w:rsidR="00241DD9" w:rsidTr="00241DD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241DD9" w:rsidRDefault="00241DD9">
            <w:pPr>
              <w:rPr>
                <w:b/>
                <w:bCs/>
                <w:sz w:val="24"/>
                <w:szCs w:val="24"/>
              </w:rPr>
            </w:pPr>
            <w:r>
              <w:rPr>
                <w:b/>
                <w:bCs/>
                <w:sz w:val="36"/>
                <w:szCs w:val="36"/>
              </w:rPr>
              <w:t>Method Summary</w:t>
            </w:r>
            <w:r>
              <w:rPr>
                <w:b/>
                <w:bCs/>
              </w:rP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89" w:anchor="getBarcode()" w:history="1">
              <w:r w:rsidR="00241DD9">
                <w:rPr>
                  <w:rStyle w:val="Hyperlink"/>
                  <w:rFonts w:ascii="Courier New" w:hAnsi="Courier New" w:cs="Courier New"/>
                  <w:b/>
                  <w:bCs/>
                </w:rPr>
                <w:t>getBarcode</w:t>
              </w:r>
            </w:hyperlink>
            <w:r w:rsidR="00241DD9">
              <w:rPr>
                <w:rStyle w:val="HTMLCode"/>
              </w:rPr>
              <w:t>()</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0" w:anchor="getDescription()" w:history="1">
              <w:r w:rsidR="00241DD9">
                <w:rPr>
                  <w:rStyle w:val="Hyperlink"/>
                  <w:rFonts w:ascii="Courier New" w:hAnsi="Courier New" w:cs="Courier New"/>
                  <w:b/>
                  <w:bCs/>
                </w:rPr>
                <w:t>getDescription</w:t>
              </w:r>
            </w:hyperlink>
            <w:r w:rsidR="00241DD9">
              <w:rPr>
                <w:rStyle w:val="HTMLCode"/>
              </w:rPr>
              <w:t>()</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double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1" w:anchor="getPrice()" w:history="1">
              <w:r w:rsidR="00241DD9">
                <w:rPr>
                  <w:rStyle w:val="Hyperlink"/>
                  <w:rFonts w:ascii="Courier New" w:hAnsi="Courier New" w:cs="Courier New"/>
                  <w:b/>
                  <w:bCs/>
                </w:rPr>
                <w:t>getPrice</w:t>
              </w:r>
            </w:hyperlink>
            <w:r w:rsidR="00241DD9">
              <w:rPr>
                <w:rStyle w:val="HTMLCode"/>
              </w:rPr>
              <w:t>()</w:t>
            </w:r>
            <w:r w:rsidR="00241DD9">
              <w:br/>
            </w:r>
            <w:r w:rsidR="00241DD9">
              <w:lastRenderedPageBreak/>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lastRenderedPageBreak/>
              <w:t> int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2" w:anchor="getProductID()" w:history="1">
              <w:r w:rsidR="00241DD9">
                <w:rPr>
                  <w:rStyle w:val="Hyperlink"/>
                  <w:rFonts w:ascii="Courier New" w:hAnsi="Courier New" w:cs="Courier New"/>
                  <w:b/>
                  <w:bCs/>
                </w:rPr>
                <w:t>getProductID</w:t>
              </w:r>
            </w:hyperlink>
            <w:r w:rsidR="00241DD9">
              <w:rPr>
                <w:rStyle w:val="HTMLCode"/>
              </w:rPr>
              <w:t>()</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double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3" w:anchor="getQuantity()" w:history="1">
              <w:r w:rsidR="00241DD9">
                <w:rPr>
                  <w:rStyle w:val="Hyperlink"/>
                  <w:rFonts w:ascii="Courier New" w:hAnsi="Courier New" w:cs="Courier New"/>
                  <w:b/>
                  <w:bCs/>
                </w:rPr>
                <w:t>getQuantity</w:t>
              </w:r>
            </w:hyperlink>
            <w:r w:rsidR="00241DD9">
              <w:rPr>
                <w:rStyle w:val="HTMLCode"/>
              </w:rPr>
              <w:t>()</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4" w:anchor="getUomCode()" w:history="1">
              <w:r w:rsidR="00241DD9">
                <w:rPr>
                  <w:rStyle w:val="Hyperlink"/>
                  <w:rFonts w:ascii="Courier New" w:hAnsi="Courier New" w:cs="Courier New"/>
                  <w:b/>
                  <w:bCs/>
                </w:rPr>
                <w:t>getUomCode</w:t>
              </w:r>
            </w:hyperlink>
            <w:r w:rsidR="00241DD9">
              <w:rPr>
                <w:rStyle w:val="HTMLCode"/>
              </w:rPr>
              <w:t>()</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int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5" w:anchor="getUomID()" w:history="1">
              <w:r w:rsidR="00241DD9">
                <w:rPr>
                  <w:rStyle w:val="Hyperlink"/>
                  <w:rFonts w:ascii="Courier New" w:hAnsi="Courier New" w:cs="Courier New"/>
                  <w:b/>
                  <w:bCs/>
                </w:rPr>
                <w:t>getUomID</w:t>
              </w:r>
            </w:hyperlink>
            <w:r w:rsidR="00241DD9">
              <w:rPr>
                <w:rStyle w:val="HTMLCode"/>
              </w:rPr>
              <w:t>()</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byte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6" w:anchor="getVatRate()" w:history="1">
              <w:r w:rsidR="00241DD9">
                <w:rPr>
                  <w:rStyle w:val="Hyperlink"/>
                  <w:rFonts w:ascii="Courier New" w:hAnsi="Courier New" w:cs="Courier New"/>
                  <w:b/>
                  <w:bCs/>
                </w:rPr>
                <w:t>getVatRate</w:t>
              </w:r>
            </w:hyperlink>
            <w:r w:rsidR="00241DD9">
              <w:rPr>
                <w:rStyle w:val="HTMLCode"/>
              </w:rPr>
              <w:t>()</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7" w:anchor="setBarcode(java.lang.String)" w:history="1">
              <w:r w:rsidR="00241DD9">
                <w:rPr>
                  <w:rStyle w:val="Hyperlink"/>
                  <w:rFonts w:ascii="Courier New" w:hAnsi="Courier New" w:cs="Courier New"/>
                  <w:b/>
                  <w:bCs/>
                </w:rPr>
                <w:t>setBarcode</w:t>
              </w:r>
            </w:hyperlink>
            <w:r w:rsidR="00241DD9">
              <w:rPr>
                <w:rStyle w:val="HTMLCode"/>
              </w:rPr>
              <w:t>(java.lang.String barcode)</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8" w:anchor="setDescription(java.lang.String)" w:history="1">
              <w:r w:rsidR="00241DD9">
                <w:rPr>
                  <w:rStyle w:val="Hyperlink"/>
                  <w:rFonts w:ascii="Courier New" w:hAnsi="Courier New" w:cs="Courier New"/>
                  <w:b/>
                  <w:bCs/>
                </w:rPr>
                <w:t>setDescription</w:t>
              </w:r>
            </w:hyperlink>
            <w:r w:rsidR="00241DD9">
              <w:rPr>
                <w:rStyle w:val="HTMLCode"/>
              </w:rPr>
              <w:t>(java.lang.String description)</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299" w:anchor="setPrice(double)" w:history="1">
              <w:r w:rsidR="00241DD9">
                <w:rPr>
                  <w:rStyle w:val="Hyperlink"/>
                  <w:rFonts w:ascii="Courier New" w:hAnsi="Courier New" w:cs="Courier New"/>
                  <w:b/>
                  <w:bCs/>
                </w:rPr>
                <w:t>setPrice</w:t>
              </w:r>
            </w:hyperlink>
            <w:r w:rsidR="00241DD9">
              <w:rPr>
                <w:rStyle w:val="HTMLCode"/>
              </w:rPr>
              <w:t>(double price)</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300" w:anchor="setProductID(int)" w:history="1">
              <w:r w:rsidR="00241DD9">
                <w:rPr>
                  <w:rStyle w:val="Hyperlink"/>
                  <w:rFonts w:ascii="Courier New" w:hAnsi="Courier New" w:cs="Courier New"/>
                  <w:b/>
                  <w:bCs/>
                </w:rPr>
                <w:t>setProductID</w:t>
              </w:r>
            </w:hyperlink>
            <w:r w:rsidR="00241DD9">
              <w:rPr>
                <w:rStyle w:val="HTMLCode"/>
              </w:rPr>
              <w:t>(int productID)</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301" w:anchor="setQuantity(double)" w:history="1">
              <w:r w:rsidR="00241DD9">
                <w:rPr>
                  <w:rStyle w:val="Hyperlink"/>
                  <w:rFonts w:ascii="Courier New" w:hAnsi="Courier New" w:cs="Courier New"/>
                  <w:b/>
                  <w:bCs/>
                </w:rPr>
                <w:t>setQuantity</w:t>
              </w:r>
            </w:hyperlink>
            <w:r w:rsidR="00241DD9">
              <w:rPr>
                <w:rStyle w:val="HTMLCode"/>
              </w:rPr>
              <w:t>(double quantity)</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302" w:anchor="setUomCode(java.lang.String)" w:history="1">
              <w:r w:rsidR="00241DD9">
                <w:rPr>
                  <w:rStyle w:val="Hyperlink"/>
                  <w:rFonts w:ascii="Courier New" w:hAnsi="Courier New" w:cs="Courier New"/>
                  <w:b/>
                  <w:bCs/>
                </w:rPr>
                <w:t>setUomCode</w:t>
              </w:r>
            </w:hyperlink>
            <w:r w:rsidR="00241DD9">
              <w:rPr>
                <w:rStyle w:val="HTMLCode"/>
              </w:rPr>
              <w:t>(java.lang.String uomCode)</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303" w:anchor="setUomID(int)" w:history="1">
              <w:r w:rsidR="00241DD9">
                <w:rPr>
                  <w:rStyle w:val="Hyperlink"/>
                  <w:rFonts w:ascii="Courier New" w:hAnsi="Courier New" w:cs="Courier New"/>
                  <w:b/>
                  <w:bCs/>
                </w:rPr>
                <w:t>setUomID</w:t>
              </w:r>
            </w:hyperlink>
            <w:r w:rsidR="00241DD9">
              <w:rPr>
                <w:rStyle w:val="HTMLCode"/>
              </w:rPr>
              <w:t>(int uomID)</w:t>
            </w:r>
            <w:r w:rsidR="00241DD9">
              <w:br/>
              <w:t xml:space="preserve">            </w:t>
            </w:r>
          </w:p>
        </w:tc>
      </w:tr>
      <w:tr w:rsidR="00241DD9" w:rsidTr="00241DD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241DD9" w:rsidRDefault="00241DD9">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3F2F3D">
            <w:pPr>
              <w:rPr>
                <w:sz w:val="24"/>
                <w:szCs w:val="24"/>
              </w:rPr>
            </w:pPr>
            <w:hyperlink r:id="rId304" w:anchor="setVatRate(byte)" w:history="1">
              <w:r w:rsidR="00241DD9">
                <w:rPr>
                  <w:rStyle w:val="Hyperlink"/>
                  <w:rFonts w:ascii="Courier New" w:hAnsi="Courier New" w:cs="Courier New"/>
                  <w:b/>
                  <w:bCs/>
                </w:rPr>
                <w:t>setVatRate</w:t>
              </w:r>
            </w:hyperlink>
            <w:r w:rsidR="00241DD9">
              <w:rPr>
                <w:rStyle w:val="HTMLCode"/>
              </w:rPr>
              <w:t>(byte vatRate)</w:t>
            </w:r>
            <w:r w:rsidR="00241DD9">
              <w:br/>
              <w:t xml:space="preserve">            </w:t>
            </w:r>
          </w:p>
        </w:tc>
      </w:tr>
    </w:tbl>
    <w:p w:rsidR="00241DD9" w:rsidRDefault="00241DD9" w:rsidP="00241DD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241DD9" w:rsidTr="00241DD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241DD9" w:rsidRDefault="00241DD9">
            <w:pPr>
              <w:rPr>
                <w:b/>
                <w:bCs/>
                <w:sz w:val="24"/>
                <w:szCs w:val="24"/>
              </w:rPr>
            </w:pPr>
            <w:r>
              <w:rPr>
                <w:b/>
                <w:bCs/>
              </w:rPr>
              <w:t xml:space="preserve">Methods inherited from class java.lang.Object </w:t>
            </w:r>
          </w:p>
        </w:tc>
      </w:tr>
      <w:tr w:rsidR="00241DD9" w:rsidTr="00241DD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41DD9" w:rsidRDefault="00241DD9">
            <w:pPr>
              <w:rPr>
                <w:sz w:val="24"/>
                <w:szCs w:val="24"/>
              </w:rPr>
            </w:pPr>
            <w:r>
              <w:rPr>
                <w:rStyle w:val="HTMLCode"/>
              </w:rPr>
              <w:t>clone, equals, finalize, getClass, hashCode, notify, notifyAll, toString, wait, wait, wait</w:t>
            </w:r>
            <w:r>
              <w:t xml:space="preserve"> </w:t>
            </w:r>
          </w:p>
        </w:tc>
      </w:tr>
    </w:tbl>
    <w:p w:rsidR="00241DD9" w:rsidRDefault="00241DD9" w:rsidP="00241DD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241DD9" w:rsidTr="00241DD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241DD9" w:rsidRDefault="00241DD9">
            <w:pPr>
              <w:rPr>
                <w:b/>
                <w:bCs/>
                <w:sz w:val="24"/>
                <w:szCs w:val="24"/>
              </w:rPr>
            </w:pPr>
            <w:r>
              <w:rPr>
                <w:b/>
                <w:bCs/>
                <w:sz w:val="36"/>
                <w:szCs w:val="36"/>
              </w:rPr>
              <w:t>Constructor Detail</w:t>
            </w:r>
            <w:r>
              <w:rPr>
                <w:b/>
                <w:bCs/>
              </w:rPr>
              <w:t xml:space="preserve"> </w:t>
            </w:r>
          </w:p>
        </w:tc>
      </w:tr>
    </w:tbl>
    <w:p w:rsidR="00241DD9" w:rsidRDefault="00241DD9" w:rsidP="00241DD9">
      <w:pPr>
        <w:pStyle w:val="Heading3"/>
      </w:pPr>
      <w:bookmarkStart w:id="179" w:name="ProductOrder()"/>
      <w:bookmarkEnd w:id="179"/>
      <w:r>
        <w:t xml:space="preserve">ProductOrder </w:t>
      </w:r>
    </w:p>
    <w:p w:rsidR="00241DD9" w:rsidRDefault="00241DD9" w:rsidP="00241DD9">
      <w:pPr>
        <w:pStyle w:val="HTMLPreformatted"/>
      </w:pPr>
      <w:r>
        <w:t xml:space="preserve">public </w:t>
      </w:r>
      <w:r>
        <w:rPr>
          <w:b/>
          <w:bCs/>
        </w:rPr>
        <w:t>ProductOrder</w:t>
      </w:r>
      <w:r>
        <w:t>()</w:t>
      </w:r>
    </w:p>
    <w:p w:rsidR="00241DD9" w:rsidRDefault="00241DD9" w:rsidP="00241DD9">
      <w:pPr>
        <w:ind w:left="720"/>
      </w:pPr>
      <w:r>
        <w:t xml:space="preserve">Constructor. </w:t>
      </w:r>
    </w:p>
    <w:p w:rsidR="00241DD9" w:rsidRDefault="003F2F3D" w:rsidP="00241DD9">
      <w:r>
        <w:pict>
          <v:rect id="_x0000_i1247" style="width:0;height:1.5pt" o:hralign="center" o:hrstd="t" o:hr="t" fillcolor="#a0a0a0" stroked="f"/>
        </w:pict>
      </w:r>
    </w:p>
    <w:p w:rsidR="00241DD9" w:rsidRDefault="00241DD9" w:rsidP="00241DD9">
      <w:pPr>
        <w:pStyle w:val="Heading3"/>
      </w:pPr>
      <w:bookmarkStart w:id="180" w:name="ProductOrder(int,_java.lang.String,_int,"/>
      <w:bookmarkEnd w:id="180"/>
      <w:r>
        <w:t xml:space="preserve">ProductOrder </w:t>
      </w:r>
    </w:p>
    <w:p w:rsidR="00241DD9" w:rsidRDefault="00241DD9" w:rsidP="00241DD9">
      <w:pPr>
        <w:pStyle w:val="HTMLPreformatted"/>
      </w:pPr>
      <w:r>
        <w:t xml:space="preserve">public </w:t>
      </w:r>
      <w:r>
        <w:rPr>
          <w:b/>
          <w:bCs/>
        </w:rPr>
        <w:t>ProductOrder</w:t>
      </w:r>
      <w:r>
        <w:t>(int productID,</w:t>
      </w:r>
    </w:p>
    <w:p w:rsidR="00241DD9" w:rsidRDefault="00241DD9" w:rsidP="00241DD9">
      <w:pPr>
        <w:pStyle w:val="HTMLPreformatted"/>
      </w:pPr>
      <w:r>
        <w:t xml:space="preserve">                    java.lang.String barcode,</w:t>
      </w:r>
    </w:p>
    <w:p w:rsidR="00241DD9" w:rsidRDefault="00241DD9" w:rsidP="00241DD9">
      <w:pPr>
        <w:pStyle w:val="HTMLPreformatted"/>
      </w:pPr>
      <w:r>
        <w:t xml:space="preserve">                    int uomID,</w:t>
      </w:r>
    </w:p>
    <w:p w:rsidR="00241DD9" w:rsidRDefault="00241DD9" w:rsidP="00241DD9">
      <w:pPr>
        <w:pStyle w:val="HTMLPreformatted"/>
      </w:pPr>
      <w:r>
        <w:t xml:space="preserve">                    java.lang.String uomCode,</w:t>
      </w:r>
    </w:p>
    <w:p w:rsidR="00241DD9" w:rsidRDefault="00241DD9" w:rsidP="00241DD9">
      <w:pPr>
        <w:pStyle w:val="HTMLPreformatted"/>
      </w:pPr>
      <w:r>
        <w:t xml:space="preserve">                    java.lang.String description,</w:t>
      </w:r>
    </w:p>
    <w:p w:rsidR="00241DD9" w:rsidRDefault="00241DD9" w:rsidP="00241DD9">
      <w:pPr>
        <w:pStyle w:val="HTMLPreformatted"/>
      </w:pPr>
      <w:r>
        <w:t xml:space="preserve">                    double price,</w:t>
      </w:r>
    </w:p>
    <w:p w:rsidR="00241DD9" w:rsidRDefault="00241DD9" w:rsidP="00241DD9">
      <w:pPr>
        <w:pStyle w:val="HTMLPreformatted"/>
      </w:pPr>
      <w:r>
        <w:t xml:space="preserve">                    byte vatRate,</w:t>
      </w:r>
    </w:p>
    <w:p w:rsidR="00241DD9" w:rsidRDefault="00241DD9" w:rsidP="00241DD9">
      <w:pPr>
        <w:pStyle w:val="HTMLPreformatted"/>
      </w:pPr>
      <w:r>
        <w:t xml:space="preserve">                    double quantity)</w:t>
      </w:r>
    </w:p>
    <w:p w:rsidR="00241DD9" w:rsidRDefault="00241DD9" w:rsidP="00241DD9">
      <w:pPr>
        <w:ind w:left="720"/>
      </w:pPr>
      <w:r>
        <w:t xml:space="preserve">Constructor, overloaded </w:t>
      </w:r>
    </w:p>
    <w:p w:rsidR="00241DD9" w:rsidRDefault="00241DD9" w:rsidP="00241DD9">
      <w:pPr>
        <w:ind w:left="720"/>
      </w:pPr>
      <w:r>
        <w:rPr>
          <w:b/>
          <w:bCs/>
        </w:rPr>
        <w:t>Parameters:</w:t>
      </w:r>
      <w:r>
        <w:t xml:space="preserve"> </w:t>
      </w:r>
    </w:p>
    <w:p w:rsidR="00241DD9" w:rsidRDefault="00241DD9" w:rsidP="00241DD9">
      <w:pPr>
        <w:ind w:left="720"/>
      </w:pPr>
      <w:r>
        <w:rPr>
          <w:rStyle w:val="HTMLCode"/>
        </w:rPr>
        <w:t>productID</w:t>
      </w:r>
      <w:r>
        <w:t xml:space="preserve"> - int </w:t>
      </w:r>
    </w:p>
    <w:p w:rsidR="00241DD9" w:rsidRDefault="00241DD9" w:rsidP="00241DD9">
      <w:pPr>
        <w:ind w:left="720"/>
      </w:pPr>
      <w:r>
        <w:rPr>
          <w:rStyle w:val="HTMLCode"/>
        </w:rPr>
        <w:t>barcode</w:t>
      </w:r>
      <w:r>
        <w:t xml:space="preserve"> - String </w:t>
      </w:r>
    </w:p>
    <w:p w:rsidR="00241DD9" w:rsidRDefault="00241DD9" w:rsidP="00241DD9">
      <w:pPr>
        <w:ind w:left="720"/>
      </w:pPr>
      <w:r>
        <w:rPr>
          <w:rStyle w:val="HTMLCode"/>
        </w:rPr>
        <w:t>uomID</w:t>
      </w:r>
      <w:r>
        <w:t xml:space="preserve"> - uomID </w:t>
      </w:r>
    </w:p>
    <w:p w:rsidR="00241DD9" w:rsidRDefault="00241DD9" w:rsidP="00241DD9">
      <w:pPr>
        <w:ind w:left="720"/>
      </w:pPr>
      <w:r>
        <w:rPr>
          <w:rStyle w:val="HTMLCode"/>
        </w:rPr>
        <w:t>uomCode</w:t>
      </w:r>
      <w:r>
        <w:t xml:space="preserve"> - uomCode </w:t>
      </w:r>
    </w:p>
    <w:p w:rsidR="00241DD9" w:rsidRDefault="00241DD9" w:rsidP="00241DD9">
      <w:pPr>
        <w:ind w:left="720"/>
      </w:pPr>
      <w:r>
        <w:rPr>
          <w:rStyle w:val="HTMLCode"/>
        </w:rPr>
        <w:t>description</w:t>
      </w:r>
      <w:r>
        <w:t xml:space="preserve"> - String </w:t>
      </w:r>
    </w:p>
    <w:p w:rsidR="00241DD9" w:rsidRDefault="00241DD9" w:rsidP="00241DD9">
      <w:pPr>
        <w:ind w:left="720"/>
      </w:pPr>
      <w:r>
        <w:rPr>
          <w:rStyle w:val="HTMLCode"/>
        </w:rPr>
        <w:t>price</w:t>
      </w:r>
      <w:r>
        <w:t xml:space="preserve"> - double </w:t>
      </w:r>
    </w:p>
    <w:p w:rsidR="00241DD9" w:rsidRDefault="00241DD9" w:rsidP="00241DD9">
      <w:pPr>
        <w:ind w:left="720"/>
      </w:pPr>
      <w:r>
        <w:rPr>
          <w:rStyle w:val="HTMLCode"/>
        </w:rPr>
        <w:t>vatRate</w:t>
      </w:r>
      <w:r>
        <w:t xml:space="preserve"> - byte </w:t>
      </w:r>
    </w:p>
    <w:p w:rsidR="00241DD9" w:rsidRDefault="00241DD9" w:rsidP="00241DD9">
      <w:pPr>
        <w:ind w:left="720"/>
      </w:pPr>
      <w:r>
        <w:rPr>
          <w:rStyle w:val="HTMLCode"/>
        </w:rPr>
        <w:lastRenderedPageBreak/>
        <w:t>quantity</w:t>
      </w:r>
      <w:r>
        <w:t xml:space="preserve"> - quantity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241DD9" w:rsidTr="00241DD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241DD9" w:rsidRDefault="00241DD9">
            <w:pPr>
              <w:rPr>
                <w:b/>
                <w:bCs/>
                <w:sz w:val="24"/>
                <w:szCs w:val="24"/>
              </w:rPr>
            </w:pPr>
            <w:r>
              <w:rPr>
                <w:b/>
                <w:bCs/>
                <w:sz w:val="36"/>
                <w:szCs w:val="36"/>
              </w:rPr>
              <w:t>Method Detail</w:t>
            </w:r>
            <w:r>
              <w:rPr>
                <w:b/>
                <w:bCs/>
              </w:rPr>
              <w:t xml:space="preserve"> </w:t>
            </w:r>
          </w:p>
        </w:tc>
      </w:tr>
    </w:tbl>
    <w:p w:rsidR="00241DD9" w:rsidRDefault="00241DD9" w:rsidP="00241DD9">
      <w:pPr>
        <w:pStyle w:val="Heading3"/>
      </w:pPr>
      <w:bookmarkStart w:id="181" w:name="getBarcode()"/>
      <w:bookmarkEnd w:id="181"/>
      <w:r>
        <w:t xml:space="preserve">getBarcode </w:t>
      </w:r>
    </w:p>
    <w:p w:rsidR="00241DD9" w:rsidRDefault="00241DD9" w:rsidP="00241DD9">
      <w:pPr>
        <w:pStyle w:val="HTMLPreformatted"/>
      </w:pPr>
      <w:r>
        <w:t xml:space="preserve">public java.lang.String </w:t>
      </w:r>
      <w:r>
        <w:rPr>
          <w:b/>
          <w:bCs/>
        </w:rPr>
        <w:t>getBarcode</w:t>
      </w:r>
      <w:r>
        <w:t>()</w:t>
      </w:r>
    </w:p>
    <w:p w:rsidR="00241DD9" w:rsidRDefault="003F2F3D" w:rsidP="00241DD9">
      <w:r>
        <w:pict>
          <v:rect id="_x0000_i1248" style="width:0;height:1.5pt" o:hralign="center" o:hrstd="t" o:hr="t" fillcolor="#a0a0a0" stroked="f"/>
        </w:pict>
      </w:r>
    </w:p>
    <w:p w:rsidR="00241DD9" w:rsidRDefault="00241DD9" w:rsidP="00241DD9">
      <w:pPr>
        <w:pStyle w:val="Heading3"/>
      </w:pPr>
      <w:bookmarkStart w:id="182" w:name="getDescription()"/>
      <w:bookmarkEnd w:id="182"/>
      <w:r>
        <w:t xml:space="preserve">getDescription </w:t>
      </w:r>
    </w:p>
    <w:p w:rsidR="00241DD9" w:rsidRDefault="00241DD9" w:rsidP="00241DD9">
      <w:pPr>
        <w:pStyle w:val="HTMLPreformatted"/>
      </w:pPr>
      <w:r>
        <w:t xml:space="preserve">public java.lang.String </w:t>
      </w:r>
      <w:r>
        <w:rPr>
          <w:b/>
          <w:bCs/>
        </w:rPr>
        <w:t>getDescription</w:t>
      </w:r>
      <w:r>
        <w:t>()</w:t>
      </w:r>
    </w:p>
    <w:p w:rsidR="00241DD9" w:rsidRDefault="003F2F3D" w:rsidP="00241DD9">
      <w:r>
        <w:pict>
          <v:rect id="_x0000_i1249" style="width:0;height:1.5pt" o:hralign="center" o:hrstd="t" o:hr="t" fillcolor="#a0a0a0" stroked="f"/>
        </w:pict>
      </w:r>
    </w:p>
    <w:p w:rsidR="00241DD9" w:rsidRDefault="00241DD9" w:rsidP="00241DD9">
      <w:pPr>
        <w:pStyle w:val="Heading3"/>
      </w:pPr>
      <w:bookmarkStart w:id="183" w:name="getPrice()"/>
      <w:bookmarkEnd w:id="183"/>
      <w:r>
        <w:t xml:space="preserve">getPrice </w:t>
      </w:r>
    </w:p>
    <w:p w:rsidR="00241DD9" w:rsidRDefault="00241DD9" w:rsidP="00241DD9">
      <w:pPr>
        <w:pStyle w:val="HTMLPreformatted"/>
      </w:pPr>
      <w:r>
        <w:t xml:space="preserve">public double </w:t>
      </w:r>
      <w:r>
        <w:rPr>
          <w:b/>
          <w:bCs/>
        </w:rPr>
        <w:t>getPrice</w:t>
      </w:r>
      <w:r>
        <w:t>()</w:t>
      </w:r>
    </w:p>
    <w:p w:rsidR="00241DD9" w:rsidRDefault="003F2F3D" w:rsidP="00241DD9">
      <w:r>
        <w:pict>
          <v:rect id="_x0000_i1250" style="width:0;height:1.5pt" o:hralign="center" o:hrstd="t" o:hr="t" fillcolor="#a0a0a0" stroked="f"/>
        </w:pict>
      </w:r>
    </w:p>
    <w:p w:rsidR="00241DD9" w:rsidRDefault="00241DD9" w:rsidP="00241DD9">
      <w:pPr>
        <w:pStyle w:val="Heading3"/>
      </w:pPr>
      <w:r>
        <w:t xml:space="preserve">getProductID </w:t>
      </w:r>
    </w:p>
    <w:p w:rsidR="00241DD9" w:rsidRDefault="00241DD9" w:rsidP="00241DD9">
      <w:pPr>
        <w:pStyle w:val="HTMLPreformatted"/>
      </w:pPr>
      <w:r>
        <w:t xml:space="preserve">public int </w:t>
      </w:r>
      <w:r>
        <w:rPr>
          <w:b/>
          <w:bCs/>
        </w:rPr>
        <w:t>getProductID</w:t>
      </w:r>
      <w:r>
        <w:t>()</w:t>
      </w:r>
    </w:p>
    <w:p w:rsidR="00241DD9" w:rsidRDefault="003F2F3D" w:rsidP="00241DD9">
      <w:r>
        <w:pict>
          <v:rect id="_x0000_i1251" style="width:0;height:1.5pt" o:hralign="center" o:hrstd="t" o:hr="t" fillcolor="#a0a0a0" stroked="f"/>
        </w:pict>
      </w:r>
    </w:p>
    <w:p w:rsidR="00241DD9" w:rsidRDefault="00241DD9" w:rsidP="00241DD9">
      <w:pPr>
        <w:pStyle w:val="Heading3"/>
      </w:pPr>
      <w:r>
        <w:t xml:space="preserve">getQuantity </w:t>
      </w:r>
    </w:p>
    <w:p w:rsidR="00241DD9" w:rsidRDefault="00241DD9" w:rsidP="00241DD9">
      <w:pPr>
        <w:pStyle w:val="HTMLPreformatted"/>
      </w:pPr>
      <w:r>
        <w:t xml:space="preserve">public double </w:t>
      </w:r>
      <w:r>
        <w:rPr>
          <w:b/>
          <w:bCs/>
        </w:rPr>
        <w:t>getQuantity</w:t>
      </w:r>
      <w:r>
        <w:t>()</w:t>
      </w:r>
    </w:p>
    <w:p w:rsidR="00241DD9" w:rsidRDefault="003F2F3D" w:rsidP="00241DD9">
      <w:r>
        <w:pict>
          <v:rect id="_x0000_i1252" style="width:0;height:1.5pt" o:hralign="center" o:hrstd="t" o:hr="t" fillcolor="#a0a0a0" stroked="f"/>
        </w:pict>
      </w:r>
    </w:p>
    <w:p w:rsidR="00241DD9" w:rsidRDefault="00241DD9" w:rsidP="00241DD9">
      <w:pPr>
        <w:pStyle w:val="Heading3"/>
      </w:pPr>
      <w:bookmarkStart w:id="184" w:name="getUomCode()"/>
      <w:bookmarkEnd w:id="184"/>
      <w:r>
        <w:t xml:space="preserve">getUomCode </w:t>
      </w:r>
    </w:p>
    <w:p w:rsidR="00241DD9" w:rsidRDefault="00241DD9" w:rsidP="00241DD9">
      <w:pPr>
        <w:pStyle w:val="HTMLPreformatted"/>
      </w:pPr>
      <w:r>
        <w:t xml:space="preserve">public java.lang.String </w:t>
      </w:r>
      <w:r>
        <w:rPr>
          <w:b/>
          <w:bCs/>
        </w:rPr>
        <w:t>getUomCode</w:t>
      </w:r>
      <w:r>
        <w:t>()</w:t>
      </w:r>
    </w:p>
    <w:p w:rsidR="00241DD9" w:rsidRDefault="003F2F3D" w:rsidP="00241DD9">
      <w:r>
        <w:pict>
          <v:rect id="_x0000_i1253" style="width:0;height:1.5pt" o:hralign="center" o:hrstd="t" o:hr="t" fillcolor="#a0a0a0" stroked="f"/>
        </w:pict>
      </w:r>
    </w:p>
    <w:p w:rsidR="00241DD9" w:rsidRDefault="00241DD9" w:rsidP="00241DD9">
      <w:pPr>
        <w:pStyle w:val="Heading3"/>
      </w:pPr>
      <w:bookmarkStart w:id="185" w:name="getUomID()"/>
      <w:bookmarkEnd w:id="185"/>
      <w:r>
        <w:t xml:space="preserve">getUomID </w:t>
      </w:r>
    </w:p>
    <w:p w:rsidR="00241DD9" w:rsidRDefault="00241DD9" w:rsidP="00241DD9">
      <w:pPr>
        <w:pStyle w:val="HTMLPreformatted"/>
      </w:pPr>
      <w:r>
        <w:t xml:space="preserve">public int </w:t>
      </w:r>
      <w:r>
        <w:rPr>
          <w:b/>
          <w:bCs/>
        </w:rPr>
        <w:t>getUomID</w:t>
      </w:r>
      <w:r>
        <w:t>()</w:t>
      </w:r>
    </w:p>
    <w:p w:rsidR="00241DD9" w:rsidRDefault="003F2F3D" w:rsidP="00241DD9">
      <w:r>
        <w:pict>
          <v:rect id="_x0000_i1254" style="width:0;height:1.5pt" o:hralign="center" o:hrstd="t" o:hr="t" fillcolor="#a0a0a0" stroked="f"/>
        </w:pict>
      </w:r>
    </w:p>
    <w:p w:rsidR="00241DD9" w:rsidRDefault="00241DD9" w:rsidP="00241DD9">
      <w:pPr>
        <w:pStyle w:val="Heading3"/>
      </w:pPr>
      <w:bookmarkStart w:id="186" w:name="getVatRate()"/>
      <w:bookmarkEnd w:id="186"/>
      <w:r>
        <w:t xml:space="preserve">getVatRate </w:t>
      </w:r>
    </w:p>
    <w:p w:rsidR="00241DD9" w:rsidRDefault="00241DD9" w:rsidP="00241DD9">
      <w:pPr>
        <w:pStyle w:val="HTMLPreformatted"/>
      </w:pPr>
      <w:r>
        <w:t xml:space="preserve">public byte </w:t>
      </w:r>
      <w:r>
        <w:rPr>
          <w:b/>
          <w:bCs/>
        </w:rPr>
        <w:t>getVatRate</w:t>
      </w:r>
      <w:r>
        <w:t>()</w:t>
      </w:r>
    </w:p>
    <w:p w:rsidR="00241DD9" w:rsidRDefault="003F2F3D" w:rsidP="00241DD9">
      <w:r>
        <w:pict>
          <v:rect id="_x0000_i1255" style="width:0;height:1.5pt" o:hralign="center" o:hrstd="t" o:hr="t" fillcolor="#a0a0a0" stroked="f"/>
        </w:pict>
      </w:r>
    </w:p>
    <w:p w:rsidR="00241DD9" w:rsidRDefault="00241DD9" w:rsidP="00241DD9">
      <w:pPr>
        <w:pStyle w:val="Heading3"/>
      </w:pPr>
      <w:bookmarkStart w:id="187" w:name="setBarcode(java.lang.String)"/>
      <w:bookmarkEnd w:id="187"/>
      <w:r>
        <w:t xml:space="preserve">setBarcode </w:t>
      </w:r>
    </w:p>
    <w:p w:rsidR="00241DD9" w:rsidRDefault="00241DD9" w:rsidP="00241DD9">
      <w:pPr>
        <w:pStyle w:val="HTMLPreformatted"/>
      </w:pPr>
      <w:r>
        <w:t xml:space="preserve">public void </w:t>
      </w:r>
      <w:r>
        <w:rPr>
          <w:b/>
          <w:bCs/>
        </w:rPr>
        <w:t>setBarcode</w:t>
      </w:r>
      <w:r>
        <w:t>(java.lang.String barcode)</w:t>
      </w:r>
    </w:p>
    <w:p w:rsidR="00241DD9" w:rsidRDefault="003F2F3D" w:rsidP="00241DD9">
      <w:r>
        <w:pict>
          <v:rect id="_x0000_i1256" style="width:0;height:1.5pt" o:hralign="center" o:hrstd="t" o:hr="t" fillcolor="#a0a0a0" stroked="f"/>
        </w:pict>
      </w:r>
    </w:p>
    <w:p w:rsidR="00241DD9" w:rsidRDefault="00241DD9" w:rsidP="00241DD9">
      <w:pPr>
        <w:pStyle w:val="Heading3"/>
      </w:pPr>
      <w:bookmarkStart w:id="188" w:name="setDescription(java.lang.String)"/>
      <w:bookmarkEnd w:id="188"/>
      <w:r>
        <w:lastRenderedPageBreak/>
        <w:t xml:space="preserve">setDescription </w:t>
      </w:r>
    </w:p>
    <w:p w:rsidR="00241DD9" w:rsidRDefault="00241DD9" w:rsidP="00241DD9">
      <w:pPr>
        <w:pStyle w:val="HTMLPreformatted"/>
      </w:pPr>
      <w:r>
        <w:t xml:space="preserve">public void </w:t>
      </w:r>
      <w:r>
        <w:rPr>
          <w:b/>
          <w:bCs/>
        </w:rPr>
        <w:t>setDescription</w:t>
      </w:r>
      <w:r>
        <w:t>(java.lang.String description)</w:t>
      </w:r>
    </w:p>
    <w:p w:rsidR="00241DD9" w:rsidRDefault="003F2F3D" w:rsidP="00241DD9">
      <w:r>
        <w:pict>
          <v:rect id="_x0000_i1257" style="width:0;height:1.5pt" o:hralign="center" o:hrstd="t" o:hr="t" fillcolor="#a0a0a0" stroked="f"/>
        </w:pict>
      </w:r>
    </w:p>
    <w:p w:rsidR="00241DD9" w:rsidRDefault="00241DD9" w:rsidP="00241DD9">
      <w:pPr>
        <w:pStyle w:val="Heading3"/>
      </w:pPr>
      <w:bookmarkStart w:id="189" w:name="setPrice(double)"/>
      <w:bookmarkEnd w:id="189"/>
      <w:r>
        <w:t xml:space="preserve">setPrice </w:t>
      </w:r>
    </w:p>
    <w:p w:rsidR="00241DD9" w:rsidRDefault="00241DD9" w:rsidP="00241DD9">
      <w:pPr>
        <w:pStyle w:val="HTMLPreformatted"/>
      </w:pPr>
      <w:r>
        <w:t xml:space="preserve">public void </w:t>
      </w:r>
      <w:r>
        <w:rPr>
          <w:b/>
          <w:bCs/>
        </w:rPr>
        <w:t>setPrice</w:t>
      </w:r>
      <w:r>
        <w:t>(double price)</w:t>
      </w:r>
    </w:p>
    <w:p w:rsidR="00241DD9" w:rsidRDefault="003F2F3D" w:rsidP="00241DD9">
      <w:r>
        <w:pict>
          <v:rect id="_x0000_i1258" style="width:0;height:1.5pt" o:hralign="center" o:hrstd="t" o:hr="t" fillcolor="#a0a0a0" stroked="f"/>
        </w:pict>
      </w:r>
    </w:p>
    <w:p w:rsidR="00241DD9" w:rsidRDefault="00241DD9" w:rsidP="00241DD9">
      <w:pPr>
        <w:pStyle w:val="Heading3"/>
      </w:pPr>
      <w:bookmarkStart w:id="190" w:name="setProductID(int)"/>
      <w:bookmarkEnd w:id="190"/>
      <w:r>
        <w:t xml:space="preserve">setProductID </w:t>
      </w:r>
    </w:p>
    <w:p w:rsidR="00241DD9" w:rsidRDefault="00241DD9" w:rsidP="00241DD9">
      <w:pPr>
        <w:pStyle w:val="HTMLPreformatted"/>
      </w:pPr>
      <w:r>
        <w:t xml:space="preserve">public void </w:t>
      </w:r>
      <w:r>
        <w:rPr>
          <w:b/>
          <w:bCs/>
        </w:rPr>
        <w:t>setProductID</w:t>
      </w:r>
      <w:r>
        <w:t>(int productID)</w:t>
      </w:r>
    </w:p>
    <w:p w:rsidR="00241DD9" w:rsidRDefault="003F2F3D" w:rsidP="00241DD9">
      <w:r>
        <w:pict>
          <v:rect id="_x0000_i1259" style="width:0;height:1.5pt" o:hralign="center" o:hrstd="t" o:hr="t" fillcolor="#a0a0a0" stroked="f"/>
        </w:pict>
      </w:r>
    </w:p>
    <w:p w:rsidR="00241DD9" w:rsidRDefault="00241DD9" w:rsidP="00241DD9">
      <w:pPr>
        <w:pStyle w:val="Heading3"/>
      </w:pPr>
      <w:r>
        <w:t xml:space="preserve">setQuantity </w:t>
      </w:r>
    </w:p>
    <w:p w:rsidR="00241DD9" w:rsidRDefault="00241DD9" w:rsidP="00241DD9">
      <w:pPr>
        <w:pStyle w:val="HTMLPreformatted"/>
      </w:pPr>
      <w:r>
        <w:t xml:space="preserve">public void </w:t>
      </w:r>
      <w:r>
        <w:rPr>
          <w:b/>
          <w:bCs/>
        </w:rPr>
        <w:t>setQuantity</w:t>
      </w:r>
      <w:r>
        <w:t>(double quantity)</w:t>
      </w:r>
    </w:p>
    <w:p w:rsidR="00241DD9" w:rsidRDefault="003F2F3D" w:rsidP="00241DD9">
      <w:r>
        <w:pict>
          <v:rect id="_x0000_i1260" style="width:0;height:1.5pt" o:hralign="center" o:hrstd="t" o:hr="t" fillcolor="#a0a0a0" stroked="f"/>
        </w:pict>
      </w:r>
    </w:p>
    <w:p w:rsidR="00241DD9" w:rsidRDefault="00241DD9" w:rsidP="00241DD9">
      <w:pPr>
        <w:pStyle w:val="Heading3"/>
      </w:pPr>
      <w:bookmarkStart w:id="191" w:name="setUomCode(java.lang.String)"/>
      <w:bookmarkEnd w:id="191"/>
      <w:r>
        <w:t xml:space="preserve">setUomCode </w:t>
      </w:r>
    </w:p>
    <w:p w:rsidR="00241DD9" w:rsidRDefault="00241DD9" w:rsidP="00241DD9">
      <w:pPr>
        <w:pStyle w:val="HTMLPreformatted"/>
      </w:pPr>
      <w:r>
        <w:t xml:space="preserve">public void </w:t>
      </w:r>
      <w:r>
        <w:rPr>
          <w:b/>
          <w:bCs/>
        </w:rPr>
        <w:t>setUomCode</w:t>
      </w:r>
      <w:r>
        <w:t>(java.lang.String uomCode)</w:t>
      </w:r>
    </w:p>
    <w:p w:rsidR="00241DD9" w:rsidRDefault="003F2F3D" w:rsidP="00241DD9">
      <w:r>
        <w:pict>
          <v:rect id="_x0000_i1261" style="width:0;height:1.5pt" o:hralign="center" o:hrstd="t" o:hr="t" fillcolor="#a0a0a0" stroked="f"/>
        </w:pict>
      </w:r>
    </w:p>
    <w:p w:rsidR="00241DD9" w:rsidRDefault="00241DD9" w:rsidP="00241DD9">
      <w:pPr>
        <w:pStyle w:val="Heading3"/>
      </w:pPr>
      <w:bookmarkStart w:id="192" w:name="setUomID(int)"/>
      <w:bookmarkEnd w:id="192"/>
      <w:r>
        <w:t xml:space="preserve">setUomID </w:t>
      </w:r>
    </w:p>
    <w:p w:rsidR="00241DD9" w:rsidRDefault="00241DD9" w:rsidP="00241DD9">
      <w:pPr>
        <w:pStyle w:val="HTMLPreformatted"/>
      </w:pPr>
      <w:r>
        <w:t xml:space="preserve">public void </w:t>
      </w:r>
      <w:r>
        <w:rPr>
          <w:b/>
          <w:bCs/>
        </w:rPr>
        <w:t>setUomID</w:t>
      </w:r>
      <w:r>
        <w:t>(int uomID)</w:t>
      </w:r>
    </w:p>
    <w:p w:rsidR="00241DD9" w:rsidRDefault="003F2F3D" w:rsidP="00241DD9">
      <w:r>
        <w:pict>
          <v:rect id="_x0000_i1262" style="width:0;height:1.5pt" o:hralign="center" o:hrstd="t" o:hr="t" fillcolor="#a0a0a0" stroked="f"/>
        </w:pict>
      </w:r>
    </w:p>
    <w:p w:rsidR="00241DD9" w:rsidRDefault="00241DD9" w:rsidP="00241DD9">
      <w:pPr>
        <w:pStyle w:val="Heading3"/>
      </w:pPr>
      <w:bookmarkStart w:id="193" w:name="setVatRate(byte)"/>
      <w:bookmarkEnd w:id="193"/>
      <w:r>
        <w:t xml:space="preserve">setVatRate </w:t>
      </w:r>
    </w:p>
    <w:p w:rsidR="00241DD9" w:rsidRDefault="00241DD9" w:rsidP="00241DD9">
      <w:pPr>
        <w:pStyle w:val="HTMLPreformatted"/>
      </w:pPr>
      <w:r>
        <w:t xml:space="preserve">public void </w:t>
      </w:r>
      <w:r>
        <w:rPr>
          <w:b/>
          <w:bCs/>
        </w:rPr>
        <w:t>setVatRate</w:t>
      </w:r>
      <w:r>
        <w:t>(byte vatRate)</w:t>
      </w:r>
    </w:p>
    <w:p w:rsidR="00241DD9" w:rsidRDefault="003F2F3D" w:rsidP="00241DD9">
      <w:r>
        <w:pict>
          <v:rect id="_x0000_i1263" style="width:0;height:1.5pt" o:hralign="center" o:hrstd="t" o:hr="t" fillcolor="#a0a0a0" stroked="f"/>
        </w:pict>
      </w:r>
    </w:p>
    <w:p w:rsidR="00BA1FC8" w:rsidRDefault="00BA1FC8" w:rsidP="00241DD9"/>
    <w:p w:rsidR="000019E4" w:rsidRDefault="000019E4" w:rsidP="007C11CA"/>
    <w:p w:rsidR="000019E4" w:rsidRDefault="000019E4" w:rsidP="007C11CA">
      <w:pPr>
        <w:rPr>
          <w:rFonts w:cs="Arial"/>
          <w:sz w:val="32"/>
          <w:szCs w:val="32"/>
        </w:rPr>
      </w:pPr>
      <w:r>
        <w:rPr>
          <w:rFonts w:cs="Arial"/>
          <w:b/>
          <w:sz w:val="32"/>
          <w:szCs w:val="32"/>
        </w:rPr>
        <w:t>ProductOrder class code listing:</w:t>
      </w:r>
    </w:p>
    <w:p w:rsidR="000019E4" w:rsidRPr="000019E4" w:rsidRDefault="000019E4" w:rsidP="000019E4">
      <w:pPr>
        <w:rPr>
          <w:rFonts w:cs="Arial"/>
        </w:rPr>
      </w:pPr>
      <w:proofErr w:type="gramStart"/>
      <w:r w:rsidRPr="000019E4">
        <w:rPr>
          <w:rFonts w:cs="Arial"/>
        </w:rPr>
        <w:t>package</w:t>
      </w:r>
      <w:proofErr w:type="gramEnd"/>
      <w:r w:rsidRPr="000019E4">
        <w:rPr>
          <w:rFonts w:cs="Arial"/>
        </w:rPr>
        <w:t xml:space="preserve"> pospi;</w:t>
      </w:r>
    </w:p>
    <w:p w:rsidR="000019E4" w:rsidRPr="000019E4" w:rsidRDefault="000019E4" w:rsidP="000019E4">
      <w:pPr>
        <w:rPr>
          <w:rFonts w:cs="Arial"/>
        </w:rPr>
      </w:pPr>
      <w:r w:rsidRPr="000019E4">
        <w:rPr>
          <w:rFonts w:cs="Arial"/>
        </w:rPr>
        <w:t>/**</w:t>
      </w:r>
    </w:p>
    <w:p w:rsidR="000019E4" w:rsidRPr="000019E4" w:rsidRDefault="000019E4" w:rsidP="000019E4">
      <w:pPr>
        <w:rPr>
          <w:rFonts w:cs="Arial"/>
        </w:rPr>
      </w:pPr>
      <w:r w:rsidRPr="000019E4">
        <w:rPr>
          <w:rFonts w:cs="Arial"/>
        </w:rPr>
        <w:t xml:space="preserve"> * Author: Angelo Romel Lopez</w:t>
      </w:r>
    </w:p>
    <w:p w:rsidR="000019E4" w:rsidRPr="000019E4" w:rsidRDefault="000019E4" w:rsidP="000019E4">
      <w:pPr>
        <w:rPr>
          <w:rFonts w:cs="Arial"/>
        </w:rPr>
      </w:pPr>
      <w:r w:rsidRPr="000019E4">
        <w:rPr>
          <w:rFonts w:cs="Arial"/>
        </w:rPr>
        <w:t xml:space="preserve"> * &lt;br&gt;Description: Holds the product model that includes the VAT rate and quantity ordered. Used to display</w:t>
      </w:r>
    </w:p>
    <w:p w:rsidR="000019E4" w:rsidRPr="000019E4" w:rsidRDefault="000019E4" w:rsidP="000019E4">
      <w:pPr>
        <w:rPr>
          <w:rFonts w:cs="Arial"/>
        </w:rPr>
      </w:pPr>
      <w:r w:rsidRPr="000019E4">
        <w:rPr>
          <w:rFonts w:cs="Arial"/>
        </w:rPr>
        <w:t xml:space="preserve"> * </w:t>
      </w:r>
      <w:proofErr w:type="gramStart"/>
      <w:r w:rsidRPr="000019E4">
        <w:rPr>
          <w:rFonts w:cs="Arial"/>
        </w:rPr>
        <w:t>product</w:t>
      </w:r>
      <w:proofErr w:type="gramEnd"/>
      <w:r w:rsidRPr="000019E4">
        <w:rPr>
          <w:rFonts w:cs="Arial"/>
        </w:rPr>
        <w:t xml:space="preserve"> information on the item display TextArea.</w:t>
      </w:r>
    </w:p>
    <w:p w:rsidR="000019E4" w:rsidRPr="000019E4" w:rsidRDefault="000019E4" w:rsidP="000019E4">
      <w:pPr>
        <w:rPr>
          <w:rFonts w:cs="Arial"/>
        </w:rPr>
      </w:pPr>
      <w:r w:rsidRPr="000019E4">
        <w:rPr>
          <w:rFonts w:cs="Arial"/>
        </w:rPr>
        <w:t xml:space="preserve"> * */</w:t>
      </w:r>
    </w:p>
    <w:p w:rsidR="000019E4" w:rsidRPr="000019E4" w:rsidRDefault="000019E4" w:rsidP="000019E4">
      <w:pPr>
        <w:rPr>
          <w:rFonts w:cs="Arial"/>
        </w:rPr>
      </w:pPr>
      <w:proofErr w:type="gramStart"/>
      <w:r w:rsidRPr="000019E4">
        <w:rPr>
          <w:rFonts w:cs="Arial"/>
        </w:rPr>
        <w:lastRenderedPageBreak/>
        <w:t>public</w:t>
      </w:r>
      <w:proofErr w:type="gramEnd"/>
      <w:r w:rsidRPr="000019E4">
        <w:rPr>
          <w:rFonts w:cs="Arial"/>
        </w:rPr>
        <w:t xml:space="preserve"> class ProductOrder{</w:t>
      </w:r>
    </w:p>
    <w:p w:rsidR="000019E4" w:rsidRPr="000019E4" w:rsidRDefault="000019E4" w:rsidP="000019E4">
      <w:pPr>
        <w:rPr>
          <w:rFonts w:cs="Arial"/>
        </w:rPr>
      </w:pPr>
      <w:r w:rsidRPr="000019E4">
        <w:rPr>
          <w:rFonts w:cs="Arial"/>
        </w:rPr>
        <w:tab/>
      </w:r>
      <w:proofErr w:type="gramStart"/>
      <w:r w:rsidRPr="000019E4">
        <w:rPr>
          <w:rFonts w:cs="Arial"/>
        </w:rPr>
        <w:t>private</w:t>
      </w:r>
      <w:proofErr w:type="gramEnd"/>
      <w:r w:rsidRPr="000019E4">
        <w:rPr>
          <w:rFonts w:cs="Arial"/>
        </w:rPr>
        <w:t xml:space="preserve"> int productID;</w:t>
      </w:r>
    </w:p>
    <w:p w:rsidR="000019E4" w:rsidRPr="000019E4" w:rsidRDefault="000019E4" w:rsidP="000019E4">
      <w:pPr>
        <w:rPr>
          <w:rFonts w:cs="Arial"/>
        </w:rPr>
      </w:pPr>
      <w:r w:rsidRPr="000019E4">
        <w:rPr>
          <w:rFonts w:cs="Arial"/>
        </w:rPr>
        <w:tab/>
      </w:r>
      <w:proofErr w:type="gramStart"/>
      <w:r w:rsidRPr="000019E4">
        <w:rPr>
          <w:rFonts w:cs="Arial"/>
        </w:rPr>
        <w:t>private</w:t>
      </w:r>
      <w:proofErr w:type="gramEnd"/>
      <w:r w:rsidRPr="000019E4">
        <w:rPr>
          <w:rFonts w:cs="Arial"/>
        </w:rPr>
        <w:t xml:space="preserve"> String barcode;</w:t>
      </w:r>
    </w:p>
    <w:p w:rsidR="000019E4" w:rsidRPr="000019E4" w:rsidRDefault="000019E4" w:rsidP="000019E4">
      <w:pPr>
        <w:rPr>
          <w:rFonts w:cs="Arial"/>
        </w:rPr>
      </w:pPr>
      <w:r w:rsidRPr="000019E4">
        <w:rPr>
          <w:rFonts w:cs="Arial"/>
        </w:rPr>
        <w:tab/>
      </w:r>
      <w:proofErr w:type="gramStart"/>
      <w:r w:rsidRPr="000019E4">
        <w:rPr>
          <w:rFonts w:cs="Arial"/>
        </w:rPr>
        <w:t>private</w:t>
      </w:r>
      <w:proofErr w:type="gramEnd"/>
      <w:r w:rsidRPr="000019E4">
        <w:rPr>
          <w:rFonts w:cs="Arial"/>
        </w:rPr>
        <w:t xml:space="preserve"> int uomID;</w:t>
      </w:r>
    </w:p>
    <w:p w:rsidR="000019E4" w:rsidRPr="000019E4" w:rsidRDefault="000019E4" w:rsidP="000019E4">
      <w:pPr>
        <w:rPr>
          <w:rFonts w:cs="Arial"/>
        </w:rPr>
      </w:pPr>
      <w:r w:rsidRPr="000019E4">
        <w:rPr>
          <w:rFonts w:cs="Arial"/>
        </w:rPr>
        <w:tab/>
      </w:r>
      <w:proofErr w:type="gramStart"/>
      <w:r w:rsidRPr="000019E4">
        <w:rPr>
          <w:rFonts w:cs="Arial"/>
        </w:rPr>
        <w:t>private</w:t>
      </w:r>
      <w:proofErr w:type="gramEnd"/>
      <w:r w:rsidRPr="000019E4">
        <w:rPr>
          <w:rFonts w:cs="Arial"/>
        </w:rPr>
        <w:t xml:space="preserve"> String uomCode;</w:t>
      </w:r>
    </w:p>
    <w:p w:rsidR="000019E4" w:rsidRPr="000019E4" w:rsidRDefault="000019E4" w:rsidP="000019E4">
      <w:pPr>
        <w:rPr>
          <w:rFonts w:cs="Arial"/>
        </w:rPr>
      </w:pPr>
      <w:r w:rsidRPr="000019E4">
        <w:rPr>
          <w:rFonts w:cs="Arial"/>
        </w:rPr>
        <w:tab/>
      </w:r>
      <w:proofErr w:type="gramStart"/>
      <w:r w:rsidRPr="000019E4">
        <w:rPr>
          <w:rFonts w:cs="Arial"/>
        </w:rPr>
        <w:t>private</w:t>
      </w:r>
      <w:proofErr w:type="gramEnd"/>
      <w:r w:rsidRPr="000019E4">
        <w:rPr>
          <w:rFonts w:cs="Arial"/>
        </w:rPr>
        <w:t xml:space="preserve"> String description;</w:t>
      </w:r>
    </w:p>
    <w:p w:rsidR="000019E4" w:rsidRPr="000019E4" w:rsidRDefault="000019E4" w:rsidP="000019E4">
      <w:pPr>
        <w:rPr>
          <w:rFonts w:cs="Arial"/>
        </w:rPr>
      </w:pPr>
      <w:r w:rsidRPr="000019E4">
        <w:rPr>
          <w:rFonts w:cs="Arial"/>
        </w:rPr>
        <w:tab/>
      </w:r>
      <w:proofErr w:type="gramStart"/>
      <w:r w:rsidRPr="000019E4">
        <w:rPr>
          <w:rFonts w:cs="Arial"/>
        </w:rPr>
        <w:t>private</w:t>
      </w:r>
      <w:proofErr w:type="gramEnd"/>
      <w:r w:rsidRPr="000019E4">
        <w:rPr>
          <w:rFonts w:cs="Arial"/>
        </w:rPr>
        <w:t xml:space="preserve"> double price;</w:t>
      </w:r>
    </w:p>
    <w:p w:rsidR="000019E4" w:rsidRPr="000019E4" w:rsidRDefault="000019E4" w:rsidP="000019E4">
      <w:pPr>
        <w:rPr>
          <w:rFonts w:cs="Arial"/>
        </w:rPr>
      </w:pPr>
      <w:r w:rsidRPr="000019E4">
        <w:rPr>
          <w:rFonts w:cs="Arial"/>
        </w:rPr>
        <w:tab/>
      </w:r>
      <w:proofErr w:type="gramStart"/>
      <w:r w:rsidRPr="000019E4">
        <w:rPr>
          <w:rFonts w:cs="Arial"/>
        </w:rPr>
        <w:t>private</w:t>
      </w:r>
      <w:proofErr w:type="gramEnd"/>
      <w:r w:rsidRPr="000019E4">
        <w:rPr>
          <w:rFonts w:cs="Arial"/>
        </w:rPr>
        <w:t xml:space="preserve"> byte vatRate;</w:t>
      </w:r>
    </w:p>
    <w:p w:rsidR="000019E4" w:rsidRPr="000019E4" w:rsidRDefault="000019E4" w:rsidP="000019E4">
      <w:pPr>
        <w:rPr>
          <w:rFonts w:cs="Arial"/>
        </w:rPr>
      </w:pPr>
      <w:r w:rsidRPr="000019E4">
        <w:rPr>
          <w:rFonts w:cs="Arial"/>
        </w:rPr>
        <w:tab/>
      </w:r>
      <w:proofErr w:type="gramStart"/>
      <w:r w:rsidRPr="000019E4">
        <w:rPr>
          <w:rFonts w:cs="Arial"/>
        </w:rPr>
        <w:t>private</w:t>
      </w:r>
      <w:proofErr w:type="gramEnd"/>
      <w:r w:rsidRPr="000019E4">
        <w:rPr>
          <w:rFonts w:cs="Arial"/>
        </w:rPr>
        <w:t xml:space="preserve"> double quantity;/*</w:t>
      </w:r>
    </w:p>
    <w:p w:rsidR="000019E4" w:rsidRPr="000019E4" w:rsidRDefault="000019E4" w:rsidP="000019E4">
      <w:pPr>
        <w:rPr>
          <w:rFonts w:cs="Arial"/>
        </w:rPr>
      </w:pPr>
      <w:r w:rsidRPr="000019E4">
        <w:rPr>
          <w:rFonts w:cs="Arial"/>
        </w:rPr>
        <w:tab/>
        <w:t xml:space="preserve"> </w:t>
      </w:r>
      <w:r w:rsidRPr="000019E4">
        <w:rPr>
          <w:rFonts w:cs="Arial"/>
        </w:rPr>
        <w:tab/>
      </w:r>
      <w:r w:rsidRPr="000019E4">
        <w:rPr>
          <w:rFonts w:cs="Arial"/>
        </w:rPr>
        <w:tab/>
      </w:r>
      <w:r w:rsidRPr="000019E4">
        <w:rPr>
          <w:rFonts w:cs="Arial"/>
        </w:rPr>
        <w:tab/>
      </w:r>
      <w:r w:rsidRPr="000019E4">
        <w:rPr>
          <w:rFonts w:cs="Arial"/>
        </w:rPr>
        <w:tab/>
      </w:r>
      <w:r w:rsidRPr="000019E4">
        <w:rPr>
          <w:rFonts w:cs="Arial"/>
        </w:rPr>
        <w:tab/>
      </w:r>
      <w:r w:rsidRPr="000019E4">
        <w:rPr>
          <w:rFonts w:cs="Arial"/>
        </w:rPr>
        <w:tab/>
        <w:t xml:space="preserve">*declared as double, quantity can also depend on </w:t>
      </w:r>
    </w:p>
    <w:p w:rsidR="000019E4" w:rsidRPr="000019E4" w:rsidRDefault="000019E4" w:rsidP="000019E4">
      <w:pPr>
        <w:rPr>
          <w:rFonts w:cs="Arial"/>
        </w:rPr>
      </w:pPr>
      <w:r w:rsidRPr="000019E4">
        <w:rPr>
          <w:rFonts w:cs="Arial"/>
        </w:rPr>
        <w:tab/>
        <w:t xml:space="preserve"> </w:t>
      </w:r>
      <w:r w:rsidRPr="000019E4">
        <w:rPr>
          <w:rFonts w:cs="Arial"/>
        </w:rPr>
        <w:tab/>
      </w:r>
      <w:r w:rsidRPr="000019E4">
        <w:rPr>
          <w:rFonts w:cs="Arial"/>
        </w:rPr>
        <w:tab/>
      </w:r>
      <w:r w:rsidRPr="000019E4">
        <w:rPr>
          <w:rFonts w:cs="Arial"/>
        </w:rPr>
        <w:tab/>
      </w:r>
      <w:r w:rsidRPr="000019E4">
        <w:rPr>
          <w:rFonts w:cs="Arial"/>
        </w:rPr>
        <w:tab/>
      </w:r>
      <w:r w:rsidRPr="000019E4">
        <w:rPr>
          <w:rFonts w:cs="Arial"/>
        </w:rPr>
        <w:tab/>
      </w:r>
      <w:r w:rsidRPr="000019E4">
        <w:rPr>
          <w:rFonts w:cs="Arial"/>
        </w:rPr>
        <w:tab/>
      </w:r>
      <w:proofErr w:type="gramStart"/>
      <w:r w:rsidRPr="000019E4">
        <w:rPr>
          <w:rFonts w:cs="Arial"/>
        </w:rPr>
        <w:t>*unit of measurement such as gram eg.</w:t>
      </w:r>
      <w:proofErr w:type="gramEnd"/>
      <w:r w:rsidRPr="000019E4">
        <w:rPr>
          <w:rFonts w:cs="Arial"/>
        </w:rPr>
        <w:t xml:space="preserve"> 0.5grams.</w:t>
      </w:r>
    </w:p>
    <w:p w:rsidR="000019E4" w:rsidRPr="000019E4" w:rsidRDefault="000019E4" w:rsidP="000019E4">
      <w:pPr>
        <w:rPr>
          <w:rFonts w:cs="Arial"/>
        </w:rPr>
      </w:pPr>
      <w:r w:rsidRPr="000019E4">
        <w:rPr>
          <w:rFonts w:cs="Arial"/>
        </w:rPr>
        <w:tab/>
        <w:t xml:space="preserve"> </w:t>
      </w:r>
      <w:r w:rsidRPr="000019E4">
        <w:rPr>
          <w:rFonts w:cs="Arial"/>
        </w:rPr>
        <w:tab/>
      </w:r>
      <w:r w:rsidRPr="000019E4">
        <w:rPr>
          <w:rFonts w:cs="Arial"/>
        </w:rPr>
        <w:tab/>
      </w:r>
      <w:r w:rsidRPr="000019E4">
        <w:rPr>
          <w:rFonts w:cs="Arial"/>
        </w:rPr>
        <w:tab/>
      </w:r>
      <w:r w:rsidRPr="000019E4">
        <w:rPr>
          <w:rFonts w:cs="Arial"/>
        </w:rPr>
        <w:tab/>
      </w:r>
      <w:r w:rsidRPr="000019E4">
        <w:rPr>
          <w:rFonts w:cs="Arial"/>
        </w:rPr>
        <w:tab/>
      </w:r>
      <w:r w:rsidRPr="000019E4">
        <w:rPr>
          <w:rFonts w:cs="Arial"/>
        </w:rPr>
        <w:tab/>
        <w:t>*/</w:t>
      </w:r>
    </w:p>
    <w:p w:rsidR="000019E4" w:rsidRPr="000019E4" w:rsidRDefault="000019E4" w:rsidP="000019E4">
      <w:pPr>
        <w:rPr>
          <w:rFonts w:cs="Arial"/>
        </w:rPr>
      </w:pPr>
      <w:r w:rsidRPr="000019E4">
        <w:rPr>
          <w:rFonts w:cs="Arial"/>
        </w:rPr>
        <w:tab/>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r w:rsidRPr="000019E4">
        <w:rPr>
          <w:rFonts w:cs="Arial"/>
        </w:rPr>
        <w:tab/>
        <w:t xml:space="preserve"> * Constructor.</w:t>
      </w:r>
    </w:p>
    <w:p w:rsidR="000019E4" w:rsidRPr="000019E4" w:rsidRDefault="000019E4" w:rsidP="000019E4">
      <w:pPr>
        <w:rPr>
          <w:rFonts w:cs="Arial"/>
        </w:rPr>
      </w:pPr>
      <w:r w:rsidRPr="000019E4">
        <w:rPr>
          <w:rFonts w:cs="Arial"/>
        </w:rPr>
        <w:tab/>
        <w:t xml:space="preserve"> **/</w:t>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ProductOrder(){</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productID</w:t>
      </w:r>
      <w:proofErr w:type="gramEnd"/>
      <w:r w:rsidRPr="000019E4">
        <w:rPr>
          <w:rFonts w:cs="Arial"/>
        </w:rPr>
        <w:t xml:space="preserve"> = 0;</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barcode</w:t>
      </w:r>
      <w:proofErr w:type="gramEnd"/>
      <w:r w:rsidRPr="000019E4">
        <w:rPr>
          <w:rFonts w:cs="Arial"/>
        </w:rPr>
        <w:t xml:space="preserve"> = "";</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uomID</w:t>
      </w:r>
      <w:proofErr w:type="gramEnd"/>
      <w:r w:rsidRPr="000019E4">
        <w:rPr>
          <w:rFonts w:cs="Arial"/>
        </w:rPr>
        <w:t xml:space="preserve"> = 0;</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uomCode</w:t>
      </w:r>
      <w:proofErr w:type="gramEnd"/>
      <w:r w:rsidRPr="000019E4">
        <w:rPr>
          <w:rFonts w:cs="Arial"/>
        </w:rPr>
        <w:t xml:space="preserve"> = "";</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description</w:t>
      </w:r>
      <w:proofErr w:type="gramEnd"/>
      <w:r w:rsidRPr="000019E4">
        <w:rPr>
          <w:rFonts w:cs="Arial"/>
        </w:rPr>
        <w:t xml:space="preserve"> = "";</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price</w:t>
      </w:r>
      <w:proofErr w:type="gramEnd"/>
      <w:r w:rsidRPr="000019E4">
        <w:rPr>
          <w:rFonts w:cs="Arial"/>
        </w:rPr>
        <w:t xml:space="preserve"> = 0D;</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vatRate</w:t>
      </w:r>
      <w:proofErr w:type="gramEnd"/>
      <w:r w:rsidRPr="000019E4">
        <w:rPr>
          <w:rFonts w:cs="Arial"/>
        </w:rPr>
        <w:t xml:space="preserve"> = 0;</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quantity</w:t>
      </w:r>
      <w:proofErr w:type="gramEnd"/>
      <w:r w:rsidRPr="000019E4">
        <w:rPr>
          <w:rFonts w:cs="Arial"/>
        </w:rPr>
        <w:t xml:space="preserve"> = 0d;</w:t>
      </w:r>
    </w:p>
    <w:p w:rsidR="000019E4" w:rsidRPr="000019E4" w:rsidRDefault="000019E4" w:rsidP="000019E4">
      <w:pPr>
        <w:rPr>
          <w:rFonts w:cs="Arial"/>
        </w:rPr>
      </w:pPr>
      <w:r w:rsidRPr="000019E4">
        <w:rPr>
          <w:rFonts w:cs="Arial"/>
        </w:rPr>
        <w:tab/>
        <w:t>}//end constructor</w:t>
      </w:r>
    </w:p>
    <w:p w:rsidR="000019E4" w:rsidRPr="000019E4" w:rsidRDefault="000019E4" w:rsidP="000019E4">
      <w:pPr>
        <w:rPr>
          <w:rFonts w:cs="Arial"/>
        </w:rPr>
      </w:pPr>
      <w:r w:rsidRPr="000019E4">
        <w:rPr>
          <w:rFonts w:cs="Arial"/>
        </w:rPr>
        <w:tab/>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r w:rsidRPr="000019E4">
        <w:rPr>
          <w:rFonts w:cs="Arial"/>
        </w:rPr>
        <w:tab/>
        <w:t xml:space="preserve"> * Constructor, overloaded</w:t>
      </w:r>
    </w:p>
    <w:p w:rsidR="000019E4" w:rsidRPr="000019E4" w:rsidRDefault="000019E4" w:rsidP="000019E4">
      <w:pPr>
        <w:rPr>
          <w:rFonts w:cs="Arial"/>
        </w:rPr>
      </w:pPr>
      <w:r w:rsidRPr="000019E4">
        <w:rPr>
          <w:rFonts w:cs="Arial"/>
        </w:rPr>
        <w:tab/>
        <w:t xml:space="preserve"> * @param productID int</w:t>
      </w:r>
    </w:p>
    <w:p w:rsidR="000019E4" w:rsidRPr="000019E4" w:rsidRDefault="000019E4" w:rsidP="000019E4">
      <w:pPr>
        <w:rPr>
          <w:rFonts w:cs="Arial"/>
        </w:rPr>
      </w:pPr>
      <w:r w:rsidRPr="000019E4">
        <w:rPr>
          <w:rFonts w:cs="Arial"/>
        </w:rPr>
        <w:lastRenderedPageBreak/>
        <w:tab/>
        <w:t xml:space="preserve"> * @param barcode String</w:t>
      </w:r>
    </w:p>
    <w:p w:rsidR="000019E4" w:rsidRPr="000019E4" w:rsidRDefault="000019E4" w:rsidP="000019E4">
      <w:pPr>
        <w:rPr>
          <w:rFonts w:cs="Arial"/>
        </w:rPr>
      </w:pPr>
      <w:r w:rsidRPr="000019E4">
        <w:rPr>
          <w:rFonts w:cs="Arial"/>
        </w:rPr>
        <w:tab/>
        <w:t xml:space="preserve"> * @param uomID uomID</w:t>
      </w:r>
    </w:p>
    <w:p w:rsidR="000019E4" w:rsidRPr="000019E4" w:rsidRDefault="000019E4" w:rsidP="000019E4">
      <w:pPr>
        <w:rPr>
          <w:rFonts w:cs="Arial"/>
        </w:rPr>
      </w:pPr>
      <w:r w:rsidRPr="000019E4">
        <w:rPr>
          <w:rFonts w:cs="Arial"/>
        </w:rPr>
        <w:tab/>
        <w:t xml:space="preserve"> * @param uomCode uomCode</w:t>
      </w:r>
    </w:p>
    <w:p w:rsidR="000019E4" w:rsidRPr="000019E4" w:rsidRDefault="000019E4" w:rsidP="000019E4">
      <w:pPr>
        <w:rPr>
          <w:rFonts w:cs="Arial"/>
        </w:rPr>
      </w:pPr>
      <w:r w:rsidRPr="000019E4">
        <w:rPr>
          <w:rFonts w:cs="Arial"/>
        </w:rPr>
        <w:tab/>
        <w:t xml:space="preserve"> * @param description String</w:t>
      </w:r>
    </w:p>
    <w:p w:rsidR="000019E4" w:rsidRPr="000019E4" w:rsidRDefault="000019E4" w:rsidP="000019E4">
      <w:pPr>
        <w:rPr>
          <w:rFonts w:cs="Arial"/>
        </w:rPr>
      </w:pPr>
      <w:r w:rsidRPr="000019E4">
        <w:rPr>
          <w:rFonts w:cs="Arial"/>
        </w:rPr>
        <w:tab/>
        <w:t xml:space="preserve"> * @param price double</w:t>
      </w:r>
    </w:p>
    <w:p w:rsidR="000019E4" w:rsidRPr="000019E4" w:rsidRDefault="000019E4" w:rsidP="000019E4">
      <w:pPr>
        <w:rPr>
          <w:rFonts w:cs="Arial"/>
        </w:rPr>
      </w:pPr>
      <w:r w:rsidRPr="000019E4">
        <w:rPr>
          <w:rFonts w:cs="Arial"/>
        </w:rPr>
        <w:tab/>
        <w:t xml:space="preserve"> * @param vatRate byte</w:t>
      </w:r>
    </w:p>
    <w:p w:rsidR="000019E4" w:rsidRPr="000019E4" w:rsidRDefault="000019E4" w:rsidP="000019E4">
      <w:pPr>
        <w:rPr>
          <w:rFonts w:cs="Arial"/>
        </w:rPr>
      </w:pPr>
      <w:r w:rsidRPr="000019E4">
        <w:rPr>
          <w:rFonts w:cs="Arial"/>
        </w:rPr>
        <w:tab/>
        <w:t xml:space="preserve"> * @param quantity quantity</w:t>
      </w:r>
    </w:p>
    <w:p w:rsidR="000019E4" w:rsidRPr="000019E4" w:rsidRDefault="000019E4" w:rsidP="000019E4">
      <w:pPr>
        <w:rPr>
          <w:rFonts w:cs="Arial"/>
        </w:rPr>
      </w:pPr>
      <w:r w:rsidRPr="000019E4">
        <w:rPr>
          <w:rFonts w:cs="Arial"/>
        </w:rPr>
        <w:tab/>
        <w:t xml:space="preserve"> **/</w:t>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ProductOrder(int productID, String barcode, int uomID, String uomCode, String description, </w:t>
      </w:r>
    </w:p>
    <w:p w:rsidR="000019E4" w:rsidRPr="000019E4" w:rsidRDefault="000019E4" w:rsidP="000019E4">
      <w:pPr>
        <w:rPr>
          <w:rFonts w:cs="Arial"/>
        </w:rPr>
      </w:pPr>
      <w:r w:rsidRPr="000019E4">
        <w:rPr>
          <w:rFonts w:cs="Arial"/>
        </w:rPr>
        <w:tab/>
      </w:r>
      <w:r w:rsidRPr="000019E4">
        <w:rPr>
          <w:rFonts w:cs="Arial"/>
        </w:rPr>
        <w:tab/>
      </w:r>
      <w:r w:rsidRPr="000019E4">
        <w:rPr>
          <w:rFonts w:cs="Arial"/>
        </w:rPr>
        <w:tab/>
        <w:t xml:space="preserve">       </w:t>
      </w:r>
      <w:proofErr w:type="gramStart"/>
      <w:r w:rsidRPr="000019E4">
        <w:rPr>
          <w:rFonts w:cs="Arial"/>
        </w:rPr>
        <w:t>double</w:t>
      </w:r>
      <w:proofErr w:type="gramEnd"/>
      <w:r w:rsidRPr="000019E4">
        <w:rPr>
          <w:rFonts w:cs="Arial"/>
        </w:rPr>
        <w:t xml:space="preserve"> price, byte vatRate, double quantity){</w:t>
      </w:r>
    </w:p>
    <w:p w:rsidR="000019E4" w:rsidRPr="000019E4" w:rsidRDefault="000019E4" w:rsidP="000019E4">
      <w:pPr>
        <w:rPr>
          <w:rFonts w:cs="Arial"/>
        </w:rPr>
      </w:pPr>
      <w:r w:rsidRPr="000019E4">
        <w:rPr>
          <w:rFonts w:cs="Arial"/>
        </w:rPr>
        <w:tab/>
      </w:r>
      <w:r w:rsidRPr="000019E4">
        <w:rPr>
          <w:rFonts w:cs="Arial"/>
        </w:rPr>
        <w:tab/>
        <w:t>this.productID = productID;</w:t>
      </w:r>
    </w:p>
    <w:p w:rsidR="000019E4" w:rsidRPr="000019E4" w:rsidRDefault="000019E4" w:rsidP="000019E4">
      <w:pPr>
        <w:rPr>
          <w:rFonts w:cs="Arial"/>
        </w:rPr>
      </w:pPr>
      <w:r w:rsidRPr="000019E4">
        <w:rPr>
          <w:rFonts w:cs="Arial"/>
        </w:rPr>
        <w:tab/>
      </w:r>
      <w:r w:rsidRPr="000019E4">
        <w:rPr>
          <w:rFonts w:cs="Arial"/>
        </w:rPr>
        <w:tab/>
        <w:t>this.barcode = barcode;</w:t>
      </w:r>
    </w:p>
    <w:p w:rsidR="000019E4" w:rsidRPr="000019E4" w:rsidRDefault="000019E4" w:rsidP="000019E4">
      <w:pPr>
        <w:rPr>
          <w:rFonts w:cs="Arial"/>
        </w:rPr>
      </w:pPr>
      <w:r w:rsidRPr="000019E4">
        <w:rPr>
          <w:rFonts w:cs="Arial"/>
        </w:rPr>
        <w:tab/>
      </w:r>
      <w:r w:rsidRPr="000019E4">
        <w:rPr>
          <w:rFonts w:cs="Arial"/>
        </w:rPr>
        <w:tab/>
        <w:t>this.uomID = uomID;</w:t>
      </w:r>
    </w:p>
    <w:p w:rsidR="000019E4" w:rsidRPr="000019E4" w:rsidRDefault="000019E4" w:rsidP="000019E4">
      <w:pPr>
        <w:rPr>
          <w:rFonts w:cs="Arial"/>
        </w:rPr>
      </w:pPr>
      <w:r w:rsidRPr="000019E4">
        <w:rPr>
          <w:rFonts w:cs="Arial"/>
        </w:rPr>
        <w:tab/>
      </w:r>
      <w:r w:rsidRPr="000019E4">
        <w:rPr>
          <w:rFonts w:cs="Arial"/>
        </w:rPr>
        <w:tab/>
        <w:t>this.uomCode = uomCode;</w:t>
      </w:r>
    </w:p>
    <w:p w:rsidR="000019E4" w:rsidRPr="000019E4" w:rsidRDefault="000019E4" w:rsidP="000019E4">
      <w:pPr>
        <w:rPr>
          <w:rFonts w:cs="Arial"/>
        </w:rPr>
      </w:pPr>
      <w:r w:rsidRPr="000019E4">
        <w:rPr>
          <w:rFonts w:cs="Arial"/>
        </w:rPr>
        <w:tab/>
      </w:r>
      <w:r w:rsidRPr="000019E4">
        <w:rPr>
          <w:rFonts w:cs="Arial"/>
        </w:rPr>
        <w:tab/>
        <w:t>this.description = description;</w:t>
      </w:r>
    </w:p>
    <w:p w:rsidR="000019E4" w:rsidRPr="000019E4" w:rsidRDefault="000019E4" w:rsidP="000019E4">
      <w:pPr>
        <w:rPr>
          <w:rFonts w:cs="Arial"/>
        </w:rPr>
      </w:pPr>
      <w:r w:rsidRPr="000019E4">
        <w:rPr>
          <w:rFonts w:cs="Arial"/>
        </w:rPr>
        <w:tab/>
      </w:r>
      <w:r w:rsidRPr="000019E4">
        <w:rPr>
          <w:rFonts w:cs="Arial"/>
        </w:rPr>
        <w:tab/>
        <w:t>this.price = price;</w:t>
      </w:r>
    </w:p>
    <w:p w:rsidR="000019E4" w:rsidRPr="000019E4" w:rsidRDefault="000019E4" w:rsidP="000019E4">
      <w:pPr>
        <w:rPr>
          <w:rFonts w:cs="Arial"/>
        </w:rPr>
      </w:pPr>
      <w:r w:rsidRPr="000019E4">
        <w:rPr>
          <w:rFonts w:cs="Arial"/>
        </w:rPr>
        <w:tab/>
      </w:r>
      <w:r w:rsidRPr="000019E4">
        <w:rPr>
          <w:rFonts w:cs="Arial"/>
        </w:rPr>
        <w:tab/>
        <w:t>this.vatRate = vatRate;</w:t>
      </w:r>
    </w:p>
    <w:p w:rsidR="000019E4" w:rsidRPr="000019E4" w:rsidRDefault="000019E4" w:rsidP="000019E4">
      <w:pPr>
        <w:rPr>
          <w:rFonts w:cs="Arial"/>
        </w:rPr>
      </w:pPr>
      <w:r w:rsidRPr="000019E4">
        <w:rPr>
          <w:rFonts w:cs="Arial"/>
        </w:rPr>
        <w:tab/>
      </w:r>
      <w:r w:rsidRPr="000019E4">
        <w:rPr>
          <w:rFonts w:cs="Arial"/>
        </w:rPr>
        <w:tab/>
        <w:t>this.quantity = quantity;</w:t>
      </w:r>
    </w:p>
    <w:p w:rsidR="000019E4" w:rsidRPr="000019E4" w:rsidRDefault="000019E4" w:rsidP="000019E4">
      <w:pPr>
        <w:rPr>
          <w:rFonts w:cs="Arial"/>
        </w:rPr>
      </w:pPr>
      <w:r w:rsidRPr="000019E4">
        <w:rPr>
          <w:rFonts w:cs="Arial"/>
        </w:rPr>
        <w:tab/>
        <w:t>}//end constructor</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t>//Getters.</w:t>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int getProductID() {</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return</w:t>
      </w:r>
      <w:proofErr w:type="gramEnd"/>
      <w:r w:rsidRPr="000019E4">
        <w:rPr>
          <w:rFonts w:cs="Arial"/>
        </w:rPr>
        <w:t xml:space="preserve"> productID;</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String getBarcode() {</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return</w:t>
      </w:r>
      <w:proofErr w:type="gramEnd"/>
      <w:r w:rsidRPr="000019E4">
        <w:rPr>
          <w:rFonts w:cs="Arial"/>
        </w:rPr>
        <w:t xml:space="preserve"> barcode;</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int getUomID() {</w:t>
      </w:r>
    </w:p>
    <w:p w:rsidR="000019E4" w:rsidRPr="000019E4" w:rsidRDefault="000019E4" w:rsidP="000019E4">
      <w:pPr>
        <w:rPr>
          <w:rFonts w:cs="Arial"/>
        </w:rPr>
      </w:pPr>
      <w:r w:rsidRPr="000019E4">
        <w:rPr>
          <w:rFonts w:cs="Arial"/>
        </w:rPr>
        <w:lastRenderedPageBreak/>
        <w:tab/>
      </w:r>
      <w:r w:rsidRPr="000019E4">
        <w:rPr>
          <w:rFonts w:cs="Arial"/>
        </w:rPr>
        <w:tab/>
      </w:r>
      <w:proofErr w:type="gramStart"/>
      <w:r w:rsidRPr="000019E4">
        <w:rPr>
          <w:rFonts w:cs="Arial"/>
        </w:rPr>
        <w:t>return</w:t>
      </w:r>
      <w:proofErr w:type="gramEnd"/>
      <w:r w:rsidRPr="000019E4">
        <w:rPr>
          <w:rFonts w:cs="Arial"/>
        </w:rPr>
        <w:t xml:space="preserve"> uomID;</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r w:rsidRPr="000019E4">
        <w:rPr>
          <w:rFonts w:cs="Arial"/>
        </w:rPr>
        <w:tab/>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String getUomCode(){</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return</w:t>
      </w:r>
      <w:proofErr w:type="gramEnd"/>
      <w:r w:rsidRPr="000019E4">
        <w:rPr>
          <w:rFonts w:cs="Arial"/>
        </w:rPr>
        <w:t xml:space="preserve"> this.uomCode;</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String getDescription() {</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return</w:t>
      </w:r>
      <w:proofErr w:type="gramEnd"/>
      <w:r w:rsidRPr="000019E4">
        <w:rPr>
          <w:rFonts w:cs="Arial"/>
        </w:rPr>
        <w:t xml:space="preserve"> description;</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double getPrice() {</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return</w:t>
      </w:r>
      <w:proofErr w:type="gramEnd"/>
      <w:r w:rsidRPr="000019E4">
        <w:rPr>
          <w:rFonts w:cs="Arial"/>
        </w:rPr>
        <w:t xml:space="preserve"> price;</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r w:rsidRPr="000019E4">
        <w:rPr>
          <w:rFonts w:cs="Arial"/>
        </w:rPr>
        <w:tab/>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byte getVatRate(){</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return</w:t>
      </w:r>
      <w:proofErr w:type="gramEnd"/>
      <w:r w:rsidRPr="000019E4">
        <w:rPr>
          <w:rFonts w:cs="Arial"/>
        </w:rPr>
        <w:t xml:space="preserve"> vatRate;</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r w:rsidRPr="000019E4">
        <w:rPr>
          <w:rFonts w:cs="Arial"/>
        </w:rPr>
        <w:tab/>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double getQuantity(){</w:t>
      </w:r>
    </w:p>
    <w:p w:rsidR="000019E4" w:rsidRPr="000019E4" w:rsidRDefault="000019E4" w:rsidP="000019E4">
      <w:pPr>
        <w:rPr>
          <w:rFonts w:cs="Arial"/>
        </w:rPr>
      </w:pPr>
      <w:r w:rsidRPr="000019E4">
        <w:rPr>
          <w:rFonts w:cs="Arial"/>
        </w:rPr>
        <w:tab/>
      </w:r>
      <w:r w:rsidRPr="000019E4">
        <w:rPr>
          <w:rFonts w:cs="Arial"/>
        </w:rPr>
        <w:tab/>
      </w:r>
      <w:proofErr w:type="gramStart"/>
      <w:r w:rsidRPr="000019E4">
        <w:rPr>
          <w:rFonts w:cs="Arial"/>
        </w:rPr>
        <w:t>return</w:t>
      </w:r>
      <w:proofErr w:type="gramEnd"/>
      <w:r w:rsidRPr="000019E4">
        <w:rPr>
          <w:rFonts w:cs="Arial"/>
        </w:rPr>
        <w:t xml:space="preserve"> quantity;</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t>//Setters.</w:t>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void setProductID(int productID) {</w:t>
      </w:r>
    </w:p>
    <w:p w:rsidR="000019E4" w:rsidRPr="000019E4" w:rsidRDefault="000019E4" w:rsidP="000019E4">
      <w:pPr>
        <w:rPr>
          <w:rFonts w:cs="Arial"/>
        </w:rPr>
      </w:pPr>
      <w:r w:rsidRPr="000019E4">
        <w:rPr>
          <w:rFonts w:cs="Arial"/>
        </w:rPr>
        <w:tab/>
      </w:r>
      <w:r w:rsidRPr="000019E4">
        <w:rPr>
          <w:rFonts w:cs="Arial"/>
        </w:rPr>
        <w:tab/>
        <w:t>this.productID = productID;</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void setBarcode(String barcode) {</w:t>
      </w:r>
    </w:p>
    <w:p w:rsidR="000019E4" w:rsidRPr="000019E4" w:rsidRDefault="000019E4" w:rsidP="000019E4">
      <w:pPr>
        <w:rPr>
          <w:rFonts w:cs="Arial"/>
        </w:rPr>
      </w:pPr>
      <w:r w:rsidRPr="000019E4">
        <w:rPr>
          <w:rFonts w:cs="Arial"/>
        </w:rPr>
        <w:tab/>
      </w:r>
      <w:r w:rsidRPr="000019E4">
        <w:rPr>
          <w:rFonts w:cs="Arial"/>
        </w:rPr>
        <w:tab/>
        <w:t>this.barcode = barcode;</w:t>
      </w:r>
    </w:p>
    <w:p w:rsidR="000019E4" w:rsidRPr="000019E4" w:rsidRDefault="000019E4" w:rsidP="000019E4">
      <w:pPr>
        <w:rPr>
          <w:rFonts w:cs="Arial"/>
        </w:rPr>
      </w:pPr>
      <w:r w:rsidRPr="000019E4">
        <w:rPr>
          <w:rFonts w:cs="Arial"/>
        </w:rPr>
        <w:lastRenderedPageBreak/>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void setUomID(int uomID) {</w:t>
      </w:r>
    </w:p>
    <w:p w:rsidR="000019E4" w:rsidRPr="000019E4" w:rsidRDefault="000019E4" w:rsidP="000019E4">
      <w:pPr>
        <w:rPr>
          <w:rFonts w:cs="Arial"/>
        </w:rPr>
      </w:pPr>
      <w:r w:rsidRPr="000019E4">
        <w:rPr>
          <w:rFonts w:cs="Arial"/>
        </w:rPr>
        <w:tab/>
      </w:r>
      <w:r w:rsidRPr="000019E4">
        <w:rPr>
          <w:rFonts w:cs="Arial"/>
        </w:rPr>
        <w:tab/>
        <w:t>this.uomID = uomID;</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r w:rsidRPr="000019E4">
        <w:rPr>
          <w:rFonts w:cs="Arial"/>
        </w:rPr>
        <w:tab/>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void setUomCode(String uomCode){</w:t>
      </w:r>
    </w:p>
    <w:p w:rsidR="000019E4" w:rsidRPr="000019E4" w:rsidRDefault="000019E4" w:rsidP="000019E4">
      <w:pPr>
        <w:rPr>
          <w:rFonts w:cs="Arial"/>
        </w:rPr>
      </w:pPr>
      <w:r w:rsidRPr="000019E4">
        <w:rPr>
          <w:rFonts w:cs="Arial"/>
        </w:rPr>
        <w:tab/>
      </w:r>
      <w:r w:rsidRPr="000019E4">
        <w:rPr>
          <w:rFonts w:cs="Arial"/>
        </w:rPr>
        <w:tab/>
        <w:t>this.uomCode = uomCode;</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void setDescription(String description) {</w:t>
      </w:r>
    </w:p>
    <w:p w:rsidR="000019E4" w:rsidRPr="000019E4" w:rsidRDefault="000019E4" w:rsidP="000019E4">
      <w:pPr>
        <w:rPr>
          <w:rFonts w:cs="Arial"/>
        </w:rPr>
      </w:pPr>
      <w:r w:rsidRPr="000019E4">
        <w:rPr>
          <w:rFonts w:cs="Arial"/>
        </w:rPr>
        <w:tab/>
      </w:r>
      <w:r w:rsidRPr="000019E4">
        <w:rPr>
          <w:rFonts w:cs="Arial"/>
        </w:rPr>
        <w:tab/>
        <w:t>this.description = description;</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void setPrice(double price) {</w:t>
      </w:r>
    </w:p>
    <w:p w:rsidR="000019E4" w:rsidRPr="000019E4" w:rsidRDefault="000019E4" w:rsidP="000019E4">
      <w:pPr>
        <w:rPr>
          <w:rFonts w:cs="Arial"/>
        </w:rPr>
      </w:pPr>
      <w:r w:rsidRPr="000019E4">
        <w:rPr>
          <w:rFonts w:cs="Arial"/>
        </w:rPr>
        <w:tab/>
      </w:r>
      <w:r w:rsidRPr="000019E4">
        <w:rPr>
          <w:rFonts w:cs="Arial"/>
        </w:rPr>
        <w:tab/>
        <w:t>this.price = price;</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r w:rsidRPr="000019E4">
        <w:rPr>
          <w:rFonts w:cs="Arial"/>
        </w:rPr>
        <w:tab/>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void setVatRate(byte vatRate){</w:t>
      </w:r>
    </w:p>
    <w:p w:rsidR="000019E4" w:rsidRPr="000019E4" w:rsidRDefault="000019E4" w:rsidP="000019E4">
      <w:pPr>
        <w:rPr>
          <w:rFonts w:cs="Arial"/>
        </w:rPr>
      </w:pPr>
      <w:r w:rsidRPr="000019E4">
        <w:rPr>
          <w:rFonts w:cs="Arial"/>
        </w:rPr>
        <w:tab/>
      </w:r>
      <w:r w:rsidRPr="000019E4">
        <w:rPr>
          <w:rFonts w:cs="Arial"/>
        </w:rPr>
        <w:tab/>
        <w:t>this.vatRate = vatRate;</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r w:rsidRPr="000019E4">
        <w:rPr>
          <w:rFonts w:cs="Arial"/>
        </w:rPr>
        <w:tab/>
      </w:r>
    </w:p>
    <w:p w:rsidR="000019E4" w:rsidRPr="000019E4" w:rsidRDefault="000019E4" w:rsidP="000019E4">
      <w:pPr>
        <w:rPr>
          <w:rFonts w:cs="Arial"/>
        </w:rPr>
      </w:pPr>
      <w:r w:rsidRPr="000019E4">
        <w:rPr>
          <w:rFonts w:cs="Arial"/>
        </w:rPr>
        <w:tab/>
      </w:r>
      <w:proofErr w:type="gramStart"/>
      <w:r w:rsidRPr="000019E4">
        <w:rPr>
          <w:rFonts w:cs="Arial"/>
        </w:rPr>
        <w:t>public</w:t>
      </w:r>
      <w:proofErr w:type="gramEnd"/>
      <w:r w:rsidRPr="000019E4">
        <w:rPr>
          <w:rFonts w:cs="Arial"/>
        </w:rPr>
        <w:t xml:space="preserve"> void setQuantity(double quantity){</w:t>
      </w:r>
    </w:p>
    <w:p w:rsidR="000019E4" w:rsidRPr="000019E4" w:rsidRDefault="000019E4" w:rsidP="000019E4">
      <w:pPr>
        <w:rPr>
          <w:rFonts w:cs="Arial"/>
        </w:rPr>
      </w:pPr>
      <w:r w:rsidRPr="000019E4">
        <w:rPr>
          <w:rFonts w:cs="Arial"/>
        </w:rPr>
        <w:tab/>
      </w:r>
      <w:r w:rsidRPr="000019E4">
        <w:rPr>
          <w:rFonts w:cs="Arial"/>
        </w:rPr>
        <w:tab/>
        <w:t>this.quantity = quantity;</w:t>
      </w:r>
    </w:p>
    <w:p w:rsidR="000019E4" w:rsidRPr="000019E4" w:rsidRDefault="000019E4" w:rsidP="000019E4">
      <w:pPr>
        <w:rPr>
          <w:rFonts w:cs="Arial"/>
        </w:rPr>
      </w:pPr>
      <w:r w:rsidRPr="000019E4">
        <w:rPr>
          <w:rFonts w:cs="Arial"/>
        </w:rPr>
        <w:tab/>
        <w:t>}</w:t>
      </w:r>
    </w:p>
    <w:p w:rsidR="000019E4" w:rsidRPr="000019E4" w:rsidRDefault="000019E4" w:rsidP="000019E4">
      <w:pPr>
        <w:rPr>
          <w:rFonts w:cs="Arial"/>
        </w:rPr>
      </w:pPr>
    </w:p>
    <w:p w:rsidR="000019E4" w:rsidRPr="000019E4" w:rsidRDefault="000019E4" w:rsidP="000019E4">
      <w:pPr>
        <w:rPr>
          <w:rFonts w:cs="Arial"/>
        </w:rPr>
      </w:pPr>
      <w:r w:rsidRPr="000019E4">
        <w:rPr>
          <w:rFonts w:cs="Arial"/>
        </w:rPr>
        <w:t>}//end class</w:t>
      </w:r>
    </w:p>
    <w:p w:rsidR="000019E4" w:rsidRDefault="000019E4" w:rsidP="007C11CA"/>
    <w:p w:rsidR="000019E4" w:rsidRDefault="000019E4" w:rsidP="007C11CA"/>
    <w:p w:rsidR="000019E4" w:rsidRDefault="000019E4" w:rsidP="007C11CA"/>
    <w:p w:rsidR="007C11CA" w:rsidRDefault="003F2F3D" w:rsidP="007C11CA">
      <w:r>
        <w:lastRenderedPageBreak/>
        <w:pict>
          <v:rect id="_x0000_i1264" style="width:0;height:1.5pt" o:hralign="center" o:hrstd="t" o:hr="t" fillcolor="#a0a0a0" stroked="f"/>
        </w:pict>
      </w:r>
    </w:p>
    <w:p w:rsidR="009E45DE" w:rsidRDefault="009E45DE" w:rsidP="007C11CA">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0019E4" w:rsidRPr="000019E4" w:rsidRDefault="000019E4" w:rsidP="007C11CA">
      <w:pPr>
        <w:rPr>
          <w:rFonts w:asciiTheme="minorHAnsi" w:hAnsiTheme="minorHAnsi"/>
          <w:sz w:val="16"/>
          <w:szCs w:val="16"/>
        </w:rPr>
      </w:pPr>
      <w:r w:rsidRPr="000019E4">
        <w:rPr>
          <w:rFonts w:asciiTheme="minorHAnsi" w:hAnsiTheme="minorHAnsi"/>
          <w:sz w:val="16"/>
          <w:szCs w:val="16"/>
        </w:rPr>
        <w:t xml:space="preserve">Oracle Corporation, nd. </w:t>
      </w:r>
      <w:proofErr w:type="gramStart"/>
      <w:r w:rsidRPr="000019E4">
        <w:rPr>
          <w:rFonts w:asciiTheme="minorHAnsi" w:hAnsiTheme="minorHAnsi"/>
          <w:sz w:val="16"/>
          <w:szCs w:val="16"/>
        </w:rPr>
        <w:t>Javadoc.</w:t>
      </w:r>
      <w:proofErr w:type="gramEnd"/>
      <w:r w:rsidRPr="000019E4">
        <w:rPr>
          <w:rFonts w:asciiTheme="minorHAnsi" w:hAnsiTheme="minorHAnsi"/>
          <w:sz w:val="16"/>
          <w:szCs w:val="16"/>
        </w:rPr>
        <w:t xml:space="preserve"> [</w:t>
      </w:r>
      <w:proofErr w:type="gramStart"/>
      <w:r w:rsidRPr="000019E4">
        <w:rPr>
          <w:rFonts w:asciiTheme="minorHAnsi" w:hAnsiTheme="minorHAnsi"/>
          <w:sz w:val="16"/>
          <w:szCs w:val="16"/>
        </w:rPr>
        <w:t>computer</w:t>
      </w:r>
      <w:proofErr w:type="gramEnd"/>
      <w:r w:rsidRPr="000019E4">
        <w:rPr>
          <w:rFonts w:asciiTheme="minorHAnsi" w:hAnsiTheme="minorHAnsi"/>
          <w:sz w:val="16"/>
          <w:szCs w:val="16"/>
        </w:rPr>
        <w:t xml:space="preserve"> program]. Oracle Corporation. </w:t>
      </w:r>
      <w:proofErr w:type="gramStart"/>
      <w:r w:rsidRPr="000019E4">
        <w:rPr>
          <w:rFonts w:asciiTheme="minorHAnsi" w:hAnsiTheme="minorHAnsi"/>
          <w:sz w:val="16"/>
          <w:szCs w:val="16"/>
        </w:rPr>
        <w:t>[Accessed April 28, 2015].</w:t>
      </w:r>
      <w:proofErr w:type="gramEnd"/>
    </w:p>
    <w:p w:rsidR="007C11CA" w:rsidRPr="009E45DE" w:rsidRDefault="007C11CA" w:rsidP="007C11CA">
      <w:pPr>
        <w:pStyle w:val="Heading2"/>
        <w:rPr>
          <w:b/>
          <w:sz w:val="40"/>
          <w:szCs w:val="40"/>
        </w:rPr>
      </w:pPr>
      <w:r w:rsidRPr="009E45DE">
        <w:rPr>
          <w:b/>
          <w:sz w:val="40"/>
          <w:szCs w:val="40"/>
        </w:rPr>
        <w:t>pospi</w:t>
      </w:r>
      <w:r w:rsidRPr="009E45DE">
        <w:rPr>
          <w:b/>
          <w:sz w:val="40"/>
          <w:szCs w:val="40"/>
        </w:rPr>
        <w:br/>
        <w:t xml:space="preserve">Class ProductView </w:t>
      </w:r>
    </w:p>
    <w:p w:rsidR="007C11CA" w:rsidRDefault="007C11CA" w:rsidP="007C11CA">
      <w:pPr>
        <w:pStyle w:val="HTMLPreformatted"/>
      </w:pPr>
      <w:r>
        <w:t>java.lang.Object</w:t>
      </w:r>
    </w:p>
    <w:p w:rsidR="007C11CA" w:rsidRDefault="007C11CA" w:rsidP="007C11CA">
      <w:pPr>
        <w:pStyle w:val="HTMLPreformatted"/>
      </w:pPr>
      <w:r>
        <w:t xml:space="preserve">  </w:t>
      </w:r>
      <w:r>
        <w:rPr>
          <w:noProof/>
        </w:rPr>
        <mc:AlternateContent>
          <mc:Choice Requires="wps">
            <w:drawing>
              <wp:inline distT="0" distB="0" distL="0" distR="0" wp14:anchorId="4DCC44FB" wp14:editId="307F22A2">
                <wp:extent cx="301625" cy="301625"/>
                <wp:effectExtent l="0" t="0" r="0" b="0"/>
                <wp:docPr id="101" name="Rectangle 101"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1"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CjQtJ/&#10;vwIAANAFAAAOAAAAAAAAAAAAAAAAAC4CAABkcnMvZTJvRG9jLnhtbFBLAQItABQABgAIAAAAIQBo&#10;Npdo2gAAAAMBAAAPAAAAAAAAAAAAAAAAABkFAABkcnMvZG93bnJldi54bWxQSwUGAAAAAAQABADz&#10;AAAAIAYAAAAA&#10;" filled="f" stroked="f">
                <o:lock v:ext="edit" aspectratio="t"/>
                <w10:anchorlock/>
              </v:rect>
            </w:pict>
          </mc:Fallback>
        </mc:AlternateContent>
      </w:r>
      <w:r>
        <w:rPr>
          <w:b/>
          <w:bCs/>
        </w:rPr>
        <w:t>pospi.ProductView</w:t>
      </w:r>
    </w:p>
    <w:p w:rsidR="007C11CA" w:rsidRDefault="003F2F3D" w:rsidP="007C11CA">
      <w:r>
        <w:pict>
          <v:rect id="_x0000_i1265" style="width:0;height:1.5pt" o:hralign="center" o:hrstd="t" o:hr="t" fillcolor="#a0a0a0" stroked="f"/>
        </w:pict>
      </w:r>
    </w:p>
    <w:p w:rsidR="007C11CA" w:rsidRDefault="007C11CA" w:rsidP="007C11CA">
      <w:pPr>
        <w:pStyle w:val="HTMLPreformatted"/>
      </w:pPr>
      <w:r>
        <w:t xml:space="preserve">public class </w:t>
      </w:r>
      <w:r>
        <w:rPr>
          <w:b/>
          <w:bCs/>
        </w:rPr>
        <w:t>ProductView</w:t>
      </w:r>
      <w:r>
        <w:t>extends java.lang.Object</w:t>
      </w:r>
    </w:p>
    <w:p w:rsidR="007C11CA" w:rsidRDefault="007C11CA" w:rsidP="007C11CA">
      <w:pPr>
        <w:pStyle w:val="NormalWeb"/>
      </w:pPr>
      <w:r>
        <w:t>Author: Angelo Romel Lopez</w:t>
      </w:r>
      <w:r>
        <w:br/>
        <w:t xml:space="preserve">Description: Constructs and initializes the components and graphical user interface of the user product view screen. </w:t>
      </w:r>
    </w:p>
    <w:p w:rsidR="007C11CA" w:rsidRDefault="003F2F3D" w:rsidP="007C11CA">
      <w:r>
        <w:pict>
          <v:rect id="_x0000_i1266"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149"/>
        <w:gridCol w:w="575"/>
      </w:tblGrid>
      <w:tr w:rsidR="007C11CA" w:rsidTr="007C11CA">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C11CA" w:rsidRDefault="007C11CA">
            <w:pPr>
              <w:rPr>
                <w:b/>
                <w:bCs/>
                <w:sz w:val="24"/>
                <w:szCs w:val="24"/>
              </w:rPr>
            </w:pPr>
            <w:r>
              <w:rPr>
                <w:b/>
                <w:bCs/>
                <w:sz w:val="36"/>
                <w:szCs w:val="36"/>
              </w:rPr>
              <w:t>Constructor Summary</w:t>
            </w:r>
            <w:r>
              <w:rPr>
                <w:b/>
                <w:bCs/>
              </w:rPr>
              <w:t xml:space="preserve"> </w:t>
            </w:r>
          </w:p>
        </w:tc>
      </w:tr>
      <w:tr w:rsidR="007C11CA" w:rsidTr="007C11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05" w:anchor="ProductView()" w:history="1">
              <w:r w:rsidR="007C11CA">
                <w:rPr>
                  <w:rStyle w:val="Hyperlink"/>
                  <w:rFonts w:ascii="Courier New" w:hAnsi="Courier New" w:cs="Courier New"/>
                  <w:b/>
                  <w:bCs/>
                </w:rPr>
                <w:t>ProductView</w:t>
              </w:r>
            </w:hyperlink>
            <w:r w:rsidR="007C11CA">
              <w:rPr>
                <w:rStyle w:val="HTMLCode"/>
              </w:rPr>
              <w:t>()</w:t>
            </w:r>
            <w:r w:rsidR="007C11CA">
              <w:br/>
              <w:t xml:space="preserve">          Constructor. </w:t>
            </w:r>
          </w:p>
        </w:tc>
        <w:tc>
          <w:tcPr>
            <w:tcW w:w="0" w:type="auto"/>
            <w:shd w:val="clear" w:color="auto" w:fill="FFFFFF"/>
            <w:vAlign w:val="center"/>
            <w:hideMark/>
          </w:tcPr>
          <w:p w:rsidR="007C11CA" w:rsidRDefault="007C11CA"/>
        </w:tc>
      </w:tr>
    </w:tbl>
    <w:p w:rsidR="007C11CA" w:rsidRDefault="007C11CA" w:rsidP="007C11CA">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521"/>
        <w:gridCol w:w="7203"/>
      </w:tblGrid>
      <w:tr w:rsidR="007C11CA" w:rsidTr="007C11CA">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7C11CA" w:rsidRDefault="007C11CA">
            <w:pPr>
              <w:rPr>
                <w:b/>
                <w:bCs/>
                <w:sz w:val="24"/>
                <w:szCs w:val="24"/>
              </w:rPr>
            </w:pPr>
            <w:r>
              <w:rPr>
                <w:b/>
                <w:bCs/>
                <w:sz w:val="36"/>
                <w:szCs w:val="36"/>
              </w:rPr>
              <w:t>Method Summary</w:t>
            </w:r>
            <w:r>
              <w:rPr>
                <w:b/>
                <w:bCs/>
              </w:rP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06" w:anchor="createTable(int)" w:history="1">
              <w:r w:rsidR="007C11CA">
                <w:rPr>
                  <w:rStyle w:val="Hyperlink"/>
                  <w:rFonts w:ascii="Courier New" w:hAnsi="Courier New" w:cs="Courier New"/>
                  <w:b/>
                  <w:bCs/>
                </w:rPr>
                <w:t>createTable</w:t>
              </w:r>
            </w:hyperlink>
            <w:r w:rsidR="007C11CA">
              <w:rPr>
                <w:rStyle w:val="HTMLCode"/>
              </w:rPr>
              <w:t>(int numberOfRows)</w:t>
            </w:r>
            <w:r w:rsidR="007C11CA">
              <w:br/>
              <w:t xml:space="preserve">          Constructs the table that holds the product list.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07" w:anchor="getDeleteButton()" w:history="1">
              <w:r w:rsidR="007C11CA">
                <w:rPr>
                  <w:rStyle w:val="Hyperlink"/>
                  <w:rFonts w:ascii="Courier New" w:hAnsi="Courier New" w:cs="Courier New"/>
                  <w:b/>
                  <w:bCs/>
                </w:rPr>
                <w:t>getDeleteButton</w:t>
              </w:r>
            </w:hyperlink>
            <w:r w:rsidR="007C11CA">
              <w:rPr>
                <w:rStyle w:val="HTMLCode"/>
              </w:rPr>
              <w:t>()</w:t>
            </w:r>
            <w:r w:rsidR="007C11CA">
              <w:b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javax.swing.JFrame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08" w:anchor="getFrmProducts()" w:history="1">
              <w:r w:rsidR="007C11CA">
                <w:rPr>
                  <w:rStyle w:val="Hyperlink"/>
                  <w:rFonts w:ascii="Courier New" w:hAnsi="Courier New" w:cs="Courier New"/>
                  <w:b/>
                  <w:bCs/>
                </w:rPr>
                <w:t>getFrmProducts</w:t>
              </w:r>
            </w:hyperlink>
            <w:r w:rsidR="007C11CA">
              <w:rPr>
                <w:rStyle w:val="HTMLCode"/>
              </w:rPr>
              <w:t>()</w:t>
            </w:r>
            <w:r w:rsidR="007C11CA">
              <w:b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09" w:anchor="getInsertButton()" w:history="1">
              <w:r w:rsidR="007C11CA">
                <w:rPr>
                  <w:rStyle w:val="Hyperlink"/>
                  <w:rFonts w:ascii="Courier New" w:hAnsi="Courier New" w:cs="Courier New"/>
                  <w:b/>
                  <w:bCs/>
                </w:rPr>
                <w:t>getInsertButton</w:t>
              </w:r>
            </w:hyperlink>
            <w:r w:rsidR="007C11CA">
              <w:rPr>
                <w:rStyle w:val="HTMLCode"/>
              </w:rPr>
              <w:t>()</w:t>
            </w:r>
            <w:r w:rsidR="007C11CA">
              <w:br/>
            </w:r>
            <w:r w:rsidR="007C11CA">
              <w:lastRenderedPageBreak/>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lastRenderedPageBreak/>
              <w:t> javax.swing.JTable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10" w:anchor="getProductViewTable()" w:history="1">
              <w:r w:rsidR="007C11CA">
                <w:rPr>
                  <w:rStyle w:val="Hyperlink"/>
                  <w:rFonts w:ascii="Courier New" w:hAnsi="Courier New" w:cs="Courier New"/>
                  <w:b/>
                  <w:bCs/>
                </w:rPr>
                <w:t>getProductViewTable</w:t>
              </w:r>
            </w:hyperlink>
            <w:r w:rsidR="007C11CA">
              <w:rPr>
                <w:rStyle w:val="HTMLCode"/>
              </w:rPr>
              <w:t>()</w:t>
            </w:r>
            <w:r w:rsidR="007C11CA">
              <w:b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11" w:anchor="getUpdateButton()" w:history="1">
              <w:r w:rsidR="007C11CA">
                <w:rPr>
                  <w:rStyle w:val="Hyperlink"/>
                  <w:rFonts w:ascii="Courier New" w:hAnsi="Courier New" w:cs="Courier New"/>
                  <w:b/>
                  <w:bCs/>
                </w:rPr>
                <w:t>getUpdateButton</w:t>
              </w:r>
            </w:hyperlink>
            <w:r w:rsidR="007C11CA">
              <w:rPr>
                <w:rStyle w:val="HTMLCode"/>
              </w:rPr>
              <w:t>()</w:t>
            </w:r>
            <w:r w:rsidR="007C11CA">
              <w:b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12" w:anchor="setDeleteButton(javax.swing.JButton)" w:history="1">
              <w:r w:rsidR="007C11CA">
                <w:rPr>
                  <w:rStyle w:val="Hyperlink"/>
                  <w:rFonts w:ascii="Courier New" w:hAnsi="Courier New" w:cs="Courier New"/>
                  <w:b/>
                  <w:bCs/>
                </w:rPr>
                <w:t>setDeleteButton</w:t>
              </w:r>
            </w:hyperlink>
            <w:r w:rsidR="007C11CA">
              <w:rPr>
                <w:rStyle w:val="HTMLCode"/>
              </w:rPr>
              <w:t>(javax.swing.JButton deleteButton)</w:t>
            </w:r>
            <w:r w:rsidR="007C11CA">
              <w:b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13" w:anchor="setFrmProducts(javax.swing.JFrame)" w:history="1">
              <w:r w:rsidR="007C11CA">
                <w:rPr>
                  <w:rStyle w:val="Hyperlink"/>
                  <w:rFonts w:ascii="Courier New" w:hAnsi="Courier New" w:cs="Courier New"/>
                  <w:b/>
                  <w:bCs/>
                </w:rPr>
                <w:t>setFrmProducts</w:t>
              </w:r>
            </w:hyperlink>
            <w:r w:rsidR="007C11CA">
              <w:rPr>
                <w:rStyle w:val="HTMLCode"/>
              </w:rPr>
              <w:t>(javax.swing.JFrame frmProducts)</w:t>
            </w:r>
            <w:r w:rsidR="007C11CA">
              <w:b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14" w:anchor="setInsertButton(javax.swing.JButton)" w:history="1">
              <w:r w:rsidR="007C11CA">
                <w:rPr>
                  <w:rStyle w:val="Hyperlink"/>
                  <w:rFonts w:ascii="Courier New" w:hAnsi="Courier New" w:cs="Courier New"/>
                  <w:b/>
                  <w:bCs/>
                </w:rPr>
                <w:t>setInsertButton</w:t>
              </w:r>
            </w:hyperlink>
            <w:r w:rsidR="007C11CA">
              <w:rPr>
                <w:rStyle w:val="HTMLCode"/>
              </w:rPr>
              <w:t>(javax.swing.JButton insertButton)</w:t>
            </w:r>
            <w:r w:rsidR="007C11CA">
              <w:b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15" w:anchor="setProductViewTable(javax.swing.JTable)" w:history="1">
              <w:r w:rsidR="007C11CA">
                <w:rPr>
                  <w:rStyle w:val="Hyperlink"/>
                  <w:rFonts w:ascii="Courier New" w:hAnsi="Courier New" w:cs="Courier New"/>
                  <w:b/>
                  <w:bCs/>
                </w:rPr>
                <w:t>setProductViewTable</w:t>
              </w:r>
            </w:hyperlink>
            <w:r w:rsidR="007C11CA">
              <w:rPr>
                <w:rStyle w:val="HTMLCode"/>
              </w:rPr>
              <w:t>(javax.swing.JTable productViewTable)</w:t>
            </w:r>
            <w:r w:rsidR="007C11CA">
              <w:b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16" w:anchor="setUpdateButton(javax.swing.JButton)" w:history="1">
              <w:r w:rsidR="007C11CA">
                <w:rPr>
                  <w:rStyle w:val="Hyperlink"/>
                  <w:rFonts w:ascii="Courier New" w:hAnsi="Courier New" w:cs="Courier New"/>
                  <w:b/>
                  <w:bCs/>
                </w:rPr>
                <w:t>setUpdateButton</w:t>
              </w:r>
            </w:hyperlink>
            <w:r w:rsidR="007C11CA">
              <w:rPr>
                <w:rStyle w:val="HTMLCode"/>
              </w:rPr>
              <w:t>(javax.swing.JButton updateButton)</w:t>
            </w:r>
            <w:r w:rsidR="007C11CA">
              <w:br/>
              <w:t xml:space="preserve">            </w:t>
            </w:r>
          </w:p>
        </w:tc>
      </w:tr>
      <w:tr w:rsidR="007C11CA" w:rsidTr="007C11C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7C11CA" w:rsidRDefault="007C11CA">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3F2F3D">
            <w:pPr>
              <w:rPr>
                <w:sz w:val="24"/>
                <w:szCs w:val="24"/>
              </w:rPr>
            </w:pPr>
            <w:hyperlink r:id="rId317" w:anchor="showGUI()" w:history="1">
              <w:r w:rsidR="007C11CA">
                <w:rPr>
                  <w:rStyle w:val="Hyperlink"/>
                  <w:rFonts w:ascii="Courier New" w:hAnsi="Courier New" w:cs="Courier New"/>
                  <w:b/>
                  <w:bCs/>
                </w:rPr>
                <w:t>showGUI</w:t>
              </w:r>
            </w:hyperlink>
            <w:r w:rsidR="007C11CA">
              <w:rPr>
                <w:rStyle w:val="HTMLCode"/>
              </w:rPr>
              <w:t>()</w:t>
            </w:r>
            <w:r w:rsidR="007C11CA">
              <w:br/>
              <w:t xml:space="preserve">          Make the frame visible. </w:t>
            </w:r>
          </w:p>
        </w:tc>
      </w:tr>
    </w:tbl>
    <w:p w:rsidR="007C11CA" w:rsidRDefault="007C11CA" w:rsidP="007C11CA">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7C11CA" w:rsidTr="007C11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7C11CA" w:rsidRDefault="007C11CA">
            <w:pPr>
              <w:rPr>
                <w:b/>
                <w:bCs/>
                <w:sz w:val="24"/>
                <w:szCs w:val="24"/>
              </w:rPr>
            </w:pPr>
            <w:r>
              <w:rPr>
                <w:b/>
                <w:bCs/>
              </w:rPr>
              <w:t xml:space="preserve">Methods inherited from class java.lang.Object </w:t>
            </w:r>
          </w:p>
        </w:tc>
      </w:tr>
      <w:tr w:rsidR="007C11CA" w:rsidTr="007C11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C11CA" w:rsidRDefault="007C11CA">
            <w:pPr>
              <w:rPr>
                <w:sz w:val="24"/>
                <w:szCs w:val="24"/>
              </w:rPr>
            </w:pPr>
            <w:r>
              <w:rPr>
                <w:rStyle w:val="HTMLCode"/>
              </w:rPr>
              <w:t>clone, equals, finalize, getClass, hashCode, notify, notifyAll, toString, wait, wait, wait</w:t>
            </w:r>
            <w:r>
              <w:t xml:space="preserve"> </w:t>
            </w:r>
          </w:p>
        </w:tc>
      </w:tr>
    </w:tbl>
    <w:p w:rsidR="007C11CA" w:rsidRDefault="007C11CA" w:rsidP="007C11CA">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7C11CA" w:rsidTr="007C11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7C11CA" w:rsidRDefault="007C11CA">
            <w:pPr>
              <w:rPr>
                <w:b/>
                <w:bCs/>
                <w:sz w:val="24"/>
                <w:szCs w:val="24"/>
              </w:rPr>
            </w:pPr>
            <w:r>
              <w:rPr>
                <w:b/>
                <w:bCs/>
                <w:sz w:val="36"/>
                <w:szCs w:val="36"/>
              </w:rPr>
              <w:t>Constructor Detail</w:t>
            </w:r>
            <w:r>
              <w:rPr>
                <w:b/>
                <w:bCs/>
              </w:rPr>
              <w:t xml:space="preserve"> </w:t>
            </w:r>
          </w:p>
        </w:tc>
      </w:tr>
    </w:tbl>
    <w:p w:rsidR="007C11CA" w:rsidRDefault="007C11CA" w:rsidP="007C11CA">
      <w:pPr>
        <w:pStyle w:val="Heading3"/>
      </w:pPr>
      <w:bookmarkStart w:id="194" w:name="ProductView()"/>
      <w:bookmarkEnd w:id="194"/>
      <w:r>
        <w:t xml:space="preserve">ProductView </w:t>
      </w:r>
    </w:p>
    <w:p w:rsidR="007C11CA" w:rsidRDefault="007C11CA" w:rsidP="007C11CA">
      <w:pPr>
        <w:pStyle w:val="HTMLPreformatted"/>
      </w:pPr>
      <w:r>
        <w:lastRenderedPageBreak/>
        <w:t xml:space="preserve">public </w:t>
      </w:r>
      <w:r>
        <w:rPr>
          <w:b/>
          <w:bCs/>
        </w:rPr>
        <w:t>ProductView</w:t>
      </w:r>
      <w:r>
        <w:t>()</w:t>
      </w:r>
    </w:p>
    <w:p w:rsidR="007C11CA" w:rsidRDefault="007C11CA" w:rsidP="007C11CA">
      <w:pPr>
        <w:ind w:left="720"/>
      </w:pPr>
      <w:r>
        <w:t xml:space="preserve">Constructor.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7C11CA" w:rsidTr="007C11C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7C11CA" w:rsidRDefault="007C11CA">
            <w:pPr>
              <w:rPr>
                <w:b/>
                <w:bCs/>
                <w:sz w:val="24"/>
                <w:szCs w:val="24"/>
              </w:rPr>
            </w:pPr>
            <w:r>
              <w:rPr>
                <w:b/>
                <w:bCs/>
                <w:sz w:val="36"/>
                <w:szCs w:val="36"/>
              </w:rPr>
              <w:t>Method Detail</w:t>
            </w:r>
            <w:r>
              <w:rPr>
                <w:b/>
                <w:bCs/>
              </w:rPr>
              <w:t xml:space="preserve"> </w:t>
            </w:r>
          </w:p>
        </w:tc>
      </w:tr>
    </w:tbl>
    <w:p w:rsidR="007C11CA" w:rsidRDefault="007C11CA" w:rsidP="007C11CA">
      <w:pPr>
        <w:pStyle w:val="Heading3"/>
      </w:pPr>
      <w:bookmarkStart w:id="195" w:name="createTable(int)"/>
      <w:bookmarkEnd w:id="195"/>
      <w:r>
        <w:t xml:space="preserve">createTable </w:t>
      </w:r>
    </w:p>
    <w:p w:rsidR="007C11CA" w:rsidRDefault="007C11CA" w:rsidP="007C11CA">
      <w:pPr>
        <w:pStyle w:val="HTMLPreformatted"/>
      </w:pPr>
      <w:r>
        <w:t xml:space="preserve">public void </w:t>
      </w:r>
      <w:r>
        <w:rPr>
          <w:b/>
          <w:bCs/>
        </w:rPr>
        <w:t>createTable</w:t>
      </w:r>
      <w:r>
        <w:t>(int numberOfRows)</w:t>
      </w:r>
    </w:p>
    <w:p w:rsidR="007C11CA" w:rsidRDefault="007C11CA" w:rsidP="007C11CA">
      <w:pPr>
        <w:ind w:left="720"/>
      </w:pPr>
      <w:r>
        <w:t>Constructs the table that holds the product list.</w:t>
      </w:r>
      <w:r>
        <w:br/>
        <w:t xml:space="preserve">This method is needed by the controller class to construct a JTable object with the correct number of rows from the database. </w:t>
      </w:r>
    </w:p>
    <w:p w:rsidR="007C11CA" w:rsidRDefault="007C11CA" w:rsidP="007C11CA">
      <w:pPr>
        <w:ind w:left="720"/>
      </w:pPr>
      <w:r>
        <w:rPr>
          <w:b/>
          <w:bCs/>
        </w:rPr>
        <w:t>Parameters:</w:t>
      </w:r>
      <w:r>
        <w:t xml:space="preserve"> </w:t>
      </w:r>
    </w:p>
    <w:p w:rsidR="007C11CA" w:rsidRDefault="007C11CA" w:rsidP="007C11CA">
      <w:pPr>
        <w:ind w:left="720"/>
      </w:pPr>
      <w:r>
        <w:rPr>
          <w:rStyle w:val="HTMLCode"/>
        </w:rPr>
        <w:t>numberOfRows</w:t>
      </w:r>
      <w:r>
        <w:t xml:space="preserve"> - int </w:t>
      </w:r>
    </w:p>
    <w:p w:rsidR="007C11CA" w:rsidRDefault="003F2F3D" w:rsidP="007C11CA">
      <w:r>
        <w:pict>
          <v:rect id="_x0000_i1267" style="width:0;height:1.5pt" o:hralign="center" o:hrstd="t" o:hr="t" fillcolor="#a0a0a0" stroked="f"/>
        </w:pict>
      </w:r>
    </w:p>
    <w:p w:rsidR="007C11CA" w:rsidRDefault="007C11CA" w:rsidP="007C11CA">
      <w:pPr>
        <w:pStyle w:val="Heading3"/>
      </w:pPr>
      <w:bookmarkStart w:id="196" w:name="getDeleteButton()"/>
      <w:bookmarkEnd w:id="196"/>
      <w:r>
        <w:t xml:space="preserve">getDeleteButton </w:t>
      </w:r>
    </w:p>
    <w:p w:rsidR="007C11CA" w:rsidRDefault="007C11CA" w:rsidP="007C11CA">
      <w:pPr>
        <w:pStyle w:val="HTMLPreformatted"/>
      </w:pPr>
      <w:r>
        <w:t xml:space="preserve">public javax.swing.JButton </w:t>
      </w:r>
      <w:r>
        <w:rPr>
          <w:b/>
          <w:bCs/>
        </w:rPr>
        <w:t>getDeleteButton</w:t>
      </w:r>
      <w:r>
        <w:t>()</w:t>
      </w:r>
    </w:p>
    <w:p w:rsidR="007C11CA" w:rsidRDefault="003F2F3D" w:rsidP="007C11CA">
      <w:r>
        <w:pict>
          <v:rect id="_x0000_i1268" style="width:0;height:1.5pt" o:hralign="center" o:hrstd="t" o:hr="t" fillcolor="#a0a0a0" stroked="f"/>
        </w:pict>
      </w:r>
    </w:p>
    <w:p w:rsidR="007C11CA" w:rsidRDefault="007C11CA" w:rsidP="007C11CA">
      <w:pPr>
        <w:pStyle w:val="Heading3"/>
      </w:pPr>
      <w:bookmarkStart w:id="197" w:name="getFrmProducts()"/>
      <w:bookmarkEnd w:id="197"/>
      <w:r>
        <w:t xml:space="preserve">getFrmProducts </w:t>
      </w:r>
    </w:p>
    <w:p w:rsidR="007C11CA" w:rsidRDefault="007C11CA" w:rsidP="007C11CA">
      <w:pPr>
        <w:pStyle w:val="HTMLPreformatted"/>
      </w:pPr>
      <w:r>
        <w:t xml:space="preserve">public javax.swing.JFrame </w:t>
      </w:r>
      <w:r>
        <w:rPr>
          <w:b/>
          <w:bCs/>
        </w:rPr>
        <w:t>getFrmProducts</w:t>
      </w:r>
      <w:r>
        <w:t>()</w:t>
      </w:r>
    </w:p>
    <w:p w:rsidR="007C11CA" w:rsidRDefault="003F2F3D" w:rsidP="007C11CA">
      <w:r>
        <w:pict>
          <v:rect id="_x0000_i1269" style="width:0;height:1.5pt" o:hralign="center" o:hrstd="t" o:hr="t" fillcolor="#a0a0a0" stroked="f"/>
        </w:pict>
      </w:r>
    </w:p>
    <w:p w:rsidR="007C11CA" w:rsidRDefault="007C11CA" w:rsidP="007C11CA">
      <w:pPr>
        <w:pStyle w:val="Heading3"/>
      </w:pPr>
      <w:bookmarkStart w:id="198" w:name="getInsertButton()"/>
      <w:bookmarkEnd w:id="198"/>
      <w:r>
        <w:t xml:space="preserve">getInsertButton </w:t>
      </w:r>
    </w:p>
    <w:p w:rsidR="007C11CA" w:rsidRDefault="007C11CA" w:rsidP="007C11CA">
      <w:pPr>
        <w:pStyle w:val="HTMLPreformatted"/>
      </w:pPr>
      <w:r>
        <w:t xml:space="preserve">public javax.swing.JButton </w:t>
      </w:r>
      <w:r>
        <w:rPr>
          <w:b/>
          <w:bCs/>
        </w:rPr>
        <w:t>getInsertButton</w:t>
      </w:r>
      <w:r>
        <w:t>()</w:t>
      </w:r>
    </w:p>
    <w:p w:rsidR="007C11CA" w:rsidRDefault="003F2F3D" w:rsidP="007C11CA">
      <w:r>
        <w:pict>
          <v:rect id="_x0000_i1270" style="width:0;height:1.5pt" o:hralign="center" o:hrstd="t" o:hr="t" fillcolor="#a0a0a0" stroked="f"/>
        </w:pict>
      </w:r>
    </w:p>
    <w:p w:rsidR="007C11CA" w:rsidRDefault="007C11CA" w:rsidP="007C11CA">
      <w:pPr>
        <w:pStyle w:val="Heading3"/>
      </w:pPr>
      <w:bookmarkStart w:id="199" w:name="getProductViewTable()"/>
      <w:bookmarkEnd w:id="199"/>
      <w:r>
        <w:t xml:space="preserve">getProductViewTable </w:t>
      </w:r>
    </w:p>
    <w:p w:rsidR="007C11CA" w:rsidRDefault="007C11CA" w:rsidP="007C11CA">
      <w:pPr>
        <w:pStyle w:val="HTMLPreformatted"/>
      </w:pPr>
      <w:r>
        <w:t xml:space="preserve">public javax.swing.JTable </w:t>
      </w:r>
      <w:r>
        <w:rPr>
          <w:b/>
          <w:bCs/>
        </w:rPr>
        <w:t>getProductViewTable</w:t>
      </w:r>
      <w:r>
        <w:t>()</w:t>
      </w:r>
    </w:p>
    <w:p w:rsidR="007C11CA" w:rsidRDefault="003F2F3D" w:rsidP="007C11CA">
      <w:r>
        <w:pict>
          <v:rect id="_x0000_i1271" style="width:0;height:1.5pt" o:hralign="center" o:hrstd="t" o:hr="t" fillcolor="#a0a0a0" stroked="f"/>
        </w:pict>
      </w:r>
    </w:p>
    <w:p w:rsidR="007C11CA" w:rsidRDefault="007C11CA" w:rsidP="007C11CA">
      <w:pPr>
        <w:pStyle w:val="Heading3"/>
      </w:pPr>
      <w:bookmarkStart w:id="200" w:name="getUpdateButton()"/>
      <w:bookmarkEnd w:id="200"/>
      <w:r>
        <w:t xml:space="preserve">getUpdateButton </w:t>
      </w:r>
    </w:p>
    <w:p w:rsidR="007C11CA" w:rsidRDefault="007C11CA" w:rsidP="007C11CA">
      <w:pPr>
        <w:pStyle w:val="HTMLPreformatted"/>
      </w:pPr>
      <w:r>
        <w:t xml:space="preserve">public javax.swing.JButton </w:t>
      </w:r>
      <w:r>
        <w:rPr>
          <w:b/>
          <w:bCs/>
        </w:rPr>
        <w:t>getUpdateButton</w:t>
      </w:r>
      <w:r>
        <w:t>()</w:t>
      </w:r>
    </w:p>
    <w:p w:rsidR="007C11CA" w:rsidRDefault="003F2F3D" w:rsidP="007C11CA">
      <w:r>
        <w:pict>
          <v:rect id="_x0000_i1272" style="width:0;height:1.5pt" o:hralign="center" o:hrstd="t" o:hr="t" fillcolor="#a0a0a0" stroked="f"/>
        </w:pict>
      </w:r>
    </w:p>
    <w:p w:rsidR="007C11CA" w:rsidRDefault="007C11CA" w:rsidP="007C11CA">
      <w:pPr>
        <w:pStyle w:val="Heading3"/>
      </w:pPr>
      <w:bookmarkStart w:id="201" w:name="setDeleteButton(javax.swing.JButton)"/>
      <w:bookmarkEnd w:id="201"/>
      <w:r>
        <w:t xml:space="preserve">setDeleteButton </w:t>
      </w:r>
    </w:p>
    <w:p w:rsidR="007C11CA" w:rsidRDefault="007C11CA" w:rsidP="007C11CA">
      <w:pPr>
        <w:pStyle w:val="HTMLPreformatted"/>
      </w:pPr>
      <w:r>
        <w:t xml:space="preserve">public void </w:t>
      </w:r>
      <w:r>
        <w:rPr>
          <w:b/>
          <w:bCs/>
        </w:rPr>
        <w:t>setDeleteButton</w:t>
      </w:r>
      <w:r>
        <w:t>(javax.swing.JButton deleteButton)</w:t>
      </w:r>
    </w:p>
    <w:p w:rsidR="007C11CA" w:rsidRDefault="003F2F3D" w:rsidP="007C11CA">
      <w:r>
        <w:pict>
          <v:rect id="_x0000_i1273" style="width:0;height:1.5pt" o:hralign="center" o:hrstd="t" o:hr="t" fillcolor="#a0a0a0" stroked="f"/>
        </w:pict>
      </w:r>
    </w:p>
    <w:p w:rsidR="007C11CA" w:rsidRDefault="007C11CA" w:rsidP="007C11CA">
      <w:pPr>
        <w:pStyle w:val="Heading3"/>
      </w:pPr>
      <w:bookmarkStart w:id="202" w:name="setFrmProducts(javax.swing.JFrame)"/>
      <w:bookmarkEnd w:id="202"/>
      <w:r>
        <w:t xml:space="preserve">setFrmProducts </w:t>
      </w:r>
    </w:p>
    <w:p w:rsidR="007C11CA" w:rsidRDefault="007C11CA" w:rsidP="007C11CA">
      <w:pPr>
        <w:pStyle w:val="HTMLPreformatted"/>
      </w:pPr>
      <w:r>
        <w:lastRenderedPageBreak/>
        <w:t xml:space="preserve">public void </w:t>
      </w:r>
      <w:r>
        <w:rPr>
          <w:b/>
          <w:bCs/>
        </w:rPr>
        <w:t>setFrmProducts</w:t>
      </w:r>
      <w:r>
        <w:t>(javax.swing.JFrame frmProducts)</w:t>
      </w:r>
    </w:p>
    <w:p w:rsidR="007C11CA" w:rsidRDefault="003F2F3D" w:rsidP="007C11CA">
      <w:r>
        <w:pict>
          <v:rect id="_x0000_i1274" style="width:0;height:1.5pt" o:hralign="center" o:hrstd="t" o:hr="t" fillcolor="#a0a0a0" stroked="f"/>
        </w:pict>
      </w:r>
    </w:p>
    <w:p w:rsidR="007C11CA" w:rsidRDefault="007C11CA" w:rsidP="007C11CA">
      <w:pPr>
        <w:pStyle w:val="Heading3"/>
      </w:pPr>
      <w:bookmarkStart w:id="203" w:name="setInsertButton(javax.swing.JButton)"/>
      <w:bookmarkEnd w:id="203"/>
      <w:r>
        <w:t xml:space="preserve">setInsertButton </w:t>
      </w:r>
    </w:p>
    <w:p w:rsidR="007C11CA" w:rsidRDefault="007C11CA" w:rsidP="007C11CA">
      <w:pPr>
        <w:pStyle w:val="HTMLPreformatted"/>
      </w:pPr>
      <w:r>
        <w:t xml:space="preserve">public void </w:t>
      </w:r>
      <w:r>
        <w:rPr>
          <w:b/>
          <w:bCs/>
        </w:rPr>
        <w:t>setInsertButton</w:t>
      </w:r>
      <w:r>
        <w:t>(javax.swing.JButton insertButton)</w:t>
      </w:r>
    </w:p>
    <w:p w:rsidR="007C11CA" w:rsidRDefault="003F2F3D" w:rsidP="007C11CA">
      <w:r>
        <w:pict>
          <v:rect id="_x0000_i1275" style="width:0;height:1.5pt" o:hralign="center" o:hrstd="t" o:hr="t" fillcolor="#a0a0a0" stroked="f"/>
        </w:pict>
      </w:r>
    </w:p>
    <w:p w:rsidR="007C11CA" w:rsidRDefault="007C11CA" w:rsidP="007C11CA">
      <w:pPr>
        <w:pStyle w:val="Heading3"/>
      </w:pPr>
      <w:bookmarkStart w:id="204" w:name="setProductViewTable(javax.swing.JTable)"/>
      <w:bookmarkEnd w:id="204"/>
      <w:r>
        <w:t xml:space="preserve">setProductViewTable </w:t>
      </w:r>
    </w:p>
    <w:p w:rsidR="007C11CA" w:rsidRDefault="007C11CA" w:rsidP="007C11CA">
      <w:pPr>
        <w:pStyle w:val="HTMLPreformatted"/>
      </w:pPr>
      <w:r>
        <w:t xml:space="preserve">public void </w:t>
      </w:r>
      <w:r>
        <w:rPr>
          <w:b/>
          <w:bCs/>
        </w:rPr>
        <w:t>setProductViewTable</w:t>
      </w:r>
      <w:r>
        <w:t>(javax.swing.JTable productViewTable)</w:t>
      </w:r>
    </w:p>
    <w:p w:rsidR="007C11CA" w:rsidRDefault="003F2F3D" w:rsidP="007C11CA">
      <w:r>
        <w:pict>
          <v:rect id="_x0000_i1276" style="width:0;height:1.5pt" o:hralign="center" o:hrstd="t" o:hr="t" fillcolor="#a0a0a0" stroked="f"/>
        </w:pict>
      </w:r>
    </w:p>
    <w:p w:rsidR="007C11CA" w:rsidRDefault="007C11CA" w:rsidP="007C11CA">
      <w:pPr>
        <w:pStyle w:val="Heading3"/>
      </w:pPr>
      <w:bookmarkStart w:id="205" w:name="setUpdateButton(javax.swing.JButton)"/>
      <w:bookmarkEnd w:id="205"/>
      <w:r>
        <w:t xml:space="preserve">setUpdateButton </w:t>
      </w:r>
    </w:p>
    <w:p w:rsidR="007C11CA" w:rsidRDefault="007C11CA" w:rsidP="007C11CA">
      <w:pPr>
        <w:pStyle w:val="HTMLPreformatted"/>
      </w:pPr>
      <w:r>
        <w:t xml:space="preserve">public void </w:t>
      </w:r>
      <w:r>
        <w:rPr>
          <w:b/>
          <w:bCs/>
        </w:rPr>
        <w:t>setUpdateButton</w:t>
      </w:r>
      <w:r>
        <w:t>(javax.swing.JButton updateButton)</w:t>
      </w:r>
    </w:p>
    <w:p w:rsidR="007C11CA" w:rsidRDefault="003F2F3D" w:rsidP="007C11CA">
      <w:r>
        <w:pict>
          <v:rect id="_x0000_i1277" style="width:0;height:1.5pt" o:hralign="center" o:hrstd="t" o:hr="t" fillcolor="#a0a0a0" stroked="f"/>
        </w:pict>
      </w:r>
    </w:p>
    <w:p w:rsidR="007C11CA" w:rsidRDefault="007C11CA" w:rsidP="007C11CA">
      <w:pPr>
        <w:pStyle w:val="Heading3"/>
      </w:pPr>
      <w:r>
        <w:t xml:space="preserve">showGUI </w:t>
      </w:r>
    </w:p>
    <w:p w:rsidR="007C11CA" w:rsidRDefault="007C11CA" w:rsidP="007C11CA">
      <w:pPr>
        <w:pStyle w:val="HTMLPreformatted"/>
      </w:pPr>
      <w:r>
        <w:t xml:space="preserve">public void </w:t>
      </w:r>
      <w:r>
        <w:rPr>
          <w:b/>
          <w:bCs/>
        </w:rPr>
        <w:t>showGUI</w:t>
      </w:r>
      <w:r>
        <w:t>()</w:t>
      </w:r>
    </w:p>
    <w:p w:rsidR="00241DD9" w:rsidRPr="00F9336B" w:rsidRDefault="007C11CA" w:rsidP="00AC30A6">
      <w:pPr>
        <w:ind w:left="720"/>
        <w:rPr>
          <w:rFonts w:asciiTheme="minorHAnsi" w:eastAsia="MS Mincho" w:hAnsiTheme="minorHAnsi" w:cstheme="minorHAnsi"/>
        </w:rPr>
      </w:pPr>
      <w:r>
        <w:t xml:space="preserve">Make the frame visible. </w:t>
      </w:r>
    </w:p>
    <w:p w:rsidR="00177EA9" w:rsidRDefault="003F2F3D" w:rsidP="00177EA9">
      <w:r>
        <w:pict>
          <v:rect id="_x0000_i1278" style="width:0;height:1.5pt" o:hralign="center" o:hrstd="t" o:hr="t" fillcolor="#a0a0a0" stroked="f"/>
        </w:pict>
      </w:r>
    </w:p>
    <w:p w:rsidR="00AC30A6" w:rsidRDefault="00AC30A6" w:rsidP="00177EA9">
      <w:pPr>
        <w:rPr>
          <w:b/>
          <w:sz w:val="32"/>
          <w:szCs w:val="32"/>
        </w:rPr>
      </w:pPr>
    </w:p>
    <w:p w:rsidR="001B569A" w:rsidRDefault="001B569A" w:rsidP="00177EA9">
      <w:pPr>
        <w:rPr>
          <w:b/>
          <w:sz w:val="32"/>
          <w:szCs w:val="32"/>
        </w:rPr>
      </w:pPr>
      <w:r>
        <w:rPr>
          <w:b/>
          <w:sz w:val="32"/>
          <w:szCs w:val="32"/>
        </w:rPr>
        <w:t>ProductView class code listing:</w:t>
      </w:r>
    </w:p>
    <w:p w:rsidR="001B569A" w:rsidRDefault="001B569A" w:rsidP="001B569A">
      <w:r>
        <w:t>package pospi;</w:t>
      </w:r>
    </w:p>
    <w:p w:rsidR="001B569A" w:rsidRDefault="001B569A" w:rsidP="001B569A">
      <w:r>
        <w:t>import javax.swing.JFrame;</w:t>
      </w:r>
    </w:p>
    <w:p w:rsidR="001B569A" w:rsidRDefault="001B569A" w:rsidP="001B569A">
      <w:r>
        <w:t>import javax.swing.GroupLayout;</w:t>
      </w:r>
    </w:p>
    <w:p w:rsidR="001B569A" w:rsidRDefault="001B569A" w:rsidP="001B569A">
      <w:r>
        <w:t>import javax.swing.GroupLayout.Alignment;</w:t>
      </w:r>
    </w:p>
    <w:p w:rsidR="001B569A" w:rsidRDefault="001B569A" w:rsidP="001B569A">
      <w:r>
        <w:t>import javax.swing.JPanel;</w:t>
      </w:r>
    </w:p>
    <w:p w:rsidR="001B569A" w:rsidRDefault="001B569A" w:rsidP="001B569A">
      <w:r>
        <w:t>import javax.swing.UIManager;</w:t>
      </w:r>
    </w:p>
    <w:p w:rsidR="001B569A" w:rsidRDefault="001B569A" w:rsidP="001B569A">
      <w:r>
        <w:t>import javax.swing.JTable;</w:t>
      </w:r>
    </w:p>
    <w:p w:rsidR="001B569A" w:rsidRDefault="001B569A" w:rsidP="001B569A">
      <w:r>
        <w:t>import javax.swing.LayoutStyle.ComponentPlacement;</w:t>
      </w:r>
    </w:p>
    <w:p w:rsidR="001B569A" w:rsidRDefault="001B569A" w:rsidP="001B569A">
      <w:r>
        <w:t>import java.awt.FlowLayout;</w:t>
      </w:r>
    </w:p>
    <w:p w:rsidR="001B569A" w:rsidRDefault="001B569A" w:rsidP="001B569A">
      <w:r>
        <w:t>import javax.swing.JButton;</w:t>
      </w:r>
    </w:p>
    <w:p w:rsidR="001B569A" w:rsidRDefault="001B569A" w:rsidP="001B569A">
      <w:r>
        <w:t>import javax.swing.JScrollPane;</w:t>
      </w:r>
    </w:p>
    <w:p w:rsidR="001B569A" w:rsidRDefault="001B569A" w:rsidP="001B569A">
      <w:r>
        <w:t>import javax.swing.table.DefaultTableModel;</w:t>
      </w:r>
    </w:p>
    <w:p w:rsidR="001B569A" w:rsidRDefault="001B569A" w:rsidP="001B569A">
      <w:r>
        <w:t>import javax.swing.table.TableModel;</w:t>
      </w:r>
    </w:p>
    <w:p w:rsidR="001B569A" w:rsidRDefault="001B569A" w:rsidP="001B569A">
      <w:r>
        <w:lastRenderedPageBreak/>
        <w:t>/**</w:t>
      </w:r>
    </w:p>
    <w:p w:rsidR="001B569A" w:rsidRDefault="001B569A" w:rsidP="001B569A">
      <w:r>
        <w:t xml:space="preserve"> * Author: Angelo Romel Lopez</w:t>
      </w:r>
    </w:p>
    <w:p w:rsidR="001B569A" w:rsidRDefault="001B569A" w:rsidP="001B569A">
      <w:r>
        <w:t xml:space="preserve"> * &lt;br&gt;Description: Constructs and initializes the components and graphical user interface</w:t>
      </w:r>
    </w:p>
    <w:p w:rsidR="001B569A" w:rsidRDefault="001B569A" w:rsidP="001B569A">
      <w:r>
        <w:t xml:space="preserve"> * of the user product view screen.</w:t>
      </w:r>
    </w:p>
    <w:p w:rsidR="001B569A" w:rsidRDefault="001B569A" w:rsidP="001B569A">
      <w:r>
        <w:t xml:space="preserve"> * */</w:t>
      </w:r>
    </w:p>
    <w:p w:rsidR="001B569A" w:rsidRDefault="001B569A" w:rsidP="001B569A"/>
    <w:p w:rsidR="001B569A" w:rsidRDefault="001B569A" w:rsidP="001B569A">
      <w:r>
        <w:t>public class ProductView {</w:t>
      </w:r>
    </w:p>
    <w:p w:rsidR="001B569A" w:rsidRDefault="001B569A" w:rsidP="001B569A">
      <w:r>
        <w:tab/>
        <w:t>private JFrame mainFrame;</w:t>
      </w:r>
    </w:p>
    <w:p w:rsidR="001B569A" w:rsidRDefault="001B569A" w:rsidP="001B569A">
      <w:r>
        <w:tab/>
        <w:t>private JTable productViewTable;</w:t>
      </w:r>
    </w:p>
    <w:p w:rsidR="001B569A" w:rsidRDefault="001B569A" w:rsidP="001B569A">
      <w:r>
        <w:tab/>
        <w:t>private JButton insertButton;</w:t>
      </w:r>
    </w:p>
    <w:p w:rsidR="001B569A" w:rsidRDefault="001B569A" w:rsidP="001B569A">
      <w:r>
        <w:tab/>
        <w:t>private JButton updateButton;</w:t>
      </w:r>
    </w:p>
    <w:p w:rsidR="001B569A" w:rsidRDefault="001B569A" w:rsidP="001B569A">
      <w:r>
        <w:tab/>
        <w:t>private JButton deleteButton;</w:t>
      </w:r>
    </w:p>
    <w:p w:rsidR="001B569A" w:rsidRDefault="001B569A" w:rsidP="001B569A">
      <w:r>
        <w:tab/>
        <w:t>private JScrollPane scrollPane;</w:t>
      </w:r>
    </w:p>
    <w:p w:rsidR="001B569A" w:rsidRDefault="001B569A" w:rsidP="001B569A"/>
    <w:p w:rsidR="001B569A" w:rsidRDefault="001B569A" w:rsidP="001B569A">
      <w:r>
        <w:tab/>
        <w:t>/**</w:t>
      </w:r>
    </w:p>
    <w:p w:rsidR="001B569A" w:rsidRDefault="001B569A" w:rsidP="001B569A">
      <w:r>
        <w:tab/>
        <w:t xml:space="preserve"> * Constructor.</w:t>
      </w:r>
    </w:p>
    <w:p w:rsidR="001B569A" w:rsidRDefault="001B569A" w:rsidP="001B569A">
      <w:r>
        <w:tab/>
        <w:t xml:space="preserve"> */</w:t>
      </w:r>
    </w:p>
    <w:p w:rsidR="001B569A" w:rsidRDefault="001B569A" w:rsidP="001B569A">
      <w:r>
        <w:tab/>
        <w:t>public ProductView() {</w:t>
      </w:r>
    </w:p>
    <w:p w:rsidR="001B569A" w:rsidRDefault="001B569A" w:rsidP="001B569A">
      <w:r>
        <w:tab/>
      </w:r>
      <w:r>
        <w:tab/>
        <w:t>initialize();</w:t>
      </w:r>
    </w:p>
    <w:p w:rsidR="001B569A" w:rsidRDefault="001B569A" w:rsidP="001B569A">
      <w:r>
        <w:tab/>
        <w:t>}</w:t>
      </w:r>
    </w:p>
    <w:p w:rsidR="001B569A" w:rsidRDefault="001B569A" w:rsidP="001B569A"/>
    <w:p w:rsidR="001B569A" w:rsidRDefault="001B569A" w:rsidP="001B569A">
      <w:r>
        <w:tab/>
        <w:t>/**</w:t>
      </w:r>
    </w:p>
    <w:p w:rsidR="001B569A" w:rsidRDefault="001B569A" w:rsidP="001B569A">
      <w:r>
        <w:tab/>
        <w:t xml:space="preserve"> * Initialize the contents of the frame.</w:t>
      </w:r>
    </w:p>
    <w:p w:rsidR="001B569A" w:rsidRDefault="001B569A" w:rsidP="001B569A">
      <w:r>
        <w:tab/>
        <w:t xml:space="preserve"> */</w:t>
      </w:r>
    </w:p>
    <w:p w:rsidR="001B569A" w:rsidRDefault="001B569A" w:rsidP="001B569A">
      <w:r>
        <w:tab/>
        <w:t>private void initialize() {</w:t>
      </w:r>
    </w:p>
    <w:p w:rsidR="001B569A" w:rsidRDefault="001B569A" w:rsidP="001B569A">
      <w:r>
        <w:tab/>
      </w:r>
      <w:r>
        <w:tab/>
        <w:t>mainFrame = new JFrame();</w:t>
      </w:r>
    </w:p>
    <w:p w:rsidR="001B569A" w:rsidRDefault="001B569A" w:rsidP="001B569A">
      <w:r>
        <w:tab/>
      </w:r>
      <w:r>
        <w:tab/>
        <w:t>mainFrame.setTitle("Products");</w:t>
      </w:r>
    </w:p>
    <w:p w:rsidR="001B569A" w:rsidRDefault="001B569A" w:rsidP="001B569A">
      <w:r>
        <w:tab/>
      </w:r>
      <w:r>
        <w:tab/>
        <w:t>mainFrame.setBounds(100, 100, 320, 240);</w:t>
      </w:r>
    </w:p>
    <w:p w:rsidR="001B569A" w:rsidRDefault="001B569A" w:rsidP="001B569A">
      <w:r>
        <w:tab/>
      </w:r>
      <w:r>
        <w:tab/>
        <w:t>mainFrame.setDefaultCloseOperation(JFrame.EXIT_ON_CLOSE);</w:t>
      </w:r>
    </w:p>
    <w:p w:rsidR="001B569A" w:rsidRDefault="001B569A" w:rsidP="001B569A">
      <w:r>
        <w:tab/>
      </w:r>
      <w:r>
        <w:tab/>
      </w:r>
    </w:p>
    <w:p w:rsidR="001B569A" w:rsidRDefault="001B569A" w:rsidP="001B569A">
      <w:r>
        <w:lastRenderedPageBreak/>
        <w:tab/>
      </w:r>
      <w:r>
        <w:tab/>
        <w:t>JPanel panel = new JPanel();</w:t>
      </w:r>
    </w:p>
    <w:p w:rsidR="001B569A" w:rsidRDefault="001B569A" w:rsidP="001B569A">
      <w:r>
        <w:tab/>
      </w:r>
      <w:r>
        <w:tab/>
        <w:t>panel.setBackground(UIManager.getColor("Button.background"));</w:t>
      </w:r>
    </w:p>
    <w:p w:rsidR="001B569A" w:rsidRDefault="001B569A" w:rsidP="001B569A">
      <w:r>
        <w:tab/>
      </w:r>
      <w:r>
        <w:tab/>
      </w:r>
    </w:p>
    <w:p w:rsidR="001B569A" w:rsidRDefault="001B569A" w:rsidP="001B569A">
      <w:r>
        <w:tab/>
      </w:r>
      <w:r>
        <w:tab/>
        <w:t>JPanel panel_1 = new JPanel();</w:t>
      </w:r>
    </w:p>
    <w:p w:rsidR="001B569A" w:rsidRDefault="001B569A" w:rsidP="001B569A">
      <w:r>
        <w:tab/>
      </w:r>
      <w:r>
        <w:tab/>
        <w:t>GroupLayout groupLayout = new GroupLayout(mainFrame.getContentPane());</w:t>
      </w:r>
    </w:p>
    <w:p w:rsidR="001B569A" w:rsidRDefault="001B569A" w:rsidP="001B569A">
      <w:r>
        <w:tab/>
      </w:r>
      <w:r>
        <w:tab/>
        <w:t>groupLayout.setHorizontalGroup(</w:t>
      </w:r>
    </w:p>
    <w:p w:rsidR="001B569A" w:rsidRDefault="001B569A" w:rsidP="001B569A">
      <w:r>
        <w:tab/>
      </w:r>
      <w:r>
        <w:tab/>
      </w:r>
      <w:r>
        <w:tab/>
        <w:t>groupLayout.createParallelGroup(Alignment.LEADING)</w:t>
      </w:r>
    </w:p>
    <w:p w:rsidR="001B569A" w:rsidRDefault="001B569A" w:rsidP="001B569A">
      <w:r>
        <w:tab/>
      </w:r>
      <w:r>
        <w:tab/>
      </w:r>
      <w:r>
        <w:tab/>
      </w:r>
      <w:r>
        <w:tab/>
        <w:t>.addGroup(Alignment.TRAILING, groupLayout.createSequentialGroup()</w:t>
      </w:r>
    </w:p>
    <w:p w:rsidR="001B569A" w:rsidRDefault="001B569A" w:rsidP="001B569A">
      <w:r>
        <w:tab/>
      </w:r>
      <w:r>
        <w:tab/>
      </w:r>
      <w:r>
        <w:tab/>
      </w:r>
      <w:r>
        <w:tab/>
      </w:r>
      <w:r>
        <w:tab/>
        <w:t>.addContainerGap()</w:t>
      </w:r>
    </w:p>
    <w:p w:rsidR="001B569A" w:rsidRDefault="001B569A" w:rsidP="001B569A">
      <w:r>
        <w:tab/>
      </w:r>
      <w:r>
        <w:tab/>
      </w:r>
      <w:r>
        <w:tab/>
      </w:r>
      <w:r>
        <w:tab/>
      </w:r>
      <w:r>
        <w:tab/>
        <w:t>.addGroup(groupLayout.createParallelGroup(Alignment.TRAILING)</w:t>
      </w:r>
    </w:p>
    <w:p w:rsidR="001B569A" w:rsidRDefault="001B569A" w:rsidP="001B569A">
      <w:r>
        <w:tab/>
      </w:r>
      <w:r>
        <w:tab/>
      </w:r>
      <w:r>
        <w:tab/>
      </w:r>
      <w:r>
        <w:tab/>
      </w:r>
      <w:r>
        <w:tab/>
      </w:r>
      <w:r>
        <w:tab/>
        <w:t>.addComponent(panel, Alignment.LEADING, GroupLayout.DEFAULT_SIZE, 284, Short.MAX_VALUE)</w:t>
      </w:r>
    </w:p>
    <w:p w:rsidR="001B569A" w:rsidRDefault="001B569A" w:rsidP="001B569A">
      <w:r>
        <w:tab/>
      </w:r>
      <w:r>
        <w:tab/>
      </w:r>
      <w:r>
        <w:tab/>
      </w:r>
      <w:r>
        <w:tab/>
      </w:r>
      <w:r>
        <w:tab/>
      </w:r>
      <w:r>
        <w:tab/>
        <w:t>.addComponent(panel_1, Alignment.LEADING, GroupLayout.DEFAULT_SIZE, 284, Short.MAX_VALUE))</w:t>
      </w:r>
    </w:p>
    <w:p w:rsidR="001B569A" w:rsidRDefault="001B569A" w:rsidP="001B569A">
      <w:r>
        <w:tab/>
      </w:r>
      <w:r>
        <w:tab/>
      </w:r>
      <w:r>
        <w:tab/>
      </w:r>
      <w:r>
        <w:tab/>
      </w:r>
      <w:r>
        <w:tab/>
        <w:t>.addContainerGap())</w:t>
      </w:r>
    </w:p>
    <w:p w:rsidR="001B569A" w:rsidRDefault="001B569A" w:rsidP="001B569A">
      <w:r>
        <w:tab/>
      </w:r>
      <w:r>
        <w:tab/>
        <w:t>);</w:t>
      </w:r>
    </w:p>
    <w:p w:rsidR="001B569A" w:rsidRDefault="001B569A" w:rsidP="001B569A">
      <w:r>
        <w:tab/>
      </w:r>
      <w:r>
        <w:tab/>
        <w:t>groupLayout.setVerticalGroup(</w:t>
      </w:r>
    </w:p>
    <w:p w:rsidR="001B569A" w:rsidRDefault="001B569A" w:rsidP="001B569A">
      <w:r>
        <w:tab/>
      </w:r>
      <w:r>
        <w:tab/>
      </w:r>
      <w:r>
        <w:tab/>
        <w:t>groupLayout.createParallelGroup(Alignment.LEADING)</w:t>
      </w:r>
    </w:p>
    <w:p w:rsidR="001B569A" w:rsidRDefault="001B569A" w:rsidP="001B569A">
      <w:r>
        <w:tab/>
      </w:r>
      <w:r>
        <w:tab/>
      </w:r>
      <w:r>
        <w:tab/>
      </w:r>
      <w:r>
        <w:tab/>
        <w:t>.addGroup(Alignment.TRAILING, groupLayout.createSequentialGroup()</w:t>
      </w:r>
    </w:p>
    <w:p w:rsidR="001B569A" w:rsidRDefault="001B569A" w:rsidP="001B569A">
      <w:r>
        <w:tab/>
      </w:r>
      <w:r>
        <w:tab/>
      </w:r>
      <w:r>
        <w:tab/>
      </w:r>
      <w:r>
        <w:tab/>
      </w:r>
      <w:r>
        <w:tab/>
        <w:t>.addContainerGap()</w:t>
      </w:r>
    </w:p>
    <w:p w:rsidR="001B569A" w:rsidRDefault="001B569A" w:rsidP="001B569A">
      <w:r>
        <w:tab/>
      </w:r>
      <w:r>
        <w:tab/>
      </w:r>
      <w:r>
        <w:tab/>
      </w:r>
      <w:r>
        <w:tab/>
      </w:r>
      <w:r>
        <w:tab/>
        <w:t>.addComponent(panel, GroupLayout.DEFAULT_SIZE, 151, Short.MAX_VALUE)</w:t>
      </w:r>
    </w:p>
    <w:p w:rsidR="001B569A" w:rsidRDefault="001B569A" w:rsidP="001B569A">
      <w:r>
        <w:tab/>
      </w:r>
      <w:r>
        <w:tab/>
      </w:r>
      <w:r>
        <w:tab/>
      </w:r>
      <w:r>
        <w:tab/>
      </w:r>
      <w:r>
        <w:tab/>
        <w:t>.addPreferredGap(ComponentPlacement.RELATED)</w:t>
      </w:r>
    </w:p>
    <w:p w:rsidR="001B569A" w:rsidRDefault="001B569A" w:rsidP="001B569A">
      <w:r>
        <w:tab/>
      </w:r>
      <w:r>
        <w:tab/>
      </w:r>
      <w:r>
        <w:tab/>
      </w:r>
      <w:r>
        <w:tab/>
      </w:r>
      <w:r>
        <w:tab/>
        <w:t>.addComponent(panel_1, GroupLayout.PREFERRED_SIZE, GroupLayout.DEFAULT_SIZE, GroupLayout.PREFERRED_SIZE))</w:t>
      </w:r>
    </w:p>
    <w:p w:rsidR="001B569A" w:rsidRDefault="001B569A" w:rsidP="001B569A">
      <w:r>
        <w:tab/>
      </w:r>
      <w:r>
        <w:tab/>
        <w:t>);</w:t>
      </w:r>
    </w:p>
    <w:p w:rsidR="001B569A" w:rsidRDefault="001B569A" w:rsidP="001B569A">
      <w:r>
        <w:tab/>
      </w:r>
      <w:r>
        <w:tab/>
        <w:t>panel_1.setLayout(new FlowLayout(FlowLayout.CENTER, 5, 5));</w:t>
      </w:r>
    </w:p>
    <w:p w:rsidR="001B569A" w:rsidRDefault="001B569A" w:rsidP="001B569A">
      <w:r>
        <w:tab/>
      </w:r>
      <w:r>
        <w:tab/>
      </w:r>
    </w:p>
    <w:p w:rsidR="001B569A" w:rsidRDefault="001B569A" w:rsidP="001B569A">
      <w:r>
        <w:tab/>
      </w:r>
      <w:r>
        <w:tab/>
        <w:t>insertButton = new JButton("Insert");</w:t>
      </w:r>
    </w:p>
    <w:p w:rsidR="001B569A" w:rsidRDefault="001B569A" w:rsidP="001B569A">
      <w:r>
        <w:tab/>
      </w:r>
      <w:r>
        <w:tab/>
        <w:t>panel_1.add(insertButton);</w:t>
      </w:r>
    </w:p>
    <w:p w:rsidR="001B569A" w:rsidRDefault="001B569A" w:rsidP="001B569A">
      <w:r>
        <w:tab/>
      </w:r>
      <w:r>
        <w:tab/>
      </w:r>
    </w:p>
    <w:p w:rsidR="001B569A" w:rsidRDefault="001B569A" w:rsidP="001B569A">
      <w:r>
        <w:tab/>
      </w:r>
      <w:r>
        <w:tab/>
        <w:t>updateButton = new JButton("Update");</w:t>
      </w:r>
    </w:p>
    <w:p w:rsidR="001B569A" w:rsidRDefault="001B569A" w:rsidP="001B569A">
      <w:r>
        <w:lastRenderedPageBreak/>
        <w:tab/>
      </w:r>
      <w:r>
        <w:tab/>
        <w:t>panel_1.add(updateButton);</w:t>
      </w:r>
    </w:p>
    <w:p w:rsidR="001B569A" w:rsidRDefault="001B569A" w:rsidP="001B569A">
      <w:r>
        <w:tab/>
      </w:r>
      <w:r>
        <w:tab/>
      </w:r>
    </w:p>
    <w:p w:rsidR="001B569A" w:rsidRDefault="001B569A" w:rsidP="001B569A">
      <w:r>
        <w:tab/>
      </w:r>
      <w:r>
        <w:tab/>
        <w:t>deleteButton = new JButton("Delete");</w:t>
      </w:r>
    </w:p>
    <w:p w:rsidR="001B569A" w:rsidRDefault="001B569A" w:rsidP="001B569A">
      <w:r>
        <w:tab/>
      </w:r>
      <w:r>
        <w:tab/>
        <w:t>panel_1.add(deleteButton);</w:t>
      </w:r>
    </w:p>
    <w:p w:rsidR="001B569A" w:rsidRDefault="001B569A" w:rsidP="001B569A">
      <w:r>
        <w:tab/>
      </w:r>
      <w:r>
        <w:tab/>
      </w:r>
    </w:p>
    <w:p w:rsidR="001B569A" w:rsidRDefault="001B569A" w:rsidP="001B569A">
      <w:r>
        <w:tab/>
      </w:r>
      <w:r>
        <w:tab/>
        <w:t>scrollPane = new JScrollPane();</w:t>
      </w:r>
    </w:p>
    <w:p w:rsidR="001B569A" w:rsidRDefault="001B569A" w:rsidP="001B569A">
      <w:r>
        <w:tab/>
      </w:r>
      <w:r>
        <w:tab/>
        <w:t>GroupLayout gl_panel = new GroupLayout(panel);</w:t>
      </w:r>
    </w:p>
    <w:p w:rsidR="001B569A" w:rsidRDefault="001B569A" w:rsidP="001B569A">
      <w:r>
        <w:tab/>
      </w:r>
      <w:r>
        <w:tab/>
        <w:t>gl_panel.setHorizontalGroup(</w:t>
      </w:r>
    </w:p>
    <w:p w:rsidR="001B569A" w:rsidRDefault="001B569A" w:rsidP="001B569A">
      <w:r>
        <w:tab/>
      </w:r>
      <w:r>
        <w:tab/>
      </w:r>
      <w:r>
        <w:tab/>
        <w:t>gl_panel.createParallelGroup(Alignment.LEADING)</w:t>
      </w:r>
    </w:p>
    <w:p w:rsidR="001B569A" w:rsidRDefault="001B569A" w:rsidP="001B569A">
      <w:r>
        <w:tab/>
      </w:r>
      <w:r>
        <w:tab/>
      </w:r>
      <w:r>
        <w:tab/>
      </w:r>
      <w:r>
        <w:tab/>
        <w:t>.addComponent(scrollPane, GroupLayout.DEFAULT_SIZE, 284, Short.MAX_VALUE)</w:t>
      </w:r>
    </w:p>
    <w:p w:rsidR="001B569A" w:rsidRDefault="001B569A" w:rsidP="001B569A">
      <w:r>
        <w:tab/>
      </w:r>
      <w:r>
        <w:tab/>
        <w:t>);</w:t>
      </w:r>
    </w:p>
    <w:p w:rsidR="001B569A" w:rsidRDefault="001B569A" w:rsidP="001B569A">
      <w:r>
        <w:tab/>
      </w:r>
      <w:r>
        <w:tab/>
        <w:t>gl_panel.setVerticalGroup(</w:t>
      </w:r>
    </w:p>
    <w:p w:rsidR="001B569A" w:rsidRDefault="001B569A" w:rsidP="001B569A">
      <w:r>
        <w:tab/>
      </w:r>
      <w:r>
        <w:tab/>
      </w:r>
      <w:r>
        <w:tab/>
        <w:t>gl_panel.createParallelGroup(Alignment.LEADING)</w:t>
      </w:r>
    </w:p>
    <w:p w:rsidR="001B569A" w:rsidRDefault="001B569A" w:rsidP="001B569A">
      <w:r>
        <w:tab/>
      </w:r>
      <w:r>
        <w:tab/>
      </w:r>
      <w:r>
        <w:tab/>
      </w:r>
      <w:r>
        <w:tab/>
        <w:t>.addComponent(scrollPane, GroupLayout.DEFAULT_SIZE, 151, Short.MAX_VALUE)</w:t>
      </w:r>
    </w:p>
    <w:p w:rsidR="001B569A" w:rsidRDefault="001B569A" w:rsidP="001B569A">
      <w:r>
        <w:tab/>
      </w:r>
      <w:r>
        <w:tab/>
        <w:t>);</w:t>
      </w:r>
    </w:p>
    <w:p w:rsidR="001B569A" w:rsidRDefault="001B569A" w:rsidP="001B569A">
      <w:r>
        <w:tab/>
      </w:r>
      <w:r>
        <w:tab/>
        <w:t>panel.setLayout(gl_panel);</w:t>
      </w:r>
    </w:p>
    <w:p w:rsidR="001B569A" w:rsidRDefault="001B569A" w:rsidP="001B569A">
      <w:r>
        <w:tab/>
      </w:r>
      <w:r>
        <w:tab/>
        <w:t>mainFrame.getContentPane().setLayout(groupLayout);</w:t>
      </w:r>
      <w:r>
        <w:tab/>
      </w:r>
    </w:p>
    <w:p w:rsidR="001B569A" w:rsidRDefault="001B569A" w:rsidP="001B569A">
      <w:r>
        <w:tab/>
        <w:t>}</w:t>
      </w:r>
    </w:p>
    <w:p w:rsidR="001B569A" w:rsidRDefault="001B569A" w:rsidP="001B569A"/>
    <w:p w:rsidR="001B569A" w:rsidRDefault="001B569A" w:rsidP="001B569A">
      <w:r>
        <w:tab/>
        <w:t>//Getters.</w:t>
      </w:r>
    </w:p>
    <w:p w:rsidR="001B569A" w:rsidRDefault="001B569A" w:rsidP="001B569A">
      <w:r>
        <w:tab/>
        <w:t>public JFrame getFrmProducts() {</w:t>
      </w:r>
    </w:p>
    <w:p w:rsidR="001B569A" w:rsidRDefault="001B569A" w:rsidP="001B569A">
      <w:r>
        <w:tab/>
      </w:r>
      <w:r>
        <w:tab/>
        <w:t>return mainFrame;</w:t>
      </w:r>
    </w:p>
    <w:p w:rsidR="001B569A" w:rsidRDefault="001B569A" w:rsidP="001B569A">
      <w:r>
        <w:tab/>
        <w:t>}</w:t>
      </w:r>
    </w:p>
    <w:p w:rsidR="001B569A" w:rsidRDefault="001B569A" w:rsidP="001B569A"/>
    <w:p w:rsidR="001B569A" w:rsidRDefault="001B569A" w:rsidP="001B569A">
      <w:r>
        <w:tab/>
        <w:t>public JTable getProductViewTable() {</w:t>
      </w:r>
    </w:p>
    <w:p w:rsidR="001B569A" w:rsidRDefault="001B569A" w:rsidP="001B569A">
      <w:r>
        <w:tab/>
      </w:r>
      <w:r>
        <w:tab/>
        <w:t>return productViewTable;</w:t>
      </w:r>
    </w:p>
    <w:p w:rsidR="001B569A" w:rsidRDefault="001B569A" w:rsidP="001B569A">
      <w:r>
        <w:tab/>
        <w:t>}</w:t>
      </w:r>
    </w:p>
    <w:p w:rsidR="001B569A" w:rsidRDefault="001B569A" w:rsidP="001B569A"/>
    <w:p w:rsidR="001B569A" w:rsidRDefault="001B569A" w:rsidP="001B569A">
      <w:r>
        <w:tab/>
        <w:t>public JButton getInsertButton() {</w:t>
      </w:r>
    </w:p>
    <w:p w:rsidR="001B569A" w:rsidRDefault="001B569A" w:rsidP="001B569A">
      <w:r>
        <w:lastRenderedPageBreak/>
        <w:tab/>
      </w:r>
      <w:r>
        <w:tab/>
        <w:t>return insertButton;</w:t>
      </w:r>
    </w:p>
    <w:p w:rsidR="001B569A" w:rsidRDefault="001B569A" w:rsidP="001B569A">
      <w:r>
        <w:tab/>
        <w:t>}</w:t>
      </w:r>
    </w:p>
    <w:p w:rsidR="001B569A" w:rsidRDefault="001B569A" w:rsidP="001B569A"/>
    <w:p w:rsidR="001B569A" w:rsidRDefault="001B569A" w:rsidP="001B569A">
      <w:r>
        <w:tab/>
        <w:t>public JButton getUpdateButton() {</w:t>
      </w:r>
    </w:p>
    <w:p w:rsidR="001B569A" w:rsidRDefault="001B569A" w:rsidP="001B569A">
      <w:r>
        <w:tab/>
      </w:r>
      <w:r>
        <w:tab/>
        <w:t>return updateButton;</w:t>
      </w:r>
    </w:p>
    <w:p w:rsidR="001B569A" w:rsidRDefault="001B569A" w:rsidP="001B569A">
      <w:r>
        <w:tab/>
        <w:t>}</w:t>
      </w:r>
    </w:p>
    <w:p w:rsidR="001B569A" w:rsidRDefault="001B569A" w:rsidP="001B569A"/>
    <w:p w:rsidR="001B569A" w:rsidRDefault="001B569A" w:rsidP="001B569A">
      <w:r>
        <w:tab/>
        <w:t>public JButton getDeleteButton() {</w:t>
      </w:r>
    </w:p>
    <w:p w:rsidR="001B569A" w:rsidRDefault="001B569A" w:rsidP="001B569A">
      <w:r>
        <w:tab/>
      </w:r>
      <w:r>
        <w:tab/>
        <w:t>return deleteButton;</w:t>
      </w:r>
    </w:p>
    <w:p w:rsidR="001B569A" w:rsidRDefault="001B569A" w:rsidP="001B569A">
      <w:r>
        <w:tab/>
        <w:t>}</w:t>
      </w:r>
    </w:p>
    <w:p w:rsidR="001B569A" w:rsidRDefault="001B569A" w:rsidP="001B569A"/>
    <w:p w:rsidR="001B569A" w:rsidRDefault="001B569A" w:rsidP="001B569A">
      <w:r>
        <w:tab/>
        <w:t>//Setters.</w:t>
      </w:r>
    </w:p>
    <w:p w:rsidR="001B569A" w:rsidRDefault="001B569A" w:rsidP="001B569A">
      <w:r>
        <w:tab/>
        <w:t>public void setFrmProducts(JFrame frmProducts) {</w:t>
      </w:r>
    </w:p>
    <w:p w:rsidR="001B569A" w:rsidRDefault="001B569A" w:rsidP="001B569A">
      <w:r>
        <w:tab/>
      </w:r>
      <w:r>
        <w:tab/>
        <w:t>this.mainFrame = frmProducts;</w:t>
      </w:r>
    </w:p>
    <w:p w:rsidR="001B569A" w:rsidRDefault="001B569A" w:rsidP="001B569A">
      <w:r>
        <w:tab/>
        <w:t>}</w:t>
      </w:r>
    </w:p>
    <w:p w:rsidR="001B569A" w:rsidRDefault="001B569A" w:rsidP="001B569A"/>
    <w:p w:rsidR="001B569A" w:rsidRDefault="001B569A" w:rsidP="001B569A">
      <w:r>
        <w:tab/>
        <w:t>public void setProductViewTable(JTable productViewTable) {</w:t>
      </w:r>
    </w:p>
    <w:p w:rsidR="001B569A" w:rsidRDefault="001B569A" w:rsidP="001B569A">
      <w:r>
        <w:tab/>
      </w:r>
      <w:r>
        <w:tab/>
        <w:t>this.productViewTable = productViewTable;</w:t>
      </w:r>
    </w:p>
    <w:p w:rsidR="001B569A" w:rsidRDefault="001B569A" w:rsidP="001B569A">
      <w:r>
        <w:tab/>
        <w:t>}</w:t>
      </w:r>
    </w:p>
    <w:p w:rsidR="001B569A" w:rsidRDefault="001B569A" w:rsidP="001B569A">
      <w:r>
        <w:tab/>
        <w:t>public void setInsertButton(JButton insertButton) {</w:t>
      </w:r>
    </w:p>
    <w:p w:rsidR="001B569A" w:rsidRDefault="001B569A" w:rsidP="001B569A">
      <w:r>
        <w:tab/>
      </w:r>
      <w:r>
        <w:tab/>
        <w:t>this.insertButton = insertButton;</w:t>
      </w:r>
    </w:p>
    <w:p w:rsidR="001B569A" w:rsidRDefault="001B569A" w:rsidP="001B569A">
      <w:r>
        <w:tab/>
        <w:t>}</w:t>
      </w:r>
    </w:p>
    <w:p w:rsidR="001B569A" w:rsidRDefault="001B569A" w:rsidP="001B569A">
      <w:r>
        <w:tab/>
        <w:t>public void setUpdateButton(JButton updateButton) {</w:t>
      </w:r>
    </w:p>
    <w:p w:rsidR="001B569A" w:rsidRDefault="001B569A" w:rsidP="001B569A">
      <w:r>
        <w:tab/>
      </w:r>
      <w:r>
        <w:tab/>
        <w:t>this.updateButton = updateButton;</w:t>
      </w:r>
    </w:p>
    <w:p w:rsidR="001B569A" w:rsidRDefault="001B569A" w:rsidP="001B569A">
      <w:r>
        <w:tab/>
        <w:t>}</w:t>
      </w:r>
    </w:p>
    <w:p w:rsidR="001B569A" w:rsidRDefault="001B569A" w:rsidP="001B569A">
      <w:r>
        <w:tab/>
        <w:t>public void setDeleteButton(JButton deleteButton) {</w:t>
      </w:r>
    </w:p>
    <w:p w:rsidR="001B569A" w:rsidRDefault="001B569A" w:rsidP="001B569A">
      <w:r>
        <w:tab/>
      </w:r>
      <w:r>
        <w:tab/>
        <w:t>this.deleteButton = deleteButton;</w:t>
      </w:r>
    </w:p>
    <w:p w:rsidR="001B569A" w:rsidRDefault="001B569A" w:rsidP="001B569A">
      <w:r>
        <w:tab/>
        <w:t>}</w:t>
      </w:r>
      <w:r>
        <w:tab/>
      </w:r>
    </w:p>
    <w:p w:rsidR="001B569A" w:rsidRDefault="001B569A" w:rsidP="001B569A">
      <w:r>
        <w:tab/>
        <w:t>/**</w:t>
      </w:r>
    </w:p>
    <w:p w:rsidR="001B569A" w:rsidRDefault="001B569A" w:rsidP="001B569A">
      <w:r>
        <w:tab/>
        <w:t xml:space="preserve"> * Constructs the table that holds the product list.</w:t>
      </w:r>
    </w:p>
    <w:p w:rsidR="001B569A" w:rsidRDefault="001B569A" w:rsidP="001B569A">
      <w:r>
        <w:lastRenderedPageBreak/>
        <w:tab/>
        <w:t xml:space="preserve"> * &lt;br&gt;This method is needed by the controller class to construct a JTable object</w:t>
      </w:r>
    </w:p>
    <w:p w:rsidR="001B569A" w:rsidRDefault="001B569A" w:rsidP="001B569A">
      <w:r>
        <w:tab/>
        <w:t xml:space="preserve"> * with the correct number of rows from the database.</w:t>
      </w:r>
    </w:p>
    <w:p w:rsidR="001B569A" w:rsidRDefault="001B569A" w:rsidP="001B569A">
      <w:r>
        <w:tab/>
        <w:t xml:space="preserve"> * @param numberOfRows int</w:t>
      </w:r>
    </w:p>
    <w:p w:rsidR="001B569A" w:rsidRDefault="001B569A" w:rsidP="001B569A">
      <w:r>
        <w:tab/>
        <w:t xml:space="preserve"> */</w:t>
      </w:r>
    </w:p>
    <w:p w:rsidR="001B569A" w:rsidRDefault="001B569A" w:rsidP="001B569A">
      <w:r>
        <w:tab/>
        <w:t>public void createTable(int numberOfRows){</w:t>
      </w:r>
    </w:p>
    <w:p w:rsidR="001B569A" w:rsidRDefault="001B569A" w:rsidP="001B569A">
      <w:r>
        <w:tab/>
      </w:r>
      <w:r>
        <w:tab/>
        <w:t>String[] columnHead = {"ID", "Product"};</w:t>
      </w:r>
    </w:p>
    <w:p w:rsidR="001B569A" w:rsidRDefault="001B569A" w:rsidP="001B569A">
      <w:r>
        <w:tab/>
      </w:r>
      <w:r>
        <w:tab/>
        <w:t>TableModel tModel = new DefaultTableModel(columnHead,numberOfRows);</w:t>
      </w:r>
    </w:p>
    <w:p w:rsidR="001B569A" w:rsidRDefault="001B569A" w:rsidP="001B569A">
      <w:r>
        <w:tab/>
      </w:r>
      <w:r>
        <w:tab/>
        <w:t>productViewTable = new JTable(tModel);</w:t>
      </w:r>
    </w:p>
    <w:p w:rsidR="001B569A" w:rsidRDefault="001B569A" w:rsidP="001B569A">
      <w:r>
        <w:tab/>
      </w:r>
      <w:r>
        <w:tab/>
        <w:t>productViewTable.getColumnModel().getColumn(0).setMinWidth(40);</w:t>
      </w:r>
    </w:p>
    <w:p w:rsidR="001B569A" w:rsidRDefault="001B569A" w:rsidP="001B569A">
      <w:r>
        <w:tab/>
      </w:r>
      <w:r>
        <w:tab/>
        <w:t>productViewTable.getColumnModel().getColumn(0).setMaxWidth(40);</w:t>
      </w:r>
    </w:p>
    <w:p w:rsidR="001B569A" w:rsidRDefault="001B569A" w:rsidP="001B569A">
      <w:r>
        <w:tab/>
      </w:r>
      <w:r>
        <w:tab/>
        <w:t>scrollPane.setViewportView(productViewTable);</w:t>
      </w:r>
    </w:p>
    <w:p w:rsidR="001B569A" w:rsidRDefault="001B569A" w:rsidP="001B569A">
      <w:r>
        <w:tab/>
      </w:r>
      <w:r>
        <w:tab/>
        <w:t>productViewTable.getColumnModel().getColumn(0).setMinWidth(40);</w:t>
      </w:r>
    </w:p>
    <w:p w:rsidR="001B569A" w:rsidRDefault="001B569A" w:rsidP="001B569A">
      <w:r>
        <w:tab/>
      </w:r>
      <w:r>
        <w:tab/>
        <w:t>productViewTable.getColumnModel().getColumn(0).setMaxWidth(40);</w:t>
      </w:r>
    </w:p>
    <w:p w:rsidR="001B569A" w:rsidRDefault="001B569A" w:rsidP="001B569A">
      <w:r>
        <w:tab/>
      </w:r>
      <w:r>
        <w:tab/>
        <w:t>scrollPane.setViewportView(productViewTable);</w:t>
      </w:r>
    </w:p>
    <w:p w:rsidR="001B569A" w:rsidRDefault="001B569A" w:rsidP="001B569A">
      <w:r>
        <w:tab/>
        <w:t>}//end createTable</w:t>
      </w:r>
      <w:r>
        <w:tab/>
      </w:r>
    </w:p>
    <w:p w:rsidR="001B569A" w:rsidRDefault="001B569A" w:rsidP="001B569A">
      <w:r>
        <w:tab/>
        <w:t>/**</w:t>
      </w:r>
    </w:p>
    <w:p w:rsidR="001B569A" w:rsidRDefault="001B569A" w:rsidP="001B569A">
      <w:r>
        <w:tab/>
        <w:t xml:space="preserve"> * Make the frame visible.</w:t>
      </w:r>
    </w:p>
    <w:p w:rsidR="001B569A" w:rsidRDefault="001B569A" w:rsidP="001B569A">
      <w:r>
        <w:tab/>
        <w:t xml:space="preserve"> */</w:t>
      </w:r>
    </w:p>
    <w:p w:rsidR="001B569A" w:rsidRDefault="001B569A" w:rsidP="001B569A">
      <w:r>
        <w:tab/>
        <w:t>public void showGUI(){</w:t>
      </w:r>
    </w:p>
    <w:p w:rsidR="001B569A" w:rsidRDefault="001B569A" w:rsidP="001B569A">
      <w:r>
        <w:tab/>
      </w:r>
      <w:r>
        <w:tab/>
        <w:t>this.mainFrame.setDefaultCloseOperation(JFrame.DISPOSE_ON_CLOSE);</w:t>
      </w:r>
    </w:p>
    <w:p w:rsidR="001B569A" w:rsidRDefault="001B569A" w:rsidP="001B569A">
      <w:r>
        <w:tab/>
      </w:r>
      <w:r>
        <w:tab/>
        <w:t>this.mainFrame.pack();</w:t>
      </w:r>
    </w:p>
    <w:p w:rsidR="001B569A" w:rsidRDefault="001B569A" w:rsidP="001B569A">
      <w:r>
        <w:tab/>
      </w:r>
      <w:r>
        <w:tab/>
        <w:t>this.mainFrame.setLocationRelativeTo(null);</w:t>
      </w:r>
    </w:p>
    <w:p w:rsidR="001B569A" w:rsidRDefault="001B569A" w:rsidP="001B569A">
      <w:r>
        <w:tab/>
      </w:r>
      <w:r>
        <w:tab/>
        <w:t>this.mainFrame.setExtendedState(java.awt.Frame.MAXIMIZED_BOTH);</w:t>
      </w:r>
    </w:p>
    <w:p w:rsidR="001B569A" w:rsidRDefault="001B569A" w:rsidP="001B569A">
      <w:r>
        <w:tab/>
      </w:r>
      <w:r>
        <w:tab/>
        <w:t>this.mainFrame.setVisible(true);</w:t>
      </w:r>
    </w:p>
    <w:p w:rsidR="001B569A" w:rsidRDefault="001B569A" w:rsidP="001B569A">
      <w:r>
        <w:tab/>
        <w:t>}//end showGUI().</w:t>
      </w:r>
      <w:r>
        <w:tab/>
      </w:r>
    </w:p>
    <w:p w:rsidR="001B569A" w:rsidRDefault="001B569A" w:rsidP="001B569A">
      <w:r>
        <w:tab/>
      </w:r>
    </w:p>
    <w:p w:rsidR="001B569A" w:rsidRDefault="001B569A" w:rsidP="001B569A">
      <w:r>
        <w:t>}</w:t>
      </w:r>
    </w:p>
    <w:p w:rsidR="001B569A" w:rsidRDefault="001B569A" w:rsidP="001B569A"/>
    <w:p w:rsidR="00995EC4" w:rsidRDefault="00995EC4" w:rsidP="001B569A">
      <w:pPr>
        <w:rPr>
          <w:b/>
        </w:rPr>
      </w:pPr>
    </w:p>
    <w:p w:rsidR="00995EC4" w:rsidRDefault="00995EC4" w:rsidP="001B569A">
      <w:pPr>
        <w:rPr>
          <w:b/>
        </w:rPr>
      </w:pPr>
    </w:p>
    <w:p w:rsidR="00E22D31" w:rsidRPr="00E22D31" w:rsidRDefault="00E22D31" w:rsidP="001B569A">
      <w:pPr>
        <w:rPr>
          <w:b/>
        </w:rPr>
      </w:pPr>
      <w:r w:rsidRPr="00E22D31">
        <w:rPr>
          <w:b/>
        </w:rPr>
        <w:lastRenderedPageBreak/>
        <w:t>Screenshot:</w:t>
      </w:r>
    </w:p>
    <w:p w:rsidR="001B569A" w:rsidRDefault="00E22D31" w:rsidP="001B569A">
      <w:r>
        <w:rPr>
          <w:noProof/>
          <w:lang w:val="en-GB" w:eastAsia="en-GB" w:bidi="ar-SA"/>
        </w:rPr>
        <w:drawing>
          <wp:inline distT="0" distB="0" distL="0" distR="0" wp14:anchorId="3F692CD3" wp14:editId="40E980A1">
            <wp:extent cx="3095625" cy="23526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3095625" cy="2352675"/>
                    </a:xfrm>
                    <a:prstGeom prst="rect">
                      <a:avLst/>
                    </a:prstGeom>
                  </pic:spPr>
                </pic:pic>
              </a:graphicData>
            </a:graphic>
          </wp:inline>
        </w:drawing>
      </w:r>
    </w:p>
    <w:p w:rsidR="001B569A" w:rsidRDefault="001B569A" w:rsidP="001B569A"/>
    <w:p w:rsidR="00177EA9" w:rsidRDefault="003F2F3D" w:rsidP="00177EA9">
      <w:r>
        <w:pict>
          <v:rect id="_x0000_i1279" style="width:0;height:1.5pt" o:hralign="center" o:hrstd="t" o:hr="t" fillcolor="#a0a0a0" stroked="f"/>
        </w:pict>
      </w:r>
    </w:p>
    <w:p w:rsidR="00AC30A6" w:rsidRDefault="00AC30A6" w:rsidP="00177EA9">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995EC4" w:rsidRPr="00995EC4" w:rsidRDefault="00995EC4" w:rsidP="00177EA9">
      <w:pPr>
        <w:rPr>
          <w:rFonts w:asciiTheme="minorHAnsi" w:hAnsiTheme="minorHAnsi"/>
          <w:sz w:val="16"/>
          <w:szCs w:val="16"/>
        </w:rPr>
      </w:pPr>
      <w:r w:rsidRPr="00995EC4">
        <w:rPr>
          <w:rFonts w:asciiTheme="minorHAnsi" w:hAnsiTheme="minorHAnsi"/>
          <w:sz w:val="16"/>
          <w:szCs w:val="16"/>
        </w:rPr>
        <w:t xml:space="preserve">Oracle Corporation, nd. </w:t>
      </w:r>
      <w:proofErr w:type="gramStart"/>
      <w:r w:rsidRPr="00995EC4">
        <w:rPr>
          <w:rFonts w:asciiTheme="minorHAnsi" w:hAnsiTheme="minorHAnsi"/>
          <w:sz w:val="16"/>
          <w:szCs w:val="16"/>
        </w:rPr>
        <w:t>Javadoc.</w:t>
      </w:r>
      <w:proofErr w:type="gramEnd"/>
      <w:r w:rsidRPr="00995EC4">
        <w:rPr>
          <w:rFonts w:asciiTheme="minorHAnsi" w:hAnsiTheme="minorHAnsi"/>
          <w:sz w:val="16"/>
          <w:szCs w:val="16"/>
        </w:rPr>
        <w:t xml:space="preserve"> [</w:t>
      </w:r>
      <w:proofErr w:type="gramStart"/>
      <w:r w:rsidRPr="00995EC4">
        <w:rPr>
          <w:rFonts w:asciiTheme="minorHAnsi" w:hAnsiTheme="minorHAnsi"/>
          <w:sz w:val="16"/>
          <w:szCs w:val="16"/>
        </w:rPr>
        <w:t>computer</w:t>
      </w:r>
      <w:proofErr w:type="gramEnd"/>
      <w:r w:rsidRPr="00995EC4">
        <w:rPr>
          <w:rFonts w:asciiTheme="minorHAnsi" w:hAnsiTheme="minorHAnsi"/>
          <w:sz w:val="16"/>
          <w:szCs w:val="16"/>
        </w:rPr>
        <w:t xml:space="preserve"> program]. Oracle Corporation. </w:t>
      </w:r>
      <w:proofErr w:type="gramStart"/>
      <w:r w:rsidRPr="00995EC4">
        <w:rPr>
          <w:rFonts w:asciiTheme="minorHAnsi" w:hAnsiTheme="minorHAnsi"/>
          <w:sz w:val="16"/>
          <w:szCs w:val="16"/>
        </w:rPr>
        <w:t>[Accessed April 28, 2015].</w:t>
      </w:r>
      <w:proofErr w:type="gramEnd"/>
    </w:p>
    <w:p w:rsidR="00177EA9" w:rsidRPr="00AC30A6" w:rsidRDefault="00177EA9" w:rsidP="00177EA9">
      <w:pPr>
        <w:pStyle w:val="Heading2"/>
        <w:rPr>
          <w:b/>
          <w:sz w:val="40"/>
          <w:szCs w:val="40"/>
        </w:rPr>
      </w:pPr>
      <w:r w:rsidRPr="00AC30A6">
        <w:rPr>
          <w:b/>
          <w:sz w:val="40"/>
          <w:szCs w:val="40"/>
        </w:rPr>
        <w:t>pospi</w:t>
      </w:r>
      <w:r w:rsidRPr="00AC30A6">
        <w:rPr>
          <w:b/>
          <w:sz w:val="40"/>
          <w:szCs w:val="40"/>
        </w:rPr>
        <w:br/>
        <w:t xml:space="preserve">Class ProductController </w:t>
      </w:r>
    </w:p>
    <w:p w:rsidR="00177EA9" w:rsidRDefault="00177EA9" w:rsidP="00177EA9">
      <w:pPr>
        <w:pStyle w:val="HTMLPreformatted"/>
      </w:pPr>
      <w:r>
        <w:t>java.lang.Object</w:t>
      </w:r>
    </w:p>
    <w:p w:rsidR="00177EA9" w:rsidRDefault="00177EA9" w:rsidP="00177EA9">
      <w:pPr>
        <w:pStyle w:val="HTMLPreformatted"/>
      </w:pPr>
      <w:r>
        <w:t xml:space="preserve">  </w:t>
      </w:r>
      <w:r>
        <w:rPr>
          <w:noProof/>
        </w:rPr>
        <mc:AlternateContent>
          <mc:Choice Requires="wps">
            <w:drawing>
              <wp:inline distT="0" distB="0" distL="0" distR="0" wp14:anchorId="58F8827E" wp14:editId="50B30C17">
                <wp:extent cx="301625" cy="301625"/>
                <wp:effectExtent l="0" t="0" r="0" b="0"/>
                <wp:docPr id="102" name="Rectangle 102"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2"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05QBk&#10;vwIAANAFAAAOAAAAAAAAAAAAAAAAAC4CAABkcnMvZTJvRG9jLnhtbFBLAQItABQABgAIAAAAIQBo&#10;Npdo2gAAAAMBAAAPAAAAAAAAAAAAAAAAABkFAABkcnMvZG93bnJldi54bWxQSwUGAAAAAAQABADz&#10;AAAAIAYAAAAA&#10;" filled="f" stroked="f">
                <o:lock v:ext="edit" aspectratio="t"/>
                <w10:anchorlock/>
              </v:rect>
            </w:pict>
          </mc:Fallback>
        </mc:AlternateContent>
      </w:r>
      <w:r>
        <w:rPr>
          <w:b/>
          <w:bCs/>
        </w:rPr>
        <w:t>pospi.ProductController</w:t>
      </w:r>
    </w:p>
    <w:p w:rsidR="00177EA9" w:rsidRDefault="00177EA9" w:rsidP="00177EA9">
      <w:r>
        <w:rPr>
          <w:b/>
          <w:bCs/>
        </w:rPr>
        <w:t>All Implemented Interfaces:</w:t>
      </w:r>
      <w:r>
        <w:t xml:space="preserve"> </w:t>
      </w:r>
    </w:p>
    <w:p w:rsidR="00177EA9" w:rsidRDefault="00177EA9" w:rsidP="00177EA9">
      <w:pPr>
        <w:ind w:left="720"/>
      </w:pPr>
      <w:r>
        <w:t xml:space="preserve">java.awt.event.ActionListener, java.util.EventListener </w:t>
      </w:r>
    </w:p>
    <w:p w:rsidR="00177EA9" w:rsidRDefault="003F2F3D" w:rsidP="00177EA9">
      <w:r>
        <w:pict>
          <v:rect id="_x0000_i1280" style="width:0;height:1.5pt" o:hralign="center" o:hrstd="t" o:hr="t" fillcolor="#a0a0a0" stroked="f"/>
        </w:pict>
      </w:r>
    </w:p>
    <w:p w:rsidR="00177EA9" w:rsidRDefault="00177EA9" w:rsidP="00177EA9">
      <w:pPr>
        <w:pStyle w:val="HTMLPreformatted"/>
      </w:pPr>
      <w:r>
        <w:t xml:space="preserve">public class </w:t>
      </w:r>
      <w:r>
        <w:rPr>
          <w:b/>
          <w:bCs/>
        </w:rPr>
        <w:t>ProductController</w:t>
      </w:r>
      <w:r>
        <w:t>extends java.lang.Objectimplements java.awt.event.ActionListener</w:t>
      </w:r>
    </w:p>
    <w:p w:rsidR="00177EA9" w:rsidRDefault="00177EA9" w:rsidP="00177EA9">
      <w:pPr>
        <w:pStyle w:val="NormalWeb"/>
      </w:pPr>
      <w:r>
        <w:t>Author: Angelo Romel Lopez</w:t>
      </w:r>
      <w:r>
        <w:br/>
        <w:t xml:space="preserve">Description: Handles the logic and events of the ProductView class. </w:t>
      </w:r>
    </w:p>
    <w:p w:rsidR="00177EA9" w:rsidRDefault="003F2F3D" w:rsidP="00177EA9">
      <w:r>
        <w:pict>
          <v:rect id="_x0000_i128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613"/>
        <w:gridCol w:w="111"/>
      </w:tblGrid>
      <w:tr w:rsidR="00177EA9" w:rsidTr="00177EA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177EA9" w:rsidRDefault="00177EA9">
            <w:pPr>
              <w:rPr>
                <w:b/>
                <w:bCs/>
                <w:sz w:val="24"/>
                <w:szCs w:val="24"/>
              </w:rPr>
            </w:pPr>
            <w:r>
              <w:rPr>
                <w:b/>
                <w:bCs/>
                <w:sz w:val="36"/>
                <w:szCs w:val="36"/>
              </w:rPr>
              <w:t>Constructor Summary</w:t>
            </w:r>
            <w:r>
              <w:rPr>
                <w:b/>
                <w:bCs/>
              </w:rPr>
              <w:t xml:space="preserve"> </w:t>
            </w:r>
          </w:p>
        </w:tc>
      </w:tr>
      <w:tr w:rsidR="00177EA9" w:rsidTr="00177E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19" w:anchor="ProductController(pospi.ProductView, java.lang.String, java.lang.String, java.lang.String)" w:history="1">
              <w:r w:rsidR="00177EA9">
                <w:rPr>
                  <w:rStyle w:val="Hyperlink"/>
                  <w:rFonts w:ascii="Courier New" w:hAnsi="Courier New" w:cs="Courier New"/>
                  <w:b/>
                  <w:bCs/>
                </w:rPr>
                <w:t>ProductController</w:t>
              </w:r>
            </w:hyperlink>
            <w:r w:rsidR="00177EA9">
              <w:rPr>
                <w:rStyle w:val="HTMLCode"/>
              </w:rPr>
              <w:t>(pospi.ProductView view, java.lang.String connection, java.lang.String user, java.lang.String password)</w:t>
            </w:r>
            <w:r w:rsidR="00177EA9">
              <w:br/>
            </w:r>
            <w:r w:rsidR="00177EA9">
              <w:lastRenderedPageBreak/>
              <w:t xml:space="preserve">          Constructor. </w:t>
            </w:r>
          </w:p>
        </w:tc>
        <w:tc>
          <w:tcPr>
            <w:tcW w:w="0" w:type="auto"/>
            <w:shd w:val="clear" w:color="auto" w:fill="FFFFFF"/>
            <w:vAlign w:val="center"/>
            <w:hideMark/>
          </w:tcPr>
          <w:p w:rsidR="00177EA9" w:rsidRDefault="00177EA9"/>
        </w:tc>
      </w:tr>
    </w:tbl>
    <w:p w:rsidR="00177EA9" w:rsidRDefault="00177EA9" w:rsidP="00177EA9">
      <w: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401"/>
        <w:gridCol w:w="7323"/>
      </w:tblGrid>
      <w:tr w:rsidR="00177EA9" w:rsidTr="00177EA9">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177EA9" w:rsidRDefault="00177EA9">
            <w:pPr>
              <w:rPr>
                <w:b/>
                <w:bCs/>
                <w:sz w:val="24"/>
                <w:szCs w:val="24"/>
              </w:rPr>
            </w:pPr>
            <w:r>
              <w:rPr>
                <w:b/>
                <w:bCs/>
                <w:sz w:val="36"/>
                <w:szCs w:val="36"/>
              </w:rPr>
              <w:t>Method Summary</w:t>
            </w:r>
            <w:r>
              <w:rPr>
                <w:b/>
                <w:bCs/>
              </w:rPr>
              <w:t xml:space="preserv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0" w:anchor="actionPerformed(java.awt.event.ActionEvent)" w:history="1">
              <w:r w:rsidR="00177EA9">
                <w:rPr>
                  <w:rStyle w:val="Hyperlink"/>
                  <w:rFonts w:ascii="Courier New" w:hAnsi="Courier New" w:cs="Courier New"/>
                  <w:b/>
                  <w:bCs/>
                </w:rPr>
                <w:t>actionPerformed</w:t>
              </w:r>
            </w:hyperlink>
            <w:r w:rsidR="00177EA9">
              <w:rPr>
                <w:rStyle w:val="HTMLCode"/>
              </w:rPr>
              <w:t>(java.awt.event.ActionEvent e)</w:t>
            </w:r>
            <w:r w:rsidR="00177EA9">
              <w:br/>
              <w:t>          Implemented ActionListener abstract method.</w:t>
            </w:r>
            <w:r w:rsidR="00177EA9">
              <w:br/>
              <w:t xml:space="preserve">Handles the events when a button is pressed.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1" w:anchor="deleteProduct(int)" w:history="1">
              <w:r w:rsidR="00177EA9">
                <w:rPr>
                  <w:rStyle w:val="Hyperlink"/>
                  <w:rFonts w:ascii="Courier New" w:hAnsi="Courier New" w:cs="Courier New"/>
                  <w:b/>
                  <w:bCs/>
                </w:rPr>
                <w:t>deleteProduct</w:t>
              </w:r>
            </w:hyperlink>
            <w:r w:rsidR="00177EA9">
              <w:rPr>
                <w:rStyle w:val="HTMLCode"/>
              </w:rPr>
              <w:t>(int productID)</w:t>
            </w:r>
            <w:r w:rsidR="00177EA9">
              <w:br/>
              <w:t xml:space="preserve">          Deletes a product from the products table.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2" w:anchor="displayProducts(java.sql.ResultSet)" w:history="1">
              <w:r w:rsidR="00177EA9">
                <w:rPr>
                  <w:rStyle w:val="Hyperlink"/>
                  <w:rFonts w:ascii="Courier New" w:hAnsi="Courier New" w:cs="Courier New"/>
                  <w:b/>
                  <w:bCs/>
                </w:rPr>
                <w:t>displayProducts</w:t>
              </w:r>
            </w:hyperlink>
            <w:r w:rsidR="00177EA9">
              <w:rPr>
                <w:rStyle w:val="HTMLCode"/>
              </w:rPr>
              <w:t>(java.sql.ResultSet rs)</w:t>
            </w:r>
            <w:r w:rsidR="00177EA9">
              <w:br/>
              <w:t xml:space="preserve">          Displays the records of the products table in a JTable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3" w:anchor="getDataConnection()" w:history="1">
              <w:r w:rsidR="00177EA9">
                <w:rPr>
                  <w:rStyle w:val="Hyperlink"/>
                  <w:rFonts w:ascii="Courier New" w:hAnsi="Courier New" w:cs="Courier New"/>
                  <w:b/>
                  <w:bCs/>
                </w:rPr>
                <w:t>getDataConnection</w:t>
              </w:r>
            </w:hyperlink>
            <w:r w:rsidR="00177EA9">
              <w:rPr>
                <w:rStyle w:val="HTMLCode"/>
              </w:rPr>
              <w:t>()</w:t>
            </w:r>
            <w:r w:rsidR="00177EA9">
              <w:br/>
              <w:t xml:space="preserv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4" w:anchor="getDataPassword()" w:history="1">
              <w:r w:rsidR="00177EA9">
                <w:rPr>
                  <w:rStyle w:val="Hyperlink"/>
                  <w:rFonts w:ascii="Courier New" w:hAnsi="Courier New" w:cs="Courier New"/>
                  <w:b/>
                  <w:bCs/>
                </w:rPr>
                <w:t>getDataPassword</w:t>
              </w:r>
            </w:hyperlink>
            <w:r w:rsidR="00177EA9">
              <w:rPr>
                <w:rStyle w:val="HTMLCode"/>
              </w:rPr>
              <w:t>()</w:t>
            </w:r>
            <w:r w:rsidR="00177EA9">
              <w:br/>
              <w:t xml:space="preserv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5" w:anchor="getDataUser()" w:history="1">
              <w:r w:rsidR="00177EA9">
                <w:rPr>
                  <w:rStyle w:val="Hyperlink"/>
                  <w:rFonts w:ascii="Courier New" w:hAnsi="Courier New" w:cs="Courier New"/>
                  <w:b/>
                  <w:bCs/>
                </w:rPr>
                <w:t>getDataUser</w:t>
              </w:r>
            </w:hyperlink>
            <w:r w:rsidR="00177EA9">
              <w:rPr>
                <w:rStyle w:val="HTMLCode"/>
              </w:rPr>
              <w:t>()</w:t>
            </w:r>
            <w:r w:rsidR="00177EA9">
              <w:br/>
              <w:t xml:space="preserv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java.sql.ResultSet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6" w:anchor="getProductSet(java.lang.String)" w:history="1">
              <w:r w:rsidR="00177EA9">
                <w:rPr>
                  <w:rStyle w:val="Hyperlink"/>
                  <w:rFonts w:ascii="Courier New" w:hAnsi="Courier New" w:cs="Courier New"/>
                  <w:b/>
                  <w:bCs/>
                </w:rPr>
                <w:t>getProductSet</w:t>
              </w:r>
            </w:hyperlink>
            <w:r w:rsidR="00177EA9">
              <w:rPr>
                <w:rStyle w:val="HTMLCode"/>
              </w:rPr>
              <w:t>(java.lang.String sql)</w:t>
            </w:r>
            <w:r w:rsidR="00177EA9">
              <w:br/>
              <w:t xml:space="preserve">          Retrieves records for the products table.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pospi.ProductView</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7" w:anchor="getpView()" w:history="1">
              <w:r w:rsidR="00177EA9">
                <w:rPr>
                  <w:rStyle w:val="Hyperlink"/>
                  <w:rFonts w:ascii="Courier New" w:hAnsi="Courier New" w:cs="Courier New"/>
                  <w:b/>
                  <w:bCs/>
                </w:rPr>
                <w:t>getpView</w:t>
              </w:r>
            </w:hyperlink>
            <w:r w:rsidR="00177EA9">
              <w:rPr>
                <w:rStyle w:val="HTMLCode"/>
              </w:rPr>
              <w:t>()</w:t>
            </w:r>
            <w:r w:rsidR="00177EA9">
              <w:br/>
              <w:t xml:space="preserv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int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8" w:anchor="getTotalRows()" w:history="1">
              <w:r w:rsidR="00177EA9">
                <w:rPr>
                  <w:rStyle w:val="Hyperlink"/>
                  <w:rFonts w:ascii="Courier New" w:hAnsi="Courier New" w:cs="Courier New"/>
                  <w:b/>
                  <w:bCs/>
                </w:rPr>
                <w:t>getTotalRows</w:t>
              </w:r>
            </w:hyperlink>
            <w:r w:rsidR="00177EA9">
              <w:rPr>
                <w:rStyle w:val="HTMLCode"/>
              </w:rPr>
              <w:t>()</w:t>
            </w:r>
            <w:r w:rsidR="00177EA9">
              <w:br/>
              <w:t xml:space="preserve">          Gets the total number of records in the product table to set the number of rows of the JTable.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29" w:anchor="initialize()" w:history="1">
              <w:r w:rsidR="00177EA9">
                <w:rPr>
                  <w:rStyle w:val="Hyperlink"/>
                  <w:rFonts w:ascii="Courier New" w:hAnsi="Courier New" w:cs="Courier New"/>
                  <w:b/>
                  <w:bCs/>
                </w:rPr>
                <w:t>initialize</w:t>
              </w:r>
            </w:hyperlink>
            <w:r w:rsidR="00177EA9">
              <w:rPr>
                <w:rStyle w:val="HTMLCode"/>
              </w:rPr>
              <w:t>()</w:t>
            </w:r>
            <w:r w:rsidR="00177EA9">
              <w:br/>
              <w:t xml:space="preserve">          Initialize component's event-listeners.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30" w:anchor="setDataConnection(java.lang.String)" w:history="1">
              <w:r w:rsidR="00177EA9">
                <w:rPr>
                  <w:rStyle w:val="Hyperlink"/>
                  <w:rFonts w:ascii="Courier New" w:hAnsi="Courier New" w:cs="Courier New"/>
                  <w:b/>
                  <w:bCs/>
                </w:rPr>
                <w:t>setDataConnection</w:t>
              </w:r>
            </w:hyperlink>
            <w:r w:rsidR="00177EA9">
              <w:rPr>
                <w:rStyle w:val="HTMLCode"/>
              </w:rPr>
              <w:t>(java.lang.String dataConnection)</w:t>
            </w:r>
            <w:r w:rsidR="00177EA9">
              <w:br/>
              <w:t xml:space="preserv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31" w:anchor="setDataPassword(java.lang.String)" w:history="1">
              <w:r w:rsidR="00177EA9">
                <w:rPr>
                  <w:rStyle w:val="Hyperlink"/>
                  <w:rFonts w:ascii="Courier New" w:hAnsi="Courier New" w:cs="Courier New"/>
                  <w:b/>
                  <w:bCs/>
                </w:rPr>
                <w:t>setDataPassword</w:t>
              </w:r>
            </w:hyperlink>
            <w:r w:rsidR="00177EA9">
              <w:rPr>
                <w:rStyle w:val="HTMLCode"/>
              </w:rPr>
              <w:t>(java.lang.String dataPassword)</w:t>
            </w:r>
            <w:r w:rsidR="00177EA9">
              <w:br/>
              <w:t xml:space="preserv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32" w:anchor="setDataUser(java.lang.String)" w:history="1">
              <w:r w:rsidR="00177EA9">
                <w:rPr>
                  <w:rStyle w:val="Hyperlink"/>
                  <w:rFonts w:ascii="Courier New" w:hAnsi="Courier New" w:cs="Courier New"/>
                  <w:b/>
                  <w:bCs/>
                </w:rPr>
                <w:t>setDataUser</w:t>
              </w:r>
            </w:hyperlink>
            <w:r w:rsidR="00177EA9">
              <w:rPr>
                <w:rStyle w:val="HTMLCode"/>
              </w:rPr>
              <w:t>(java.lang.String dataUser)</w:t>
            </w:r>
            <w:r w:rsidR="00177EA9">
              <w:br/>
              <w:t xml:space="preserve">            </w:t>
            </w:r>
          </w:p>
        </w:tc>
      </w:tr>
      <w:tr w:rsidR="00177EA9" w:rsidTr="00177EA9">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177EA9" w:rsidRDefault="00177EA9">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3F2F3D">
            <w:pPr>
              <w:rPr>
                <w:sz w:val="24"/>
                <w:szCs w:val="24"/>
              </w:rPr>
            </w:pPr>
            <w:hyperlink r:id="rId333" w:anchor="setpView(pospi.ProductView)" w:history="1">
              <w:r w:rsidR="00177EA9">
                <w:rPr>
                  <w:rStyle w:val="Hyperlink"/>
                  <w:rFonts w:ascii="Courier New" w:hAnsi="Courier New" w:cs="Courier New"/>
                  <w:b/>
                  <w:bCs/>
                </w:rPr>
                <w:t>setpView</w:t>
              </w:r>
            </w:hyperlink>
            <w:r w:rsidR="00177EA9">
              <w:rPr>
                <w:rStyle w:val="HTMLCode"/>
              </w:rPr>
              <w:t>(pospi.ProductView pView)</w:t>
            </w:r>
            <w:r w:rsidR="00177EA9">
              <w:br/>
              <w:t xml:space="preserve">            </w:t>
            </w:r>
          </w:p>
        </w:tc>
      </w:tr>
    </w:tbl>
    <w:p w:rsidR="00177EA9" w:rsidRDefault="00177EA9" w:rsidP="00177EA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177EA9" w:rsidTr="00177E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177EA9" w:rsidRDefault="00177EA9">
            <w:pPr>
              <w:rPr>
                <w:b/>
                <w:bCs/>
                <w:sz w:val="24"/>
                <w:szCs w:val="24"/>
              </w:rPr>
            </w:pPr>
            <w:r>
              <w:rPr>
                <w:b/>
                <w:bCs/>
              </w:rPr>
              <w:t xml:space="preserve">Methods inherited from class java.lang.Object </w:t>
            </w:r>
          </w:p>
        </w:tc>
      </w:tr>
      <w:tr w:rsidR="00177EA9" w:rsidTr="00177E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77EA9" w:rsidRDefault="00177EA9">
            <w:pPr>
              <w:rPr>
                <w:sz w:val="24"/>
                <w:szCs w:val="24"/>
              </w:rPr>
            </w:pPr>
            <w:r>
              <w:rPr>
                <w:rStyle w:val="HTMLCode"/>
              </w:rPr>
              <w:t>clone, equals, finalize, getClass, hashCode, notify, notifyAll, toString, wait, wait, wait</w:t>
            </w:r>
            <w:r>
              <w:t xml:space="preserve"> </w:t>
            </w:r>
          </w:p>
        </w:tc>
      </w:tr>
    </w:tbl>
    <w:p w:rsidR="00177EA9" w:rsidRDefault="00177EA9" w:rsidP="00177EA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177EA9" w:rsidTr="00177E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177EA9" w:rsidRDefault="00177EA9">
            <w:pPr>
              <w:rPr>
                <w:b/>
                <w:bCs/>
                <w:sz w:val="24"/>
                <w:szCs w:val="24"/>
              </w:rPr>
            </w:pPr>
            <w:r>
              <w:rPr>
                <w:b/>
                <w:bCs/>
                <w:sz w:val="36"/>
                <w:szCs w:val="36"/>
              </w:rPr>
              <w:t>Constructor Detail</w:t>
            </w:r>
            <w:r>
              <w:rPr>
                <w:b/>
                <w:bCs/>
              </w:rPr>
              <w:t xml:space="preserve"> </w:t>
            </w:r>
          </w:p>
        </w:tc>
      </w:tr>
    </w:tbl>
    <w:p w:rsidR="00177EA9" w:rsidRDefault="00177EA9" w:rsidP="00177EA9">
      <w:pPr>
        <w:pStyle w:val="Heading3"/>
      </w:pPr>
      <w:bookmarkStart w:id="206" w:name="ProductController(pospi.ProductView,_jav"/>
      <w:bookmarkEnd w:id="206"/>
      <w:r>
        <w:t xml:space="preserve">ProductController </w:t>
      </w:r>
    </w:p>
    <w:p w:rsidR="00177EA9" w:rsidRDefault="00177EA9" w:rsidP="00177EA9">
      <w:pPr>
        <w:pStyle w:val="HTMLPreformatted"/>
      </w:pPr>
      <w:r>
        <w:t xml:space="preserve">public </w:t>
      </w:r>
      <w:r>
        <w:rPr>
          <w:b/>
          <w:bCs/>
        </w:rPr>
        <w:t>ProductController</w:t>
      </w:r>
      <w:r>
        <w:t>(pospi.ProductView view,</w:t>
      </w:r>
    </w:p>
    <w:p w:rsidR="00177EA9" w:rsidRDefault="00177EA9" w:rsidP="00177EA9">
      <w:pPr>
        <w:pStyle w:val="HTMLPreformatted"/>
      </w:pPr>
      <w:r>
        <w:t xml:space="preserve">                         java.lang.String connection,</w:t>
      </w:r>
    </w:p>
    <w:p w:rsidR="00177EA9" w:rsidRDefault="00177EA9" w:rsidP="00177EA9">
      <w:pPr>
        <w:pStyle w:val="HTMLPreformatted"/>
      </w:pPr>
      <w:r>
        <w:t xml:space="preserve">                         java.lang.String user,</w:t>
      </w:r>
    </w:p>
    <w:p w:rsidR="00177EA9" w:rsidRDefault="00177EA9" w:rsidP="00177EA9">
      <w:pPr>
        <w:pStyle w:val="HTMLPreformatted"/>
      </w:pPr>
      <w:r>
        <w:t xml:space="preserve">                         java.lang.String password)</w:t>
      </w:r>
    </w:p>
    <w:p w:rsidR="00177EA9" w:rsidRDefault="00177EA9" w:rsidP="00177EA9">
      <w:pPr>
        <w:ind w:left="720"/>
      </w:pPr>
      <w:r>
        <w:t xml:space="preserve">Constructor. Calls the displayProducts() method. </w:t>
      </w:r>
    </w:p>
    <w:p w:rsidR="00177EA9" w:rsidRDefault="00177EA9" w:rsidP="00177EA9">
      <w:pPr>
        <w:ind w:left="720"/>
      </w:pPr>
      <w:r>
        <w:rPr>
          <w:b/>
          <w:bCs/>
        </w:rPr>
        <w:t>Parameters:</w:t>
      </w:r>
      <w:r>
        <w:t xml:space="preserve"> </w:t>
      </w:r>
    </w:p>
    <w:p w:rsidR="00177EA9" w:rsidRDefault="00177EA9" w:rsidP="00177EA9">
      <w:pPr>
        <w:ind w:left="720"/>
      </w:pPr>
      <w:r>
        <w:rPr>
          <w:rStyle w:val="HTMLCode"/>
        </w:rPr>
        <w:t>view</w:t>
      </w:r>
      <w:r>
        <w:t xml:space="preserve"> - ProductView </w:t>
      </w:r>
    </w:p>
    <w:p w:rsidR="00177EA9" w:rsidRDefault="00177EA9" w:rsidP="00177EA9">
      <w:pPr>
        <w:ind w:left="720"/>
      </w:pPr>
      <w:r>
        <w:rPr>
          <w:rStyle w:val="HTMLCode"/>
        </w:rPr>
        <w:t>connection</w:t>
      </w:r>
      <w:r>
        <w:t xml:space="preserve"> - String </w:t>
      </w:r>
    </w:p>
    <w:p w:rsidR="00177EA9" w:rsidRDefault="00177EA9" w:rsidP="00177EA9">
      <w:pPr>
        <w:ind w:left="720"/>
      </w:pPr>
      <w:r>
        <w:rPr>
          <w:rStyle w:val="HTMLCode"/>
        </w:rPr>
        <w:t>user</w:t>
      </w:r>
      <w:r>
        <w:t xml:space="preserve"> - String </w:t>
      </w:r>
    </w:p>
    <w:p w:rsidR="00177EA9" w:rsidRDefault="00177EA9" w:rsidP="00177EA9">
      <w:pPr>
        <w:ind w:left="720"/>
      </w:pPr>
      <w:r>
        <w:rPr>
          <w:rStyle w:val="HTMLCode"/>
        </w:rPr>
        <w:t>password</w:t>
      </w:r>
      <w:r>
        <w:t xml:space="preserve"> - String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177EA9" w:rsidTr="00177EA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177EA9" w:rsidRDefault="00177EA9">
            <w:pPr>
              <w:rPr>
                <w:b/>
                <w:bCs/>
                <w:sz w:val="24"/>
                <w:szCs w:val="24"/>
              </w:rPr>
            </w:pPr>
            <w:r>
              <w:rPr>
                <w:b/>
                <w:bCs/>
                <w:sz w:val="36"/>
                <w:szCs w:val="36"/>
              </w:rPr>
              <w:lastRenderedPageBreak/>
              <w:t>Method Detail</w:t>
            </w:r>
            <w:r>
              <w:rPr>
                <w:b/>
                <w:bCs/>
              </w:rPr>
              <w:t xml:space="preserve"> </w:t>
            </w:r>
          </w:p>
        </w:tc>
      </w:tr>
    </w:tbl>
    <w:p w:rsidR="00177EA9" w:rsidRDefault="00177EA9" w:rsidP="00177EA9">
      <w:pPr>
        <w:pStyle w:val="Heading3"/>
      </w:pPr>
      <w:r>
        <w:t xml:space="preserve">actionPerformed </w:t>
      </w:r>
    </w:p>
    <w:p w:rsidR="00177EA9" w:rsidRDefault="00177EA9" w:rsidP="00177EA9">
      <w:pPr>
        <w:pStyle w:val="HTMLPreformatted"/>
      </w:pPr>
      <w:r>
        <w:t xml:space="preserve">public void </w:t>
      </w:r>
      <w:r>
        <w:rPr>
          <w:b/>
          <w:bCs/>
        </w:rPr>
        <w:t>actionPerformed</w:t>
      </w:r>
      <w:r>
        <w:t>(java.awt.event.ActionEvent e)</w:t>
      </w:r>
    </w:p>
    <w:p w:rsidR="00177EA9" w:rsidRDefault="00177EA9" w:rsidP="00177EA9">
      <w:pPr>
        <w:ind w:left="720"/>
      </w:pPr>
      <w:r>
        <w:t>Implemented ActionListener abstract method.</w:t>
      </w:r>
      <w:r>
        <w:br/>
        <w:t xml:space="preserve">Handles the events when a button is pressed. </w:t>
      </w:r>
    </w:p>
    <w:p w:rsidR="00177EA9" w:rsidRDefault="00177EA9" w:rsidP="00177EA9">
      <w:pPr>
        <w:ind w:left="720"/>
      </w:pPr>
      <w:r>
        <w:rPr>
          <w:b/>
          <w:bCs/>
        </w:rPr>
        <w:t>Specified by:</w:t>
      </w:r>
      <w:r>
        <w:t xml:space="preserve"> </w:t>
      </w:r>
    </w:p>
    <w:p w:rsidR="00177EA9" w:rsidRDefault="00177EA9" w:rsidP="00177EA9">
      <w:pPr>
        <w:ind w:left="720"/>
      </w:pPr>
      <w:r>
        <w:rPr>
          <w:rStyle w:val="HTMLCode"/>
        </w:rPr>
        <w:t>actionPerformed</w:t>
      </w:r>
      <w:r>
        <w:t xml:space="preserve"> in interface </w:t>
      </w:r>
      <w:r>
        <w:rPr>
          <w:rStyle w:val="HTMLCode"/>
        </w:rPr>
        <w:t>java.awt.event.ActionListener</w:t>
      </w:r>
      <w:r>
        <w:t xml:space="preserve"> </w:t>
      </w:r>
    </w:p>
    <w:p w:rsidR="00177EA9" w:rsidRDefault="00177EA9" w:rsidP="00177EA9">
      <w:pPr>
        <w:ind w:left="720"/>
      </w:pPr>
      <w:r>
        <w:rPr>
          <w:b/>
          <w:bCs/>
        </w:rPr>
        <w:t>Parameters:</w:t>
      </w:r>
      <w:r>
        <w:t xml:space="preserve"> </w:t>
      </w:r>
    </w:p>
    <w:p w:rsidR="00177EA9" w:rsidRDefault="00177EA9" w:rsidP="00177EA9">
      <w:pPr>
        <w:ind w:left="720"/>
      </w:pPr>
      <w:r>
        <w:rPr>
          <w:rStyle w:val="HTMLCode"/>
        </w:rPr>
        <w:t>e</w:t>
      </w:r>
      <w:r>
        <w:t xml:space="preserve"> - ActionEvent </w:t>
      </w:r>
    </w:p>
    <w:p w:rsidR="00177EA9" w:rsidRDefault="003F2F3D" w:rsidP="00177EA9">
      <w:r>
        <w:pict>
          <v:rect id="_x0000_i1282" style="width:0;height:1.5pt" o:hralign="center" o:hrstd="t" o:hr="t" fillcolor="#a0a0a0" stroked="f"/>
        </w:pict>
      </w:r>
    </w:p>
    <w:p w:rsidR="00177EA9" w:rsidRDefault="00177EA9" w:rsidP="00177EA9">
      <w:pPr>
        <w:pStyle w:val="Heading3"/>
      </w:pPr>
      <w:bookmarkStart w:id="207" w:name="deleteProduct(int)"/>
      <w:bookmarkEnd w:id="207"/>
      <w:r>
        <w:t xml:space="preserve">deleteProduct </w:t>
      </w:r>
    </w:p>
    <w:p w:rsidR="00177EA9" w:rsidRDefault="00177EA9" w:rsidP="00177EA9">
      <w:pPr>
        <w:pStyle w:val="HTMLPreformatted"/>
      </w:pPr>
      <w:r>
        <w:t xml:space="preserve">public boolean </w:t>
      </w:r>
      <w:r>
        <w:rPr>
          <w:b/>
          <w:bCs/>
        </w:rPr>
        <w:t>deleteProduct</w:t>
      </w:r>
      <w:r>
        <w:t>(int productID)</w:t>
      </w:r>
    </w:p>
    <w:p w:rsidR="00177EA9" w:rsidRDefault="00177EA9" w:rsidP="00177EA9">
      <w:pPr>
        <w:ind w:left="720"/>
      </w:pPr>
      <w:r>
        <w:t xml:space="preserve">Deletes a product from the products table. </w:t>
      </w:r>
    </w:p>
    <w:p w:rsidR="00177EA9" w:rsidRDefault="00177EA9" w:rsidP="00177EA9">
      <w:pPr>
        <w:ind w:left="720"/>
      </w:pPr>
      <w:r>
        <w:rPr>
          <w:b/>
          <w:bCs/>
        </w:rPr>
        <w:t>Parameters:</w:t>
      </w:r>
      <w:r>
        <w:t xml:space="preserve"> </w:t>
      </w:r>
    </w:p>
    <w:p w:rsidR="00177EA9" w:rsidRDefault="00177EA9" w:rsidP="00177EA9">
      <w:pPr>
        <w:ind w:left="720"/>
      </w:pPr>
      <w:r>
        <w:rPr>
          <w:rStyle w:val="HTMLCode"/>
        </w:rPr>
        <w:t>productID</w:t>
      </w:r>
      <w:r>
        <w:t xml:space="preserve"> - int </w:t>
      </w:r>
    </w:p>
    <w:p w:rsidR="00177EA9" w:rsidRDefault="00177EA9" w:rsidP="00177EA9">
      <w:pPr>
        <w:ind w:left="720"/>
      </w:pPr>
      <w:r>
        <w:rPr>
          <w:b/>
          <w:bCs/>
        </w:rPr>
        <w:t>Returns:</w:t>
      </w:r>
      <w:r>
        <w:t xml:space="preserve"> </w:t>
      </w:r>
    </w:p>
    <w:p w:rsidR="00177EA9" w:rsidRDefault="00177EA9" w:rsidP="00177EA9">
      <w:pPr>
        <w:ind w:left="720"/>
      </w:pPr>
      <w:r>
        <w:t xml:space="preserve">boolean true if delete was successful, false otherwise. </w:t>
      </w:r>
    </w:p>
    <w:p w:rsidR="00177EA9" w:rsidRDefault="003F2F3D" w:rsidP="00177EA9">
      <w:r>
        <w:pict>
          <v:rect id="_x0000_i1283" style="width:0;height:1.5pt" o:hralign="center" o:hrstd="t" o:hr="t" fillcolor="#a0a0a0" stroked="f"/>
        </w:pict>
      </w:r>
    </w:p>
    <w:p w:rsidR="00177EA9" w:rsidRDefault="00177EA9" w:rsidP="00177EA9">
      <w:pPr>
        <w:pStyle w:val="Heading3"/>
      </w:pPr>
      <w:bookmarkStart w:id="208" w:name="displayProducts(java.sql.ResultSet)"/>
      <w:bookmarkEnd w:id="208"/>
      <w:r>
        <w:t xml:space="preserve">displayProducts </w:t>
      </w:r>
    </w:p>
    <w:p w:rsidR="00177EA9" w:rsidRDefault="00177EA9" w:rsidP="00177EA9">
      <w:pPr>
        <w:pStyle w:val="HTMLPreformatted"/>
      </w:pPr>
      <w:r>
        <w:t xml:space="preserve">public void </w:t>
      </w:r>
      <w:r>
        <w:rPr>
          <w:b/>
          <w:bCs/>
        </w:rPr>
        <w:t>displayProducts</w:t>
      </w:r>
      <w:r>
        <w:t>(java.sql.ResultSet rs)</w:t>
      </w:r>
    </w:p>
    <w:p w:rsidR="00177EA9" w:rsidRDefault="00177EA9" w:rsidP="00177EA9">
      <w:pPr>
        <w:ind w:left="720"/>
      </w:pPr>
      <w:r>
        <w:t xml:space="preserve">Displays the records of the products table in a JTable </w:t>
      </w:r>
    </w:p>
    <w:p w:rsidR="00177EA9" w:rsidRDefault="00177EA9" w:rsidP="00177EA9">
      <w:pPr>
        <w:ind w:left="720"/>
      </w:pPr>
      <w:r>
        <w:rPr>
          <w:b/>
          <w:bCs/>
        </w:rPr>
        <w:t>Parameters:</w:t>
      </w:r>
      <w:r>
        <w:t xml:space="preserve"> </w:t>
      </w:r>
    </w:p>
    <w:p w:rsidR="00177EA9" w:rsidRDefault="00177EA9" w:rsidP="00177EA9">
      <w:pPr>
        <w:ind w:left="720"/>
      </w:pPr>
      <w:r>
        <w:rPr>
          <w:rStyle w:val="HTMLCode"/>
        </w:rPr>
        <w:t>rs</w:t>
      </w:r>
      <w:r>
        <w:t xml:space="preserve"> - ResultSet </w:t>
      </w:r>
    </w:p>
    <w:p w:rsidR="00177EA9" w:rsidRDefault="003F2F3D" w:rsidP="00177EA9">
      <w:r>
        <w:pict>
          <v:rect id="_x0000_i1284" style="width:0;height:1.5pt" o:hralign="center" o:hrstd="t" o:hr="t" fillcolor="#a0a0a0" stroked="f"/>
        </w:pict>
      </w:r>
    </w:p>
    <w:p w:rsidR="00177EA9" w:rsidRDefault="00177EA9" w:rsidP="00177EA9">
      <w:pPr>
        <w:pStyle w:val="Heading3"/>
      </w:pPr>
      <w:r>
        <w:t xml:space="preserve">getDataConnection </w:t>
      </w:r>
    </w:p>
    <w:p w:rsidR="00177EA9" w:rsidRDefault="00177EA9" w:rsidP="00177EA9">
      <w:pPr>
        <w:pStyle w:val="HTMLPreformatted"/>
      </w:pPr>
      <w:r>
        <w:t xml:space="preserve">public java.lang.String </w:t>
      </w:r>
      <w:r>
        <w:rPr>
          <w:b/>
          <w:bCs/>
        </w:rPr>
        <w:t>getDataConnection</w:t>
      </w:r>
      <w:r>
        <w:t>()</w:t>
      </w:r>
    </w:p>
    <w:p w:rsidR="00177EA9" w:rsidRDefault="003F2F3D" w:rsidP="00177EA9">
      <w:r>
        <w:pict>
          <v:rect id="_x0000_i1285" style="width:0;height:1.5pt" o:hralign="center" o:hrstd="t" o:hr="t" fillcolor="#a0a0a0" stroked="f"/>
        </w:pict>
      </w:r>
    </w:p>
    <w:p w:rsidR="00177EA9" w:rsidRDefault="00177EA9" w:rsidP="00177EA9">
      <w:pPr>
        <w:pStyle w:val="Heading3"/>
      </w:pPr>
      <w:r>
        <w:t xml:space="preserve">getDataPassword </w:t>
      </w:r>
    </w:p>
    <w:p w:rsidR="00177EA9" w:rsidRDefault="00177EA9" w:rsidP="00177EA9">
      <w:pPr>
        <w:pStyle w:val="HTMLPreformatted"/>
      </w:pPr>
      <w:r>
        <w:t xml:space="preserve">public java.lang.String </w:t>
      </w:r>
      <w:r>
        <w:rPr>
          <w:b/>
          <w:bCs/>
        </w:rPr>
        <w:t>getDataPassword</w:t>
      </w:r>
      <w:r>
        <w:t>()</w:t>
      </w:r>
    </w:p>
    <w:p w:rsidR="00177EA9" w:rsidRDefault="003F2F3D" w:rsidP="00177EA9">
      <w:r>
        <w:lastRenderedPageBreak/>
        <w:pict>
          <v:rect id="_x0000_i1286" style="width:0;height:1.5pt" o:hralign="center" o:hrstd="t" o:hr="t" fillcolor="#a0a0a0" stroked="f"/>
        </w:pict>
      </w:r>
    </w:p>
    <w:p w:rsidR="00177EA9" w:rsidRDefault="00177EA9" w:rsidP="00177EA9">
      <w:pPr>
        <w:pStyle w:val="Heading3"/>
      </w:pPr>
      <w:r>
        <w:t xml:space="preserve">getDataUser </w:t>
      </w:r>
    </w:p>
    <w:p w:rsidR="00177EA9" w:rsidRDefault="00177EA9" w:rsidP="00177EA9">
      <w:pPr>
        <w:pStyle w:val="HTMLPreformatted"/>
      </w:pPr>
      <w:r>
        <w:t xml:space="preserve">public java.lang.String </w:t>
      </w:r>
      <w:r>
        <w:rPr>
          <w:b/>
          <w:bCs/>
        </w:rPr>
        <w:t>getDataUser</w:t>
      </w:r>
      <w:r>
        <w:t>()</w:t>
      </w:r>
    </w:p>
    <w:p w:rsidR="00177EA9" w:rsidRDefault="003F2F3D" w:rsidP="00177EA9">
      <w:r>
        <w:pict>
          <v:rect id="_x0000_i1287" style="width:0;height:1.5pt" o:hralign="center" o:hrstd="t" o:hr="t" fillcolor="#a0a0a0" stroked="f"/>
        </w:pict>
      </w:r>
    </w:p>
    <w:p w:rsidR="00177EA9" w:rsidRDefault="00177EA9" w:rsidP="00177EA9">
      <w:pPr>
        <w:pStyle w:val="Heading3"/>
      </w:pPr>
      <w:bookmarkStart w:id="209" w:name="getProductSet(java.lang.String)"/>
      <w:bookmarkEnd w:id="209"/>
      <w:r>
        <w:t xml:space="preserve">getProductSet </w:t>
      </w:r>
    </w:p>
    <w:p w:rsidR="00177EA9" w:rsidRDefault="00177EA9" w:rsidP="00177EA9">
      <w:pPr>
        <w:pStyle w:val="HTMLPreformatted"/>
      </w:pPr>
      <w:r>
        <w:t xml:space="preserve">public java.sql.ResultSet </w:t>
      </w:r>
      <w:r>
        <w:rPr>
          <w:b/>
          <w:bCs/>
        </w:rPr>
        <w:t>getProductSet</w:t>
      </w:r>
      <w:r>
        <w:t>(java.lang.String sql)</w:t>
      </w:r>
    </w:p>
    <w:p w:rsidR="00177EA9" w:rsidRDefault="00177EA9" w:rsidP="00177EA9">
      <w:pPr>
        <w:ind w:left="720"/>
      </w:pPr>
      <w:r>
        <w:t xml:space="preserve">Retrieves records for the products table. </w:t>
      </w:r>
    </w:p>
    <w:p w:rsidR="00177EA9" w:rsidRDefault="00177EA9" w:rsidP="00177EA9">
      <w:pPr>
        <w:ind w:left="720"/>
      </w:pPr>
      <w:r>
        <w:rPr>
          <w:b/>
          <w:bCs/>
        </w:rPr>
        <w:t>Parameters:</w:t>
      </w:r>
      <w:r>
        <w:t xml:space="preserve"> </w:t>
      </w:r>
    </w:p>
    <w:p w:rsidR="00177EA9" w:rsidRDefault="00177EA9" w:rsidP="00177EA9">
      <w:pPr>
        <w:ind w:left="720"/>
      </w:pPr>
      <w:r>
        <w:rPr>
          <w:rStyle w:val="HTMLCode"/>
        </w:rPr>
        <w:t>sql</w:t>
      </w:r>
      <w:r>
        <w:t xml:space="preserve"> - String </w:t>
      </w:r>
    </w:p>
    <w:p w:rsidR="00177EA9" w:rsidRDefault="00177EA9" w:rsidP="00177EA9">
      <w:pPr>
        <w:ind w:left="720"/>
      </w:pPr>
      <w:r>
        <w:rPr>
          <w:b/>
          <w:bCs/>
        </w:rPr>
        <w:t>Returns:</w:t>
      </w:r>
      <w:r>
        <w:t xml:space="preserve"> </w:t>
      </w:r>
    </w:p>
    <w:p w:rsidR="00177EA9" w:rsidRDefault="00177EA9" w:rsidP="00177EA9">
      <w:pPr>
        <w:ind w:left="720"/>
      </w:pPr>
      <w:r>
        <w:t xml:space="preserve">ResultSet </w:t>
      </w:r>
    </w:p>
    <w:p w:rsidR="00177EA9" w:rsidRDefault="003F2F3D" w:rsidP="00177EA9">
      <w:r>
        <w:pict>
          <v:rect id="_x0000_i1288" style="width:0;height:1.5pt" o:hralign="center" o:hrstd="t" o:hr="t" fillcolor="#a0a0a0" stroked="f"/>
        </w:pict>
      </w:r>
    </w:p>
    <w:p w:rsidR="00177EA9" w:rsidRDefault="00177EA9" w:rsidP="00177EA9">
      <w:pPr>
        <w:pStyle w:val="Heading3"/>
      </w:pPr>
      <w:bookmarkStart w:id="210" w:name="getpView()"/>
      <w:bookmarkEnd w:id="210"/>
      <w:r>
        <w:t xml:space="preserve">getpView </w:t>
      </w:r>
    </w:p>
    <w:p w:rsidR="00177EA9" w:rsidRDefault="00177EA9" w:rsidP="00177EA9">
      <w:pPr>
        <w:pStyle w:val="HTMLPreformatted"/>
      </w:pPr>
      <w:r>
        <w:t xml:space="preserve">public pospi.ProductView </w:t>
      </w:r>
      <w:r>
        <w:rPr>
          <w:b/>
          <w:bCs/>
        </w:rPr>
        <w:t>getpView</w:t>
      </w:r>
      <w:r>
        <w:t>()</w:t>
      </w:r>
    </w:p>
    <w:p w:rsidR="00177EA9" w:rsidRDefault="003F2F3D" w:rsidP="00177EA9">
      <w:r>
        <w:pict>
          <v:rect id="_x0000_i1289" style="width:0;height:1.5pt" o:hralign="center" o:hrstd="t" o:hr="t" fillcolor="#a0a0a0" stroked="f"/>
        </w:pict>
      </w:r>
    </w:p>
    <w:p w:rsidR="00177EA9" w:rsidRDefault="00177EA9" w:rsidP="00177EA9">
      <w:pPr>
        <w:pStyle w:val="Heading3"/>
      </w:pPr>
      <w:bookmarkStart w:id="211" w:name="getTotalRows()"/>
      <w:bookmarkEnd w:id="211"/>
      <w:r>
        <w:t xml:space="preserve">getTotalRows </w:t>
      </w:r>
    </w:p>
    <w:p w:rsidR="00177EA9" w:rsidRDefault="00177EA9" w:rsidP="00177EA9">
      <w:pPr>
        <w:pStyle w:val="HTMLPreformatted"/>
      </w:pPr>
      <w:r>
        <w:t xml:space="preserve">public int </w:t>
      </w:r>
      <w:r>
        <w:rPr>
          <w:b/>
          <w:bCs/>
        </w:rPr>
        <w:t>getTotalRows</w:t>
      </w:r>
      <w:r>
        <w:t>()</w:t>
      </w:r>
    </w:p>
    <w:p w:rsidR="00177EA9" w:rsidRDefault="00177EA9" w:rsidP="00177EA9">
      <w:pPr>
        <w:ind w:left="720"/>
      </w:pPr>
      <w:r>
        <w:t xml:space="preserve">Gets the total number of records in the product table to set the number of rows of the JTable. </w:t>
      </w:r>
    </w:p>
    <w:p w:rsidR="00177EA9" w:rsidRDefault="00177EA9" w:rsidP="00177EA9">
      <w:pPr>
        <w:ind w:left="720"/>
      </w:pPr>
      <w:r>
        <w:rPr>
          <w:b/>
          <w:bCs/>
        </w:rPr>
        <w:t>Returns:</w:t>
      </w:r>
      <w:r>
        <w:t xml:space="preserve"> </w:t>
      </w:r>
    </w:p>
    <w:p w:rsidR="00177EA9" w:rsidRDefault="00177EA9" w:rsidP="00177EA9">
      <w:pPr>
        <w:ind w:left="720"/>
      </w:pPr>
      <w:r>
        <w:t xml:space="preserve">int total number of records. </w:t>
      </w:r>
    </w:p>
    <w:p w:rsidR="00177EA9" w:rsidRDefault="003F2F3D" w:rsidP="00177EA9">
      <w:r>
        <w:pict>
          <v:rect id="_x0000_i1290" style="width:0;height:1.5pt" o:hralign="center" o:hrstd="t" o:hr="t" fillcolor="#a0a0a0" stroked="f"/>
        </w:pict>
      </w:r>
    </w:p>
    <w:p w:rsidR="00177EA9" w:rsidRDefault="00177EA9" w:rsidP="00177EA9">
      <w:pPr>
        <w:pStyle w:val="Heading3"/>
      </w:pPr>
      <w:r>
        <w:t xml:space="preserve">initialize </w:t>
      </w:r>
    </w:p>
    <w:p w:rsidR="00177EA9" w:rsidRDefault="00177EA9" w:rsidP="00177EA9">
      <w:pPr>
        <w:pStyle w:val="HTMLPreformatted"/>
      </w:pPr>
      <w:r>
        <w:t xml:space="preserve">public void </w:t>
      </w:r>
      <w:r>
        <w:rPr>
          <w:b/>
          <w:bCs/>
        </w:rPr>
        <w:t>initialize</w:t>
      </w:r>
      <w:r>
        <w:t>()</w:t>
      </w:r>
    </w:p>
    <w:p w:rsidR="00177EA9" w:rsidRDefault="00177EA9" w:rsidP="00177EA9">
      <w:pPr>
        <w:ind w:left="720"/>
      </w:pPr>
      <w:r>
        <w:t xml:space="preserve">Initialize component's event-listeners. </w:t>
      </w:r>
    </w:p>
    <w:p w:rsidR="00177EA9" w:rsidRDefault="003F2F3D" w:rsidP="00177EA9">
      <w:r>
        <w:pict>
          <v:rect id="_x0000_i1291" style="width:0;height:1.5pt" o:hralign="center" o:hrstd="t" o:hr="t" fillcolor="#a0a0a0" stroked="f"/>
        </w:pict>
      </w:r>
    </w:p>
    <w:p w:rsidR="00177EA9" w:rsidRDefault="00177EA9" w:rsidP="00177EA9">
      <w:pPr>
        <w:pStyle w:val="Heading3"/>
      </w:pPr>
      <w:r>
        <w:t xml:space="preserve">setDataConnection </w:t>
      </w:r>
    </w:p>
    <w:p w:rsidR="00177EA9" w:rsidRDefault="00177EA9" w:rsidP="00177EA9">
      <w:pPr>
        <w:pStyle w:val="HTMLPreformatted"/>
      </w:pPr>
      <w:r>
        <w:t xml:space="preserve">public void </w:t>
      </w:r>
      <w:r>
        <w:rPr>
          <w:b/>
          <w:bCs/>
        </w:rPr>
        <w:t>setDataConnection</w:t>
      </w:r>
      <w:r>
        <w:t>(java.lang.String dataConnection)</w:t>
      </w:r>
    </w:p>
    <w:p w:rsidR="00177EA9" w:rsidRDefault="003F2F3D" w:rsidP="00177EA9">
      <w:r>
        <w:pict>
          <v:rect id="_x0000_i1292" style="width:0;height:1.5pt" o:hralign="center" o:hrstd="t" o:hr="t" fillcolor="#a0a0a0" stroked="f"/>
        </w:pict>
      </w:r>
    </w:p>
    <w:p w:rsidR="00177EA9" w:rsidRDefault="00177EA9" w:rsidP="00177EA9">
      <w:pPr>
        <w:pStyle w:val="Heading3"/>
      </w:pPr>
      <w:r>
        <w:t xml:space="preserve">setDataPassword </w:t>
      </w:r>
    </w:p>
    <w:p w:rsidR="00177EA9" w:rsidRDefault="00177EA9" w:rsidP="00177EA9">
      <w:pPr>
        <w:pStyle w:val="HTMLPreformatted"/>
      </w:pPr>
      <w:r>
        <w:t xml:space="preserve">public void </w:t>
      </w:r>
      <w:r>
        <w:rPr>
          <w:b/>
          <w:bCs/>
        </w:rPr>
        <w:t>setDataPassword</w:t>
      </w:r>
      <w:r>
        <w:t>(java.lang.String dataPassword)</w:t>
      </w:r>
    </w:p>
    <w:p w:rsidR="00177EA9" w:rsidRDefault="003F2F3D" w:rsidP="00177EA9">
      <w:r>
        <w:pict>
          <v:rect id="_x0000_i1293" style="width:0;height:1.5pt" o:hralign="center" o:hrstd="t" o:hr="t" fillcolor="#a0a0a0" stroked="f"/>
        </w:pict>
      </w:r>
    </w:p>
    <w:p w:rsidR="00177EA9" w:rsidRDefault="00177EA9" w:rsidP="00177EA9">
      <w:pPr>
        <w:pStyle w:val="Heading3"/>
      </w:pPr>
      <w:r>
        <w:lastRenderedPageBreak/>
        <w:t xml:space="preserve">setDataUser </w:t>
      </w:r>
    </w:p>
    <w:p w:rsidR="00177EA9" w:rsidRDefault="00177EA9" w:rsidP="00177EA9">
      <w:pPr>
        <w:pStyle w:val="HTMLPreformatted"/>
      </w:pPr>
      <w:r>
        <w:t xml:space="preserve">public void </w:t>
      </w:r>
      <w:r>
        <w:rPr>
          <w:b/>
          <w:bCs/>
        </w:rPr>
        <w:t>setDataUser</w:t>
      </w:r>
      <w:r>
        <w:t>(java.lang.String dataUser)</w:t>
      </w:r>
    </w:p>
    <w:p w:rsidR="00177EA9" w:rsidRDefault="003F2F3D" w:rsidP="00177EA9">
      <w:r>
        <w:pict>
          <v:rect id="_x0000_i1294" style="width:0;height:1.5pt" o:hralign="center" o:hrstd="t" o:hr="t" fillcolor="#a0a0a0" stroked="f"/>
        </w:pict>
      </w:r>
    </w:p>
    <w:p w:rsidR="00177EA9" w:rsidRDefault="00177EA9" w:rsidP="00177EA9">
      <w:pPr>
        <w:pStyle w:val="Heading3"/>
      </w:pPr>
      <w:bookmarkStart w:id="212" w:name="setpView(pospi.ProductView)"/>
      <w:bookmarkEnd w:id="212"/>
      <w:r>
        <w:t xml:space="preserve">setpView </w:t>
      </w:r>
    </w:p>
    <w:p w:rsidR="00177EA9" w:rsidRDefault="00177EA9" w:rsidP="00177EA9">
      <w:pPr>
        <w:pStyle w:val="HTMLPreformatted"/>
      </w:pPr>
      <w:r>
        <w:t xml:space="preserve">public void </w:t>
      </w:r>
      <w:r>
        <w:rPr>
          <w:b/>
          <w:bCs/>
        </w:rPr>
        <w:t>setpView</w:t>
      </w:r>
      <w:r>
        <w:t>(pospi.ProductView pView)</w:t>
      </w:r>
    </w:p>
    <w:p w:rsidR="00C61D47" w:rsidRDefault="003F2F3D" w:rsidP="00C61D47">
      <w:r>
        <w:pict>
          <v:rect id="_x0000_i1295" style="width:0;height:1.5pt" o:hralign="center" o:hrstd="t" o:hr="t" fillcolor="#a0a0a0" stroked="f"/>
        </w:pict>
      </w:r>
    </w:p>
    <w:p w:rsidR="00E124C9" w:rsidRDefault="00E124C9" w:rsidP="00C61D47">
      <w:pPr>
        <w:rPr>
          <w:b/>
        </w:rPr>
      </w:pPr>
      <w:proofErr w:type="gramStart"/>
      <w:r w:rsidRPr="00E124C9">
        <w:rPr>
          <w:b/>
        </w:rPr>
        <w:t>displayProducts(</w:t>
      </w:r>
      <w:proofErr w:type="gramEnd"/>
      <w:r w:rsidRPr="00E124C9">
        <w:rPr>
          <w:b/>
        </w:rPr>
        <w:t>) – Sequence Diagram</w:t>
      </w:r>
    </w:p>
    <w:p w:rsidR="000F066C" w:rsidRPr="000F066C" w:rsidRDefault="000F066C" w:rsidP="00C61D47"/>
    <w:p w:rsidR="00E124C9" w:rsidRPr="00E124C9" w:rsidRDefault="00E124C9" w:rsidP="000F066C">
      <w:pPr>
        <w:jc w:val="center"/>
      </w:pPr>
      <w:r>
        <w:rPr>
          <w:noProof/>
          <w:lang w:val="en-GB" w:eastAsia="en-GB" w:bidi="ar-SA"/>
        </w:rPr>
        <w:drawing>
          <wp:inline distT="0" distB="0" distL="0" distR="0" wp14:anchorId="28B0292E" wp14:editId="09288702">
            <wp:extent cx="5329611" cy="5024761"/>
            <wp:effectExtent l="0" t="0" r="4445"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stretch>
                      <a:fillRect/>
                    </a:stretch>
                  </pic:blipFill>
                  <pic:spPr>
                    <a:xfrm>
                      <a:off x="0" y="0"/>
                      <a:ext cx="5333230" cy="5028173"/>
                    </a:xfrm>
                    <a:prstGeom prst="rect">
                      <a:avLst/>
                    </a:prstGeom>
                  </pic:spPr>
                </pic:pic>
              </a:graphicData>
            </a:graphic>
          </wp:inline>
        </w:drawing>
      </w:r>
    </w:p>
    <w:p w:rsidR="00AC30A6" w:rsidRDefault="00AC30A6" w:rsidP="00C61D47"/>
    <w:p w:rsidR="00AC30A6" w:rsidRDefault="00AC30A6" w:rsidP="00C61D47"/>
    <w:p w:rsidR="000F066C" w:rsidRDefault="000F066C" w:rsidP="000F066C">
      <w:pPr>
        <w:rPr>
          <w:rFonts w:asciiTheme="minorHAnsi" w:eastAsia="MS Mincho" w:hAnsiTheme="minorHAnsi" w:cstheme="minorHAnsi"/>
        </w:rPr>
      </w:pPr>
    </w:p>
    <w:p w:rsidR="000F066C" w:rsidRDefault="000F066C" w:rsidP="000F066C">
      <w:pPr>
        <w:rPr>
          <w:rFonts w:asciiTheme="minorHAnsi" w:eastAsia="MS Mincho" w:hAnsiTheme="minorHAnsi" w:cstheme="minorHAnsi"/>
        </w:rPr>
      </w:pPr>
      <w:r>
        <w:rPr>
          <w:rFonts w:asciiTheme="minorHAnsi" w:eastAsia="MS Mincho" w:hAnsiTheme="minorHAnsi" w:cstheme="minorHAnsi"/>
        </w:rPr>
        <w:t>Diagram created with Visual Paradigm (</w:t>
      </w:r>
      <w:hyperlink r:id="rId335" w:history="1">
        <w:r w:rsidRPr="00B250D3">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A06A1E" w:rsidRPr="00A06A1E" w:rsidRDefault="00A06A1E" w:rsidP="000F066C">
      <w:pPr>
        <w:rPr>
          <w:rFonts w:asciiTheme="minorHAnsi" w:eastAsia="MS Mincho" w:hAnsiTheme="minorHAnsi" w:cstheme="minorHAnsi"/>
          <w:sz w:val="16"/>
          <w:szCs w:val="16"/>
        </w:rPr>
      </w:pPr>
      <w:r w:rsidRPr="00A06A1E">
        <w:rPr>
          <w:rFonts w:asciiTheme="minorHAnsi" w:eastAsia="MS Mincho" w:hAnsiTheme="minorHAnsi" w:cstheme="minorHAnsi"/>
          <w:sz w:val="16"/>
          <w:szCs w:val="16"/>
        </w:rPr>
        <w:t xml:space="preserve">Visual Paradigm International, nd. </w:t>
      </w:r>
      <w:proofErr w:type="gramStart"/>
      <w:r w:rsidRPr="00A06A1E">
        <w:rPr>
          <w:rFonts w:asciiTheme="minorHAnsi" w:eastAsia="MS Mincho" w:hAnsiTheme="minorHAnsi" w:cstheme="minorHAnsi"/>
          <w:sz w:val="16"/>
          <w:szCs w:val="16"/>
        </w:rPr>
        <w:t>Visual Paradigm.</w:t>
      </w:r>
      <w:proofErr w:type="gramEnd"/>
      <w:r w:rsidRPr="00A06A1E">
        <w:rPr>
          <w:rFonts w:asciiTheme="minorHAnsi" w:eastAsia="MS Mincho" w:hAnsiTheme="minorHAnsi" w:cstheme="minorHAnsi"/>
          <w:sz w:val="16"/>
          <w:szCs w:val="16"/>
        </w:rPr>
        <w:t xml:space="preserve"> [</w:t>
      </w:r>
      <w:proofErr w:type="gramStart"/>
      <w:r w:rsidRPr="00A06A1E">
        <w:rPr>
          <w:rFonts w:asciiTheme="minorHAnsi" w:eastAsia="MS Mincho" w:hAnsiTheme="minorHAnsi" w:cstheme="minorHAnsi"/>
          <w:sz w:val="16"/>
          <w:szCs w:val="16"/>
        </w:rPr>
        <w:t>computer</w:t>
      </w:r>
      <w:proofErr w:type="gramEnd"/>
      <w:r w:rsidRPr="00A06A1E">
        <w:rPr>
          <w:rFonts w:asciiTheme="minorHAnsi" w:eastAsia="MS Mincho" w:hAnsiTheme="minorHAnsi" w:cstheme="minorHAnsi"/>
          <w:sz w:val="16"/>
          <w:szCs w:val="16"/>
        </w:rPr>
        <w:t xml:space="preserve"> program]. </w:t>
      </w:r>
      <w:proofErr w:type="gramStart"/>
      <w:r w:rsidRPr="00A06A1E">
        <w:rPr>
          <w:rFonts w:asciiTheme="minorHAnsi" w:eastAsia="MS Mincho" w:hAnsiTheme="minorHAnsi" w:cstheme="minorHAnsi"/>
          <w:sz w:val="16"/>
          <w:szCs w:val="16"/>
        </w:rPr>
        <w:t>Visual Paradigm International.</w:t>
      </w:r>
      <w:proofErr w:type="gramEnd"/>
      <w:r w:rsidRPr="00A06A1E">
        <w:rPr>
          <w:rFonts w:asciiTheme="minorHAnsi" w:eastAsia="MS Mincho" w:hAnsiTheme="minorHAnsi" w:cstheme="minorHAnsi"/>
          <w:sz w:val="16"/>
          <w:szCs w:val="16"/>
        </w:rPr>
        <w:t xml:space="preserve"> </w:t>
      </w:r>
      <w:proofErr w:type="gramStart"/>
      <w:r w:rsidRPr="00A06A1E">
        <w:rPr>
          <w:rFonts w:asciiTheme="minorHAnsi" w:eastAsia="MS Mincho" w:hAnsiTheme="minorHAnsi" w:cstheme="minorHAnsi"/>
          <w:sz w:val="16"/>
          <w:szCs w:val="16"/>
        </w:rPr>
        <w:t>[Accessed April 29, 2015].</w:t>
      </w:r>
      <w:proofErr w:type="gramEnd"/>
    </w:p>
    <w:p w:rsidR="00DD666C" w:rsidRDefault="00DD666C" w:rsidP="00DD666C">
      <w:pPr>
        <w:rPr>
          <w:b/>
        </w:rPr>
      </w:pPr>
      <w:proofErr w:type="gramStart"/>
      <w:r w:rsidRPr="00E124C9">
        <w:rPr>
          <w:b/>
        </w:rPr>
        <w:lastRenderedPageBreak/>
        <w:t>displayProducts(</w:t>
      </w:r>
      <w:proofErr w:type="gramEnd"/>
      <w:r w:rsidRPr="00E124C9">
        <w:rPr>
          <w:b/>
        </w:rPr>
        <w:t xml:space="preserve">) – </w:t>
      </w:r>
      <w:r>
        <w:rPr>
          <w:b/>
        </w:rPr>
        <w:t>Flowchart</w:t>
      </w:r>
    </w:p>
    <w:p w:rsidR="00BA6EF0" w:rsidRPr="00BA6EF0" w:rsidRDefault="00BA6EF0" w:rsidP="00DD666C"/>
    <w:p w:rsidR="00DD666C" w:rsidRDefault="00DC3FE7" w:rsidP="00BA6EF0">
      <w:pPr>
        <w:jc w:val="center"/>
        <w:rPr>
          <w:b/>
        </w:rPr>
      </w:pPr>
      <w:r>
        <w:rPr>
          <w:noProof/>
          <w:lang w:val="en-GB" w:eastAsia="en-GB" w:bidi="ar-SA"/>
        </w:rPr>
        <w:drawing>
          <wp:inline distT="0" distB="0" distL="0" distR="0" wp14:anchorId="72CFFB2A" wp14:editId="2FE3773D">
            <wp:extent cx="7545292" cy="4141044"/>
            <wp:effectExtent l="6667" t="0" r="5398" b="5397"/>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6"/>
                    <a:stretch>
                      <a:fillRect/>
                    </a:stretch>
                  </pic:blipFill>
                  <pic:spPr>
                    <a:xfrm rot="5400000">
                      <a:off x="0" y="0"/>
                      <a:ext cx="7555733" cy="4146774"/>
                    </a:xfrm>
                    <a:prstGeom prst="rect">
                      <a:avLst/>
                    </a:prstGeom>
                  </pic:spPr>
                </pic:pic>
              </a:graphicData>
            </a:graphic>
          </wp:inline>
        </w:drawing>
      </w:r>
    </w:p>
    <w:p w:rsidR="00E124C9" w:rsidRDefault="00BA6EF0" w:rsidP="00C61D47">
      <w:pPr>
        <w:rPr>
          <w:rFonts w:asciiTheme="minorHAnsi" w:eastAsia="MS Mincho" w:hAnsiTheme="minorHAnsi" w:cstheme="minorHAnsi"/>
        </w:rPr>
      </w:pPr>
      <w:r>
        <w:rPr>
          <w:rFonts w:asciiTheme="minorHAnsi" w:eastAsia="MS Mincho" w:hAnsiTheme="minorHAnsi" w:cstheme="minorHAnsi"/>
        </w:rPr>
        <w:t>Auto-generated diagram created with Code Rocket Flowchart Editor (</w:t>
      </w:r>
      <w:hyperlink r:id="rId337" w:history="1">
        <w:r w:rsidR="00A06A1E" w:rsidRPr="008D39CD">
          <w:rPr>
            <w:rStyle w:val="Hyperlink"/>
            <w:rFonts w:asciiTheme="minorHAnsi" w:eastAsia="MS Mincho" w:hAnsiTheme="minorHAnsi" w:cstheme="minorHAnsi"/>
          </w:rPr>
          <w:t>http://www.rapidqualitysystems.com/</w:t>
        </w:r>
      </w:hyperlink>
      <w:r>
        <w:rPr>
          <w:rFonts w:asciiTheme="minorHAnsi" w:eastAsia="MS Mincho" w:hAnsiTheme="minorHAnsi" w:cstheme="minorHAnsi"/>
        </w:rPr>
        <w:t>)</w:t>
      </w:r>
    </w:p>
    <w:p w:rsidR="00A06A1E" w:rsidRPr="00A06A1E" w:rsidRDefault="00A06A1E" w:rsidP="00C61D47">
      <w:pPr>
        <w:rPr>
          <w:rFonts w:asciiTheme="minorHAnsi" w:hAnsiTheme="minorHAnsi"/>
          <w:sz w:val="16"/>
          <w:szCs w:val="16"/>
        </w:rPr>
      </w:pPr>
      <w:r w:rsidRPr="00A06A1E">
        <w:rPr>
          <w:rFonts w:asciiTheme="minorHAnsi" w:hAnsiTheme="minorHAnsi"/>
          <w:sz w:val="16"/>
          <w:szCs w:val="16"/>
        </w:rPr>
        <w:t xml:space="preserve">Rapid Quality Systems, nd. </w:t>
      </w:r>
      <w:proofErr w:type="gramStart"/>
      <w:r w:rsidRPr="00A06A1E">
        <w:rPr>
          <w:rFonts w:asciiTheme="minorHAnsi" w:hAnsiTheme="minorHAnsi"/>
          <w:sz w:val="16"/>
          <w:szCs w:val="16"/>
        </w:rPr>
        <w:t>Code Rocket for Eclipse, [computer program].</w:t>
      </w:r>
      <w:proofErr w:type="gramEnd"/>
      <w:r w:rsidRPr="00A06A1E">
        <w:rPr>
          <w:rFonts w:asciiTheme="minorHAnsi" w:hAnsiTheme="minorHAnsi"/>
          <w:sz w:val="16"/>
          <w:szCs w:val="16"/>
        </w:rPr>
        <w:t xml:space="preserve"> </w:t>
      </w:r>
      <w:proofErr w:type="gramStart"/>
      <w:r w:rsidRPr="00A06A1E">
        <w:rPr>
          <w:rFonts w:asciiTheme="minorHAnsi" w:hAnsiTheme="minorHAnsi"/>
          <w:sz w:val="16"/>
          <w:szCs w:val="16"/>
        </w:rPr>
        <w:t>Rapid Quality Systems.</w:t>
      </w:r>
      <w:proofErr w:type="gramEnd"/>
      <w:r w:rsidRPr="00A06A1E">
        <w:rPr>
          <w:rFonts w:asciiTheme="minorHAnsi" w:hAnsiTheme="minorHAnsi"/>
          <w:sz w:val="16"/>
          <w:szCs w:val="16"/>
        </w:rPr>
        <w:t xml:space="preserve"> [Accessed April 29, 2015]</w:t>
      </w:r>
    </w:p>
    <w:p w:rsidR="00DC3FE7" w:rsidRDefault="00066C04" w:rsidP="00C61D47">
      <w:pPr>
        <w:rPr>
          <w:b/>
          <w:sz w:val="32"/>
          <w:szCs w:val="32"/>
        </w:rPr>
      </w:pPr>
      <w:r>
        <w:rPr>
          <w:b/>
          <w:sz w:val="32"/>
          <w:szCs w:val="32"/>
        </w:rPr>
        <w:lastRenderedPageBreak/>
        <w:t>ProductController class code listing:</w:t>
      </w:r>
    </w:p>
    <w:p w:rsidR="00066C04" w:rsidRDefault="00066C04" w:rsidP="00066C04">
      <w:r>
        <w:t>package pospi;</w:t>
      </w:r>
    </w:p>
    <w:p w:rsidR="00066C04" w:rsidRDefault="00066C04" w:rsidP="00066C04">
      <w:r>
        <w:t>import java.awt.event.ActionListener;</w:t>
      </w:r>
    </w:p>
    <w:p w:rsidR="00066C04" w:rsidRDefault="00066C04" w:rsidP="00066C04">
      <w:r>
        <w:t>import java.awt.event.ActionEvent;</w:t>
      </w:r>
    </w:p>
    <w:p w:rsidR="00066C04" w:rsidRDefault="00066C04" w:rsidP="00066C04">
      <w:r>
        <w:t>import java.sql.*;</w:t>
      </w:r>
    </w:p>
    <w:p w:rsidR="00066C04" w:rsidRDefault="00066C04" w:rsidP="00066C04">
      <w:r>
        <w:t>import javax.swing.JOptionPane;</w:t>
      </w:r>
    </w:p>
    <w:p w:rsidR="00066C04" w:rsidRDefault="00066C04" w:rsidP="00066C04">
      <w:r>
        <w:t>/**</w:t>
      </w:r>
    </w:p>
    <w:p w:rsidR="00066C04" w:rsidRDefault="00066C04" w:rsidP="00066C04">
      <w:r>
        <w:t xml:space="preserve"> * Author: Angelo Romel Lopez</w:t>
      </w:r>
    </w:p>
    <w:p w:rsidR="00066C04" w:rsidRDefault="00066C04" w:rsidP="00066C04">
      <w:r>
        <w:t xml:space="preserve"> * &lt;br&gt;Description: Handles the logic and events of the ProductView class.</w:t>
      </w:r>
    </w:p>
    <w:p w:rsidR="00066C04" w:rsidRDefault="00066C04" w:rsidP="00066C04">
      <w:r>
        <w:t xml:space="preserve"> * */</w:t>
      </w:r>
    </w:p>
    <w:p w:rsidR="00066C04" w:rsidRDefault="00066C04" w:rsidP="00066C04"/>
    <w:p w:rsidR="00066C04" w:rsidRDefault="00066C04" w:rsidP="00066C04">
      <w:r>
        <w:t>public class ProductController implements ActionListener{</w:t>
      </w:r>
    </w:p>
    <w:p w:rsidR="00066C04" w:rsidRDefault="00066C04" w:rsidP="00066C04">
      <w:r>
        <w:tab/>
        <w:t>private ProductView pView;</w:t>
      </w:r>
    </w:p>
    <w:p w:rsidR="00066C04" w:rsidRDefault="00066C04" w:rsidP="00066C04">
      <w:r>
        <w:tab/>
        <w:t>private String dataConnection;</w:t>
      </w:r>
    </w:p>
    <w:p w:rsidR="00066C04" w:rsidRDefault="00066C04" w:rsidP="00066C04">
      <w:r>
        <w:tab/>
        <w:t>private String dataUser;</w:t>
      </w:r>
    </w:p>
    <w:p w:rsidR="00066C04" w:rsidRDefault="00066C04" w:rsidP="00066C04">
      <w:r>
        <w:tab/>
        <w:t>private String dataPassword;</w:t>
      </w:r>
    </w:p>
    <w:p w:rsidR="00066C04" w:rsidRDefault="00066C04" w:rsidP="00066C04">
      <w:r>
        <w:tab/>
      </w:r>
    </w:p>
    <w:p w:rsidR="00066C04" w:rsidRDefault="00066C04" w:rsidP="00066C04">
      <w:r>
        <w:tab/>
        <w:t>/**</w:t>
      </w:r>
    </w:p>
    <w:p w:rsidR="00066C04" w:rsidRDefault="00066C04" w:rsidP="00066C04">
      <w:r>
        <w:tab/>
        <w:t xml:space="preserve"> * Constructor. Calls the displayProducts() method.</w:t>
      </w:r>
    </w:p>
    <w:p w:rsidR="00066C04" w:rsidRDefault="00066C04" w:rsidP="00066C04">
      <w:r>
        <w:tab/>
        <w:t xml:space="preserve"> * @param view ProductView</w:t>
      </w:r>
    </w:p>
    <w:p w:rsidR="00066C04" w:rsidRDefault="00066C04" w:rsidP="00066C04">
      <w:r>
        <w:tab/>
        <w:t xml:space="preserve"> * @param connection String</w:t>
      </w:r>
    </w:p>
    <w:p w:rsidR="00066C04" w:rsidRDefault="00066C04" w:rsidP="00066C04">
      <w:r>
        <w:tab/>
        <w:t xml:space="preserve"> * @param user String</w:t>
      </w:r>
    </w:p>
    <w:p w:rsidR="00066C04" w:rsidRDefault="00066C04" w:rsidP="00066C04">
      <w:r>
        <w:tab/>
        <w:t xml:space="preserve"> * @param password String</w:t>
      </w:r>
    </w:p>
    <w:p w:rsidR="00066C04" w:rsidRDefault="00066C04" w:rsidP="00066C04">
      <w:r>
        <w:tab/>
        <w:t xml:space="preserve"> */</w:t>
      </w:r>
    </w:p>
    <w:p w:rsidR="00066C04" w:rsidRDefault="00066C04" w:rsidP="00066C04">
      <w:r>
        <w:tab/>
        <w:t>public ProductController(ProductView view, String connection, String user, String password){</w:t>
      </w:r>
    </w:p>
    <w:p w:rsidR="00066C04" w:rsidRDefault="00066C04" w:rsidP="00066C04">
      <w:r>
        <w:tab/>
      </w:r>
      <w:r>
        <w:tab/>
        <w:t>this.pView = view;</w:t>
      </w:r>
    </w:p>
    <w:p w:rsidR="00066C04" w:rsidRDefault="00066C04" w:rsidP="00066C04">
      <w:r>
        <w:tab/>
      </w:r>
      <w:r>
        <w:tab/>
        <w:t>this.dataConnection = connection;</w:t>
      </w:r>
    </w:p>
    <w:p w:rsidR="00066C04" w:rsidRDefault="00066C04" w:rsidP="00066C04">
      <w:r>
        <w:tab/>
      </w:r>
      <w:r>
        <w:tab/>
        <w:t>this.dataUser = user;</w:t>
      </w:r>
    </w:p>
    <w:p w:rsidR="00066C04" w:rsidRDefault="00066C04" w:rsidP="00066C04">
      <w:r>
        <w:tab/>
      </w:r>
      <w:r>
        <w:tab/>
        <w:t>this.dataPassword = password;</w:t>
      </w:r>
    </w:p>
    <w:p w:rsidR="00066C04" w:rsidRDefault="00066C04" w:rsidP="00066C04">
      <w:r>
        <w:tab/>
      </w:r>
      <w:r>
        <w:tab/>
        <w:t>initialize();</w:t>
      </w:r>
    </w:p>
    <w:p w:rsidR="00066C04" w:rsidRDefault="00066C04" w:rsidP="00066C04">
      <w:r>
        <w:lastRenderedPageBreak/>
        <w:tab/>
      </w:r>
      <w:r>
        <w:tab/>
        <w:t>this.pView.showGUI();</w:t>
      </w:r>
    </w:p>
    <w:p w:rsidR="00066C04" w:rsidRDefault="00066C04" w:rsidP="00066C04">
      <w:r>
        <w:tab/>
      </w:r>
      <w:r>
        <w:tab/>
        <w:t xml:space="preserve">displayProducts(getProductSet("SELECT product_id, description FROM products " + </w:t>
      </w:r>
    </w:p>
    <w:p w:rsidR="00066C04" w:rsidRDefault="00066C04" w:rsidP="00066C04">
      <w:r>
        <w:tab/>
      </w:r>
      <w:r>
        <w:tab/>
      </w:r>
      <w:r>
        <w:tab/>
      </w:r>
      <w:r>
        <w:tab/>
        <w:t xml:space="preserve">  "ORDER BY description;"));</w:t>
      </w:r>
    </w:p>
    <w:p w:rsidR="00066C04" w:rsidRDefault="00066C04" w:rsidP="00066C04">
      <w:r>
        <w:tab/>
        <w:t>}//end constructor.</w:t>
      </w:r>
    </w:p>
    <w:p w:rsidR="00066C04" w:rsidRDefault="00066C04" w:rsidP="00066C04"/>
    <w:p w:rsidR="00066C04" w:rsidRDefault="00066C04" w:rsidP="00066C04">
      <w:r>
        <w:tab/>
        <w:t>//Getters.</w:t>
      </w:r>
    </w:p>
    <w:p w:rsidR="00066C04" w:rsidRDefault="00066C04" w:rsidP="00066C04">
      <w:r>
        <w:tab/>
        <w:t>public ProductView getpView() {</w:t>
      </w:r>
    </w:p>
    <w:p w:rsidR="00066C04" w:rsidRDefault="00066C04" w:rsidP="00066C04">
      <w:r>
        <w:tab/>
      </w:r>
      <w:r>
        <w:tab/>
        <w:t>return pView;</w:t>
      </w:r>
    </w:p>
    <w:p w:rsidR="00066C04" w:rsidRDefault="00066C04" w:rsidP="00066C04">
      <w:r>
        <w:tab/>
        <w:t>}</w:t>
      </w:r>
    </w:p>
    <w:p w:rsidR="00066C04" w:rsidRDefault="00066C04" w:rsidP="00066C04"/>
    <w:p w:rsidR="00066C04" w:rsidRDefault="00066C04" w:rsidP="00066C04">
      <w:r>
        <w:tab/>
        <w:t>public String getDataConnection() {</w:t>
      </w:r>
    </w:p>
    <w:p w:rsidR="00066C04" w:rsidRDefault="00066C04" w:rsidP="00066C04">
      <w:r>
        <w:tab/>
      </w:r>
      <w:r>
        <w:tab/>
        <w:t>return dataConnection;</w:t>
      </w:r>
    </w:p>
    <w:p w:rsidR="00066C04" w:rsidRDefault="00066C04" w:rsidP="00066C04">
      <w:r>
        <w:tab/>
        <w:t>}</w:t>
      </w:r>
    </w:p>
    <w:p w:rsidR="00066C04" w:rsidRDefault="00066C04" w:rsidP="00066C04"/>
    <w:p w:rsidR="00066C04" w:rsidRDefault="00066C04" w:rsidP="00066C04">
      <w:r>
        <w:tab/>
        <w:t>public String getDataUser() {</w:t>
      </w:r>
    </w:p>
    <w:p w:rsidR="00066C04" w:rsidRDefault="00066C04" w:rsidP="00066C04">
      <w:r>
        <w:tab/>
      </w:r>
      <w:r>
        <w:tab/>
        <w:t>return dataUser;</w:t>
      </w:r>
    </w:p>
    <w:p w:rsidR="00066C04" w:rsidRDefault="00066C04" w:rsidP="00066C04">
      <w:r>
        <w:tab/>
        <w:t>}</w:t>
      </w:r>
    </w:p>
    <w:p w:rsidR="00066C04" w:rsidRDefault="00066C04" w:rsidP="00066C04"/>
    <w:p w:rsidR="00066C04" w:rsidRDefault="00066C04" w:rsidP="00066C04">
      <w:r>
        <w:tab/>
        <w:t>public String getDataPassword() {</w:t>
      </w:r>
    </w:p>
    <w:p w:rsidR="00066C04" w:rsidRDefault="00066C04" w:rsidP="00066C04">
      <w:r>
        <w:tab/>
      </w:r>
      <w:r>
        <w:tab/>
        <w:t>return dataPassword;</w:t>
      </w:r>
    </w:p>
    <w:p w:rsidR="00066C04" w:rsidRDefault="00066C04" w:rsidP="00066C04">
      <w:r>
        <w:tab/>
        <w:t>}</w:t>
      </w:r>
    </w:p>
    <w:p w:rsidR="00066C04" w:rsidRDefault="00066C04" w:rsidP="00066C04"/>
    <w:p w:rsidR="00066C04" w:rsidRDefault="00066C04" w:rsidP="00066C04">
      <w:r>
        <w:tab/>
        <w:t>//Setters.</w:t>
      </w:r>
    </w:p>
    <w:p w:rsidR="00066C04" w:rsidRDefault="00066C04" w:rsidP="00066C04">
      <w:r>
        <w:tab/>
        <w:t>public void setpView(ProductView pView) {</w:t>
      </w:r>
    </w:p>
    <w:p w:rsidR="00066C04" w:rsidRDefault="00066C04" w:rsidP="00066C04">
      <w:r>
        <w:tab/>
      </w:r>
      <w:r>
        <w:tab/>
        <w:t>this.pView = pView;</w:t>
      </w:r>
    </w:p>
    <w:p w:rsidR="00066C04" w:rsidRDefault="00066C04" w:rsidP="00066C04">
      <w:r>
        <w:tab/>
        <w:t>}</w:t>
      </w:r>
    </w:p>
    <w:p w:rsidR="00066C04" w:rsidRDefault="00066C04" w:rsidP="00066C04"/>
    <w:p w:rsidR="00066C04" w:rsidRDefault="00066C04" w:rsidP="00066C04">
      <w:r>
        <w:tab/>
        <w:t>public void setDataConnection(String dataConnection) {</w:t>
      </w:r>
    </w:p>
    <w:p w:rsidR="00066C04" w:rsidRDefault="00066C04" w:rsidP="00066C04">
      <w:r>
        <w:tab/>
      </w:r>
      <w:r>
        <w:tab/>
        <w:t>this.dataConnection = dataConnection;</w:t>
      </w:r>
    </w:p>
    <w:p w:rsidR="00066C04" w:rsidRDefault="00066C04" w:rsidP="00066C04">
      <w:r>
        <w:tab/>
        <w:t>}</w:t>
      </w:r>
    </w:p>
    <w:p w:rsidR="00066C04" w:rsidRDefault="00066C04" w:rsidP="00066C04"/>
    <w:p w:rsidR="00066C04" w:rsidRDefault="00066C04" w:rsidP="00066C04">
      <w:r>
        <w:tab/>
        <w:t>public void setDataUser(String dataUser) {</w:t>
      </w:r>
    </w:p>
    <w:p w:rsidR="00066C04" w:rsidRDefault="00066C04" w:rsidP="00066C04">
      <w:r>
        <w:tab/>
      </w:r>
      <w:r>
        <w:tab/>
        <w:t>this.dataUser = dataUser;</w:t>
      </w:r>
    </w:p>
    <w:p w:rsidR="00066C04" w:rsidRDefault="00066C04" w:rsidP="00066C04">
      <w:r>
        <w:tab/>
        <w:t>}</w:t>
      </w:r>
    </w:p>
    <w:p w:rsidR="00066C04" w:rsidRDefault="00066C04" w:rsidP="00066C04"/>
    <w:p w:rsidR="00066C04" w:rsidRDefault="00066C04" w:rsidP="00066C04">
      <w:r>
        <w:tab/>
        <w:t>public void setDataPassword(String dataPassword) {</w:t>
      </w:r>
    </w:p>
    <w:p w:rsidR="00066C04" w:rsidRDefault="00066C04" w:rsidP="00066C04">
      <w:r>
        <w:tab/>
      </w:r>
      <w:r>
        <w:tab/>
        <w:t>this.dataPassword = dataPassword;</w:t>
      </w:r>
    </w:p>
    <w:p w:rsidR="00066C04" w:rsidRDefault="00066C04" w:rsidP="00066C04">
      <w:r>
        <w:tab/>
        <w:t>}</w:t>
      </w:r>
    </w:p>
    <w:p w:rsidR="00066C04" w:rsidRDefault="00066C04" w:rsidP="00066C04">
      <w:r>
        <w:tab/>
      </w:r>
    </w:p>
    <w:p w:rsidR="00066C04" w:rsidRDefault="00066C04" w:rsidP="00066C04">
      <w:r>
        <w:tab/>
        <w:t>/**</w:t>
      </w:r>
    </w:p>
    <w:p w:rsidR="00066C04" w:rsidRDefault="00066C04" w:rsidP="00066C04">
      <w:r>
        <w:tab/>
        <w:t xml:space="preserve"> * Initialize component's event-listeners.</w:t>
      </w:r>
    </w:p>
    <w:p w:rsidR="00066C04" w:rsidRDefault="00066C04" w:rsidP="00066C04">
      <w:r>
        <w:tab/>
        <w:t xml:space="preserve"> */</w:t>
      </w:r>
    </w:p>
    <w:p w:rsidR="00066C04" w:rsidRDefault="00066C04" w:rsidP="00066C04">
      <w:r>
        <w:tab/>
        <w:t>public void initialize(){</w:t>
      </w:r>
    </w:p>
    <w:p w:rsidR="00066C04" w:rsidRDefault="00066C04" w:rsidP="00066C04">
      <w:r>
        <w:tab/>
      </w:r>
      <w:r>
        <w:tab/>
        <w:t>this.pView.getInsertButton().addActionListener(this);</w:t>
      </w:r>
    </w:p>
    <w:p w:rsidR="00066C04" w:rsidRDefault="00066C04" w:rsidP="00066C04">
      <w:r>
        <w:tab/>
      </w:r>
      <w:r>
        <w:tab/>
        <w:t>this.pView.getInsertButton().setActionCommand("insert");</w:t>
      </w:r>
    </w:p>
    <w:p w:rsidR="00066C04" w:rsidRDefault="00066C04" w:rsidP="00066C04">
      <w:r>
        <w:tab/>
      </w:r>
      <w:r>
        <w:tab/>
      </w:r>
    </w:p>
    <w:p w:rsidR="00066C04" w:rsidRDefault="00066C04" w:rsidP="00066C04">
      <w:r>
        <w:tab/>
      </w:r>
      <w:r>
        <w:tab/>
        <w:t>this.pView.getUpdateButton().addActionListener(this);</w:t>
      </w:r>
    </w:p>
    <w:p w:rsidR="00066C04" w:rsidRDefault="00066C04" w:rsidP="00066C04">
      <w:r>
        <w:tab/>
      </w:r>
      <w:r>
        <w:tab/>
        <w:t>this.pView.getUpdateButton().setActionCommand("update");</w:t>
      </w:r>
    </w:p>
    <w:p w:rsidR="00066C04" w:rsidRDefault="00066C04" w:rsidP="00066C04">
      <w:r>
        <w:tab/>
      </w:r>
      <w:r>
        <w:tab/>
      </w:r>
    </w:p>
    <w:p w:rsidR="00066C04" w:rsidRDefault="00066C04" w:rsidP="00066C04">
      <w:r>
        <w:tab/>
      </w:r>
      <w:r>
        <w:tab/>
        <w:t>this.pView.getDeleteButton().addActionListener(this);</w:t>
      </w:r>
    </w:p>
    <w:p w:rsidR="00066C04" w:rsidRDefault="00066C04" w:rsidP="00066C04">
      <w:r>
        <w:tab/>
      </w:r>
      <w:r>
        <w:tab/>
        <w:t>this.pView.getDeleteButton().setActionCommand("delete");</w:t>
      </w:r>
    </w:p>
    <w:p w:rsidR="00066C04" w:rsidRDefault="00066C04" w:rsidP="00066C04">
      <w:r>
        <w:tab/>
      </w:r>
      <w:r>
        <w:tab/>
      </w:r>
    </w:p>
    <w:p w:rsidR="00066C04" w:rsidRDefault="00066C04" w:rsidP="00066C04">
      <w:r>
        <w:tab/>
        <w:t>}//end initialize().</w:t>
      </w:r>
    </w:p>
    <w:p w:rsidR="00066C04" w:rsidRDefault="00066C04" w:rsidP="00066C04">
      <w:r>
        <w:tab/>
      </w:r>
    </w:p>
    <w:p w:rsidR="00066C04" w:rsidRDefault="00066C04" w:rsidP="00066C04">
      <w:r>
        <w:tab/>
        <w:t>/**</w:t>
      </w:r>
    </w:p>
    <w:p w:rsidR="00066C04" w:rsidRDefault="00066C04" w:rsidP="00066C04">
      <w:r>
        <w:tab/>
        <w:t xml:space="preserve"> * Implemented ActionListener abstract method.&lt;br&gt;Handles the events when a button is pressed.</w:t>
      </w:r>
    </w:p>
    <w:p w:rsidR="00066C04" w:rsidRDefault="00066C04" w:rsidP="00066C04">
      <w:r>
        <w:tab/>
        <w:t xml:space="preserve"> * @param e ActionEvent</w:t>
      </w:r>
    </w:p>
    <w:p w:rsidR="00066C04" w:rsidRDefault="00066C04" w:rsidP="00066C04">
      <w:r>
        <w:tab/>
        <w:t xml:space="preserve"> */</w:t>
      </w:r>
    </w:p>
    <w:p w:rsidR="00066C04" w:rsidRDefault="00066C04" w:rsidP="00066C04">
      <w:r>
        <w:tab/>
        <w:t>public void actionPerformed(ActionEvent e){</w:t>
      </w:r>
    </w:p>
    <w:p w:rsidR="00066C04" w:rsidRDefault="00066C04" w:rsidP="00066C04">
      <w:r>
        <w:tab/>
      </w:r>
      <w:r>
        <w:tab/>
        <w:t>String command = e.getActionCommand();</w:t>
      </w:r>
    </w:p>
    <w:p w:rsidR="00066C04" w:rsidRDefault="00066C04" w:rsidP="00066C04">
      <w:r>
        <w:lastRenderedPageBreak/>
        <w:tab/>
      </w:r>
      <w:r>
        <w:tab/>
        <w:t>switch(command){</w:t>
      </w:r>
    </w:p>
    <w:p w:rsidR="00066C04" w:rsidRDefault="00066C04" w:rsidP="00066C04">
      <w:r>
        <w:tab/>
      </w:r>
      <w:r>
        <w:tab/>
        <w:t>case "insert":</w:t>
      </w:r>
    </w:p>
    <w:p w:rsidR="00066C04" w:rsidRDefault="00066C04" w:rsidP="00066C04">
      <w:r>
        <w:tab/>
      </w:r>
      <w:r>
        <w:tab/>
      </w:r>
      <w:r>
        <w:tab/>
        <w:t>@SuppressWarnings("unused")</w:t>
      </w:r>
    </w:p>
    <w:p w:rsidR="00066C04" w:rsidRDefault="00066C04" w:rsidP="00066C04">
      <w:r>
        <w:tab/>
      </w:r>
      <w:r>
        <w:tab/>
      </w:r>
      <w:r>
        <w:tab/>
        <w:t>ProductMaintenanceController pmControlI = new ProductMaintenanceController(new ProductMaintenanceView(), this.dataConnection,</w:t>
      </w:r>
    </w:p>
    <w:p w:rsidR="00066C04" w:rsidRDefault="00066C04" w:rsidP="00066C04">
      <w:r>
        <w:tab/>
      </w:r>
      <w:r>
        <w:tab/>
      </w:r>
      <w:r>
        <w:tab/>
      </w:r>
      <w:r>
        <w:tab/>
      </w:r>
      <w:r>
        <w:tab/>
      </w:r>
      <w:r>
        <w:tab/>
      </w:r>
      <w:r>
        <w:tab/>
      </w:r>
      <w:r>
        <w:tab/>
      </w:r>
      <w:r>
        <w:tab/>
      </w:r>
      <w:r>
        <w:tab/>
      </w:r>
      <w:r>
        <w:tab/>
      </w:r>
      <w:r>
        <w:tab/>
      </w:r>
      <w:r>
        <w:tab/>
      </w:r>
      <w:r>
        <w:tab/>
      </w:r>
      <w:r>
        <w:tab/>
      </w:r>
      <w:r>
        <w:tab/>
      </w:r>
      <w:r>
        <w:tab/>
      </w:r>
      <w:r>
        <w:tab/>
      </w:r>
      <w:r>
        <w:tab/>
      </w:r>
      <w:r>
        <w:tab/>
      </w:r>
      <w:r>
        <w:tab/>
        <w:t xml:space="preserve">  this.dataUser, this.dataPassword);</w:t>
      </w:r>
    </w:p>
    <w:p w:rsidR="00066C04" w:rsidRDefault="00066C04" w:rsidP="00066C04">
      <w:r>
        <w:tab/>
      </w:r>
      <w:r>
        <w:tab/>
      </w:r>
      <w:r>
        <w:tab/>
        <w:t>break;</w:t>
      </w:r>
    </w:p>
    <w:p w:rsidR="00066C04" w:rsidRDefault="00066C04" w:rsidP="00066C04">
      <w:r>
        <w:tab/>
      </w:r>
      <w:r>
        <w:tab/>
        <w:t>case "update":</w:t>
      </w:r>
    </w:p>
    <w:p w:rsidR="00066C04" w:rsidRDefault="00066C04" w:rsidP="00066C04">
      <w:r>
        <w:tab/>
      </w:r>
      <w:r>
        <w:tab/>
      </w:r>
      <w:r>
        <w:tab/>
        <w:t>ProductMaintenanceView pmView = new ProductMaintenanceView();</w:t>
      </w:r>
    </w:p>
    <w:p w:rsidR="00066C04" w:rsidRDefault="00066C04" w:rsidP="00066C04">
      <w:r>
        <w:tab/>
      </w:r>
      <w:r>
        <w:tab/>
      </w:r>
      <w:r>
        <w:tab/>
        <w:t>@SuppressWarnings("unused")</w:t>
      </w:r>
    </w:p>
    <w:p w:rsidR="00066C04" w:rsidRDefault="00066C04" w:rsidP="00066C04">
      <w:r>
        <w:tab/>
      </w:r>
      <w:r>
        <w:tab/>
      </w:r>
      <w:r>
        <w:tab/>
        <w:t>ProductMaintenanceController pmControl = new ProductMaintenanceController(pmView, this.dataConnection, this.dataUser,</w:t>
      </w:r>
    </w:p>
    <w:p w:rsidR="00066C04" w:rsidRDefault="00066C04" w:rsidP="00066C04">
      <w:r>
        <w:tab/>
      </w:r>
      <w:r>
        <w:tab/>
      </w:r>
      <w:r>
        <w:tab/>
        <w:t xml:space="preserve">this.dataPassword, </w:t>
      </w:r>
    </w:p>
    <w:p w:rsidR="00066C04" w:rsidRDefault="00066C04" w:rsidP="00066C04">
      <w:r>
        <w:tab/>
      </w:r>
      <w:r>
        <w:tab/>
      </w:r>
      <w:r>
        <w:tab/>
        <w:t>//Gets the product_id from the currently selected row on the JTable.</w:t>
      </w:r>
    </w:p>
    <w:p w:rsidR="00066C04" w:rsidRDefault="00066C04" w:rsidP="00066C04">
      <w:r>
        <w:tab/>
      </w:r>
      <w:r>
        <w:tab/>
      </w:r>
      <w:r>
        <w:tab/>
        <w:t>Integer.valueOf(this.pView.getProductViewTable().getModel().getValueAt(this.pView.getProductViewTable().getSelectedRow(), 0).toString()));</w:t>
      </w:r>
    </w:p>
    <w:p w:rsidR="00066C04" w:rsidRDefault="00066C04" w:rsidP="00066C04">
      <w:r>
        <w:tab/>
      </w:r>
      <w:r>
        <w:tab/>
      </w:r>
      <w:r>
        <w:tab/>
        <w:t>pmView.showGUI();</w:t>
      </w:r>
    </w:p>
    <w:p w:rsidR="00066C04" w:rsidRDefault="00066C04" w:rsidP="00066C04">
      <w:r>
        <w:tab/>
      </w:r>
      <w:r>
        <w:tab/>
      </w:r>
      <w:r>
        <w:tab/>
        <w:t>break;</w:t>
      </w:r>
    </w:p>
    <w:p w:rsidR="00066C04" w:rsidRDefault="00066C04" w:rsidP="00066C04">
      <w:r>
        <w:tab/>
      </w:r>
      <w:r>
        <w:tab/>
        <w:t>case "delete":</w:t>
      </w:r>
    </w:p>
    <w:p w:rsidR="00066C04" w:rsidRDefault="00066C04" w:rsidP="00066C04">
      <w:r>
        <w:tab/>
      </w:r>
      <w:r>
        <w:tab/>
      </w:r>
      <w:r>
        <w:tab/>
        <w:t>if(deleteProduct(Integer.valueOf(this.pView.getProductViewTable().getModel().getValueAt(this.pView.getProductViewTable().getSelectedRow(), 0).toString())) == true){</w:t>
      </w:r>
    </w:p>
    <w:p w:rsidR="00066C04" w:rsidRDefault="00066C04" w:rsidP="00066C04">
      <w:r>
        <w:tab/>
      </w:r>
      <w:r>
        <w:tab/>
      </w:r>
      <w:r>
        <w:tab/>
      </w:r>
      <w:r>
        <w:tab/>
        <w:t xml:space="preserve">JOptionPane.showMessageDialog(null, "Product was successfully\ndeleted.", </w:t>
      </w:r>
    </w:p>
    <w:p w:rsidR="00066C04" w:rsidRDefault="00066C04" w:rsidP="00066C04">
      <w:r>
        <w:tab/>
      </w:r>
      <w:r>
        <w:tab/>
      </w:r>
      <w:r>
        <w:tab/>
      </w:r>
      <w:r>
        <w:tab/>
      </w:r>
      <w:r>
        <w:tab/>
      </w:r>
      <w:r>
        <w:tab/>
        <w:t>"POS-Pi",</w:t>
      </w:r>
    </w:p>
    <w:p w:rsidR="00066C04" w:rsidRDefault="00066C04" w:rsidP="00066C04">
      <w:r>
        <w:tab/>
      </w:r>
      <w:r>
        <w:tab/>
      </w:r>
      <w:r>
        <w:tab/>
      </w:r>
      <w:r>
        <w:tab/>
      </w:r>
      <w:r>
        <w:tab/>
      </w:r>
      <w:r>
        <w:tab/>
        <w:t>JOptionPane.WARNING_MESSAGE);</w:t>
      </w:r>
    </w:p>
    <w:p w:rsidR="00066C04" w:rsidRDefault="00066C04" w:rsidP="00066C04">
      <w:r>
        <w:tab/>
      </w:r>
      <w:r>
        <w:tab/>
      </w:r>
      <w:r>
        <w:tab/>
      </w:r>
      <w:r>
        <w:tab/>
        <w:t xml:space="preserve">displayProducts(getProductSet("SELECT product_id, description FROM products " + </w:t>
      </w:r>
    </w:p>
    <w:p w:rsidR="00066C04" w:rsidRDefault="00066C04" w:rsidP="00066C04">
      <w:r>
        <w:tab/>
      </w:r>
      <w:r>
        <w:tab/>
      </w:r>
      <w:r>
        <w:tab/>
      </w:r>
      <w:r>
        <w:tab/>
      </w:r>
      <w:r>
        <w:tab/>
      </w:r>
      <w:r>
        <w:tab/>
        <w:t xml:space="preserve">  "ORDER BY description;"));</w:t>
      </w:r>
    </w:p>
    <w:p w:rsidR="00066C04" w:rsidRDefault="00066C04" w:rsidP="00066C04">
      <w:r>
        <w:tab/>
      </w:r>
      <w:r>
        <w:tab/>
      </w:r>
      <w:r>
        <w:tab/>
        <w:t>}</w:t>
      </w:r>
    </w:p>
    <w:p w:rsidR="00066C04" w:rsidRDefault="00066C04" w:rsidP="00066C04">
      <w:r>
        <w:tab/>
      </w:r>
      <w:r>
        <w:tab/>
      </w:r>
      <w:r>
        <w:tab/>
        <w:t>else{</w:t>
      </w:r>
    </w:p>
    <w:p w:rsidR="00066C04" w:rsidRDefault="00066C04" w:rsidP="00066C04">
      <w:r>
        <w:lastRenderedPageBreak/>
        <w:tab/>
      </w:r>
      <w:r>
        <w:tab/>
      </w:r>
      <w:r>
        <w:tab/>
      </w:r>
      <w:r>
        <w:tab/>
        <w:t xml:space="preserve">JOptionPane.showMessageDialog(null, "An error was encountered\nin deleting the product.", </w:t>
      </w:r>
    </w:p>
    <w:p w:rsidR="00066C04" w:rsidRDefault="00066C04" w:rsidP="00066C04">
      <w:r>
        <w:tab/>
      </w:r>
      <w:r>
        <w:tab/>
      </w:r>
      <w:r>
        <w:tab/>
      </w:r>
      <w:r>
        <w:tab/>
      </w:r>
      <w:r>
        <w:tab/>
      </w:r>
      <w:r>
        <w:tab/>
        <w:t>"POS-Pi",</w:t>
      </w:r>
    </w:p>
    <w:p w:rsidR="00066C04" w:rsidRDefault="00066C04" w:rsidP="00066C04">
      <w:r>
        <w:tab/>
      </w:r>
      <w:r>
        <w:tab/>
      </w:r>
      <w:r>
        <w:tab/>
      </w:r>
      <w:r>
        <w:tab/>
      </w:r>
      <w:r>
        <w:tab/>
      </w:r>
      <w:r>
        <w:tab/>
        <w:t>JOptionPane.WARNING_MESSAGE);</w:t>
      </w:r>
      <w:r>
        <w:tab/>
      </w:r>
      <w:r>
        <w:tab/>
      </w:r>
      <w:r>
        <w:tab/>
      </w:r>
      <w:r>
        <w:tab/>
      </w:r>
    </w:p>
    <w:p w:rsidR="00066C04" w:rsidRDefault="00066C04" w:rsidP="00066C04">
      <w:r>
        <w:tab/>
      </w:r>
      <w:r>
        <w:tab/>
      </w:r>
      <w:r>
        <w:tab/>
        <w:t>}</w:t>
      </w:r>
    </w:p>
    <w:p w:rsidR="00066C04" w:rsidRDefault="00066C04" w:rsidP="00066C04">
      <w:r>
        <w:tab/>
      </w:r>
      <w:r>
        <w:tab/>
      </w:r>
      <w:r>
        <w:tab/>
        <w:t>break;</w:t>
      </w:r>
    </w:p>
    <w:p w:rsidR="00066C04" w:rsidRDefault="00066C04" w:rsidP="00066C04">
      <w:r>
        <w:tab/>
      </w:r>
      <w:r>
        <w:tab/>
        <w:t>}</w:t>
      </w:r>
    </w:p>
    <w:p w:rsidR="00066C04" w:rsidRDefault="00066C04" w:rsidP="00066C04">
      <w:r>
        <w:tab/>
        <w:t>}//end actionPerformed()</w:t>
      </w:r>
    </w:p>
    <w:p w:rsidR="00066C04" w:rsidRDefault="00066C04" w:rsidP="00066C04">
      <w:r>
        <w:tab/>
      </w:r>
    </w:p>
    <w:p w:rsidR="00066C04" w:rsidRDefault="00066C04" w:rsidP="00066C04">
      <w:r>
        <w:tab/>
        <w:t>/**</w:t>
      </w:r>
    </w:p>
    <w:p w:rsidR="00066C04" w:rsidRDefault="00066C04" w:rsidP="00066C04">
      <w:r>
        <w:tab/>
        <w:t xml:space="preserve"> * Retrieves records for the products table.</w:t>
      </w:r>
    </w:p>
    <w:p w:rsidR="00066C04" w:rsidRDefault="00066C04" w:rsidP="00066C04">
      <w:r>
        <w:tab/>
        <w:t xml:space="preserve"> * @param sql String</w:t>
      </w:r>
    </w:p>
    <w:p w:rsidR="00066C04" w:rsidRDefault="00066C04" w:rsidP="00066C04">
      <w:r>
        <w:tab/>
        <w:t xml:space="preserve"> * @return ResultSet</w:t>
      </w:r>
    </w:p>
    <w:p w:rsidR="00066C04" w:rsidRDefault="00066C04" w:rsidP="00066C04">
      <w:r>
        <w:tab/>
        <w:t xml:space="preserve"> */</w:t>
      </w:r>
    </w:p>
    <w:p w:rsidR="00066C04" w:rsidRDefault="00066C04" w:rsidP="00066C04">
      <w:r>
        <w:tab/>
        <w:t>public ResultSet getProductSet(String sql){</w:t>
      </w:r>
    </w:p>
    <w:p w:rsidR="00066C04" w:rsidRDefault="00066C04" w:rsidP="00066C04">
      <w:r>
        <w:tab/>
      </w:r>
      <w:r>
        <w:tab/>
        <w:t>Connection connection;</w:t>
      </w:r>
    </w:p>
    <w:p w:rsidR="00066C04" w:rsidRDefault="00066C04" w:rsidP="00066C04">
      <w:r>
        <w:tab/>
      </w:r>
      <w:r>
        <w:tab/>
        <w:t>Statement statement;</w:t>
      </w:r>
    </w:p>
    <w:p w:rsidR="00066C04" w:rsidRDefault="00066C04" w:rsidP="00066C04">
      <w:r>
        <w:tab/>
      </w:r>
      <w:r>
        <w:tab/>
        <w:t>try{</w:t>
      </w:r>
    </w:p>
    <w:p w:rsidR="00066C04" w:rsidRDefault="00066C04" w:rsidP="00066C04">
      <w:r>
        <w:tab/>
      </w:r>
      <w:r>
        <w:tab/>
      </w:r>
      <w:r>
        <w:tab/>
        <w:t>connection = DriverManager.getConnection(this.dataConnection, this.dataUser, this.dataPassword);</w:t>
      </w:r>
    </w:p>
    <w:p w:rsidR="00066C04" w:rsidRDefault="00066C04" w:rsidP="00066C04">
      <w:r>
        <w:tab/>
      </w:r>
      <w:r>
        <w:tab/>
      </w:r>
      <w:r>
        <w:tab/>
        <w:t>statement = connection.createStatement();</w:t>
      </w:r>
    </w:p>
    <w:p w:rsidR="00066C04" w:rsidRDefault="00066C04" w:rsidP="00066C04">
      <w:r>
        <w:tab/>
      </w:r>
      <w:r>
        <w:tab/>
      </w:r>
      <w:r>
        <w:tab/>
        <w:t>return statement.executeQuery(sql);</w:t>
      </w:r>
    </w:p>
    <w:p w:rsidR="00066C04" w:rsidRDefault="00066C04" w:rsidP="00066C04">
      <w:r>
        <w:tab/>
      </w:r>
      <w:r>
        <w:tab/>
        <w:t>}//end try</w:t>
      </w:r>
    </w:p>
    <w:p w:rsidR="00066C04" w:rsidRDefault="00066C04" w:rsidP="00066C04">
      <w:r>
        <w:tab/>
      </w:r>
      <w:r>
        <w:tab/>
        <w:t>catch(SQLException se){</w:t>
      </w:r>
    </w:p>
    <w:p w:rsidR="00066C04" w:rsidRDefault="00066C04" w:rsidP="00066C04">
      <w:r>
        <w:tab/>
      </w:r>
      <w:r>
        <w:tab/>
      </w:r>
      <w:r>
        <w:tab/>
        <w:t>se.printStackTrace();</w:t>
      </w:r>
    </w:p>
    <w:p w:rsidR="00066C04" w:rsidRDefault="00066C04" w:rsidP="00066C04">
      <w:r>
        <w:tab/>
      </w:r>
      <w:r>
        <w:tab/>
      </w:r>
      <w:r>
        <w:tab/>
        <w:t>return null;</w:t>
      </w:r>
    </w:p>
    <w:p w:rsidR="00066C04" w:rsidRDefault="00066C04" w:rsidP="00066C04">
      <w:r>
        <w:tab/>
      </w:r>
      <w:r>
        <w:tab/>
        <w:t>}//end catch.</w:t>
      </w:r>
    </w:p>
    <w:p w:rsidR="00066C04" w:rsidRDefault="00066C04" w:rsidP="00066C04">
      <w:r>
        <w:tab/>
      </w:r>
      <w:r>
        <w:tab/>
        <w:t>catch(Exception ex){</w:t>
      </w:r>
    </w:p>
    <w:p w:rsidR="00066C04" w:rsidRDefault="00066C04" w:rsidP="00066C04">
      <w:r>
        <w:tab/>
      </w:r>
      <w:r>
        <w:tab/>
      </w:r>
      <w:r>
        <w:tab/>
        <w:t>ex.printStackTrace();</w:t>
      </w:r>
    </w:p>
    <w:p w:rsidR="00066C04" w:rsidRDefault="00066C04" w:rsidP="00066C04">
      <w:r>
        <w:tab/>
      </w:r>
      <w:r>
        <w:tab/>
      </w:r>
      <w:r>
        <w:tab/>
        <w:t>return null;</w:t>
      </w:r>
    </w:p>
    <w:p w:rsidR="00066C04" w:rsidRDefault="00066C04" w:rsidP="00066C04">
      <w:r>
        <w:lastRenderedPageBreak/>
        <w:tab/>
      </w:r>
      <w:r>
        <w:tab/>
        <w:t>}//end catch.</w:t>
      </w:r>
    </w:p>
    <w:p w:rsidR="00066C04" w:rsidRDefault="00066C04" w:rsidP="00066C04">
      <w:r>
        <w:tab/>
      </w:r>
      <w:r>
        <w:tab/>
        <w:t>finally{</w:t>
      </w:r>
    </w:p>
    <w:p w:rsidR="00066C04" w:rsidRDefault="00066C04" w:rsidP="00066C04">
      <w:r>
        <w:tab/>
      </w:r>
      <w:r>
        <w:tab/>
      </w:r>
      <w:r>
        <w:tab/>
        <w:t>//Do some clean up.</w:t>
      </w:r>
    </w:p>
    <w:p w:rsidR="00066C04" w:rsidRDefault="00066C04" w:rsidP="00066C04">
      <w:r>
        <w:tab/>
      </w:r>
      <w:r>
        <w:tab/>
      </w:r>
      <w:r>
        <w:tab/>
        <w:t>statement = null;</w:t>
      </w:r>
    </w:p>
    <w:p w:rsidR="00066C04" w:rsidRDefault="00066C04" w:rsidP="00066C04">
      <w:r>
        <w:tab/>
      </w:r>
      <w:r>
        <w:tab/>
      </w:r>
      <w:r>
        <w:tab/>
        <w:t>connection = null;</w:t>
      </w:r>
    </w:p>
    <w:p w:rsidR="00066C04" w:rsidRDefault="00066C04" w:rsidP="00066C04">
      <w:r>
        <w:tab/>
      </w:r>
      <w:r>
        <w:tab/>
        <w:t>}//end finally</w:t>
      </w:r>
    </w:p>
    <w:p w:rsidR="00066C04" w:rsidRDefault="00066C04" w:rsidP="00066C04">
      <w:r>
        <w:tab/>
        <w:t>}//end getProductSet().</w:t>
      </w:r>
    </w:p>
    <w:p w:rsidR="00066C04" w:rsidRDefault="00066C04" w:rsidP="00066C04">
      <w:r>
        <w:tab/>
      </w:r>
    </w:p>
    <w:p w:rsidR="00066C04" w:rsidRDefault="00066C04" w:rsidP="00066C04">
      <w:r>
        <w:tab/>
        <w:t>/**</w:t>
      </w:r>
    </w:p>
    <w:p w:rsidR="00066C04" w:rsidRDefault="00066C04" w:rsidP="00066C04">
      <w:r>
        <w:tab/>
        <w:t xml:space="preserve"> * Gets the total number of records in the product table to set the number of rows of the JTable.</w:t>
      </w:r>
    </w:p>
    <w:p w:rsidR="00066C04" w:rsidRDefault="00066C04" w:rsidP="00066C04">
      <w:r>
        <w:tab/>
        <w:t xml:space="preserve"> * @return int total number of records.</w:t>
      </w:r>
    </w:p>
    <w:p w:rsidR="00066C04" w:rsidRDefault="00066C04" w:rsidP="00066C04">
      <w:r>
        <w:tab/>
        <w:t xml:space="preserve"> */</w:t>
      </w:r>
    </w:p>
    <w:p w:rsidR="00066C04" w:rsidRDefault="00066C04" w:rsidP="00066C04">
      <w:r>
        <w:tab/>
        <w:t>public int getTotalRows(){</w:t>
      </w:r>
    </w:p>
    <w:p w:rsidR="00066C04" w:rsidRDefault="00066C04" w:rsidP="00066C04">
      <w:r>
        <w:tab/>
      </w:r>
      <w:r>
        <w:tab/>
        <w:t>ResultSet rs = getProductSet("SELECT COUNT(*) AS total_number FROM products;");</w:t>
      </w:r>
    </w:p>
    <w:p w:rsidR="00066C04" w:rsidRDefault="00066C04" w:rsidP="00066C04">
      <w:r>
        <w:tab/>
      </w:r>
      <w:r>
        <w:tab/>
        <w:t>int totalRows = 0;</w:t>
      </w:r>
    </w:p>
    <w:p w:rsidR="00066C04" w:rsidRDefault="00066C04" w:rsidP="00066C04">
      <w:r>
        <w:tab/>
      </w:r>
      <w:r>
        <w:tab/>
        <w:t>try{</w:t>
      </w:r>
    </w:p>
    <w:p w:rsidR="00066C04" w:rsidRDefault="00066C04" w:rsidP="00066C04">
      <w:r>
        <w:tab/>
      </w:r>
      <w:r>
        <w:tab/>
      </w:r>
      <w:r>
        <w:tab/>
        <w:t>if(rs.next()){</w:t>
      </w:r>
    </w:p>
    <w:p w:rsidR="00066C04" w:rsidRDefault="00066C04" w:rsidP="00066C04">
      <w:r>
        <w:tab/>
      </w:r>
      <w:r>
        <w:tab/>
      </w:r>
      <w:r>
        <w:tab/>
      </w:r>
      <w:r>
        <w:tab/>
        <w:t>totalRows = rs.getInt("total_number");</w:t>
      </w:r>
    </w:p>
    <w:p w:rsidR="00066C04" w:rsidRDefault="00066C04" w:rsidP="00066C04">
      <w:r>
        <w:tab/>
      </w:r>
      <w:r>
        <w:tab/>
      </w:r>
      <w:r>
        <w:tab/>
        <w:t>}</w:t>
      </w:r>
    </w:p>
    <w:p w:rsidR="00066C04" w:rsidRDefault="00066C04" w:rsidP="00066C04">
      <w:r>
        <w:tab/>
      </w:r>
      <w:r>
        <w:tab/>
        <w:t>}</w:t>
      </w:r>
    </w:p>
    <w:p w:rsidR="00066C04" w:rsidRDefault="00066C04" w:rsidP="00066C04">
      <w:r>
        <w:tab/>
      </w:r>
      <w:r>
        <w:tab/>
        <w:t>catch(SQLException se){</w:t>
      </w:r>
    </w:p>
    <w:p w:rsidR="00066C04" w:rsidRDefault="00066C04" w:rsidP="00066C04">
      <w:r>
        <w:tab/>
      </w:r>
      <w:r>
        <w:tab/>
      </w:r>
      <w:r>
        <w:tab/>
        <w:t>se.printStackTrace();</w:t>
      </w:r>
    </w:p>
    <w:p w:rsidR="00066C04" w:rsidRDefault="00066C04" w:rsidP="00066C04">
      <w:r>
        <w:tab/>
      </w:r>
      <w:r>
        <w:tab/>
        <w:t>}//end catch.</w:t>
      </w:r>
    </w:p>
    <w:p w:rsidR="00066C04" w:rsidRDefault="00066C04" w:rsidP="00066C04">
      <w:r>
        <w:tab/>
      </w:r>
      <w:r>
        <w:tab/>
        <w:t>catch(Exception ex){</w:t>
      </w:r>
    </w:p>
    <w:p w:rsidR="00066C04" w:rsidRDefault="00066C04" w:rsidP="00066C04">
      <w:r>
        <w:tab/>
      </w:r>
      <w:r>
        <w:tab/>
      </w:r>
      <w:r>
        <w:tab/>
        <w:t>ex.printStackTrace();</w:t>
      </w:r>
    </w:p>
    <w:p w:rsidR="00066C04" w:rsidRDefault="00066C04" w:rsidP="00066C04">
      <w:r>
        <w:tab/>
      </w:r>
      <w:r>
        <w:tab/>
        <w:t>}//end catch.</w:t>
      </w:r>
    </w:p>
    <w:p w:rsidR="00066C04" w:rsidRDefault="00066C04" w:rsidP="00066C04">
      <w:r>
        <w:tab/>
      </w:r>
      <w:r>
        <w:tab/>
        <w:t>return totalRows;</w:t>
      </w:r>
    </w:p>
    <w:p w:rsidR="00066C04" w:rsidRDefault="00066C04" w:rsidP="00066C04">
      <w:r>
        <w:tab/>
        <w:t>}//</w:t>
      </w:r>
    </w:p>
    <w:p w:rsidR="00066C04" w:rsidRDefault="00066C04" w:rsidP="00066C04">
      <w:r>
        <w:tab/>
      </w:r>
    </w:p>
    <w:p w:rsidR="00066C04" w:rsidRDefault="00066C04" w:rsidP="00066C04">
      <w:r>
        <w:tab/>
        <w:t>/**</w:t>
      </w:r>
    </w:p>
    <w:p w:rsidR="00066C04" w:rsidRDefault="00066C04" w:rsidP="00066C04">
      <w:r>
        <w:lastRenderedPageBreak/>
        <w:tab/>
        <w:t xml:space="preserve"> * Displays the records of the products table in a JTable</w:t>
      </w:r>
    </w:p>
    <w:p w:rsidR="00066C04" w:rsidRDefault="00066C04" w:rsidP="00066C04">
      <w:r>
        <w:tab/>
        <w:t xml:space="preserve"> * @param rs ResultSet</w:t>
      </w:r>
    </w:p>
    <w:p w:rsidR="00066C04" w:rsidRDefault="00066C04" w:rsidP="00066C04">
      <w:r>
        <w:tab/>
        <w:t xml:space="preserve"> */</w:t>
      </w:r>
    </w:p>
    <w:p w:rsidR="00066C04" w:rsidRDefault="00066C04" w:rsidP="00066C04">
      <w:r>
        <w:tab/>
        <w:t>public void displayProducts(ResultSet rs){</w:t>
      </w:r>
    </w:p>
    <w:p w:rsidR="00066C04" w:rsidRDefault="00066C04" w:rsidP="00066C04">
      <w:r>
        <w:tab/>
      </w:r>
      <w:r>
        <w:tab/>
        <w:t>int row = 0;</w:t>
      </w:r>
    </w:p>
    <w:p w:rsidR="00066C04" w:rsidRDefault="00066C04" w:rsidP="00066C04">
      <w:r>
        <w:tab/>
      </w:r>
      <w:r>
        <w:tab/>
        <w:t>pView.createTable(getTotalRows());//Construct JTable with specified number of rows.</w:t>
      </w:r>
    </w:p>
    <w:p w:rsidR="00066C04" w:rsidRDefault="00066C04" w:rsidP="00066C04">
      <w:r>
        <w:tab/>
      </w:r>
      <w:r>
        <w:tab/>
        <w:t>try{</w:t>
      </w:r>
    </w:p>
    <w:p w:rsidR="00066C04" w:rsidRDefault="00066C04" w:rsidP="00066C04">
      <w:r>
        <w:tab/>
      </w:r>
      <w:r>
        <w:tab/>
      </w:r>
      <w:r>
        <w:tab/>
        <w:t>while(rs.next()){</w:t>
      </w:r>
    </w:p>
    <w:p w:rsidR="00066C04" w:rsidRDefault="00066C04" w:rsidP="00066C04">
      <w:r>
        <w:tab/>
      </w:r>
      <w:r>
        <w:tab/>
      </w:r>
      <w:r>
        <w:tab/>
      </w:r>
      <w:r>
        <w:tab/>
        <w:t>pView.getProductViewTable().setValueAt(rs.getString("product_id"), row, 0);</w:t>
      </w:r>
    </w:p>
    <w:p w:rsidR="00066C04" w:rsidRDefault="00066C04" w:rsidP="00066C04">
      <w:r>
        <w:tab/>
      </w:r>
      <w:r>
        <w:tab/>
      </w:r>
      <w:r>
        <w:tab/>
      </w:r>
      <w:r>
        <w:tab/>
        <w:t>pView.getProductViewTable().setValueAt(rs.getString("description"), row, 1);</w:t>
      </w:r>
    </w:p>
    <w:p w:rsidR="00066C04" w:rsidRDefault="00066C04" w:rsidP="00066C04">
      <w:r>
        <w:tab/>
      </w:r>
      <w:r>
        <w:tab/>
      </w:r>
      <w:r>
        <w:tab/>
      </w:r>
      <w:r>
        <w:tab/>
        <w:t>row ++;</w:t>
      </w:r>
    </w:p>
    <w:p w:rsidR="00066C04" w:rsidRDefault="00066C04" w:rsidP="00066C04">
      <w:r>
        <w:tab/>
      </w:r>
      <w:r>
        <w:tab/>
      </w:r>
      <w:r>
        <w:tab/>
        <w:t>}//end while</w:t>
      </w:r>
    </w:p>
    <w:p w:rsidR="00066C04" w:rsidRDefault="00066C04" w:rsidP="00066C04">
      <w:r>
        <w:tab/>
      </w:r>
      <w:r>
        <w:tab/>
        <w:t>}//end try</w:t>
      </w:r>
    </w:p>
    <w:p w:rsidR="00066C04" w:rsidRDefault="00066C04" w:rsidP="00066C04">
      <w:r>
        <w:tab/>
      </w:r>
      <w:r>
        <w:tab/>
        <w:t>catch(SQLException se){</w:t>
      </w:r>
    </w:p>
    <w:p w:rsidR="00066C04" w:rsidRDefault="00066C04" w:rsidP="00066C04">
      <w:r>
        <w:tab/>
      </w:r>
      <w:r>
        <w:tab/>
      </w:r>
      <w:r>
        <w:tab/>
        <w:t>se.printStackTrace();</w:t>
      </w:r>
    </w:p>
    <w:p w:rsidR="00066C04" w:rsidRDefault="00066C04" w:rsidP="00066C04">
      <w:r>
        <w:tab/>
      </w:r>
      <w:r>
        <w:tab/>
        <w:t>}//end catch</w:t>
      </w:r>
    </w:p>
    <w:p w:rsidR="00066C04" w:rsidRDefault="00066C04" w:rsidP="00066C04">
      <w:r>
        <w:tab/>
      </w:r>
      <w:r>
        <w:tab/>
        <w:t>catch(Exception ex){</w:t>
      </w:r>
    </w:p>
    <w:p w:rsidR="00066C04" w:rsidRDefault="00066C04" w:rsidP="00066C04">
      <w:r>
        <w:tab/>
      </w:r>
      <w:r>
        <w:tab/>
      </w:r>
      <w:r>
        <w:tab/>
        <w:t>ex.printStackTrace();</w:t>
      </w:r>
    </w:p>
    <w:p w:rsidR="00066C04" w:rsidRDefault="00066C04" w:rsidP="00066C04">
      <w:r>
        <w:tab/>
      </w:r>
      <w:r>
        <w:tab/>
        <w:t>}//end catch</w:t>
      </w:r>
    </w:p>
    <w:p w:rsidR="00066C04" w:rsidRDefault="00066C04" w:rsidP="00066C04">
      <w:r>
        <w:tab/>
        <w:t>}//end displayProduct();</w:t>
      </w:r>
    </w:p>
    <w:p w:rsidR="00066C04" w:rsidRDefault="00066C04" w:rsidP="00066C04">
      <w:r>
        <w:tab/>
      </w:r>
    </w:p>
    <w:p w:rsidR="00066C04" w:rsidRDefault="00066C04" w:rsidP="00066C04">
      <w:r>
        <w:tab/>
        <w:t>/**</w:t>
      </w:r>
    </w:p>
    <w:p w:rsidR="00066C04" w:rsidRDefault="00066C04" w:rsidP="00066C04">
      <w:r>
        <w:tab/>
        <w:t xml:space="preserve"> * Deletes a product from the products table.</w:t>
      </w:r>
    </w:p>
    <w:p w:rsidR="00066C04" w:rsidRDefault="00066C04" w:rsidP="00066C04">
      <w:r>
        <w:tab/>
        <w:t xml:space="preserve"> * @param productID int</w:t>
      </w:r>
    </w:p>
    <w:p w:rsidR="00066C04" w:rsidRDefault="00066C04" w:rsidP="00066C04">
      <w:r>
        <w:tab/>
        <w:t xml:space="preserve"> * @return boolean true if delete was successful, false otherwise.</w:t>
      </w:r>
    </w:p>
    <w:p w:rsidR="00066C04" w:rsidRDefault="00066C04" w:rsidP="00066C04">
      <w:r>
        <w:tab/>
        <w:t xml:space="preserve"> */</w:t>
      </w:r>
    </w:p>
    <w:p w:rsidR="00066C04" w:rsidRDefault="00066C04" w:rsidP="00066C04">
      <w:r>
        <w:tab/>
        <w:t>public boolean deleteProduct(int productID){</w:t>
      </w:r>
    </w:p>
    <w:p w:rsidR="00066C04" w:rsidRDefault="00066C04" w:rsidP="00066C04">
      <w:r>
        <w:tab/>
      </w:r>
      <w:r>
        <w:tab/>
        <w:t>Connection dbConnection = null;</w:t>
      </w:r>
    </w:p>
    <w:p w:rsidR="00066C04" w:rsidRDefault="00066C04" w:rsidP="00066C04">
      <w:r>
        <w:tab/>
      </w:r>
      <w:r>
        <w:tab/>
        <w:t>Statement deleteStatement = null;</w:t>
      </w:r>
    </w:p>
    <w:p w:rsidR="00066C04" w:rsidRDefault="00066C04" w:rsidP="00066C04">
      <w:r>
        <w:lastRenderedPageBreak/>
        <w:tab/>
      </w:r>
      <w:r>
        <w:tab/>
        <w:t>try{</w:t>
      </w:r>
    </w:p>
    <w:p w:rsidR="00066C04" w:rsidRDefault="00066C04" w:rsidP="00066C04">
      <w:r>
        <w:tab/>
      </w:r>
      <w:r>
        <w:tab/>
      </w:r>
      <w:r>
        <w:tab/>
        <w:t>//Indicate manual transaction.</w:t>
      </w:r>
      <w:r>
        <w:tab/>
      </w:r>
      <w:r>
        <w:tab/>
      </w:r>
      <w:r>
        <w:tab/>
      </w:r>
    </w:p>
    <w:p w:rsidR="00066C04" w:rsidRDefault="00066C04" w:rsidP="00066C04">
      <w:r>
        <w:tab/>
      </w:r>
      <w:r>
        <w:tab/>
      </w:r>
      <w:r>
        <w:tab/>
        <w:t>dbConnection = DriverManager.getConnection(this.dataConnection, this.dataUser, this.dataPassword);</w:t>
      </w:r>
    </w:p>
    <w:p w:rsidR="00066C04" w:rsidRDefault="00066C04" w:rsidP="00066C04">
      <w:r>
        <w:tab/>
      </w:r>
      <w:r>
        <w:tab/>
      </w:r>
      <w:r>
        <w:tab/>
        <w:t>dbConnection.setAutoCommit(false);</w:t>
      </w:r>
    </w:p>
    <w:p w:rsidR="00066C04" w:rsidRDefault="00066C04" w:rsidP="00066C04">
      <w:r>
        <w:tab/>
      </w:r>
      <w:r>
        <w:tab/>
      </w:r>
      <w:r>
        <w:tab/>
        <w:t>deleteStatement = dbConnection.createStatement();</w:t>
      </w:r>
      <w:r>
        <w:tab/>
      </w:r>
      <w:r>
        <w:tab/>
      </w:r>
      <w:r>
        <w:tab/>
      </w:r>
    </w:p>
    <w:p w:rsidR="00066C04" w:rsidRDefault="00066C04" w:rsidP="00066C04">
      <w:r>
        <w:tab/>
      </w:r>
      <w:r>
        <w:tab/>
      </w:r>
      <w:r>
        <w:tab/>
        <w:t>deleteStatement.execute("DELETE FROM product_inventory WHERE product_id = " + productID);</w:t>
      </w:r>
    </w:p>
    <w:p w:rsidR="00066C04" w:rsidRDefault="00066C04" w:rsidP="00066C04">
      <w:r>
        <w:tab/>
      </w:r>
      <w:r>
        <w:tab/>
      </w:r>
      <w:r>
        <w:tab/>
        <w:t>deleteStatement.execute("DELETE FROM products WHERE product_id = " + productID);</w:t>
      </w:r>
    </w:p>
    <w:p w:rsidR="00066C04" w:rsidRDefault="00066C04" w:rsidP="00066C04">
      <w:r>
        <w:tab/>
      </w:r>
      <w:r>
        <w:tab/>
      </w:r>
      <w:r>
        <w:tab/>
        <w:t>//commit changes.</w:t>
      </w:r>
    </w:p>
    <w:p w:rsidR="00066C04" w:rsidRDefault="00066C04" w:rsidP="00066C04">
      <w:r>
        <w:tab/>
      </w:r>
      <w:r>
        <w:tab/>
      </w:r>
      <w:r>
        <w:tab/>
        <w:t>dbConnection.commit();</w:t>
      </w:r>
    </w:p>
    <w:p w:rsidR="00066C04" w:rsidRDefault="00066C04" w:rsidP="00066C04">
      <w:r>
        <w:tab/>
      </w:r>
      <w:r>
        <w:tab/>
      </w:r>
      <w:r>
        <w:tab/>
        <w:t>return true;</w:t>
      </w:r>
    </w:p>
    <w:p w:rsidR="00066C04" w:rsidRDefault="00066C04" w:rsidP="00066C04">
      <w:r>
        <w:tab/>
      </w:r>
      <w:r>
        <w:tab/>
        <w:t>}//end try.</w:t>
      </w:r>
    </w:p>
    <w:p w:rsidR="00066C04" w:rsidRDefault="00066C04" w:rsidP="00066C04">
      <w:r>
        <w:tab/>
      </w:r>
      <w:r>
        <w:tab/>
        <w:t>catch(SQLException se){</w:t>
      </w:r>
    </w:p>
    <w:p w:rsidR="00066C04" w:rsidRDefault="00066C04" w:rsidP="00066C04">
      <w:r>
        <w:tab/>
      </w:r>
      <w:r>
        <w:tab/>
      </w:r>
      <w:r>
        <w:tab/>
        <w:t>try {</w:t>
      </w:r>
    </w:p>
    <w:p w:rsidR="00066C04" w:rsidRDefault="00066C04" w:rsidP="00066C04">
      <w:r>
        <w:tab/>
      </w:r>
      <w:r>
        <w:tab/>
      </w:r>
      <w:r>
        <w:tab/>
      </w:r>
      <w:r>
        <w:tab/>
        <w:t>dbConnection.rollback();//Rollback changes if transaction fails.</w:t>
      </w:r>
    </w:p>
    <w:p w:rsidR="00066C04" w:rsidRDefault="00066C04" w:rsidP="00066C04">
      <w:r>
        <w:tab/>
      </w:r>
      <w:r>
        <w:tab/>
      </w:r>
      <w:r>
        <w:tab/>
        <w:t>} catch (SQLException e) {</w:t>
      </w:r>
    </w:p>
    <w:p w:rsidR="00066C04" w:rsidRDefault="00066C04" w:rsidP="00066C04">
      <w:r>
        <w:tab/>
      </w:r>
      <w:r>
        <w:tab/>
      </w:r>
      <w:r>
        <w:tab/>
      </w:r>
      <w:r>
        <w:tab/>
        <w:t>e.printStackTrace();</w:t>
      </w:r>
    </w:p>
    <w:p w:rsidR="00066C04" w:rsidRDefault="00066C04" w:rsidP="00066C04">
      <w:r>
        <w:tab/>
      </w:r>
      <w:r>
        <w:tab/>
      </w:r>
      <w:r>
        <w:tab/>
        <w:t>}</w:t>
      </w:r>
    </w:p>
    <w:p w:rsidR="00066C04" w:rsidRDefault="00066C04" w:rsidP="00066C04">
      <w:r>
        <w:tab/>
      </w:r>
      <w:r>
        <w:tab/>
      </w:r>
      <w:r>
        <w:tab/>
        <w:t>se.printStackTrace();</w:t>
      </w:r>
    </w:p>
    <w:p w:rsidR="00066C04" w:rsidRDefault="00066C04" w:rsidP="00066C04">
      <w:r>
        <w:tab/>
      </w:r>
      <w:r>
        <w:tab/>
      </w:r>
      <w:r>
        <w:tab/>
        <w:t>return false;</w:t>
      </w:r>
    </w:p>
    <w:p w:rsidR="00066C04" w:rsidRDefault="00066C04" w:rsidP="00066C04">
      <w:r>
        <w:tab/>
      </w:r>
      <w:r>
        <w:tab/>
        <w:t>}//end catch.</w:t>
      </w:r>
    </w:p>
    <w:p w:rsidR="00066C04" w:rsidRDefault="00066C04" w:rsidP="00066C04">
      <w:r>
        <w:tab/>
      </w:r>
      <w:r>
        <w:tab/>
        <w:t>catch(Exception e){</w:t>
      </w:r>
    </w:p>
    <w:p w:rsidR="00066C04" w:rsidRDefault="00066C04" w:rsidP="00066C04">
      <w:r>
        <w:tab/>
      </w:r>
      <w:r>
        <w:tab/>
      </w:r>
      <w:r>
        <w:tab/>
        <w:t>try {</w:t>
      </w:r>
    </w:p>
    <w:p w:rsidR="00066C04" w:rsidRDefault="00066C04" w:rsidP="00066C04">
      <w:r>
        <w:tab/>
      </w:r>
      <w:r>
        <w:tab/>
      </w:r>
      <w:r>
        <w:tab/>
      </w:r>
      <w:r>
        <w:tab/>
        <w:t>dbConnection.rollback();//Rollback changes if transaction fails.</w:t>
      </w:r>
    </w:p>
    <w:p w:rsidR="00066C04" w:rsidRDefault="00066C04" w:rsidP="00066C04">
      <w:r>
        <w:tab/>
      </w:r>
      <w:r>
        <w:tab/>
      </w:r>
      <w:r>
        <w:tab/>
        <w:t>} catch (SQLException e1) {</w:t>
      </w:r>
    </w:p>
    <w:p w:rsidR="00066C04" w:rsidRDefault="00066C04" w:rsidP="00066C04">
      <w:r>
        <w:tab/>
      </w:r>
      <w:r>
        <w:tab/>
      </w:r>
      <w:r>
        <w:tab/>
      </w:r>
      <w:r>
        <w:tab/>
        <w:t>e1.printStackTrace();</w:t>
      </w:r>
    </w:p>
    <w:p w:rsidR="00066C04" w:rsidRDefault="00066C04" w:rsidP="00066C04">
      <w:r>
        <w:tab/>
      </w:r>
      <w:r>
        <w:tab/>
      </w:r>
      <w:r>
        <w:tab/>
        <w:t>}</w:t>
      </w:r>
    </w:p>
    <w:p w:rsidR="00066C04" w:rsidRDefault="00066C04" w:rsidP="00066C04">
      <w:r>
        <w:tab/>
      </w:r>
      <w:r>
        <w:tab/>
      </w:r>
      <w:r>
        <w:tab/>
        <w:t>e.printStackTrace();</w:t>
      </w:r>
    </w:p>
    <w:p w:rsidR="00066C04" w:rsidRDefault="00066C04" w:rsidP="00066C04">
      <w:r>
        <w:tab/>
      </w:r>
      <w:r>
        <w:tab/>
      </w:r>
      <w:r>
        <w:tab/>
        <w:t>return false;</w:t>
      </w:r>
    </w:p>
    <w:p w:rsidR="00066C04" w:rsidRDefault="00066C04" w:rsidP="00066C04">
      <w:r>
        <w:lastRenderedPageBreak/>
        <w:tab/>
      </w:r>
      <w:r>
        <w:tab/>
        <w:t>}//end catch.</w:t>
      </w:r>
    </w:p>
    <w:p w:rsidR="00066C04" w:rsidRDefault="00066C04" w:rsidP="00066C04">
      <w:r>
        <w:tab/>
      </w:r>
      <w:r>
        <w:tab/>
        <w:t>finally{</w:t>
      </w:r>
    </w:p>
    <w:p w:rsidR="00066C04" w:rsidRDefault="00066C04" w:rsidP="00066C04">
      <w:r>
        <w:tab/>
      </w:r>
      <w:r>
        <w:tab/>
      </w:r>
      <w:r>
        <w:tab/>
        <w:t>//Do some clean-up.</w:t>
      </w:r>
    </w:p>
    <w:p w:rsidR="00066C04" w:rsidRDefault="00066C04" w:rsidP="00066C04">
      <w:r>
        <w:tab/>
      </w:r>
      <w:r>
        <w:tab/>
      </w:r>
      <w:r>
        <w:tab/>
        <w:t>dbConnection = null;</w:t>
      </w:r>
    </w:p>
    <w:p w:rsidR="00066C04" w:rsidRDefault="00066C04" w:rsidP="00066C04">
      <w:r>
        <w:tab/>
      </w:r>
      <w:r>
        <w:tab/>
      </w:r>
      <w:r>
        <w:tab/>
        <w:t>deleteStatement = null;</w:t>
      </w:r>
    </w:p>
    <w:p w:rsidR="00066C04" w:rsidRDefault="00066C04" w:rsidP="00066C04">
      <w:r>
        <w:tab/>
      </w:r>
      <w:r>
        <w:tab/>
        <w:t>}//end finally.</w:t>
      </w:r>
    </w:p>
    <w:p w:rsidR="00066C04" w:rsidRDefault="00066C04" w:rsidP="00066C04">
      <w:r>
        <w:tab/>
        <w:t>}//end deleteProduct()</w:t>
      </w:r>
    </w:p>
    <w:p w:rsidR="00066C04" w:rsidRDefault="00066C04" w:rsidP="00066C04"/>
    <w:p w:rsidR="007E5F25" w:rsidRDefault="00066C04" w:rsidP="00C61D47">
      <w:proofErr w:type="gramStart"/>
      <w:r>
        <w:t>}//end class.</w:t>
      </w:r>
      <w:proofErr w:type="gramEnd"/>
    </w:p>
    <w:p w:rsidR="007E5F25" w:rsidRDefault="007E5F25" w:rsidP="00C61D47"/>
    <w:p w:rsidR="007E5F25" w:rsidRDefault="007E5F25" w:rsidP="00C61D47"/>
    <w:p w:rsidR="00C61D47" w:rsidRDefault="003F2F3D" w:rsidP="00C61D47">
      <w:r>
        <w:pict>
          <v:rect id="_x0000_i1296" style="width:0;height:1.5pt" o:hralign="center" o:hrstd="t" o:hr="t" fillcolor="#a0a0a0" stroked="f"/>
        </w:pict>
      </w:r>
    </w:p>
    <w:p w:rsidR="00AC30A6" w:rsidRDefault="00AC30A6" w:rsidP="00C61D47">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4F66BC" w:rsidRPr="004F66BC" w:rsidRDefault="004F66BC" w:rsidP="00C61D47">
      <w:pPr>
        <w:rPr>
          <w:rFonts w:asciiTheme="minorHAnsi" w:hAnsiTheme="minorHAnsi"/>
          <w:sz w:val="16"/>
          <w:szCs w:val="16"/>
        </w:rPr>
      </w:pPr>
      <w:r w:rsidRPr="004F66BC">
        <w:rPr>
          <w:rFonts w:asciiTheme="minorHAnsi" w:hAnsiTheme="minorHAnsi"/>
          <w:sz w:val="16"/>
          <w:szCs w:val="16"/>
        </w:rPr>
        <w:t xml:space="preserve">Oracle Corporation, nd. </w:t>
      </w:r>
      <w:proofErr w:type="gramStart"/>
      <w:r w:rsidRPr="004F66BC">
        <w:rPr>
          <w:rFonts w:asciiTheme="minorHAnsi" w:hAnsiTheme="minorHAnsi"/>
          <w:sz w:val="16"/>
          <w:szCs w:val="16"/>
        </w:rPr>
        <w:t>Javadoc.</w:t>
      </w:r>
      <w:proofErr w:type="gramEnd"/>
      <w:r w:rsidRPr="004F66BC">
        <w:rPr>
          <w:rFonts w:asciiTheme="minorHAnsi" w:hAnsiTheme="minorHAnsi"/>
          <w:sz w:val="16"/>
          <w:szCs w:val="16"/>
        </w:rPr>
        <w:t xml:space="preserve"> [</w:t>
      </w:r>
      <w:proofErr w:type="gramStart"/>
      <w:r w:rsidRPr="004F66BC">
        <w:rPr>
          <w:rFonts w:asciiTheme="minorHAnsi" w:hAnsiTheme="minorHAnsi"/>
          <w:sz w:val="16"/>
          <w:szCs w:val="16"/>
        </w:rPr>
        <w:t>computer</w:t>
      </w:r>
      <w:proofErr w:type="gramEnd"/>
      <w:r w:rsidRPr="004F66BC">
        <w:rPr>
          <w:rFonts w:asciiTheme="minorHAnsi" w:hAnsiTheme="minorHAnsi"/>
          <w:sz w:val="16"/>
          <w:szCs w:val="16"/>
        </w:rPr>
        <w:t xml:space="preserve"> program]. Oracle Corporation. </w:t>
      </w:r>
      <w:proofErr w:type="gramStart"/>
      <w:r w:rsidRPr="004F66BC">
        <w:rPr>
          <w:rFonts w:asciiTheme="minorHAnsi" w:hAnsiTheme="minorHAnsi"/>
          <w:sz w:val="16"/>
          <w:szCs w:val="16"/>
        </w:rPr>
        <w:t>[Accessed April 28, 2015].</w:t>
      </w:r>
      <w:proofErr w:type="gramEnd"/>
    </w:p>
    <w:p w:rsidR="00C61D47" w:rsidRPr="00AC30A6" w:rsidRDefault="00C61D47" w:rsidP="00C61D47">
      <w:pPr>
        <w:pStyle w:val="Heading2"/>
        <w:rPr>
          <w:b/>
          <w:sz w:val="40"/>
          <w:szCs w:val="40"/>
        </w:rPr>
      </w:pPr>
      <w:r w:rsidRPr="00AC30A6">
        <w:rPr>
          <w:b/>
          <w:sz w:val="40"/>
          <w:szCs w:val="40"/>
        </w:rPr>
        <w:t>pospi</w:t>
      </w:r>
      <w:r w:rsidRPr="00AC30A6">
        <w:rPr>
          <w:b/>
          <w:sz w:val="40"/>
          <w:szCs w:val="40"/>
        </w:rPr>
        <w:br/>
        <w:t xml:space="preserve">Class ProductMaintenanceView </w:t>
      </w:r>
    </w:p>
    <w:p w:rsidR="00C61D47" w:rsidRDefault="00C61D47" w:rsidP="00C61D47">
      <w:pPr>
        <w:pStyle w:val="HTMLPreformatted"/>
      </w:pPr>
      <w:r>
        <w:t>java.lang.Object</w:t>
      </w:r>
    </w:p>
    <w:p w:rsidR="00C61D47" w:rsidRDefault="00C61D47" w:rsidP="00C61D47">
      <w:pPr>
        <w:pStyle w:val="HTMLPreformatted"/>
      </w:pPr>
      <w:r>
        <w:t xml:space="preserve">  </w:t>
      </w:r>
      <w:r>
        <w:rPr>
          <w:noProof/>
        </w:rPr>
        <mc:AlternateContent>
          <mc:Choice Requires="wps">
            <w:drawing>
              <wp:inline distT="0" distB="0" distL="0" distR="0" wp14:anchorId="4462381A" wp14:editId="070F083A">
                <wp:extent cx="301625" cy="301625"/>
                <wp:effectExtent l="0" t="0" r="0" b="0"/>
                <wp:docPr id="103" name="Rectangle 103"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3"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OYdO&#10;bcACAADQBQAADgAAAAAAAAAAAAAAAAAuAgAAZHJzL2Uyb0RvYy54bWxQSwECLQAUAAYACAAAACEA&#10;aDaXaNoAAAADAQAADwAAAAAAAAAAAAAAAAAaBQAAZHJzL2Rvd25yZXYueG1sUEsFBgAAAAAEAAQA&#10;8wAAACEGAAAAAA==&#10;" filled="f" stroked="f">
                <o:lock v:ext="edit" aspectratio="t"/>
                <w10:anchorlock/>
              </v:rect>
            </w:pict>
          </mc:Fallback>
        </mc:AlternateContent>
      </w:r>
      <w:r>
        <w:rPr>
          <w:b/>
          <w:bCs/>
        </w:rPr>
        <w:t>pospi.ProductMaintenanceView</w:t>
      </w:r>
    </w:p>
    <w:p w:rsidR="00C61D47" w:rsidRDefault="003F2F3D" w:rsidP="00C61D47">
      <w:r>
        <w:pict>
          <v:rect id="_x0000_i1297" style="width:0;height:1.5pt" o:hralign="center" o:hrstd="t" o:hr="t" fillcolor="#a0a0a0" stroked="f"/>
        </w:pict>
      </w:r>
    </w:p>
    <w:p w:rsidR="00C61D47" w:rsidRDefault="00C61D47" w:rsidP="00C61D47">
      <w:pPr>
        <w:pStyle w:val="HTMLPreformatted"/>
      </w:pPr>
      <w:r>
        <w:t xml:space="preserve">public class </w:t>
      </w:r>
      <w:r>
        <w:rPr>
          <w:b/>
          <w:bCs/>
        </w:rPr>
        <w:t>ProductMaintenanceView</w:t>
      </w:r>
      <w:r>
        <w:t>extends java.lang.Object</w:t>
      </w:r>
    </w:p>
    <w:p w:rsidR="00C61D47" w:rsidRDefault="00C61D47" w:rsidP="00C61D47">
      <w:pPr>
        <w:pStyle w:val="NormalWeb"/>
      </w:pPr>
      <w:r>
        <w:t>Author: Angelo Romel Lopez</w:t>
      </w:r>
      <w:r>
        <w:br/>
        <w:t xml:space="preserve">Description: Constructs and initializes the components and graphical user interface of the user product maintenancer view screen. </w:t>
      </w:r>
    </w:p>
    <w:p w:rsidR="00C61D47" w:rsidRDefault="003F2F3D" w:rsidP="00C61D47">
      <w:r>
        <w:pict>
          <v:rect id="_x0000_i1298"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377"/>
        <w:gridCol w:w="347"/>
      </w:tblGrid>
      <w:tr w:rsidR="00C61D47" w:rsidTr="00C61D4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C61D47" w:rsidRDefault="00C61D47">
            <w:pPr>
              <w:rPr>
                <w:b/>
                <w:bCs/>
                <w:sz w:val="24"/>
                <w:szCs w:val="24"/>
              </w:rPr>
            </w:pPr>
            <w:r>
              <w:rPr>
                <w:b/>
                <w:bCs/>
                <w:sz w:val="36"/>
                <w:szCs w:val="36"/>
              </w:rPr>
              <w:t>Constructor Summary</w:t>
            </w:r>
            <w:r>
              <w:rPr>
                <w:b/>
                <w:bCs/>
              </w:rPr>
              <w:t xml:space="preserve"> </w:t>
            </w:r>
          </w:p>
        </w:tc>
      </w:tr>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38" w:anchor="ProductMaintenanceView()" w:history="1">
              <w:r w:rsidR="00C61D47">
                <w:rPr>
                  <w:rStyle w:val="Hyperlink"/>
                  <w:rFonts w:ascii="Courier New" w:hAnsi="Courier New" w:cs="Courier New"/>
                  <w:b/>
                  <w:bCs/>
                </w:rPr>
                <w:t>ProductMaintenanceView</w:t>
              </w:r>
            </w:hyperlink>
            <w:r w:rsidR="00C61D47">
              <w:rPr>
                <w:rStyle w:val="HTMLCode"/>
              </w:rPr>
              <w:t>()</w:t>
            </w:r>
            <w:r w:rsidR="00C61D47">
              <w:br/>
              <w:t xml:space="preserve">          Constructor. </w:t>
            </w:r>
          </w:p>
        </w:tc>
        <w:tc>
          <w:tcPr>
            <w:tcW w:w="0" w:type="auto"/>
            <w:shd w:val="clear" w:color="auto" w:fill="FFFFFF"/>
            <w:vAlign w:val="center"/>
            <w:hideMark/>
          </w:tcPr>
          <w:p w:rsidR="00C61D47" w:rsidRDefault="00C61D47"/>
        </w:tc>
      </w:tr>
    </w:tbl>
    <w:p w:rsidR="00C61D47" w:rsidRDefault="00C61D47" w:rsidP="00C61D4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2517"/>
        <w:gridCol w:w="7207"/>
      </w:tblGrid>
      <w:tr w:rsidR="00C61D47" w:rsidTr="00C61D4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C61D47" w:rsidRDefault="00C61D47">
            <w:pPr>
              <w:rPr>
                <w:b/>
                <w:bCs/>
                <w:sz w:val="24"/>
                <w:szCs w:val="24"/>
              </w:rPr>
            </w:pPr>
            <w:r>
              <w:rPr>
                <w:b/>
                <w:bCs/>
                <w:sz w:val="36"/>
                <w:szCs w:val="36"/>
              </w:rPr>
              <w:lastRenderedPageBreak/>
              <w:t>Method Summary</w:t>
            </w:r>
            <w:r>
              <w:rPr>
                <w:b/>
                <w:bCs/>
              </w:rP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39" w:anchor="getBarCodeTextField()" w:history="1">
              <w:r w:rsidR="00C61D47">
                <w:rPr>
                  <w:rStyle w:val="Hyperlink"/>
                  <w:rFonts w:ascii="Courier New" w:hAnsi="Courier New" w:cs="Courier New"/>
                  <w:b/>
                  <w:bCs/>
                </w:rPr>
                <w:t>getBarCodeTextField</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0" w:anchor="getCancelButton()" w:history="1">
              <w:r w:rsidR="00C61D47">
                <w:rPr>
                  <w:rStyle w:val="Hyperlink"/>
                  <w:rFonts w:ascii="Courier New" w:hAnsi="Courier New" w:cs="Courier New"/>
                  <w:b/>
                  <w:bCs/>
                </w:rPr>
                <w:t>getCancelButton</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1" w:anchor="getDescriptionTextField()" w:history="1">
              <w:r w:rsidR="00C61D47">
                <w:rPr>
                  <w:rStyle w:val="Hyperlink"/>
                  <w:rFonts w:ascii="Courier New" w:hAnsi="Courier New" w:cs="Courier New"/>
                  <w:b/>
                  <w:bCs/>
                </w:rPr>
                <w:t>getDescriptionTextField</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javax.swing.JFrame</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2" w:anchor="getMainFrame()" w:history="1">
              <w:r w:rsidR="00C61D47">
                <w:rPr>
                  <w:rStyle w:val="Hyperlink"/>
                  <w:rFonts w:ascii="Courier New" w:hAnsi="Courier New" w:cs="Courier New"/>
                  <w:b/>
                  <w:bCs/>
                </w:rPr>
                <w:t>getMainFrame</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3" w:anchor="getPriceTextField()" w:history="1">
              <w:r w:rsidR="00C61D47">
                <w:rPr>
                  <w:rStyle w:val="Hyperlink"/>
                  <w:rFonts w:ascii="Courier New" w:hAnsi="Courier New" w:cs="Courier New"/>
                  <w:b/>
                  <w:bCs/>
                </w:rPr>
                <w:t>getPriceTextField</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javax.swing.JTextField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4" w:anchor="getQuantityTextField()" w:history="1">
              <w:r w:rsidR="00C61D47">
                <w:rPr>
                  <w:rStyle w:val="Hyperlink"/>
                  <w:rFonts w:ascii="Courier New" w:hAnsi="Courier New" w:cs="Courier New"/>
                  <w:b/>
                  <w:bCs/>
                </w:rPr>
                <w:t>getQuantityTextField</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javax.swing.JButton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5" w:anchor="getSaveButton()" w:history="1">
              <w:r w:rsidR="00C61D47">
                <w:rPr>
                  <w:rStyle w:val="Hyperlink"/>
                  <w:rFonts w:ascii="Courier New" w:hAnsi="Courier New" w:cs="Courier New"/>
                  <w:b/>
                  <w:bCs/>
                </w:rPr>
                <w:t>getSaveButton</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javax.swing.JComboBox</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6" w:anchor="getUomCombo()" w:history="1">
              <w:r w:rsidR="00C61D47">
                <w:rPr>
                  <w:rStyle w:val="Hyperlink"/>
                  <w:rFonts w:ascii="Courier New" w:hAnsi="Courier New" w:cs="Courier New"/>
                  <w:b/>
                  <w:bCs/>
                </w:rPr>
                <w:t>getUomCombo</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javax.swing.JComboBox</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7" w:anchor="getVatCombo()" w:history="1">
              <w:r w:rsidR="00C61D47">
                <w:rPr>
                  <w:rStyle w:val="Hyperlink"/>
                  <w:rFonts w:ascii="Courier New" w:hAnsi="Courier New" w:cs="Courier New"/>
                  <w:b/>
                  <w:bCs/>
                </w:rPr>
                <w:t>getVatCombo</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8" w:anchor="setBarCodeTextField(javax.swing.JTextField)" w:history="1">
              <w:r w:rsidR="00C61D47">
                <w:rPr>
                  <w:rStyle w:val="Hyperlink"/>
                  <w:rFonts w:ascii="Courier New" w:hAnsi="Courier New" w:cs="Courier New"/>
                  <w:b/>
                  <w:bCs/>
                </w:rPr>
                <w:t>setBarCodeTextField</w:t>
              </w:r>
            </w:hyperlink>
            <w:r w:rsidR="00C61D47">
              <w:rPr>
                <w:rStyle w:val="HTMLCode"/>
              </w:rPr>
              <w:t>(javax.swing.JTextField barCodeTextField)</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49" w:anchor="setCancelButton(javax.swing.JButton)" w:history="1">
              <w:r w:rsidR="00C61D47">
                <w:rPr>
                  <w:rStyle w:val="Hyperlink"/>
                  <w:rFonts w:ascii="Courier New" w:hAnsi="Courier New" w:cs="Courier New"/>
                  <w:b/>
                  <w:bCs/>
                </w:rPr>
                <w:t>setCancelButton</w:t>
              </w:r>
            </w:hyperlink>
            <w:r w:rsidR="00C61D47">
              <w:rPr>
                <w:rStyle w:val="HTMLCode"/>
              </w:rPr>
              <w:t>(javax.swing.JButton cancelButton)</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0" w:anchor="setDescriptionTextField(javax.swing.JTextField)" w:history="1">
              <w:r w:rsidR="00C61D47">
                <w:rPr>
                  <w:rStyle w:val="Hyperlink"/>
                  <w:rFonts w:ascii="Courier New" w:hAnsi="Courier New" w:cs="Courier New"/>
                  <w:b/>
                  <w:bCs/>
                </w:rPr>
                <w:t>setDescriptionTextField</w:t>
              </w:r>
            </w:hyperlink>
            <w:r w:rsidR="00C61D47">
              <w:rPr>
                <w:rStyle w:val="HTMLCode"/>
              </w:rPr>
              <w:t>(javax.swing.JTextField descriptionTextField)</w:t>
            </w:r>
            <w:r w:rsidR="00C61D47">
              <w:br/>
            </w:r>
            <w:r w:rsidR="00C61D47">
              <w:lastRenderedPageBreak/>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1" w:anchor="setMainFrame(javax.swing.JFrame)" w:history="1">
              <w:r w:rsidR="00C61D47">
                <w:rPr>
                  <w:rStyle w:val="Hyperlink"/>
                  <w:rFonts w:ascii="Courier New" w:hAnsi="Courier New" w:cs="Courier New"/>
                  <w:b/>
                  <w:bCs/>
                </w:rPr>
                <w:t>setMainFrame</w:t>
              </w:r>
            </w:hyperlink>
            <w:r w:rsidR="00C61D47">
              <w:rPr>
                <w:rStyle w:val="HTMLCode"/>
              </w:rPr>
              <w:t>(javax.swing.JFrame mainFrame)</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2" w:anchor="setPriceTextField(javax.swing.JTextField)" w:history="1">
              <w:r w:rsidR="00C61D47">
                <w:rPr>
                  <w:rStyle w:val="Hyperlink"/>
                  <w:rFonts w:ascii="Courier New" w:hAnsi="Courier New" w:cs="Courier New"/>
                  <w:b/>
                  <w:bCs/>
                </w:rPr>
                <w:t>setPriceTextField</w:t>
              </w:r>
            </w:hyperlink>
            <w:r w:rsidR="00C61D47">
              <w:rPr>
                <w:rStyle w:val="HTMLCode"/>
              </w:rPr>
              <w:t>(javax.swing.JTextField priceTextField)</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3" w:anchor="setQuantityTextField(javax.swing.JTextField)" w:history="1">
              <w:r w:rsidR="00C61D47">
                <w:rPr>
                  <w:rStyle w:val="Hyperlink"/>
                  <w:rFonts w:ascii="Courier New" w:hAnsi="Courier New" w:cs="Courier New"/>
                  <w:b/>
                  <w:bCs/>
                </w:rPr>
                <w:t>setQuantityTextField</w:t>
              </w:r>
            </w:hyperlink>
            <w:r w:rsidR="00C61D47">
              <w:rPr>
                <w:rStyle w:val="HTMLCode"/>
              </w:rPr>
              <w:t>(javax.swing.JTextField quantityTextField)</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4" w:anchor="setSaveButton(javax.swing.JButton)" w:history="1">
              <w:r w:rsidR="00C61D47">
                <w:rPr>
                  <w:rStyle w:val="Hyperlink"/>
                  <w:rFonts w:ascii="Courier New" w:hAnsi="Courier New" w:cs="Courier New"/>
                  <w:b/>
                  <w:bCs/>
                </w:rPr>
                <w:t>setSaveButton</w:t>
              </w:r>
            </w:hyperlink>
            <w:r w:rsidR="00C61D47">
              <w:rPr>
                <w:rStyle w:val="HTMLCode"/>
              </w:rPr>
              <w:t>(javax.swing.JButton saveButton)</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5" w:anchor="setUomCombo(javax.swing.JComboBox)" w:history="1">
              <w:r w:rsidR="00C61D47">
                <w:rPr>
                  <w:rStyle w:val="Hyperlink"/>
                  <w:rFonts w:ascii="Courier New" w:hAnsi="Courier New" w:cs="Courier New"/>
                  <w:b/>
                  <w:bCs/>
                </w:rPr>
                <w:t>setUomCombo</w:t>
              </w:r>
            </w:hyperlink>
            <w:r w:rsidR="00C61D47">
              <w:rPr>
                <w:rStyle w:val="HTMLCode"/>
              </w:rPr>
              <w:t>(javax.swing.JComboBox uomCombo)</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6" w:anchor="setVatCombo(javax.swing.JComboBox)" w:history="1">
              <w:r w:rsidR="00C61D47">
                <w:rPr>
                  <w:rStyle w:val="Hyperlink"/>
                  <w:rFonts w:ascii="Courier New" w:hAnsi="Courier New" w:cs="Courier New"/>
                  <w:b/>
                  <w:bCs/>
                </w:rPr>
                <w:t>setVatCombo</w:t>
              </w:r>
            </w:hyperlink>
            <w:r w:rsidR="00C61D47">
              <w:rPr>
                <w:rStyle w:val="HTMLCode"/>
              </w:rPr>
              <w:t>(javax.swing.JComboBox vatCombo)</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7" w:anchor="showGUI()" w:history="1">
              <w:r w:rsidR="00C61D47">
                <w:rPr>
                  <w:rStyle w:val="Hyperlink"/>
                  <w:rFonts w:ascii="Courier New" w:hAnsi="Courier New" w:cs="Courier New"/>
                  <w:b/>
                  <w:bCs/>
                </w:rPr>
                <w:t>showGUI</w:t>
              </w:r>
            </w:hyperlink>
            <w:r w:rsidR="00C61D47">
              <w:rPr>
                <w:rStyle w:val="HTMLCode"/>
              </w:rPr>
              <w:t>()</w:t>
            </w:r>
            <w:r w:rsidR="00C61D47">
              <w:br/>
              <w:t xml:space="preserve">          Make the frame visible. </w:t>
            </w:r>
          </w:p>
        </w:tc>
      </w:tr>
    </w:tbl>
    <w:p w:rsidR="00C61D47" w:rsidRDefault="00C61D47" w:rsidP="00C61D4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C61D47" w:rsidRDefault="00C61D47">
            <w:pPr>
              <w:rPr>
                <w:b/>
                <w:bCs/>
                <w:sz w:val="24"/>
                <w:szCs w:val="24"/>
              </w:rPr>
            </w:pPr>
            <w:r>
              <w:rPr>
                <w:b/>
                <w:bCs/>
              </w:rPr>
              <w:t xml:space="preserve">Methods inherited from class java.lang.Object </w:t>
            </w:r>
          </w:p>
        </w:tc>
      </w:tr>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C61D47">
            <w:pPr>
              <w:rPr>
                <w:sz w:val="24"/>
                <w:szCs w:val="24"/>
              </w:rPr>
            </w:pPr>
            <w:r>
              <w:rPr>
                <w:rStyle w:val="HTMLCode"/>
              </w:rPr>
              <w:t>clone, equals, finalize, getClass, hashCode, notify, notifyAll, toString, wait, wait, wait</w:t>
            </w:r>
            <w:r>
              <w:t xml:space="preserve"> </w:t>
            </w:r>
          </w:p>
        </w:tc>
      </w:tr>
    </w:tbl>
    <w:p w:rsidR="00C61D47" w:rsidRDefault="00C61D47" w:rsidP="00C61D4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61D47" w:rsidRDefault="00C61D47">
            <w:pPr>
              <w:rPr>
                <w:b/>
                <w:bCs/>
                <w:sz w:val="24"/>
                <w:szCs w:val="24"/>
              </w:rPr>
            </w:pPr>
            <w:r>
              <w:rPr>
                <w:b/>
                <w:bCs/>
                <w:sz w:val="36"/>
                <w:szCs w:val="36"/>
              </w:rPr>
              <w:t>Constructor Detail</w:t>
            </w:r>
            <w:r>
              <w:rPr>
                <w:b/>
                <w:bCs/>
              </w:rPr>
              <w:t xml:space="preserve"> </w:t>
            </w:r>
          </w:p>
        </w:tc>
      </w:tr>
    </w:tbl>
    <w:p w:rsidR="00C61D47" w:rsidRDefault="00C61D47" w:rsidP="00C61D47">
      <w:pPr>
        <w:pStyle w:val="Heading3"/>
      </w:pPr>
      <w:bookmarkStart w:id="213" w:name="ProductMaintenanceView()"/>
      <w:bookmarkEnd w:id="213"/>
      <w:r>
        <w:t xml:space="preserve">ProductMaintenanceView </w:t>
      </w:r>
    </w:p>
    <w:p w:rsidR="00C61D47" w:rsidRDefault="00C61D47" w:rsidP="00C61D47">
      <w:pPr>
        <w:pStyle w:val="HTMLPreformatted"/>
      </w:pPr>
      <w:r>
        <w:t xml:space="preserve">public </w:t>
      </w:r>
      <w:r>
        <w:rPr>
          <w:b/>
          <w:bCs/>
        </w:rPr>
        <w:t>ProductMaintenanceView</w:t>
      </w:r>
      <w:r>
        <w:t>()</w:t>
      </w:r>
    </w:p>
    <w:p w:rsidR="00C61D47" w:rsidRDefault="00C61D47" w:rsidP="00C61D47">
      <w:pPr>
        <w:ind w:left="720"/>
      </w:pPr>
      <w:r>
        <w:t xml:space="preserve">Constructor.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61D47" w:rsidRDefault="00C61D47">
            <w:pPr>
              <w:rPr>
                <w:b/>
                <w:bCs/>
                <w:sz w:val="24"/>
                <w:szCs w:val="24"/>
              </w:rPr>
            </w:pPr>
            <w:r>
              <w:rPr>
                <w:b/>
                <w:bCs/>
                <w:sz w:val="36"/>
                <w:szCs w:val="36"/>
              </w:rPr>
              <w:lastRenderedPageBreak/>
              <w:t>Method Detail</w:t>
            </w:r>
            <w:r>
              <w:rPr>
                <w:b/>
                <w:bCs/>
              </w:rPr>
              <w:t xml:space="preserve"> </w:t>
            </w:r>
          </w:p>
        </w:tc>
      </w:tr>
    </w:tbl>
    <w:p w:rsidR="00C61D47" w:rsidRDefault="00C61D47" w:rsidP="00C61D47">
      <w:pPr>
        <w:pStyle w:val="Heading3"/>
      </w:pPr>
      <w:r>
        <w:t xml:space="preserve">getBarCodeTextField </w:t>
      </w:r>
    </w:p>
    <w:p w:rsidR="00C61D47" w:rsidRDefault="00C61D47" w:rsidP="00C61D47">
      <w:pPr>
        <w:pStyle w:val="HTMLPreformatted"/>
      </w:pPr>
      <w:r>
        <w:t xml:space="preserve">public javax.swing.JTextField </w:t>
      </w:r>
      <w:r>
        <w:rPr>
          <w:b/>
          <w:bCs/>
        </w:rPr>
        <w:t>getBarCodeTextField</w:t>
      </w:r>
      <w:r>
        <w:t>()</w:t>
      </w:r>
    </w:p>
    <w:p w:rsidR="00C61D47" w:rsidRDefault="003F2F3D" w:rsidP="00C61D47">
      <w:r>
        <w:pict>
          <v:rect id="_x0000_i1299" style="width:0;height:1.5pt" o:hralign="center" o:hrstd="t" o:hr="t" fillcolor="#a0a0a0" stroked="f"/>
        </w:pict>
      </w:r>
    </w:p>
    <w:p w:rsidR="00C61D47" w:rsidRDefault="00C61D47" w:rsidP="00C61D47">
      <w:pPr>
        <w:pStyle w:val="Heading3"/>
      </w:pPr>
      <w:r>
        <w:t xml:space="preserve">getCancelButton </w:t>
      </w:r>
    </w:p>
    <w:p w:rsidR="00C61D47" w:rsidRDefault="00C61D47" w:rsidP="00C61D47">
      <w:pPr>
        <w:pStyle w:val="HTMLPreformatted"/>
      </w:pPr>
      <w:r>
        <w:t xml:space="preserve">public javax.swing.JButton </w:t>
      </w:r>
      <w:r>
        <w:rPr>
          <w:b/>
          <w:bCs/>
        </w:rPr>
        <w:t>getCancelButton</w:t>
      </w:r>
      <w:r>
        <w:t>()</w:t>
      </w:r>
    </w:p>
    <w:p w:rsidR="00C61D47" w:rsidRDefault="003F2F3D" w:rsidP="00C61D47">
      <w:r>
        <w:pict>
          <v:rect id="_x0000_i1300" style="width:0;height:1.5pt" o:hralign="center" o:hrstd="t" o:hr="t" fillcolor="#a0a0a0" stroked="f"/>
        </w:pict>
      </w:r>
    </w:p>
    <w:p w:rsidR="00C61D47" w:rsidRDefault="00C61D47" w:rsidP="00C61D47">
      <w:pPr>
        <w:pStyle w:val="Heading3"/>
      </w:pPr>
      <w:bookmarkStart w:id="214" w:name="getDescriptionTextField()"/>
      <w:bookmarkEnd w:id="214"/>
      <w:r>
        <w:t xml:space="preserve">getDescriptionTextField </w:t>
      </w:r>
    </w:p>
    <w:p w:rsidR="00C61D47" w:rsidRDefault="00C61D47" w:rsidP="00C61D47">
      <w:pPr>
        <w:pStyle w:val="HTMLPreformatted"/>
      </w:pPr>
      <w:r>
        <w:t xml:space="preserve">public javax.swing.JTextField </w:t>
      </w:r>
      <w:r>
        <w:rPr>
          <w:b/>
          <w:bCs/>
        </w:rPr>
        <w:t>getDescriptionTextField</w:t>
      </w:r>
      <w:r>
        <w:t>()</w:t>
      </w:r>
    </w:p>
    <w:p w:rsidR="00C61D47" w:rsidRDefault="003F2F3D" w:rsidP="00C61D47">
      <w:r>
        <w:pict>
          <v:rect id="_x0000_i1301" style="width:0;height:1.5pt" o:hralign="center" o:hrstd="t" o:hr="t" fillcolor="#a0a0a0" stroked="f"/>
        </w:pict>
      </w:r>
    </w:p>
    <w:p w:rsidR="00C61D47" w:rsidRDefault="00C61D47" w:rsidP="00C61D47">
      <w:pPr>
        <w:pStyle w:val="Heading3"/>
      </w:pPr>
      <w:r>
        <w:t xml:space="preserve">getMainFrame </w:t>
      </w:r>
    </w:p>
    <w:p w:rsidR="00C61D47" w:rsidRDefault="00C61D47" w:rsidP="00C61D47">
      <w:pPr>
        <w:pStyle w:val="HTMLPreformatted"/>
      </w:pPr>
      <w:r>
        <w:t xml:space="preserve">public javax.swing.JFrame </w:t>
      </w:r>
      <w:r>
        <w:rPr>
          <w:b/>
          <w:bCs/>
        </w:rPr>
        <w:t>getMainFrame</w:t>
      </w:r>
      <w:r>
        <w:t>()</w:t>
      </w:r>
    </w:p>
    <w:p w:rsidR="00C61D47" w:rsidRDefault="003F2F3D" w:rsidP="00C61D47">
      <w:r>
        <w:pict>
          <v:rect id="_x0000_i1302" style="width:0;height:1.5pt" o:hralign="center" o:hrstd="t" o:hr="t" fillcolor="#a0a0a0" stroked="f"/>
        </w:pict>
      </w:r>
    </w:p>
    <w:p w:rsidR="00C61D47" w:rsidRDefault="00C61D47" w:rsidP="00C61D47">
      <w:pPr>
        <w:pStyle w:val="Heading3"/>
      </w:pPr>
      <w:bookmarkStart w:id="215" w:name="getPriceTextField()"/>
      <w:bookmarkEnd w:id="215"/>
      <w:r>
        <w:t xml:space="preserve">getPriceTextField </w:t>
      </w:r>
    </w:p>
    <w:p w:rsidR="00C61D47" w:rsidRDefault="00C61D47" w:rsidP="00C61D47">
      <w:pPr>
        <w:pStyle w:val="HTMLPreformatted"/>
      </w:pPr>
      <w:r>
        <w:t xml:space="preserve">public javax.swing.JTextField </w:t>
      </w:r>
      <w:r>
        <w:rPr>
          <w:b/>
          <w:bCs/>
        </w:rPr>
        <w:t>getPriceTextField</w:t>
      </w:r>
      <w:r>
        <w:t>()</w:t>
      </w:r>
    </w:p>
    <w:p w:rsidR="00C61D47" w:rsidRDefault="003F2F3D" w:rsidP="00C61D47">
      <w:r>
        <w:pict>
          <v:rect id="_x0000_i1303" style="width:0;height:1.5pt" o:hralign="center" o:hrstd="t" o:hr="t" fillcolor="#a0a0a0" stroked="f"/>
        </w:pict>
      </w:r>
    </w:p>
    <w:p w:rsidR="00C61D47" w:rsidRDefault="00C61D47" w:rsidP="00C61D47">
      <w:pPr>
        <w:pStyle w:val="Heading3"/>
      </w:pPr>
      <w:r>
        <w:t xml:space="preserve">getQuantityTextField </w:t>
      </w:r>
    </w:p>
    <w:p w:rsidR="00C61D47" w:rsidRDefault="00C61D47" w:rsidP="00C61D47">
      <w:pPr>
        <w:pStyle w:val="HTMLPreformatted"/>
      </w:pPr>
      <w:r>
        <w:t xml:space="preserve">public javax.swing.JTextField </w:t>
      </w:r>
      <w:r>
        <w:rPr>
          <w:b/>
          <w:bCs/>
        </w:rPr>
        <w:t>getQuantityTextField</w:t>
      </w:r>
      <w:r>
        <w:t>()</w:t>
      </w:r>
    </w:p>
    <w:p w:rsidR="00C61D47" w:rsidRDefault="003F2F3D" w:rsidP="00C61D47">
      <w:r>
        <w:pict>
          <v:rect id="_x0000_i1304" style="width:0;height:1.5pt" o:hralign="center" o:hrstd="t" o:hr="t" fillcolor="#a0a0a0" stroked="f"/>
        </w:pict>
      </w:r>
    </w:p>
    <w:p w:rsidR="00C61D47" w:rsidRDefault="00C61D47" w:rsidP="00C61D47">
      <w:pPr>
        <w:pStyle w:val="Heading3"/>
      </w:pPr>
      <w:bookmarkStart w:id="216" w:name="getSaveButton()"/>
      <w:bookmarkEnd w:id="216"/>
      <w:r>
        <w:t xml:space="preserve">getSaveButton </w:t>
      </w:r>
    </w:p>
    <w:p w:rsidR="00C61D47" w:rsidRDefault="00C61D47" w:rsidP="00C61D47">
      <w:pPr>
        <w:pStyle w:val="HTMLPreformatted"/>
      </w:pPr>
      <w:r>
        <w:t xml:space="preserve">public javax.swing.JButton </w:t>
      </w:r>
      <w:r>
        <w:rPr>
          <w:b/>
          <w:bCs/>
        </w:rPr>
        <w:t>getSaveButton</w:t>
      </w:r>
      <w:r>
        <w:t>()</w:t>
      </w:r>
    </w:p>
    <w:p w:rsidR="00C61D47" w:rsidRDefault="003F2F3D" w:rsidP="00C61D47">
      <w:r>
        <w:pict>
          <v:rect id="_x0000_i1305" style="width:0;height:1.5pt" o:hralign="center" o:hrstd="t" o:hr="t" fillcolor="#a0a0a0" stroked="f"/>
        </w:pict>
      </w:r>
    </w:p>
    <w:p w:rsidR="00C61D47" w:rsidRDefault="00C61D47" w:rsidP="00C61D47">
      <w:pPr>
        <w:pStyle w:val="Heading3"/>
      </w:pPr>
      <w:bookmarkStart w:id="217" w:name="getUomCombo()"/>
      <w:bookmarkEnd w:id="217"/>
      <w:r>
        <w:t xml:space="preserve">getUomCombo </w:t>
      </w:r>
    </w:p>
    <w:p w:rsidR="00C61D47" w:rsidRDefault="00C61D47" w:rsidP="00C61D47">
      <w:pPr>
        <w:pStyle w:val="HTMLPreformatted"/>
      </w:pPr>
      <w:r>
        <w:t xml:space="preserve">public javax.swing.JComboBox </w:t>
      </w:r>
      <w:r>
        <w:rPr>
          <w:b/>
          <w:bCs/>
        </w:rPr>
        <w:t>getUomCombo</w:t>
      </w:r>
      <w:r>
        <w:t>()</w:t>
      </w:r>
    </w:p>
    <w:p w:rsidR="00C61D47" w:rsidRDefault="003F2F3D" w:rsidP="00C61D47">
      <w:r>
        <w:pict>
          <v:rect id="_x0000_i1306" style="width:0;height:1.5pt" o:hralign="center" o:hrstd="t" o:hr="t" fillcolor="#a0a0a0" stroked="f"/>
        </w:pict>
      </w:r>
    </w:p>
    <w:p w:rsidR="00C61D47" w:rsidRDefault="00C61D47" w:rsidP="00C61D47">
      <w:pPr>
        <w:pStyle w:val="Heading3"/>
      </w:pPr>
      <w:bookmarkStart w:id="218" w:name="getVatCombo()"/>
      <w:bookmarkEnd w:id="218"/>
      <w:r>
        <w:t xml:space="preserve">getVatCombo </w:t>
      </w:r>
    </w:p>
    <w:p w:rsidR="00C61D47" w:rsidRDefault="00C61D47" w:rsidP="00C61D47">
      <w:pPr>
        <w:pStyle w:val="HTMLPreformatted"/>
      </w:pPr>
      <w:r>
        <w:t xml:space="preserve">public javax.swing.JComboBox </w:t>
      </w:r>
      <w:r>
        <w:rPr>
          <w:b/>
          <w:bCs/>
        </w:rPr>
        <w:t>getVatCombo</w:t>
      </w:r>
      <w:r>
        <w:t>()</w:t>
      </w:r>
    </w:p>
    <w:p w:rsidR="00C61D47" w:rsidRDefault="003F2F3D" w:rsidP="00C61D47">
      <w:r>
        <w:pict>
          <v:rect id="_x0000_i1307" style="width:0;height:1.5pt" o:hralign="center" o:hrstd="t" o:hr="t" fillcolor="#a0a0a0" stroked="f"/>
        </w:pict>
      </w:r>
    </w:p>
    <w:p w:rsidR="00C61D47" w:rsidRDefault="00C61D47" w:rsidP="00C61D47">
      <w:pPr>
        <w:pStyle w:val="Heading3"/>
      </w:pPr>
      <w:r>
        <w:t xml:space="preserve">setBarCodeTextField </w:t>
      </w:r>
    </w:p>
    <w:p w:rsidR="00C61D47" w:rsidRDefault="00C61D47" w:rsidP="00C61D47">
      <w:pPr>
        <w:pStyle w:val="HTMLPreformatted"/>
      </w:pPr>
      <w:r>
        <w:lastRenderedPageBreak/>
        <w:t xml:space="preserve">public void </w:t>
      </w:r>
      <w:r>
        <w:rPr>
          <w:b/>
          <w:bCs/>
        </w:rPr>
        <w:t>setBarCodeTextField</w:t>
      </w:r>
      <w:r>
        <w:t>(javax.swing.JTextField barCodeTextField)</w:t>
      </w:r>
    </w:p>
    <w:p w:rsidR="00C61D47" w:rsidRDefault="003F2F3D" w:rsidP="00C61D47">
      <w:r>
        <w:pict>
          <v:rect id="_x0000_i1308" style="width:0;height:1.5pt" o:hralign="center" o:hrstd="t" o:hr="t" fillcolor="#a0a0a0" stroked="f"/>
        </w:pict>
      </w:r>
    </w:p>
    <w:p w:rsidR="00C61D47" w:rsidRDefault="00C61D47" w:rsidP="00C61D47">
      <w:pPr>
        <w:pStyle w:val="Heading3"/>
      </w:pPr>
      <w:r>
        <w:t xml:space="preserve">setCancelButton </w:t>
      </w:r>
    </w:p>
    <w:p w:rsidR="00C61D47" w:rsidRDefault="00C61D47" w:rsidP="00C61D47">
      <w:pPr>
        <w:pStyle w:val="HTMLPreformatted"/>
      </w:pPr>
      <w:r>
        <w:t xml:space="preserve">public void </w:t>
      </w:r>
      <w:r>
        <w:rPr>
          <w:b/>
          <w:bCs/>
        </w:rPr>
        <w:t>setCancelButton</w:t>
      </w:r>
      <w:r>
        <w:t>(javax.swing.JButton cancelButton)</w:t>
      </w:r>
    </w:p>
    <w:p w:rsidR="00C61D47" w:rsidRDefault="003F2F3D" w:rsidP="00C61D47">
      <w:r>
        <w:pict>
          <v:rect id="_x0000_i1309" style="width:0;height:1.5pt" o:hralign="center" o:hrstd="t" o:hr="t" fillcolor="#a0a0a0" stroked="f"/>
        </w:pict>
      </w:r>
    </w:p>
    <w:p w:rsidR="00C61D47" w:rsidRDefault="00C61D47" w:rsidP="00C61D47">
      <w:pPr>
        <w:pStyle w:val="Heading3"/>
      </w:pPr>
      <w:bookmarkStart w:id="219" w:name="setDescriptionTextField(javax.swing.JTex"/>
      <w:bookmarkEnd w:id="219"/>
      <w:r>
        <w:t xml:space="preserve">setDescriptionTextField </w:t>
      </w:r>
    </w:p>
    <w:p w:rsidR="00C61D47" w:rsidRDefault="00C61D47" w:rsidP="00C61D47">
      <w:pPr>
        <w:pStyle w:val="HTMLPreformatted"/>
      </w:pPr>
      <w:r>
        <w:t xml:space="preserve">public void </w:t>
      </w:r>
      <w:r>
        <w:rPr>
          <w:b/>
          <w:bCs/>
        </w:rPr>
        <w:t>setDescriptionTextField</w:t>
      </w:r>
      <w:r>
        <w:t>(javax.swing.JTextField descriptionTextField)</w:t>
      </w:r>
    </w:p>
    <w:p w:rsidR="00C61D47" w:rsidRDefault="003F2F3D" w:rsidP="00C61D47">
      <w:r>
        <w:pict>
          <v:rect id="_x0000_i1310" style="width:0;height:1.5pt" o:hralign="center" o:hrstd="t" o:hr="t" fillcolor="#a0a0a0" stroked="f"/>
        </w:pict>
      </w:r>
    </w:p>
    <w:p w:rsidR="00C61D47" w:rsidRDefault="00C61D47" w:rsidP="00C61D47">
      <w:pPr>
        <w:pStyle w:val="Heading3"/>
      </w:pPr>
      <w:r>
        <w:t xml:space="preserve">setMainFrame </w:t>
      </w:r>
    </w:p>
    <w:p w:rsidR="00C61D47" w:rsidRDefault="00C61D47" w:rsidP="00C61D47">
      <w:pPr>
        <w:pStyle w:val="HTMLPreformatted"/>
      </w:pPr>
      <w:r>
        <w:t xml:space="preserve">public void </w:t>
      </w:r>
      <w:r>
        <w:rPr>
          <w:b/>
          <w:bCs/>
        </w:rPr>
        <w:t>setMainFrame</w:t>
      </w:r>
      <w:r>
        <w:t>(javax.swing.JFrame mainFrame)</w:t>
      </w:r>
    </w:p>
    <w:p w:rsidR="00C61D47" w:rsidRDefault="003F2F3D" w:rsidP="00C61D47">
      <w:r>
        <w:pict>
          <v:rect id="_x0000_i1311" style="width:0;height:1.5pt" o:hralign="center" o:hrstd="t" o:hr="t" fillcolor="#a0a0a0" stroked="f"/>
        </w:pict>
      </w:r>
    </w:p>
    <w:p w:rsidR="00C61D47" w:rsidRDefault="00C61D47" w:rsidP="00C61D47">
      <w:pPr>
        <w:pStyle w:val="Heading3"/>
      </w:pPr>
      <w:bookmarkStart w:id="220" w:name="setPriceTextField(javax.swing.JTextField"/>
      <w:bookmarkEnd w:id="220"/>
      <w:r>
        <w:t xml:space="preserve">setPriceTextField </w:t>
      </w:r>
    </w:p>
    <w:p w:rsidR="00C61D47" w:rsidRDefault="00C61D47" w:rsidP="00C61D47">
      <w:pPr>
        <w:pStyle w:val="HTMLPreformatted"/>
      </w:pPr>
      <w:r>
        <w:t xml:space="preserve">public void </w:t>
      </w:r>
      <w:r>
        <w:rPr>
          <w:b/>
          <w:bCs/>
        </w:rPr>
        <w:t>setPriceTextField</w:t>
      </w:r>
      <w:r>
        <w:t>(javax.swing.JTextField priceTextField)</w:t>
      </w:r>
    </w:p>
    <w:p w:rsidR="00C61D47" w:rsidRDefault="003F2F3D" w:rsidP="00C61D47">
      <w:r>
        <w:pict>
          <v:rect id="_x0000_i1312" style="width:0;height:1.5pt" o:hralign="center" o:hrstd="t" o:hr="t" fillcolor="#a0a0a0" stroked="f"/>
        </w:pict>
      </w:r>
    </w:p>
    <w:p w:rsidR="00C61D47" w:rsidRDefault="00C61D47" w:rsidP="00C61D47">
      <w:pPr>
        <w:pStyle w:val="Heading3"/>
      </w:pPr>
      <w:r>
        <w:t xml:space="preserve">setQuantityTextField </w:t>
      </w:r>
    </w:p>
    <w:p w:rsidR="00C61D47" w:rsidRDefault="00C61D47" w:rsidP="00C61D47">
      <w:pPr>
        <w:pStyle w:val="HTMLPreformatted"/>
      </w:pPr>
      <w:r>
        <w:t xml:space="preserve">public void </w:t>
      </w:r>
      <w:r>
        <w:rPr>
          <w:b/>
          <w:bCs/>
        </w:rPr>
        <w:t>setQuantityTextField</w:t>
      </w:r>
      <w:r>
        <w:t>(javax.swing.JTextField quantityTextField)</w:t>
      </w:r>
    </w:p>
    <w:p w:rsidR="00C61D47" w:rsidRDefault="003F2F3D" w:rsidP="00C61D47">
      <w:r>
        <w:pict>
          <v:rect id="_x0000_i1313" style="width:0;height:1.5pt" o:hralign="center" o:hrstd="t" o:hr="t" fillcolor="#a0a0a0" stroked="f"/>
        </w:pict>
      </w:r>
    </w:p>
    <w:p w:rsidR="00C61D47" w:rsidRDefault="00C61D47" w:rsidP="00C61D47">
      <w:pPr>
        <w:pStyle w:val="Heading3"/>
      </w:pPr>
      <w:bookmarkStart w:id="221" w:name="setSaveButton(javax.swing.JButton)"/>
      <w:bookmarkEnd w:id="221"/>
      <w:r>
        <w:t xml:space="preserve">setSaveButton </w:t>
      </w:r>
    </w:p>
    <w:p w:rsidR="00C61D47" w:rsidRDefault="00C61D47" w:rsidP="00C61D47">
      <w:pPr>
        <w:pStyle w:val="HTMLPreformatted"/>
      </w:pPr>
      <w:r>
        <w:t xml:space="preserve">public void </w:t>
      </w:r>
      <w:r>
        <w:rPr>
          <w:b/>
          <w:bCs/>
        </w:rPr>
        <w:t>setSaveButton</w:t>
      </w:r>
      <w:r>
        <w:t>(javax.swing.JButton saveButton)</w:t>
      </w:r>
    </w:p>
    <w:p w:rsidR="00C61D47" w:rsidRDefault="003F2F3D" w:rsidP="00C61D47">
      <w:r>
        <w:pict>
          <v:rect id="_x0000_i1314" style="width:0;height:1.5pt" o:hralign="center" o:hrstd="t" o:hr="t" fillcolor="#a0a0a0" stroked="f"/>
        </w:pict>
      </w:r>
    </w:p>
    <w:p w:rsidR="00C61D47" w:rsidRDefault="00C61D47" w:rsidP="00C61D47">
      <w:pPr>
        <w:pStyle w:val="Heading3"/>
      </w:pPr>
      <w:bookmarkStart w:id="222" w:name="setUomCombo(javax.swing.JComboBox)"/>
      <w:bookmarkEnd w:id="222"/>
      <w:r>
        <w:t xml:space="preserve">setUomCombo </w:t>
      </w:r>
    </w:p>
    <w:p w:rsidR="00C61D47" w:rsidRDefault="00C61D47" w:rsidP="00C61D47">
      <w:pPr>
        <w:pStyle w:val="HTMLPreformatted"/>
      </w:pPr>
      <w:r>
        <w:t xml:space="preserve">public void </w:t>
      </w:r>
      <w:r>
        <w:rPr>
          <w:b/>
          <w:bCs/>
        </w:rPr>
        <w:t>setUomCombo</w:t>
      </w:r>
      <w:r>
        <w:t>(javax.swing.JComboBox uomCombo)</w:t>
      </w:r>
    </w:p>
    <w:p w:rsidR="00C61D47" w:rsidRDefault="003F2F3D" w:rsidP="00C61D47">
      <w:r>
        <w:pict>
          <v:rect id="_x0000_i1315" style="width:0;height:1.5pt" o:hralign="center" o:hrstd="t" o:hr="t" fillcolor="#a0a0a0" stroked="f"/>
        </w:pict>
      </w:r>
    </w:p>
    <w:p w:rsidR="00C61D47" w:rsidRDefault="00C61D47" w:rsidP="00C61D47">
      <w:pPr>
        <w:pStyle w:val="Heading3"/>
      </w:pPr>
      <w:bookmarkStart w:id="223" w:name="setVatCombo(javax.swing.JComboBox)"/>
      <w:bookmarkEnd w:id="223"/>
      <w:r>
        <w:t xml:space="preserve">setVatCombo </w:t>
      </w:r>
    </w:p>
    <w:p w:rsidR="00C61D47" w:rsidRDefault="00C61D47" w:rsidP="00C61D47">
      <w:pPr>
        <w:pStyle w:val="HTMLPreformatted"/>
      </w:pPr>
      <w:r>
        <w:t xml:space="preserve">public void </w:t>
      </w:r>
      <w:r>
        <w:rPr>
          <w:b/>
          <w:bCs/>
        </w:rPr>
        <w:t>setVatCombo</w:t>
      </w:r>
      <w:r>
        <w:t>(javax.swing.JComboBox vatCombo)</w:t>
      </w:r>
    </w:p>
    <w:p w:rsidR="00C61D47" w:rsidRDefault="003F2F3D" w:rsidP="00C61D47">
      <w:r>
        <w:pict>
          <v:rect id="_x0000_i1316" style="width:0;height:1.5pt" o:hralign="center" o:hrstd="t" o:hr="t" fillcolor="#a0a0a0" stroked="f"/>
        </w:pict>
      </w:r>
    </w:p>
    <w:p w:rsidR="00C61D47" w:rsidRDefault="00C61D47" w:rsidP="00C61D47">
      <w:pPr>
        <w:pStyle w:val="Heading3"/>
      </w:pPr>
      <w:r>
        <w:t xml:space="preserve">showGUI </w:t>
      </w:r>
    </w:p>
    <w:p w:rsidR="00C61D47" w:rsidRDefault="00C61D47" w:rsidP="00C61D47">
      <w:pPr>
        <w:pStyle w:val="HTMLPreformatted"/>
      </w:pPr>
      <w:r>
        <w:t xml:space="preserve">public void </w:t>
      </w:r>
      <w:r>
        <w:rPr>
          <w:b/>
          <w:bCs/>
        </w:rPr>
        <w:t>showGUI</w:t>
      </w:r>
      <w:r>
        <w:t>()</w:t>
      </w:r>
    </w:p>
    <w:p w:rsidR="00C61D47" w:rsidRDefault="00C61D47" w:rsidP="00C61D47">
      <w:pPr>
        <w:ind w:left="720"/>
      </w:pPr>
      <w:r>
        <w:t xml:space="preserve">Make the frame visible. </w:t>
      </w:r>
    </w:p>
    <w:p w:rsidR="00C61D47" w:rsidRDefault="003F2F3D" w:rsidP="00C61D47">
      <w:r>
        <w:pict>
          <v:rect id="_x0000_i1317" style="width:0;height:1.5pt" o:hralign="center" o:hrstd="t" o:hr="t" fillcolor="#a0a0a0" stroked="f"/>
        </w:pict>
      </w:r>
    </w:p>
    <w:p w:rsidR="00E92F85" w:rsidRDefault="00E92F85" w:rsidP="00C61D47"/>
    <w:p w:rsidR="00066C04" w:rsidRDefault="00066C04" w:rsidP="00C61D47">
      <w:pPr>
        <w:rPr>
          <w:b/>
          <w:sz w:val="32"/>
          <w:szCs w:val="32"/>
        </w:rPr>
      </w:pPr>
      <w:r>
        <w:rPr>
          <w:b/>
          <w:sz w:val="32"/>
          <w:szCs w:val="32"/>
        </w:rPr>
        <w:lastRenderedPageBreak/>
        <w:t>ProductMaintenanceView class code listing:</w:t>
      </w:r>
    </w:p>
    <w:p w:rsidR="00B82A77" w:rsidRDefault="00B82A77" w:rsidP="00B82A77">
      <w:r>
        <w:t>package pospi;</w:t>
      </w:r>
    </w:p>
    <w:p w:rsidR="00B82A77" w:rsidRDefault="00B82A77" w:rsidP="00B82A77">
      <w:r>
        <w:t>import javax.swing.JFrame;</w:t>
      </w:r>
    </w:p>
    <w:p w:rsidR="00B82A77" w:rsidRDefault="00B82A77" w:rsidP="00B82A77">
      <w:r>
        <w:t>import javax.swing.GroupLayout;</w:t>
      </w:r>
    </w:p>
    <w:p w:rsidR="00B82A77" w:rsidRDefault="00B82A77" w:rsidP="00B82A77">
      <w:r>
        <w:t>import javax.swing.GroupLayout.Alignment;</w:t>
      </w:r>
    </w:p>
    <w:p w:rsidR="00B82A77" w:rsidRDefault="00B82A77" w:rsidP="00B82A77">
      <w:r>
        <w:t>import javax.swing.JPanel;</w:t>
      </w:r>
    </w:p>
    <w:p w:rsidR="00B82A77" w:rsidRDefault="00B82A77" w:rsidP="00B82A77">
      <w:r>
        <w:t>import java.awt.GridBagLayout;</w:t>
      </w:r>
    </w:p>
    <w:p w:rsidR="00B82A77" w:rsidRDefault="00B82A77" w:rsidP="00B82A77">
      <w:r>
        <w:t>import javax.swing.JLabel;</w:t>
      </w:r>
    </w:p>
    <w:p w:rsidR="00B82A77" w:rsidRDefault="00B82A77" w:rsidP="00B82A77">
      <w:r>
        <w:t>import java.awt.GridBagConstraints;</w:t>
      </w:r>
    </w:p>
    <w:p w:rsidR="00B82A77" w:rsidRDefault="00B82A77" w:rsidP="00B82A77">
      <w:r>
        <w:t>import javax.swing.JTextField;</w:t>
      </w:r>
    </w:p>
    <w:p w:rsidR="00B82A77" w:rsidRDefault="00B82A77" w:rsidP="00B82A77">
      <w:r>
        <w:t>import java.awt.Insets;</w:t>
      </w:r>
    </w:p>
    <w:p w:rsidR="00B82A77" w:rsidRDefault="00B82A77" w:rsidP="00B82A77">
      <w:r>
        <w:t>import javax.swing.JComboBox;</w:t>
      </w:r>
    </w:p>
    <w:p w:rsidR="00B82A77" w:rsidRDefault="00B82A77" w:rsidP="00B82A77">
      <w:r>
        <w:t>import javax.swing.LayoutStyle.ComponentPlacement;</w:t>
      </w:r>
    </w:p>
    <w:p w:rsidR="00B82A77" w:rsidRDefault="00B82A77" w:rsidP="00B82A77">
      <w:r>
        <w:t>import java.awt.FlowLayout;</w:t>
      </w:r>
    </w:p>
    <w:p w:rsidR="00B82A77" w:rsidRDefault="00B82A77" w:rsidP="00B82A77">
      <w:r>
        <w:t>import javax.swing.JButton;</w:t>
      </w:r>
    </w:p>
    <w:p w:rsidR="00B82A77" w:rsidRDefault="00B82A77" w:rsidP="00B82A77">
      <w:r>
        <w:t>import java.awt.Font;</w:t>
      </w:r>
    </w:p>
    <w:p w:rsidR="00B82A77" w:rsidRDefault="00B82A77" w:rsidP="00B82A77">
      <w:r>
        <w:t>/**</w:t>
      </w:r>
    </w:p>
    <w:p w:rsidR="00B82A77" w:rsidRDefault="00B82A77" w:rsidP="00B82A77">
      <w:r>
        <w:t xml:space="preserve"> * Author: Angelo Romel Lopez</w:t>
      </w:r>
    </w:p>
    <w:p w:rsidR="00B82A77" w:rsidRDefault="00B82A77" w:rsidP="00B82A77">
      <w:r>
        <w:t xml:space="preserve"> * &lt;br&gt;Description: Constructs and initializes the components and graphical user interface</w:t>
      </w:r>
    </w:p>
    <w:p w:rsidR="00B82A77" w:rsidRDefault="00B82A77" w:rsidP="00B82A77">
      <w:r>
        <w:t xml:space="preserve"> * of the user product maintenancer view screen.</w:t>
      </w:r>
    </w:p>
    <w:p w:rsidR="00B82A77" w:rsidRDefault="00B82A77" w:rsidP="00B82A77">
      <w:r>
        <w:t xml:space="preserve"> * */</w:t>
      </w:r>
    </w:p>
    <w:p w:rsidR="00B82A77" w:rsidRDefault="00B82A77" w:rsidP="00B82A77"/>
    <w:p w:rsidR="00B82A77" w:rsidRDefault="00B82A77" w:rsidP="00B82A77"/>
    <w:p w:rsidR="00B82A77" w:rsidRDefault="00B82A77" w:rsidP="00B82A77">
      <w:r>
        <w:t>public class ProductMaintenanceView {</w:t>
      </w:r>
    </w:p>
    <w:p w:rsidR="00B82A77" w:rsidRDefault="00B82A77" w:rsidP="00B82A77">
      <w:r>
        <w:tab/>
        <w:t>private JFrame mainFrame;</w:t>
      </w:r>
    </w:p>
    <w:p w:rsidR="00B82A77" w:rsidRDefault="00B82A77" w:rsidP="00B82A77">
      <w:r>
        <w:tab/>
        <w:t>private JTextField barCodeTextField;</w:t>
      </w:r>
    </w:p>
    <w:p w:rsidR="00B82A77" w:rsidRDefault="00B82A77" w:rsidP="00B82A77">
      <w:r>
        <w:tab/>
        <w:t>private JTextField descriptionTextField;</w:t>
      </w:r>
    </w:p>
    <w:p w:rsidR="00B82A77" w:rsidRDefault="00B82A77" w:rsidP="00B82A77">
      <w:r>
        <w:tab/>
        <w:t>private JTextField priceTextField;</w:t>
      </w:r>
    </w:p>
    <w:p w:rsidR="00B82A77" w:rsidRDefault="00B82A77" w:rsidP="00B82A77">
      <w:r>
        <w:tab/>
        <w:t>private JTextField quantityTextField;</w:t>
      </w:r>
    </w:p>
    <w:p w:rsidR="00B82A77" w:rsidRDefault="00B82A77" w:rsidP="00B82A77">
      <w:r>
        <w:tab/>
        <w:t>private JButton saveButton;</w:t>
      </w:r>
    </w:p>
    <w:p w:rsidR="00B82A77" w:rsidRDefault="00B82A77" w:rsidP="00B82A77">
      <w:r>
        <w:lastRenderedPageBreak/>
        <w:tab/>
        <w:t>private JButton cancelButton;</w:t>
      </w:r>
    </w:p>
    <w:p w:rsidR="00B82A77" w:rsidRDefault="00B82A77" w:rsidP="00B82A77">
      <w:r>
        <w:tab/>
        <w:t>@SuppressWarnings("rawtypes")</w:t>
      </w:r>
    </w:p>
    <w:p w:rsidR="00B82A77" w:rsidRDefault="00B82A77" w:rsidP="00B82A77">
      <w:r>
        <w:tab/>
        <w:t>private JComboBox uomCombo;</w:t>
      </w:r>
    </w:p>
    <w:p w:rsidR="00B82A77" w:rsidRDefault="00B82A77" w:rsidP="00B82A77">
      <w:r>
        <w:tab/>
        <w:t>@SuppressWarnings("rawtypes")</w:t>
      </w:r>
    </w:p>
    <w:p w:rsidR="00B82A77" w:rsidRDefault="00B82A77" w:rsidP="00B82A77">
      <w:r>
        <w:tab/>
        <w:t>private JComboBox vatCombo;</w:t>
      </w:r>
    </w:p>
    <w:p w:rsidR="00B82A77" w:rsidRDefault="00B82A77" w:rsidP="00B82A77"/>
    <w:p w:rsidR="00B82A77" w:rsidRDefault="00B82A77" w:rsidP="00B82A77">
      <w:r>
        <w:tab/>
        <w:t>/**</w:t>
      </w:r>
    </w:p>
    <w:p w:rsidR="00B82A77" w:rsidRDefault="00B82A77" w:rsidP="00B82A77">
      <w:r>
        <w:tab/>
        <w:t xml:space="preserve"> * Constructor.</w:t>
      </w:r>
    </w:p>
    <w:p w:rsidR="00B82A77" w:rsidRDefault="00B82A77" w:rsidP="00B82A77">
      <w:r>
        <w:tab/>
        <w:t xml:space="preserve"> */</w:t>
      </w:r>
    </w:p>
    <w:p w:rsidR="00B82A77" w:rsidRDefault="00B82A77" w:rsidP="00B82A77">
      <w:r>
        <w:tab/>
        <w:t>public ProductMaintenanceView() {</w:t>
      </w:r>
    </w:p>
    <w:p w:rsidR="00B82A77" w:rsidRDefault="00B82A77" w:rsidP="00B82A77">
      <w:r>
        <w:tab/>
      </w:r>
      <w:r>
        <w:tab/>
        <w:t>initialize();</w:t>
      </w:r>
    </w:p>
    <w:p w:rsidR="00B82A77" w:rsidRDefault="00B82A77" w:rsidP="00B82A77">
      <w:r>
        <w:tab/>
        <w:t>}</w:t>
      </w:r>
    </w:p>
    <w:p w:rsidR="00B82A77" w:rsidRDefault="00B82A77" w:rsidP="00B82A77">
      <w:r>
        <w:tab/>
      </w:r>
    </w:p>
    <w:p w:rsidR="00B82A77" w:rsidRDefault="00B82A77" w:rsidP="00B82A77">
      <w:r>
        <w:tab/>
        <w:t>/**</w:t>
      </w:r>
    </w:p>
    <w:p w:rsidR="00B82A77" w:rsidRDefault="00B82A77" w:rsidP="00B82A77">
      <w:r>
        <w:tab/>
        <w:t xml:space="preserve"> * Initialize the contents of the frame.</w:t>
      </w:r>
    </w:p>
    <w:p w:rsidR="00B82A77" w:rsidRDefault="00B82A77" w:rsidP="00B82A77">
      <w:r>
        <w:tab/>
        <w:t xml:space="preserve"> **/</w:t>
      </w:r>
      <w:r>
        <w:tab/>
      </w:r>
    </w:p>
    <w:p w:rsidR="00B82A77" w:rsidRDefault="00B82A77" w:rsidP="00B82A77">
      <w:r>
        <w:tab/>
        <w:t xml:space="preserve"> @SuppressWarnings("rawtypes")</w:t>
      </w:r>
    </w:p>
    <w:p w:rsidR="00B82A77" w:rsidRDefault="00B82A77" w:rsidP="00B82A77">
      <w:r>
        <w:tab/>
        <w:t>private void initialize() {</w:t>
      </w:r>
    </w:p>
    <w:p w:rsidR="00B82A77" w:rsidRDefault="00B82A77" w:rsidP="00B82A77">
      <w:r>
        <w:tab/>
      </w:r>
      <w:r>
        <w:tab/>
        <w:t>mainFrame = new JFrame();</w:t>
      </w:r>
    </w:p>
    <w:p w:rsidR="00B82A77" w:rsidRDefault="00B82A77" w:rsidP="00B82A77">
      <w:r>
        <w:tab/>
      </w:r>
      <w:r>
        <w:tab/>
        <w:t>mainFrame.setTitle("Product Info");</w:t>
      </w:r>
    </w:p>
    <w:p w:rsidR="00B82A77" w:rsidRDefault="00B82A77" w:rsidP="00B82A77">
      <w:r>
        <w:tab/>
      </w:r>
      <w:r>
        <w:tab/>
        <w:t>mainFrame.setBounds(100, 100, 320, 233);</w:t>
      </w:r>
    </w:p>
    <w:p w:rsidR="00B82A77" w:rsidRDefault="00B82A77" w:rsidP="00B82A77">
      <w:r>
        <w:tab/>
      </w:r>
      <w:r>
        <w:tab/>
        <w:t>mainFrame.setDefaultCloseOperation(JFrame.EXIT_ON_CLOSE);</w:t>
      </w:r>
    </w:p>
    <w:p w:rsidR="00B82A77" w:rsidRDefault="00B82A77" w:rsidP="00B82A77">
      <w:r>
        <w:tab/>
      </w:r>
      <w:r>
        <w:tab/>
      </w:r>
    </w:p>
    <w:p w:rsidR="00B82A77" w:rsidRDefault="00B82A77" w:rsidP="00B82A77">
      <w:r>
        <w:tab/>
      </w:r>
      <w:r>
        <w:tab/>
        <w:t>JPanel panel = new JPanel();</w:t>
      </w:r>
    </w:p>
    <w:p w:rsidR="00B82A77" w:rsidRDefault="00B82A77" w:rsidP="00B82A77">
      <w:r>
        <w:tab/>
      </w:r>
      <w:r>
        <w:tab/>
      </w:r>
    </w:p>
    <w:p w:rsidR="00B82A77" w:rsidRDefault="00B82A77" w:rsidP="00B82A77">
      <w:r>
        <w:tab/>
      </w:r>
      <w:r>
        <w:tab/>
        <w:t>JPanel panel_1 = new JPanel();</w:t>
      </w:r>
    </w:p>
    <w:p w:rsidR="00B82A77" w:rsidRDefault="00B82A77" w:rsidP="00B82A77">
      <w:r>
        <w:tab/>
      </w:r>
      <w:r>
        <w:tab/>
        <w:t>GroupLayout groupLayout = new GroupLayout(mainFrame.getContentPane());</w:t>
      </w:r>
    </w:p>
    <w:p w:rsidR="00B82A77" w:rsidRDefault="00B82A77" w:rsidP="00B82A77">
      <w:r>
        <w:tab/>
      </w:r>
      <w:r>
        <w:tab/>
        <w:t>groupLayout.setHorizontalGroup(</w:t>
      </w:r>
    </w:p>
    <w:p w:rsidR="00B82A77" w:rsidRDefault="00B82A77" w:rsidP="00B82A77">
      <w:r>
        <w:tab/>
      </w:r>
      <w:r>
        <w:tab/>
      </w:r>
      <w:r>
        <w:tab/>
        <w:t>groupLayout.createParallelGroup(Alignment.LEADING)</w:t>
      </w:r>
    </w:p>
    <w:p w:rsidR="00B82A77" w:rsidRDefault="00B82A77" w:rsidP="00B82A77">
      <w:r>
        <w:tab/>
      </w:r>
      <w:r>
        <w:tab/>
      </w:r>
      <w:r>
        <w:tab/>
      </w:r>
      <w:r>
        <w:tab/>
        <w:t>.addGroup(Alignment.TRAILING, groupLayout.createSequentialGroup()</w:t>
      </w:r>
    </w:p>
    <w:p w:rsidR="00B82A77" w:rsidRDefault="00B82A77" w:rsidP="00B82A77">
      <w:r>
        <w:lastRenderedPageBreak/>
        <w:tab/>
      </w:r>
      <w:r>
        <w:tab/>
      </w:r>
      <w:r>
        <w:tab/>
      </w:r>
      <w:r>
        <w:tab/>
      </w:r>
      <w:r>
        <w:tab/>
        <w:t>.addContainerGap()</w:t>
      </w:r>
    </w:p>
    <w:p w:rsidR="00B82A77" w:rsidRDefault="00B82A77" w:rsidP="00B82A77">
      <w:r>
        <w:tab/>
      </w:r>
      <w:r>
        <w:tab/>
      </w:r>
      <w:r>
        <w:tab/>
      </w:r>
      <w:r>
        <w:tab/>
      </w:r>
      <w:r>
        <w:tab/>
        <w:t>.addGroup(groupLayout.createParallelGroup(Alignment.TRAILING)</w:t>
      </w:r>
    </w:p>
    <w:p w:rsidR="00B82A77" w:rsidRDefault="00B82A77" w:rsidP="00B82A77">
      <w:r>
        <w:tab/>
      </w:r>
      <w:r>
        <w:tab/>
      </w:r>
      <w:r>
        <w:tab/>
      </w:r>
      <w:r>
        <w:tab/>
      </w:r>
      <w:r>
        <w:tab/>
      </w:r>
      <w:r>
        <w:tab/>
        <w:t>.addComponent(panel, Alignment.LEADING, GroupLayout.DEFAULT_SIZE, 284, Short.MAX_VALUE)</w:t>
      </w:r>
    </w:p>
    <w:p w:rsidR="00B82A77" w:rsidRDefault="00B82A77" w:rsidP="00B82A77">
      <w:r>
        <w:tab/>
      </w:r>
      <w:r>
        <w:tab/>
      </w:r>
      <w:r>
        <w:tab/>
      </w:r>
      <w:r>
        <w:tab/>
      </w:r>
      <w:r>
        <w:tab/>
      </w:r>
      <w:r>
        <w:tab/>
        <w:t>.addComponent(panel_1, Alignment.LEADING, GroupLayout.DEFAULT_SIZE, 284, Short.MAX_VALUE))</w:t>
      </w:r>
    </w:p>
    <w:p w:rsidR="00B82A77" w:rsidRDefault="00B82A77" w:rsidP="00B82A77">
      <w:r>
        <w:tab/>
      </w:r>
      <w:r>
        <w:tab/>
      </w:r>
      <w:r>
        <w:tab/>
      </w:r>
      <w:r>
        <w:tab/>
      </w:r>
      <w:r>
        <w:tab/>
        <w:t>.addContainerGap())</w:t>
      </w:r>
    </w:p>
    <w:p w:rsidR="00B82A77" w:rsidRDefault="00B82A77" w:rsidP="00B82A77">
      <w:r>
        <w:tab/>
      </w:r>
      <w:r>
        <w:tab/>
        <w:t>);</w:t>
      </w:r>
    </w:p>
    <w:p w:rsidR="00B82A77" w:rsidRDefault="00B82A77" w:rsidP="00B82A77">
      <w:r>
        <w:tab/>
      </w:r>
      <w:r>
        <w:tab/>
        <w:t>groupLayout.setVerticalGroup(</w:t>
      </w:r>
    </w:p>
    <w:p w:rsidR="00B82A77" w:rsidRDefault="00B82A77" w:rsidP="00B82A77">
      <w:r>
        <w:tab/>
      </w:r>
      <w:r>
        <w:tab/>
      </w:r>
      <w:r>
        <w:tab/>
        <w:t>groupLayout.createParallelGroup(Alignment.TRAILING)</w:t>
      </w:r>
    </w:p>
    <w:p w:rsidR="00B82A77" w:rsidRDefault="00B82A77" w:rsidP="00B82A77">
      <w:r>
        <w:tab/>
      </w:r>
      <w:r>
        <w:tab/>
      </w:r>
      <w:r>
        <w:tab/>
      </w:r>
      <w:r>
        <w:tab/>
        <w:t>.addGroup(groupLayout.createSequentialGroup()</w:t>
      </w:r>
    </w:p>
    <w:p w:rsidR="00B82A77" w:rsidRDefault="00B82A77" w:rsidP="00B82A77">
      <w:r>
        <w:tab/>
      </w:r>
      <w:r>
        <w:tab/>
      </w:r>
      <w:r>
        <w:tab/>
      </w:r>
      <w:r>
        <w:tab/>
      </w:r>
      <w:r>
        <w:tab/>
        <w:t>.addContainerGap()</w:t>
      </w:r>
    </w:p>
    <w:p w:rsidR="00B82A77" w:rsidRDefault="00B82A77" w:rsidP="00B82A77">
      <w:r>
        <w:tab/>
      </w:r>
      <w:r>
        <w:tab/>
      </w:r>
      <w:r>
        <w:tab/>
      </w:r>
      <w:r>
        <w:tab/>
      </w:r>
      <w:r>
        <w:tab/>
        <w:t>.addComponent(panel, GroupLayout.DEFAULT_SIZE, 140, Short.MAX_VALUE)</w:t>
      </w:r>
    </w:p>
    <w:p w:rsidR="00B82A77" w:rsidRDefault="00B82A77" w:rsidP="00B82A77">
      <w:r>
        <w:tab/>
      </w:r>
      <w:r>
        <w:tab/>
      </w:r>
      <w:r>
        <w:tab/>
      </w:r>
      <w:r>
        <w:tab/>
      </w:r>
      <w:r>
        <w:tab/>
        <w:t>.addPreferredGap(ComponentPlacement.RELATED)</w:t>
      </w:r>
    </w:p>
    <w:p w:rsidR="00B82A77" w:rsidRDefault="00B82A77" w:rsidP="00B82A77">
      <w:r>
        <w:tab/>
      </w:r>
      <w:r>
        <w:tab/>
      </w:r>
      <w:r>
        <w:tab/>
      </w:r>
      <w:r>
        <w:tab/>
      </w:r>
      <w:r>
        <w:tab/>
        <w:t>.addComponent(panel_1, GroupLayout.PREFERRED_SIZE, 26, GroupLayout.PREFERRED_SIZE)</w:t>
      </w:r>
    </w:p>
    <w:p w:rsidR="00B82A77" w:rsidRDefault="00B82A77" w:rsidP="00B82A77">
      <w:r>
        <w:tab/>
      </w:r>
      <w:r>
        <w:tab/>
      </w:r>
      <w:r>
        <w:tab/>
      </w:r>
      <w:r>
        <w:tab/>
      </w:r>
      <w:r>
        <w:tab/>
        <w:t>.addContainerGap())</w:t>
      </w:r>
    </w:p>
    <w:p w:rsidR="00B82A77" w:rsidRDefault="00B82A77" w:rsidP="00B82A77">
      <w:r>
        <w:tab/>
      </w:r>
      <w:r>
        <w:tab/>
        <w:t>);</w:t>
      </w:r>
    </w:p>
    <w:p w:rsidR="00B82A77" w:rsidRDefault="00B82A77" w:rsidP="00B82A77">
      <w:r>
        <w:tab/>
      </w:r>
      <w:r>
        <w:tab/>
        <w:t>panel_1.setLayout(new FlowLayout(FlowLayout.CENTER, 5, 5));</w:t>
      </w:r>
    </w:p>
    <w:p w:rsidR="00B82A77" w:rsidRDefault="00B82A77" w:rsidP="00B82A77">
      <w:r>
        <w:tab/>
      </w:r>
      <w:r>
        <w:tab/>
      </w:r>
    </w:p>
    <w:p w:rsidR="00B82A77" w:rsidRDefault="00B82A77" w:rsidP="00B82A77">
      <w:r>
        <w:tab/>
      </w:r>
      <w:r>
        <w:tab/>
        <w:t>saveButton = new JButton("Save");</w:t>
      </w:r>
    </w:p>
    <w:p w:rsidR="00B82A77" w:rsidRDefault="00B82A77" w:rsidP="00B82A77">
      <w:r>
        <w:tab/>
      </w:r>
      <w:r>
        <w:tab/>
        <w:t>saveButton.setFont(new Font("Tahoma", Font.PLAIN, 9));</w:t>
      </w:r>
    </w:p>
    <w:p w:rsidR="00B82A77" w:rsidRDefault="00B82A77" w:rsidP="00B82A77">
      <w:r>
        <w:tab/>
      </w:r>
      <w:r>
        <w:tab/>
        <w:t>panel_1.add(saveButton);</w:t>
      </w:r>
    </w:p>
    <w:p w:rsidR="00B82A77" w:rsidRDefault="00B82A77" w:rsidP="00B82A77">
      <w:r>
        <w:tab/>
      </w:r>
      <w:r>
        <w:tab/>
      </w:r>
    </w:p>
    <w:p w:rsidR="00B82A77" w:rsidRDefault="00B82A77" w:rsidP="00B82A77">
      <w:r>
        <w:tab/>
      </w:r>
      <w:r>
        <w:tab/>
        <w:t>cancelButton = new JButton("Cancel");</w:t>
      </w:r>
    </w:p>
    <w:p w:rsidR="00B82A77" w:rsidRDefault="00B82A77" w:rsidP="00B82A77">
      <w:r>
        <w:tab/>
      </w:r>
      <w:r>
        <w:tab/>
        <w:t>cancelButton.setFont(new Font("Tahoma", Font.PLAIN, 9));</w:t>
      </w:r>
    </w:p>
    <w:p w:rsidR="00B82A77" w:rsidRDefault="00B82A77" w:rsidP="00B82A77">
      <w:r>
        <w:tab/>
      </w:r>
      <w:r>
        <w:tab/>
        <w:t>panel_1.add(cancelButton);</w:t>
      </w:r>
    </w:p>
    <w:p w:rsidR="00B82A77" w:rsidRDefault="00B82A77" w:rsidP="00B82A77">
      <w:r>
        <w:tab/>
      </w:r>
      <w:r>
        <w:tab/>
        <w:t>GridBagLayout gbl_panel = new GridBagLayout();</w:t>
      </w:r>
    </w:p>
    <w:p w:rsidR="00B82A77" w:rsidRDefault="00B82A77" w:rsidP="00B82A77">
      <w:r>
        <w:tab/>
      </w:r>
      <w:r>
        <w:tab/>
        <w:t>gbl_panel.columnWidths = new int[]{83, 189, 0};</w:t>
      </w:r>
    </w:p>
    <w:p w:rsidR="00B82A77" w:rsidRDefault="00B82A77" w:rsidP="00B82A77">
      <w:r>
        <w:tab/>
      </w:r>
      <w:r>
        <w:tab/>
        <w:t>gbl_panel.rowHeights = new int[]{19, 19, 19, 19, 19, 19, 0};</w:t>
      </w:r>
    </w:p>
    <w:p w:rsidR="00B82A77" w:rsidRDefault="00B82A77" w:rsidP="00B82A77">
      <w:r>
        <w:tab/>
      </w:r>
      <w:r>
        <w:tab/>
        <w:t>gbl_panel.columnWeights = new double[]{0.0, 0.0, Double.MIN_VALUE};</w:t>
      </w:r>
    </w:p>
    <w:p w:rsidR="00B82A77" w:rsidRDefault="00B82A77" w:rsidP="00B82A77">
      <w:r>
        <w:lastRenderedPageBreak/>
        <w:tab/>
      </w:r>
      <w:r>
        <w:tab/>
        <w:t>gbl_panel.rowWeights = new double[]{0.0, 0.0, 0.0, 0.0, 0.0, 0.0, Double.MIN_VALUE};</w:t>
      </w:r>
    </w:p>
    <w:p w:rsidR="00B82A77" w:rsidRDefault="00B82A77" w:rsidP="00B82A77">
      <w:r>
        <w:tab/>
      </w:r>
      <w:r>
        <w:tab/>
        <w:t>panel.setLayout(gbl_panel);</w:t>
      </w:r>
    </w:p>
    <w:p w:rsidR="00B82A77" w:rsidRDefault="00B82A77" w:rsidP="00B82A77">
      <w:r>
        <w:tab/>
      </w:r>
      <w:r>
        <w:tab/>
      </w:r>
    </w:p>
    <w:p w:rsidR="00B82A77" w:rsidRDefault="00B82A77" w:rsidP="00B82A77">
      <w:r>
        <w:tab/>
      </w:r>
      <w:r>
        <w:tab/>
        <w:t>JLabel lblNewLabel = new JLabel("Barcode:");</w:t>
      </w:r>
    </w:p>
    <w:p w:rsidR="00B82A77" w:rsidRDefault="00B82A77" w:rsidP="00B82A77">
      <w:r>
        <w:tab/>
      </w:r>
      <w:r>
        <w:tab/>
        <w:t>lblNewLabel.setFont(new Font("Tahoma", Font.PLAIN, 10));</w:t>
      </w:r>
    </w:p>
    <w:p w:rsidR="00B82A77" w:rsidRDefault="00B82A77" w:rsidP="00B82A77">
      <w:r>
        <w:tab/>
      </w:r>
      <w:r>
        <w:tab/>
        <w:t>GridBagConstraints gbc_lblNewLabel = new GridBagConstraints();</w:t>
      </w:r>
    </w:p>
    <w:p w:rsidR="00B82A77" w:rsidRDefault="00B82A77" w:rsidP="00B82A77">
      <w:r>
        <w:tab/>
      </w:r>
      <w:r>
        <w:tab/>
        <w:t>gbc_lblNewLabel.anchor = GridBagConstraints.EAST;</w:t>
      </w:r>
    </w:p>
    <w:p w:rsidR="00B82A77" w:rsidRDefault="00B82A77" w:rsidP="00B82A77">
      <w:r>
        <w:tab/>
      </w:r>
      <w:r>
        <w:tab/>
        <w:t>gbc_lblNewLabel.insets = new Insets(0, 0, 5, 5);</w:t>
      </w:r>
    </w:p>
    <w:p w:rsidR="00B82A77" w:rsidRDefault="00B82A77" w:rsidP="00B82A77">
      <w:r>
        <w:tab/>
      </w:r>
      <w:r>
        <w:tab/>
        <w:t>gbc_lblNewLabel.gridx = 0;</w:t>
      </w:r>
    </w:p>
    <w:p w:rsidR="00B82A77" w:rsidRDefault="00B82A77" w:rsidP="00B82A77">
      <w:r>
        <w:tab/>
      </w:r>
      <w:r>
        <w:tab/>
        <w:t>gbc_lblNewLabel.gridy = 0;</w:t>
      </w:r>
    </w:p>
    <w:p w:rsidR="00B82A77" w:rsidRDefault="00B82A77" w:rsidP="00B82A77">
      <w:r>
        <w:tab/>
      </w:r>
      <w:r>
        <w:tab/>
        <w:t>panel.add(lblNewLabel, gbc_lblNewLabel);</w:t>
      </w:r>
    </w:p>
    <w:p w:rsidR="00B82A77" w:rsidRDefault="00B82A77" w:rsidP="00B82A77">
      <w:r>
        <w:tab/>
      </w:r>
      <w:r>
        <w:tab/>
      </w:r>
    </w:p>
    <w:p w:rsidR="00B82A77" w:rsidRDefault="00B82A77" w:rsidP="00B82A77">
      <w:r>
        <w:tab/>
      </w:r>
      <w:r>
        <w:tab/>
        <w:t>barCodeTextField = new JTextField();</w:t>
      </w:r>
    </w:p>
    <w:p w:rsidR="00B82A77" w:rsidRDefault="00B82A77" w:rsidP="00B82A77">
      <w:r>
        <w:tab/>
      </w:r>
      <w:r>
        <w:tab/>
        <w:t>barCodeTextField.setFont(new Font("Tahoma", Font.PLAIN, 10));</w:t>
      </w:r>
    </w:p>
    <w:p w:rsidR="00B82A77" w:rsidRDefault="00B82A77" w:rsidP="00B82A77">
      <w:r>
        <w:tab/>
      </w:r>
      <w:r>
        <w:tab/>
        <w:t>GridBagConstraints gbc_barCodeTextField = new GridBagConstraints();</w:t>
      </w:r>
    </w:p>
    <w:p w:rsidR="00B82A77" w:rsidRDefault="00B82A77" w:rsidP="00B82A77">
      <w:r>
        <w:tab/>
      </w:r>
      <w:r>
        <w:tab/>
        <w:t>gbc_barCodeTextField.anchor = GridBagConstraints.NORTH;</w:t>
      </w:r>
    </w:p>
    <w:p w:rsidR="00B82A77" w:rsidRDefault="00B82A77" w:rsidP="00B82A77">
      <w:r>
        <w:tab/>
      </w:r>
      <w:r>
        <w:tab/>
        <w:t>gbc_barCodeTextField.fill = GridBagConstraints.HORIZONTAL;</w:t>
      </w:r>
    </w:p>
    <w:p w:rsidR="00B82A77" w:rsidRDefault="00B82A77" w:rsidP="00B82A77">
      <w:r>
        <w:tab/>
      </w:r>
      <w:r>
        <w:tab/>
        <w:t>gbc_barCodeTextField.insets = new Insets(0, 0, 5, 0);</w:t>
      </w:r>
    </w:p>
    <w:p w:rsidR="00B82A77" w:rsidRDefault="00B82A77" w:rsidP="00B82A77">
      <w:r>
        <w:tab/>
      </w:r>
      <w:r>
        <w:tab/>
        <w:t>gbc_barCodeTextField.gridx = 1;</w:t>
      </w:r>
    </w:p>
    <w:p w:rsidR="00B82A77" w:rsidRDefault="00B82A77" w:rsidP="00B82A77">
      <w:r>
        <w:tab/>
      </w:r>
      <w:r>
        <w:tab/>
        <w:t>gbc_barCodeTextField.gridy = 0;</w:t>
      </w:r>
    </w:p>
    <w:p w:rsidR="00B82A77" w:rsidRDefault="00B82A77" w:rsidP="00B82A77">
      <w:r>
        <w:tab/>
      </w:r>
      <w:r>
        <w:tab/>
        <w:t>panel.add(barCodeTextField, gbc_barCodeTextField);</w:t>
      </w:r>
    </w:p>
    <w:p w:rsidR="00B82A77" w:rsidRDefault="00B82A77" w:rsidP="00B82A77">
      <w:r>
        <w:tab/>
      </w:r>
      <w:r>
        <w:tab/>
        <w:t>barCodeTextField.setColumns(10);</w:t>
      </w:r>
    </w:p>
    <w:p w:rsidR="00B82A77" w:rsidRDefault="00B82A77" w:rsidP="00B82A77">
      <w:r>
        <w:tab/>
      </w:r>
      <w:r>
        <w:tab/>
      </w:r>
    </w:p>
    <w:p w:rsidR="00B82A77" w:rsidRDefault="00B82A77" w:rsidP="00B82A77">
      <w:r>
        <w:tab/>
      </w:r>
      <w:r>
        <w:tab/>
        <w:t>JLabel lblDescription = new JLabel("Description:");</w:t>
      </w:r>
    </w:p>
    <w:p w:rsidR="00B82A77" w:rsidRDefault="00B82A77" w:rsidP="00B82A77">
      <w:r>
        <w:tab/>
      </w:r>
      <w:r>
        <w:tab/>
        <w:t>lblDescription.setFont(new Font("Tahoma", Font.PLAIN, 10));</w:t>
      </w:r>
    </w:p>
    <w:p w:rsidR="00B82A77" w:rsidRDefault="00B82A77" w:rsidP="00B82A77">
      <w:r>
        <w:tab/>
      </w:r>
      <w:r>
        <w:tab/>
        <w:t>GridBagConstraints gbc_lblDescription = new GridBagConstraints();</w:t>
      </w:r>
    </w:p>
    <w:p w:rsidR="00B82A77" w:rsidRDefault="00B82A77" w:rsidP="00B82A77">
      <w:r>
        <w:tab/>
      </w:r>
      <w:r>
        <w:tab/>
        <w:t>gbc_lblDescription.anchor = GridBagConstraints.EAST;</w:t>
      </w:r>
    </w:p>
    <w:p w:rsidR="00B82A77" w:rsidRDefault="00B82A77" w:rsidP="00B82A77">
      <w:r>
        <w:tab/>
      </w:r>
      <w:r>
        <w:tab/>
        <w:t>gbc_lblDescription.insets = new Insets(0, 0, 5, 5);</w:t>
      </w:r>
    </w:p>
    <w:p w:rsidR="00B82A77" w:rsidRDefault="00B82A77" w:rsidP="00B82A77">
      <w:r>
        <w:tab/>
      </w:r>
      <w:r>
        <w:tab/>
        <w:t>gbc_lblDescription.gridx = 0;</w:t>
      </w:r>
    </w:p>
    <w:p w:rsidR="00B82A77" w:rsidRDefault="00B82A77" w:rsidP="00B82A77">
      <w:r>
        <w:tab/>
      </w:r>
      <w:r>
        <w:tab/>
        <w:t>gbc_lblDescription.gridy = 1;</w:t>
      </w:r>
    </w:p>
    <w:p w:rsidR="00B82A77" w:rsidRDefault="00B82A77" w:rsidP="00B82A77">
      <w:r>
        <w:lastRenderedPageBreak/>
        <w:tab/>
      </w:r>
      <w:r>
        <w:tab/>
        <w:t>panel.add(lblDescription, gbc_lblDescription);</w:t>
      </w:r>
    </w:p>
    <w:p w:rsidR="00B82A77" w:rsidRDefault="00B82A77" w:rsidP="00B82A77">
      <w:r>
        <w:tab/>
      </w:r>
      <w:r>
        <w:tab/>
      </w:r>
    </w:p>
    <w:p w:rsidR="00B82A77" w:rsidRDefault="00B82A77" w:rsidP="00B82A77">
      <w:r>
        <w:tab/>
      </w:r>
      <w:r>
        <w:tab/>
        <w:t>descriptionTextField = new JTextField();</w:t>
      </w:r>
    </w:p>
    <w:p w:rsidR="00B82A77" w:rsidRDefault="00B82A77" w:rsidP="00B82A77">
      <w:r>
        <w:tab/>
      </w:r>
      <w:r>
        <w:tab/>
        <w:t>descriptionTextField.setFont(new Font("Tahoma", Font.PLAIN, 10));</w:t>
      </w:r>
    </w:p>
    <w:p w:rsidR="00B82A77" w:rsidRDefault="00B82A77" w:rsidP="00B82A77">
      <w:r>
        <w:tab/>
      </w:r>
      <w:r>
        <w:tab/>
        <w:t>GridBagConstraints gbc_descriptionTextField = new GridBagConstraints();</w:t>
      </w:r>
    </w:p>
    <w:p w:rsidR="00B82A77" w:rsidRDefault="00B82A77" w:rsidP="00B82A77">
      <w:r>
        <w:tab/>
      </w:r>
      <w:r>
        <w:tab/>
        <w:t>gbc_descriptionTextField.anchor = GridBagConstraints.NORTH;</w:t>
      </w:r>
    </w:p>
    <w:p w:rsidR="00B82A77" w:rsidRDefault="00B82A77" w:rsidP="00B82A77">
      <w:r>
        <w:tab/>
      </w:r>
      <w:r>
        <w:tab/>
        <w:t>gbc_descriptionTextField.fill = GridBagConstraints.HORIZONTAL;</w:t>
      </w:r>
    </w:p>
    <w:p w:rsidR="00B82A77" w:rsidRDefault="00B82A77" w:rsidP="00B82A77">
      <w:r>
        <w:tab/>
      </w:r>
      <w:r>
        <w:tab/>
        <w:t>gbc_descriptionTextField.insets = new Insets(0, 0, 5, 0);</w:t>
      </w:r>
    </w:p>
    <w:p w:rsidR="00B82A77" w:rsidRDefault="00B82A77" w:rsidP="00B82A77">
      <w:r>
        <w:tab/>
      </w:r>
      <w:r>
        <w:tab/>
        <w:t>gbc_descriptionTextField.gridx = 1;</w:t>
      </w:r>
    </w:p>
    <w:p w:rsidR="00B82A77" w:rsidRDefault="00B82A77" w:rsidP="00B82A77">
      <w:r>
        <w:tab/>
      </w:r>
      <w:r>
        <w:tab/>
        <w:t>gbc_descriptionTextField.gridy = 1;</w:t>
      </w:r>
    </w:p>
    <w:p w:rsidR="00B82A77" w:rsidRDefault="00B82A77" w:rsidP="00B82A77">
      <w:r>
        <w:tab/>
      </w:r>
      <w:r>
        <w:tab/>
        <w:t>panel.add(descriptionTextField, gbc_descriptionTextField);</w:t>
      </w:r>
    </w:p>
    <w:p w:rsidR="00B82A77" w:rsidRDefault="00B82A77" w:rsidP="00B82A77">
      <w:r>
        <w:tab/>
      </w:r>
      <w:r>
        <w:tab/>
        <w:t>descriptionTextField.setColumns(10);</w:t>
      </w:r>
    </w:p>
    <w:p w:rsidR="00B82A77" w:rsidRDefault="00B82A77" w:rsidP="00B82A77">
      <w:r>
        <w:tab/>
      </w:r>
      <w:r>
        <w:tab/>
      </w:r>
    </w:p>
    <w:p w:rsidR="00B82A77" w:rsidRDefault="00B82A77" w:rsidP="00B82A77">
      <w:r>
        <w:tab/>
      </w:r>
      <w:r>
        <w:tab/>
        <w:t>JLabel lblNewLabel_1 = new JLabel("Price:");</w:t>
      </w:r>
    </w:p>
    <w:p w:rsidR="00B82A77" w:rsidRDefault="00B82A77" w:rsidP="00B82A77">
      <w:r>
        <w:tab/>
      </w:r>
      <w:r>
        <w:tab/>
        <w:t>lblNewLabel_1.setFont(new Font("Tahoma", Font.PLAIN, 10));</w:t>
      </w:r>
    </w:p>
    <w:p w:rsidR="00B82A77" w:rsidRDefault="00B82A77" w:rsidP="00B82A77">
      <w:r>
        <w:tab/>
      </w:r>
      <w:r>
        <w:tab/>
        <w:t>GridBagConstraints gbc_lblNewLabel_1 = new GridBagConstraints();</w:t>
      </w:r>
    </w:p>
    <w:p w:rsidR="00B82A77" w:rsidRDefault="00B82A77" w:rsidP="00B82A77">
      <w:r>
        <w:tab/>
      </w:r>
      <w:r>
        <w:tab/>
        <w:t>gbc_lblNewLabel_1.anchor = GridBagConstraints.EAST;</w:t>
      </w:r>
    </w:p>
    <w:p w:rsidR="00B82A77" w:rsidRDefault="00B82A77" w:rsidP="00B82A77">
      <w:r>
        <w:tab/>
      </w:r>
      <w:r>
        <w:tab/>
        <w:t>gbc_lblNewLabel_1.insets = new Insets(0, 0, 5, 5);</w:t>
      </w:r>
    </w:p>
    <w:p w:rsidR="00B82A77" w:rsidRDefault="00B82A77" w:rsidP="00B82A77">
      <w:r>
        <w:tab/>
      </w:r>
      <w:r>
        <w:tab/>
        <w:t>gbc_lblNewLabel_1.gridx = 0;</w:t>
      </w:r>
    </w:p>
    <w:p w:rsidR="00B82A77" w:rsidRDefault="00B82A77" w:rsidP="00B82A77">
      <w:r>
        <w:tab/>
      </w:r>
      <w:r>
        <w:tab/>
        <w:t>gbc_lblNewLabel_1.gridy = 2;</w:t>
      </w:r>
    </w:p>
    <w:p w:rsidR="00B82A77" w:rsidRDefault="00B82A77" w:rsidP="00B82A77">
      <w:r>
        <w:tab/>
      </w:r>
      <w:r>
        <w:tab/>
        <w:t>panel.add(lblNewLabel_1, gbc_lblNewLabel_1);</w:t>
      </w:r>
    </w:p>
    <w:p w:rsidR="00B82A77" w:rsidRDefault="00B82A77" w:rsidP="00B82A77">
      <w:r>
        <w:tab/>
      </w:r>
      <w:r>
        <w:tab/>
      </w:r>
    </w:p>
    <w:p w:rsidR="00B82A77" w:rsidRDefault="00B82A77" w:rsidP="00B82A77">
      <w:r>
        <w:tab/>
      </w:r>
      <w:r>
        <w:tab/>
        <w:t>priceTextField = new JTextField();</w:t>
      </w:r>
    </w:p>
    <w:p w:rsidR="00B82A77" w:rsidRDefault="00B82A77" w:rsidP="00B82A77">
      <w:r>
        <w:tab/>
      </w:r>
      <w:r>
        <w:tab/>
        <w:t>priceTextField.setFont(new Font("Tahoma", Font.PLAIN, 10));</w:t>
      </w:r>
    </w:p>
    <w:p w:rsidR="00B82A77" w:rsidRDefault="00B82A77" w:rsidP="00B82A77">
      <w:r>
        <w:tab/>
      </w:r>
      <w:r>
        <w:tab/>
        <w:t>GridBagConstraints gbc_priceTextField = new GridBagConstraints();</w:t>
      </w:r>
    </w:p>
    <w:p w:rsidR="00B82A77" w:rsidRDefault="00B82A77" w:rsidP="00B82A77">
      <w:r>
        <w:tab/>
      </w:r>
      <w:r>
        <w:tab/>
        <w:t>gbc_priceTextField.anchor = GridBagConstraints.NORTH;</w:t>
      </w:r>
    </w:p>
    <w:p w:rsidR="00B82A77" w:rsidRDefault="00B82A77" w:rsidP="00B82A77">
      <w:r>
        <w:tab/>
      </w:r>
      <w:r>
        <w:tab/>
        <w:t>gbc_priceTextField.fill = GridBagConstraints.HORIZONTAL;</w:t>
      </w:r>
    </w:p>
    <w:p w:rsidR="00B82A77" w:rsidRDefault="00B82A77" w:rsidP="00B82A77">
      <w:r>
        <w:tab/>
      </w:r>
      <w:r>
        <w:tab/>
        <w:t>gbc_priceTextField.insets = new Insets(0, 0, 5, 0);</w:t>
      </w:r>
    </w:p>
    <w:p w:rsidR="00B82A77" w:rsidRDefault="00B82A77" w:rsidP="00B82A77">
      <w:r>
        <w:tab/>
      </w:r>
      <w:r>
        <w:tab/>
        <w:t>gbc_priceTextField.gridx = 1;</w:t>
      </w:r>
    </w:p>
    <w:p w:rsidR="00B82A77" w:rsidRDefault="00B82A77" w:rsidP="00B82A77">
      <w:r>
        <w:tab/>
      </w:r>
      <w:r>
        <w:tab/>
        <w:t>gbc_priceTextField.gridy = 2;</w:t>
      </w:r>
    </w:p>
    <w:p w:rsidR="00B82A77" w:rsidRDefault="00B82A77" w:rsidP="00B82A77">
      <w:r>
        <w:lastRenderedPageBreak/>
        <w:tab/>
      </w:r>
      <w:r>
        <w:tab/>
        <w:t>panel.add(priceTextField, gbc_priceTextField);</w:t>
      </w:r>
    </w:p>
    <w:p w:rsidR="00B82A77" w:rsidRDefault="00B82A77" w:rsidP="00B82A77">
      <w:r>
        <w:tab/>
      </w:r>
      <w:r>
        <w:tab/>
        <w:t>priceTextField.setColumns(10);</w:t>
      </w:r>
    </w:p>
    <w:p w:rsidR="00B82A77" w:rsidRDefault="00B82A77" w:rsidP="00B82A77">
      <w:r>
        <w:tab/>
      </w:r>
      <w:r>
        <w:tab/>
      </w:r>
    </w:p>
    <w:p w:rsidR="00B82A77" w:rsidRDefault="00B82A77" w:rsidP="00B82A77">
      <w:r>
        <w:tab/>
      </w:r>
      <w:r>
        <w:tab/>
        <w:t>JLabel lblUom = new JLabel("UOM:");</w:t>
      </w:r>
    </w:p>
    <w:p w:rsidR="00B82A77" w:rsidRDefault="00B82A77" w:rsidP="00B82A77">
      <w:r>
        <w:tab/>
      </w:r>
      <w:r>
        <w:tab/>
        <w:t>lblUom.setFont(new Font("Tahoma", Font.PLAIN, 10));</w:t>
      </w:r>
    </w:p>
    <w:p w:rsidR="00B82A77" w:rsidRDefault="00B82A77" w:rsidP="00B82A77">
      <w:r>
        <w:tab/>
      </w:r>
      <w:r>
        <w:tab/>
        <w:t>GridBagConstraints gbc_lblUom = new GridBagConstraints();</w:t>
      </w:r>
    </w:p>
    <w:p w:rsidR="00B82A77" w:rsidRDefault="00B82A77" w:rsidP="00B82A77">
      <w:r>
        <w:tab/>
      </w:r>
      <w:r>
        <w:tab/>
        <w:t>gbc_lblUom.anchor = GridBagConstraints.EAST;</w:t>
      </w:r>
    </w:p>
    <w:p w:rsidR="00B82A77" w:rsidRDefault="00B82A77" w:rsidP="00B82A77">
      <w:r>
        <w:tab/>
      </w:r>
      <w:r>
        <w:tab/>
        <w:t>gbc_lblUom.insets = new Insets(0, 0, 5, 5);</w:t>
      </w:r>
    </w:p>
    <w:p w:rsidR="00B82A77" w:rsidRDefault="00B82A77" w:rsidP="00B82A77">
      <w:r>
        <w:tab/>
      </w:r>
      <w:r>
        <w:tab/>
        <w:t>gbc_lblUom.gridx = 0;</w:t>
      </w:r>
    </w:p>
    <w:p w:rsidR="00B82A77" w:rsidRDefault="00B82A77" w:rsidP="00B82A77">
      <w:r>
        <w:tab/>
      </w:r>
      <w:r>
        <w:tab/>
        <w:t>gbc_lblUom.gridy = 3;</w:t>
      </w:r>
    </w:p>
    <w:p w:rsidR="00B82A77" w:rsidRDefault="00B82A77" w:rsidP="00B82A77">
      <w:r>
        <w:tab/>
      </w:r>
      <w:r>
        <w:tab/>
        <w:t>panel.add(lblUom, gbc_lblUom);</w:t>
      </w:r>
    </w:p>
    <w:p w:rsidR="00B82A77" w:rsidRDefault="00B82A77" w:rsidP="00B82A77">
      <w:r>
        <w:tab/>
      </w:r>
      <w:r>
        <w:tab/>
      </w:r>
    </w:p>
    <w:p w:rsidR="00B82A77" w:rsidRDefault="00B82A77" w:rsidP="00B82A77">
      <w:r>
        <w:tab/>
      </w:r>
      <w:r>
        <w:tab/>
        <w:t>uomCombo = new JComboBox();</w:t>
      </w:r>
    </w:p>
    <w:p w:rsidR="00B82A77" w:rsidRDefault="00B82A77" w:rsidP="00B82A77">
      <w:r>
        <w:tab/>
      </w:r>
      <w:r>
        <w:tab/>
        <w:t>uomCombo.setFont(new Font("Tahoma", Font.PLAIN, 10));</w:t>
      </w:r>
    </w:p>
    <w:p w:rsidR="00B82A77" w:rsidRDefault="00B82A77" w:rsidP="00B82A77">
      <w:r>
        <w:tab/>
      </w:r>
      <w:r>
        <w:tab/>
        <w:t>GridBagConstraints gbc_uomCombo = new GridBagConstraints();</w:t>
      </w:r>
    </w:p>
    <w:p w:rsidR="00B82A77" w:rsidRDefault="00B82A77" w:rsidP="00B82A77">
      <w:r>
        <w:tab/>
      </w:r>
      <w:r>
        <w:tab/>
        <w:t>gbc_uomCombo.anchor = GridBagConstraints.NORTH;</w:t>
      </w:r>
    </w:p>
    <w:p w:rsidR="00B82A77" w:rsidRDefault="00B82A77" w:rsidP="00B82A77">
      <w:r>
        <w:tab/>
      </w:r>
      <w:r>
        <w:tab/>
        <w:t>gbc_uomCombo.fill = GridBagConstraints.HORIZONTAL;</w:t>
      </w:r>
    </w:p>
    <w:p w:rsidR="00B82A77" w:rsidRDefault="00B82A77" w:rsidP="00B82A77">
      <w:r>
        <w:tab/>
      </w:r>
      <w:r>
        <w:tab/>
        <w:t>gbc_uomCombo.insets = new Insets(0, 0, 5, 0);</w:t>
      </w:r>
    </w:p>
    <w:p w:rsidR="00B82A77" w:rsidRDefault="00B82A77" w:rsidP="00B82A77">
      <w:r>
        <w:tab/>
      </w:r>
      <w:r>
        <w:tab/>
        <w:t>gbc_uomCombo.gridx = 1;</w:t>
      </w:r>
    </w:p>
    <w:p w:rsidR="00B82A77" w:rsidRDefault="00B82A77" w:rsidP="00B82A77">
      <w:r>
        <w:tab/>
      </w:r>
      <w:r>
        <w:tab/>
        <w:t>gbc_uomCombo.gridy = 3;</w:t>
      </w:r>
    </w:p>
    <w:p w:rsidR="00B82A77" w:rsidRDefault="00B82A77" w:rsidP="00B82A77">
      <w:r>
        <w:tab/>
      </w:r>
      <w:r>
        <w:tab/>
        <w:t>panel.add(uomCombo, gbc_uomCombo);</w:t>
      </w:r>
    </w:p>
    <w:p w:rsidR="00B82A77" w:rsidRDefault="00B82A77" w:rsidP="00B82A77">
      <w:r>
        <w:tab/>
      </w:r>
      <w:r>
        <w:tab/>
      </w:r>
    </w:p>
    <w:p w:rsidR="00B82A77" w:rsidRDefault="00B82A77" w:rsidP="00B82A77">
      <w:r>
        <w:tab/>
      </w:r>
      <w:r>
        <w:tab/>
        <w:t>JLabel lblVat = new JLabel("VAT:");</w:t>
      </w:r>
    </w:p>
    <w:p w:rsidR="00B82A77" w:rsidRDefault="00B82A77" w:rsidP="00B82A77">
      <w:r>
        <w:tab/>
      </w:r>
      <w:r>
        <w:tab/>
        <w:t>lblVat.setFont(new Font("Tahoma", Font.PLAIN, 10));</w:t>
      </w:r>
    </w:p>
    <w:p w:rsidR="00B82A77" w:rsidRDefault="00B82A77" w:rsidP="00B82A77">
      <w:r>
        <w:tab/>
      </w:r>
      <w:r>
        <w:tab/>
        <w:t>GridBagConstraints gbc_lblVat = new GridBagConstraints();</w:t>
      </w:r>
    </w:p>
    <w:p w:rsidR="00B82A77" w:rsidRDefault="00B82A77" w:rsidP="00B82A77">
      <w:r>
        <w:tab/>
      </w:r>
      <w:r>
        <w:tab/>
        <w:t>gbc_lblVat.anchor = GridBagConstraints.EAST;</w:t>
      </w:r>
    </w:p>
    <w:p w:rsidR="00B82A77" w:rsidRDefault="00B82A77" w:rsidP="00B82A77">
      <w:r>
        <w:tab/>
      </w:r>
      <w:r>
        <w:tab/>
        <w:t>gbc_lblVat.insets = new Insets(0, 0, 5, 5);</w:t>
      </w:r>
    </w:p>
    <w:p w:rsidR="00B82A77" w:rsidRDefault="00B82A77" w:rsidP="00B82A77">
      <w:r>
        <w:tab/>
      </w:r>
      <w:r>
        <w:tab/>
        <w:t>gbc_lblVat.gridx = 0;</w:t>
      </w:r>
    </w:p>
    <w:p w:rsidR="00B82A77" w:rsidRDefault="00B82A77" w:rsidP="00B82A77">
      <w:r>
        <w:tab/>
      </w:r>
      <w:r>
        <w:tab/>
        <w:t>gbc_lblVat.gridy = 4;</w:t>
      </w:r>
    </w:p>
    <w:p w:rsidR="00B82A77" w:rsidRDefault="00B82A77" w:rsidP="00B82A77">
      <w:r>
        <w:tab/>
      </w:r>
      <w:r>
        <w:tab/>
        <w:t>panel.add(lblVat, gbc_lblVat);</w:t>
      </w:r>
    </w:p>
    <w:p w:rsidR="00B82A77" w:rsidRDefault="00B82A77" w:rsidP="00B82A77">
      <w:r>
        <w:lastRenderedPageBreak/>
        <w:tab/>
      </w:r>
      <w:r>
        <w:tab/>
      </w:r>
    </w:p>
    <w:p w:rsidR="00B82A77" w:rsidRDefault="00B82A77" w:rsidP="00B82A77">
      <w:r>
        <w:tab/>
      </w:r>
      <w:r>
        <w:tab/>
        <w:t>vatCombo = new JComboBox();</w:t>
      </w:r>
    </w:p>
    <w:p w:rsidR="00B82A77" w:rsidRDefault="00B82A77" w:rsidP="00B82A77">
      <w:r>
        <w:tab/>
      </w:r>
      <w:r>
        <w:tab/>
        <w:t>vatCombo.setFont(new Font("Tahoma", Font.PLAIN, 10));</w:t>
      </w:r>
    </w:p>
    <w:p w:rsidR="00B82A77" w:rsidRDefault="00B82A77" w:rsidP="00B82A77">
      <w:r>
        <w:tab/>
      </w:r>
      <w:r>
        <w:tab/>
        <w:t>GridBagConstraints gbc_vatCombo = new GridBagConstraints();</w:t>
      </w:r>
    </w:p>
    <w:p w:rsidR="00B82A77" w:rsidRDefault="00B82A77" w:rsidP="00B82A77">
      <w:r>
        <w:tab/>
      </w:r>
      <w:r>
        <w:tab/>
        <w:t>gbc_vatCombo.anchor = GridBagConstraints.NORTH;</w:t>
      </w:r>
    </w:p>
    <w:p w:rsidR="00B82A77" w:rsidRDefault="00B82A77" w:rsidP="00B82A77">
      <w:r>
        <w:tab/>
      </w:r>
      <w:r>
        <w:tab/>
        <w:t>gbc_vatCombo.fill = GridBagConstraints.HORIZONTAL;</w:t>
      </w:r>
    </w:p>
    <w:p w:rsidR="00B82A77" w:rsidRDefault="00B82A77" w:rsidP="00B82A77">
      <w:r>
        <w:tab/>
      </w:r>
      <w:r>
        <w:tab/>
        <w:t>gbc_vatCombo.insets = new Insets(0, 0, 5, 0);</w:t>
      </w:r>
    </w:p>
    <w:p w:rsidR="00B82A77" w:rsidRDefault="00B82A77" w:rsidP="00B82A77">
      <w:r>
        <w:tab/>
      </w:r>
      <w:r>
        <w:tab/>
        <w:t>gbc_vatCombo.gridx = 1;</w:t>
      </w:r>
    </w:p>
    <w:p w:rsidR="00B82A77" w:rsidRDefault="00B82A77" w:rsidP="00B82A77">
      <w:r>
        <w:tab/>
      </w:r>
      <w:r>
        <w:tab/>
        <w:t>gbc_vatCombo.gridy = 4;</w:t>
      </w:r>
    </w:p>
    <w:p w:rsidR="00B82A77" w:rsidRDefault="00B82A77" w:rsidP="00B82A77">
      <w:r>
        <w:tab/>
      </w:r>
      <w:r>
        <w:tab/>
        <w:t>panel.add(vatCombo, gbc_vatCombo);</w:t>
      </w:r>
    </w:p>
    <w:p w:rsidR="00B82A77" w:rsidRDefault="00B82A77" w:rsidP="00B82A77">
      <w:r>
        <w:tab/>
      </w:r>
      <w:r>
        <w:tab/>
      </w:r>
    </w:p>
    <w:p w:rsidR="00B82A77" w:rsidRDefault="00B82A77" w:rsidP="00B82A77">
      <w:r>
        <w:tab/>
      </w:r>
      <w:r>
        <w:tab/>
        <w:t>JLabel lblNewLabel_2 = new JLabel("Quantity in Stock:");</w:t>
      </w:r>
    </w:p>
    <w:p w:rsidR="00B82A77" w:rsidRDefault="00B82A77" w:rsidP="00B82A77">
      <w:r>
        <w:tab/>
      </w:r>
      <w:r>
        <w:tab/>
        <w:t>lblNewLabel_2.setFont(new Font("Tahoma", Font.PLAIN, 10));</w:t>
      </w:r>
    </w:p>
    <w:p w:rsidR="00B82A77" w:rsidRDefault="00B82A77" w:rsidP="00B82A77">
      <w:r>
        <w:tab/>
      </w:r>
      <w:r>
        <w:tab/>
        <w:t>GridBagConstraints gbc_lblNewLabel_2 = new GridBagConstraints();</w:t>
      </w:r>
    </w:p>
    <w:p w:rsidR="00B82A77" w:rsidRDefault="00B82A77" w:rsidP="00B82A77">
      <w:r>
        <w:tab/>
      </w:r>
      <w:r>
        <w:tab/>
        <w:t>gbc_lblNewLabel_2.anchor = GridBagConstraints.EAST;</w:t>
      </w:r>
    </w:p>
    <w:p w:rsidR="00B82A77" w:rsidRDefault="00B82A77" w:rsidP="00B82A77">
      <w:r>
        <w:tab/>
      </w:r>
      <w:r>
        <w:tab/>
        <w:t>gbc_lblNewLabel_2.insets = new Insets(0, 0, 0, 5);</w:t>
      </w:r>
    </w:p>
    <w:p w:rsidR="00B82A77" w:rsidRDefault="00B82A77" w:rsidP="00B82A77">
      <w:r>
        <w:tab/>
      </w:r>
      <w:r>
        <w:tab/>
        <w:t>gbc_lblNewLabel_2.gridx = 0;</w:t>
      </w:r>
    </w:p>
    <w:p w:rsidR="00B82A77" w:rsidRDefault="00B82A77" w:rsidP="00B82A77">
      <w:r>
        <w:tab/>
      </w:r>
      <w:r>
        <w:tab/>
        <w:t>gbc_lblNewLabel_2.gridy = 5;</w:t>
      </w:r>
    </w:p>
    <w:p w:rsidR="00B82A77" w:rsidRDefault="00B82A77" w:rsidP="00B82A77">
      <w:r>
        <w:tab/>
      </w:r>
      <w:r>
        <w:tab/>
        <w:t>panel.add(lblNewLabel_2, gbc_lblNewLabel_2);</w:t>
      </w:r>
    </w:p>
    <w:p w:rsidR="00B82A77" w:rsidRDefault="00B82A77" w:rsidP="00B82A77">
      <w:r>
        <w:tab/>
      </w:r>
      <w:r>
        <w:tab/>
      </w:r>
    </w:p>
    <w:p w:rsidR="00B82A77" w:rsidRDefault="00B82A77" w:rsidP="00B82A77">
      <w:r>
        <w:tab/>
      </w:r>
      <w:r>
        <w:tab/>
        <w:t>quantityTextField = new JTextField();</w:t>
      </w:r>
    </w:p>
    <w:p w:rsidR="00B82A77" w:rsidRDefault="00B82A77" w:rsidP="00B82A77">
      <w:r>
        <w:tab/>
      </w:r>
      <w:r>
        <w:tab/>
        <w:t>quantityTextField.setFont(new Font("Tahoma", Font.PLAIN, 10));</w:t>
      </w:r>
    </w:p>
    <w:p w:rsidR="00B82A77" w:rsidRDefault="00B82A77" w:rsidP="00B82A77">
      <w:r>
        <w:tab/>
      </w:r>
      <w:r>
        <w:tab/>
        <w:t>GridBagConstraints gbc_quantityTextField = new GridBagConstraints();</w:t>
      </w:r>
    </w:p>
    <w:p w:rsidR="00B82A77" w:rsidRDefault="00B82A77" w:rsidP="00B82A77">
      <w:r>
        <w:tab/>
      </w:r>
      <w:r>
        <w:tab/>
        <w:t>gbc_quantityTextField.anchor = GridBagConstraints.NORTH;</w:t>
      </w:r>
    </w:p>
    <w:p w:rsidR="00B82A77" w:rsidRDefault="00B82A77" w:rsidP="00B82A77">
      <w:r>
        <w:tab/>
      </w:r>
      <w:r>
        <w:tab/>
        <w:t>gbc_quantityTextField.fill = GridBagConstraints.HORIZONTAL;</w:t>
      </w:r>
    </w:p>
    <w:p w:rsidR="00B82A77" w:rsidRDefault="00B82A77" w:rsidP="00B82A77">
      <w:r>
        <w:tab/>
      </w:r>
      <w:r>
        <w:tab/>
        <w:t>gbc_quantityTextField.gridx = 1;</w:t>
      </w:r>
    </w:p>
    <w:p w:rsidR="00B82A77" w:rsidRDefault="00B82A77" w:rsidP="00B82A77">
      <w:r>
        <w:tab/>
      </w:r>
      <w:r>
        <w:tab/>
        <w:t>gbc_quantityTextField.gridy = 5;</w:t>
      </w:r>
    </w:p>
    <w:p w:rsidR="00B82A77" w:rsidRDefault="00B82A77" w:rsidP="00B82A77">
      <w:r>
        <w:tab/>
      </w:r>
      <w:r>
        <w:tab/>
        <w:t>panel.add(quantityTextField, gbc_quantityTextField);</w:t>
      </w:r>
    </w:p>
    <w:p w:rsidR="00B82A77" w:rsidRDefault="00B82A77" w:rsidP="00B82A77">
      <w:r>
        <w:tab/>
      </w:r>
      <w:r>
        <w:tab/>
        <w:t>quantityTextField.setColumns(10);</w:t>
      </w:r>
    </w:p>
    <w:p w:rsidR="00B82A77" w:rsidRDefault="00B82A77" w:rsidP="00B82A77">
      <w:r>
        <w:tab/>
      </w:r>
      <w:r>
        <w:tab/>
        <w:t>mainFrame.getContentPane().setLayout(groupLayout);</w:t>
      </w:r>
    </w:p>
    <w:p w:rsidR="00B82A77" w:rsidRDefault="00B82A77" w:rsidP="00B82A77">
      <w:r>
        <w:lastRenderedPageBreak/>
        <w:tab/>
        <w:t>}</w:t>
      </w:r>
    </w:p>
    <w:p w:rsidR="00B82A77" w:rsidRDefault="00B82A77" w:rsidP="00B82A77"/>
    <w:p w:rsidR="00B82A77" w:rsidRDefault="00B82A77" w:rsidP="00B82A77">
      <w:r>
        <w:tab/>
        <w:t>//Getters.</w:t>
      </w:r>
    </w:p>
    <w:p w:rsidR="00B82A77" w:rsidRDefault="00B82A77" w:rsidP="00B82A77">
      <w:r>
        <w:tab/>
        <w:t>public JFrame getMainFrame() {</w:t>
      </w:r>
    </w:p>
    <w:p w:rsidR="00B82A77" w:rsidRDefault="00B82A77" w:rsidP="00B82A77">
      <w:r>
        <w:tab/>
      </w:r>
      <w:r>
        <w:tab/>
        <w:t>return mainFrame;</w:t>
      </w:r>
    </w:p>
    <w:p w:rsidR="00B82A77" w:rsidRDefault="00B82A77" w:rsidP="00B82A77">
      <w:r>
        <w:tab/>
        <w:t>}</w:t>
      </w:r>
    </w:p>
    <w:p w:rsidR="00B82A77" w:rsidRDefault="00B82A77" w:rsidP="00B82A77"/>
    <w:p w:rsidR="00B82A77" w:rsidRDefault="00B82A77" w:rsidP="00B82A77">
      <w:r>
        <w:tab/>
        <w:t>public JTextField getBarCodeTextField() {</w:t>
      </w:r>
    </w:p>
    <w:p w:rsidR="00B82A77" w:rsidRDefault="00B82A77" w:rsidP="00B82A77">
      <w:r>
        <w:tab/>
      </w:r>
      <w:r>
        <w:tab/>
        <w:t>return barCodeTextField;</w:t>
      </w:r>
    </w:p>
    <w:p w:rsidR="00B82A77" w:rsidRDefault="00B82A77" w:rsidP="00B82A77">
      <w:r>
        <w:tab/>
        <w:t>}</w:t>
      </w:r>
    </w:p>
    <w:p w:rsidR="00B82A77" w:rsidRDefault="00B82A77" w:rsidP="00B82A77"/>
    <w:p w:rsidR="00B82A77" w:rsidRDefault="00B82A77" w:rsidP="00B82A77">
      <w:r>
        <w:tab/>
        <w:t>public JTextField getDescriptionTextField() {</w:t>
      </w:r>
    </w:p>
    <w:p w:rsidR="00B82A77" w:rsidRDefault="00B82A77" w:rsidP="00B82A77">
      <w:r>
        <w:tab/>
      </w:r>
      <w:r>
        <w:tab/>
        <w:t>return descriptionTextField;</w:t>
      </w:r>
    </w:p>
    <w:p w:rsidR="00B82A77" w:rsidRDefault="00B82A77" w:rsidP="00B82A77">
      <w:r>
        <w:tab/>
        <w:t>}</w:t>
      </w:r>
    </w:p>
    <w:p w:rsidR="00B82A77" w:rsidRDefault="00B82A77" w:rsidP="00B82A77"/>
    <w:p w:rsidR="00B82A77" w:rsidRDefault="00B82A77" w:rsidP="00B82A77">
      <w:r>
        <w:tab/>
        <w:t>public JTextField getPriceTextField() {</w:t>
      </w:r>
    </w:p>
    <w:p w:rsidR="00B82A77" w:rsidRDefault="00B82A77" w:rsidP="00B82A77">
      <w:r>
        <w:tab/>
      </w:r>
      <w:r>
        <w:tab/>
        <w:t>return priceTextField;</w:t>
      </w:r>
    </w:p>
    <w:p w:rsidR="00B82A77" w:rsidRDefault="00B82A77" w:rsidP="00B82A77">
      <w:r>
        <w:tab/>
        <w:t>}</w:t>
      </w:r>
    </w:p>
    <w:p w:rsidR="00B82A77" w:rsidRDefault="00B82A77" w:rsidP="00B82A77"/>
    <w:p w:rsidR="00B82A77" w:rsidRDefault="00B82A77" w:rsidP="00B82A77">
      <w:r>
        <w:tab/>
        <w:t>public JTextField getQuantityTextField() {</w:t>
      </w:r>
    </w:p>
    <w:p w:rsidR="00B82A77" w:rsidRDefault="00B82A77" w:rsidP="00B82A77">
      <w:r>
        <w:tab/>
      </w:r>
      <w:r>
        <w:tab/>
        <w:t>return quantityTextField;</w:t>
      </w:r>
    </w:p>
    <w:p w:rsidR="00B82A77" w:rsidRDefault="00B82A77" w:rsidP="00B82A77">
      <w:r>
        <w:tab/>
        <w:t>}</w:t>
      </w:r>
    </w:p>
    <w:p w:rsidR="00B82A77" w:rsidRDefault="00B82A77" w:rsidP="00B82A77"/>
    <w:p w:rsidR="00B82A77" w:rsidRDefault="00B82A77" w:rsidP="00B82A77">
      <w:r>
        <w:tab/>
        <w:t>public JButton getSaveButton() {</w:t>
      </w:r>
    </w:p>
    <w:p w:rsidR="00B82A77" w:rsidRDefault="00B82A77" w:rsidP="00B82A77">
      <w:r>
        <w:tab/>
      </w:r>
      <w:r>
        <w:tab/>
        <w:t>return saveButton;</w:t>
      </w:r>
    </w:p>
    <w:p w:rsidR="00B82A77" w:rsidRDefault="00B82A77" w:rsidP="00B82A77">
      <w:r>
        <w:tab/>
        <w:t>}</w:t>
      </w:r>
    </w:p>
    <w:p w:rsidR="00B82A77" w:rsidRDefault="00B82A77" w:rsidP="00B82A77"/>
    <w:p w:rsidR="00B82A77" w:rsidRDefault="00B82A77" w:rsidP="00B82A77">
      <w:r>
        <w:tab/>
        <w:t>public JButton getCancelButton() {</w:t>
      </w:r>
    </w:p>
    <w:p w:rsidR="00B82A77" w:rsidRDefault="00B82A77" w:rsidP="00B82A77">
      <w:r>
        <w:tab/>
      </w:r>
      <w:r>
        <w:tab/>
        <w:t>return cancelButton;</w:t>
      </w:r>
    </w:p>
    <w:p w:rsidR="00B82A77" w:rsidRDefault="00B82A77" w:rsidP="00B82A77">
      <w:r>
        <w:tab/>
        <w:t>}</w:t>
      </w:r>
    </w:p>
    <w:p w:rsidR="00B82A77" w:rsidRDefault="00B82A77" w:rsidP="00B82A77">
      <w:r>
        <w:lastRenderedPageBreak/>
        <w:tab/>
        <w:t>@SuppressWarnings("rawtypes")</w:t>
      </w:r>
    </w:p>
    <w:p w:rsidR="00B82A77" w:rsidRDefault="00B82A77" w:rsidP="00B82A77">
      <w:r>
        <w:tab/>
        <w:t>public JComboBox getUomCombo() {</w:t>
      </w:r>
    </w:p>
    <w:p w:rsidR="00B82A77" w:rsidRDefault="00B82A77" w:rsidP="00B82A77">
      <w:r>
        <w:tab/>
      </w:r>
      <w:r>
        <w:tab/>
        <w:t>return uomCombo;</w:t>
      </w:r>
    </w:p>
    <w:p w:rsidR="00B82A77" w:rsidRDefault="00B82A77" w:rsidP="00B82A77">
      <w:r>
        <w:tab/>
        <w:t>}</w:t>
      </w:r>
    </w:p>
    <w:p w:rsidR="00B82A77" w:rsidRDefault="00B82A77" w:rsidP="00B82A77"/>
    <w:p w:rsidR="00B82A77" w:rsidRDefault="00B82A77" w:rsidP="00B82A77">
      <w:r>
        <w:tab/>
        <w:t>@SuppressWarnings("rawtypes")</w:t>
      </w:r>
    </w:p>
    <w:p w:rsidR="00B82A77" w:rsidRDefault="00B82A77" w:rsidP="00B82A77">
      <w:r>
        <w:tab/>
        <w:t>public JComboBox getVatCombo() {</w:t>
      </w:r>
    </w:p>
    <w:p w:rsidR="00B82A77" w:rsidRDefault="00B82A77" w:rsidP="00B82A77">
      <w:r>
        <w:tab/>
      </w:r>
      <w:r>
        <w:tab/>
        <w:t>return vatCombo;</w:t>
      </w:r>
    </w:p>
    <w:p w:rsidR="00B82A77" w:rsidRDefault="00B82A77" w:rsidP="00B82A77">
      <w:r>
        <w:tab/>
        <w:t>}</w:t>
      </w:r>
    </w:p>
    <w:p w:rsidR="00B82A77" w:rsidRDefault="00B82A77" w:rsidP="00B82A77"/>
    <w:p w:rsidR="00B82A77" w:rsidRDefault="00B82A77" w:rsidP="00B82A77">
      <w:r>
        <w:tab/>
        <w:t>//Setters.</w:t>
      </w:r>
    </w:p>
    <w:p w:rsidR="00B82A77" w:rsidRDefault="00B82A77" w:rsidP="00B82A77">
      <w:r>
        <w:tab/>
        <w:t>public void setMainFrame(JFrame mainFrame) {</w:t>
      </w:r>
    </w:p>
    <w:p w:rsidR="00B82A77" w:rsidRDefault="00B82A77" w:rsidP="00B82A77">
      <w:r>
        <w:tab/>
      </w:r>
      <w:r>
        <w:tab/>
        <w:t>this.mainFrame = mainFrame;</w:t>
      </w:r>
    </w:p>
    <w:p w:rsidR="00B82A77" w:rsidRDefault="00B82A77" w:rsidP="00B82A77">
      <w:r>
        <w:tab/>
        <w:t>}</w:t>
      </w:r>
    </w:p>
    <w:p w:rsidR="00B82A77" w:rsidRDefault="00B82A77" w:rsidP="00B82A77"/>
    <w:p w:rsidR="00B82A77" w:rsidRDefault="00B82A77" w:rsidP="00B82A77">
      <w:r>
        <w:tab/>
        <w:t>public void setBarCodeTextField(JTextField barCodeTextField) {</w:t>
      </w:r>
    </w:p>
    <w:p w:rsidR="00B82A77" w:rsidRDefault="00B82A77" w:rsidP="00B82A77">
      <w:r>
        <w:tab/>
      </w:r>
      <w:r>
        <w:tab/>
        <w:t>this.barCodeTextField = barCodeTextField;</w:t>
      </w:r>
    </w:p>
    <w:p w:rsidR="00B82A77" w:rsidRDefault="00B82A77" w:rsidP="00B82A77">
      <w:r>
        <w:tab/>
        <w:t>}</w:t>
      </w:r>
    </w:p>
    <w:p w:rsidR="00B82A77" w:rsidRDefault="00B82A77" w:rsidP="00B82A77"/>
    <w:p w:rsidR="00B82A77" w:rsidRDefault="00B82A77" w:rsidP="00B82A77">
      <w:r>
        <w:tab/>
        <w:t>public void setDescriptionTextField(JTextField descriptionTextField) {</w:t>
      </w:r>
    </w:p>
    <w:p w:rsidR="00B82A77" w:rsidRDefault="00B82A77" w:rsidP="00B82A77">
      <w:r>
        <w:tab/>
      </w:r>
      <w:r>
        <w:tab/>
        <w:t>this.descriptionTextField = descriptionTextField;</w:t>
      </w:r>
    </w:p>
    <w:p w:rsidR="00B82A77" w:rsidRDefault="00B82A77" w:rsidP="00B82A77">
      <w:r>
        <w:tab/>
        <w:t>}</w:t>
      </w:r>
    </w:p>
    <w:p w:rsidR="00B82A77" w:rsidRDefault="00B82A77" w:rsidP="00B82A77"/>
    <w:p w:rsidR="00B82A77" w:rsidRDefault="00B82A77" w:rsidP="00B82A77">
      <w:r>
        <w:tab/>
        <w:t>public void setPriceTextField(JTextField priceTextField) {</w:t>
      </w:r>
    </w:p>
    <w:p w:rsidR="00B82A77" w:rsidRDefault="00B82A77" w:rsidP="00B82A77">
      <w:r>
        <w:tab/>
      </w:r>
      <w:r>
        <w:tab/>
        <w:t>this.priceTextField = priceTextField;</w:t>
      </w:r>
    </w:p>
    <w:p w:rsidR="00B82A77" w:rsidRDefault="00B82A77" w:rsidP="00B82A77">
      <w:r>
        <w:tab/>
        <w:t>}</w:t>
      </w:r>
    </w:p>
    <w:p w:rsidR="00B82A77" w:rsidRDefault="00B82A77" w:rsidP="00B82A77"/>
    <w:p w:rsidR="00B82A77" w:rsidRDefault="00B82A77" w:rsidP="00B82A77">
      <w:r>
        <w:tab/>
        <w:t>public void setQuantityTextField(JTextField quantityTextField) {</w:t>
      </w:r>
    </w:p>
    <w:p w:rsidR="00B82A77" w:rsidRDefault="00B82A77" w:rsidP="00B82A77">
      <w:r>
        <w:tab/>
      </w:r>
      <w:r>
        <w:tab/>
        <w:t>this.quantityTextField = quantityTextField;</w:t>
      </w:r>
    </w:p>
    <w:p w:rsidR="00B82A77" w:rsidRDefault="00B82A77" w:rsidP="00B82A77">
      <w:r>
        <w:tab/>
        <w:t>}</w:t>
      </w:r>
    </w:p>
    <w:p w:rsidR="00B82A77" w:rsidRDefault="00B82A77" w:rsidP="00B82A77">
      <w:r>
        <w:lastRenderedPageBreak/>
        <w:tab/>
      </w:r>
      <w:proofErr w:type="gramStart"/>
      <w:r>
        <w:t>public</w:t>
      </w:r>
      <w:proofErr w:type="gramEnd"/>
      <w:r>
        <w:t xml:space="preserve"> void setSaveButton(JButton saveButton) {</w:t>
      </w:r>
    </w:p>
    <w:p w:rsidR="00B82A77" w:rsidRDefault="00B82A77" w:rsidP="00B82A77">
      <w:r>
        <w:tab/>
      </w:r>
      <w:r>
        <w:tab/>
        <w:t>this.saveButton = saveButton;</w:t>
      </w:r>
    </w:p>
    <w:p w:rsidR="00B82A77" w:rsidRDefault="00B82A77" w:rsidP="00B82A77">
      <w:r>
        <w:tab/>
        <w:t>}</w:t>
      </w:r>
    </w:p>
    <w:p w:rsidR="00B82A77" w:rsidRDefault="00B82A77" w:rsidP="00B82A77"/>
    <w:p w:rsidR="00B82A77" w:rsidRDefault="00B82A77" w:rsidP="00B82A77">
      <w:r>
        <w:tab/>
        <w:t>public void setCancelButton(JButton cancelButton) {</w:t>
      </w:r>
    </w:p>
    <w:p w:rsidR="00B82A77" w:rsidRDefault="00B82A77" w:rsidP="00B82A77">
      <w:r>
        <w:tab/>
      </w:r>
      <w:r>
        <w:tab/>
        <w:t>this.cancelButton = cancelButton;</w:t>
      </w:r>
    </w:p>
    <w:p w:rsidR="00B82A77" w:rsidRDefault="00B82A77" w:rsidP="00B82A77">
      <w:r>
        <w:tab/>
        <w:t>}</w:t>
      </w:r>
    </w:p>
    <w:p w:rsidR="00B82A77" w:rsidRDefault="00B82A77" w:rsidP="00B82A77">
      <w:r>
        <w:tab/>
        <w:t>@SuppressWarnings("rawtypes")</w:t>
      </w:r>
    </w:p>
    <w:p w:rsidR="00B82A77" w:rsidRDefault="00B82A77" w:rsidP="00B82A77">
      <w:r>
        <w:tab/>
        <w:t>public void setUomCombo(JComboBox uomCombo) {</w:t>
      </w:r>
    </w:p>
    <w:p w:rsidR="00B82A77" w:rsidRDefault="00B82A77" w:rsidP="00B82A77">
      <w:r>
        <w:tab/>
      </w:r>
      <w:r>
        <w:tab/>
        <w:t>this.uomCombo = uomCombo;</w:t>
      </w:r>
    </w:p>
    <w:p w:rsidR="00B82A77" w:rsidRDefault="00B82A77" w:rsidP="00B82A77">
      <w:r>
        <w:tab/>
        <w:t>}</w:t>
      </w:r>
    </w:p>
    <w:p w:rsidR="00B82A77" w:rsidRDefault="00B82A77" w:rsidP="00B82A77"/>
    <w:p w:rsidR="00B82A77" w:rsidRDefault="00B82A77" w:rsidP="00B82A77">
      <w:r>
        <w:tab/>
        <w:t>@SuppressWarnings("rawtypes")</w:t>
      </w:r>
    </w:p>
    <w:p w:rsidR="00B82A77" w:rsidRDefault="00B82A77" w:rsidP="00B82A77">
      <w:r>
        <w:tab/>
        <w:t>public void setVatCombo(JComboBox vatCombo) {</w:t>
      </w:r>
    </w:p>
    <w:p w:rsidR="00B82A77" w:rsidRDefault="00B82A77" w:rsidP="00B82A77">
      <w:r>
        <w:tab/>
      </w:r>
      <w:r>
        <w:tab/>
        <w:t>this.vatCombo = vatCombo;</w:t>
      </w:r>
    </w:p>
    <w:p w:rsidR="00B82A77" w:rsidRDefault="00B82A77" w:rsidP="00B82A77">
      <w:r>
        <w:tab/>
        <w:t>}</w:t>
      </w:r>
      <w:r>
        <w:tab/>
      </w:r>
    </w:p>
    <w:p w:rsidR="00B82A77" w:rsidRDefault="00B82A77" w:rsidP="00B82A77">
      <w:r>
        <w:tab/>
        <w:t>/**</w:t>
      </w:r>
    </w:p>
    <w:p w:rsidR="00B82A77" w:rsidRDefault="00B82A77" w:rsidP="00B82A77">
      <w:r>
        <w:tab/>
        <w:t xml:space="preserve"> * Make the frame visible.</w:t>
      </w:r>
    </w:p>
    <w:p w:rsidR="00B82A77" w:rsidRDefault="00B82A77" w:rsidP="00B82A77">
      <w:r>
        <w:tab/>
        <w:t xml:space="preserve"> **/</w:t>
      </w:r>
    </w:p>
    <w:p w:rsidR="00B82A77" w:rsidRDefault="00B82A77" w:rsidP="00B82A77">
      <w:r>
        <w:tab/>
        <w:t>public void showGUI(){</w:t>
      </w:r>
    </w:p>
    <w:p w:rsidR="00B82A77" w:rsidRDefault="00B82A77" w:rsidP="00B82A77">
      <w:r>
        <w:tab/>
      </w:r>
      <w:r>
        <w:tab/>
        <w:t>this.mainFrame.setDefaultCloseOperation(JFrame.DISPOSE_ON_CLOSE);</w:t>
      </w:r>
    </w:p>
    <w:p w:rsidR="00B82A77" w:rsidRDefault="00B82A77" w:rsidP="00B82A77">
      <w:r>
        <w:tab/>
      </w:r>
      <w:r>
        <w:tab/>
        <w:t>this.mainFrame.pack();</w:t>
      </w:r>
    </w:p>
    <w:p w:rsidR="00B82A77" w:rsidRDefault="00B82A77" w:rsidP="00B82A77">
      <w:r>
        <w:tab/>
      </w:r>
      <w:r>
        <w:tab/>
        <w:t>this.mainFrame.setLocationRelativeTo(null);</w:t>
      </w:r>
    </w:p>
    <w:p w:rsidR="00B82A77" w:rsidRDefault="00B82A77" w:rsidP="00B82A77">
      <w:r>
        <w:tab/>
      </w:r>
      <w:r>
        <w:tab/>
        <w:t>this.mainFrame.setExtendedState(java.awt.Frame.MAXIMIZED_BOTH);</w:t>
      </w:r>
    </w:p>
    <w:p w:rsidR="00B82A77" w:rsidRDefault="00B82A77" w:rsidP="00B82A77">
      <w:r>
        <w:tab/>
      </w:r>
      <w:r>
        <w:tab/>
        <w:t>this.mainFrame.setVisible(true);</w:t>
      </w:r>
    </w:p>
    <w:p w:rsidR="00B82A77" w:rsidRDefault="00B82A77" w:rsidP="00B82A77">
      <w:r>
        <w:tab/>
        <w:t>}//end showGUI().</w:t>
      </w:r>
    </w:p>
    <w:p w:rsidR="00B82A77" w:rsidRDefault="00B82A77" w:rsidP="00B82A77">
      <w:r>
        <w:tab/>
      </w:r>
    </w:p>
    <w:p w:rsidR="00066C04" w:rsidRPr="00066C04" w:rsidRDefault="00B82A77" w:rsidP="00B82A77">
      <w:r>
        <w:t>}</w:t>
      </w:r>
    </w:p>
    <w:p w:rsidR="001733D5" w:rsidRDefault="001733D5" w:rsidP="00C61D47"/>
    <w:p w:rsidR="001733D5" w:rsidRDefault="001733D5" w:rsidP="00C61D47"/>
    <w:p w:rsidR="00C61D47" w:rsidRDefault="003F2F3D" w:rsidP="00C61D47">
      <w:r>
        <w:lastRenderedPageBreak/>
        <w:pict>
          <v:rect id="_x0000_i1318" style="width:0;height:1.5pt" o:hralign="center" o:hrstd="t" o:hr="t" fillcolor="#a0a0a0" stroked="f"/>
        </w:pict>
      </w:r>
    </w:p>
    <w:p w:rsidR="00E92F85" w:rsidRDefault="00E92F85" w:rsidP="00C61D47">
      <w:pPr>
        <w:rPr>
          <w:rFonts w:asciiTheme="minorHAnsi" w:eastAsia="MS Mincho" w:hAnsiTheme="minorHAnsi" w:cstheme="minorHAnsi"/>
          <w:b/>
          <w:sz w:val="22"/>
          <w:szCs w:val="22"/>
        </w:rPr>
      </w:pPr>
      <w:r w:rsidRPr="000C215C">
        <w:rPr>
          <w:rFonts w:asciiTheme="minorHAnsi" w:eastAsia="MS Mincho" w:hAnsiTheme="minorHAnsi" w:cstheme="minorHAnsi"/>
          <w:b/>
          <w:sz w:val="22"/>
          <w:szCs w:val="22"/>
        </w:rPr>
        <w:t>Javadoc Generated API Documentation</w:t>
      </w:r>
    </w:p>
    <w:p w:rsidR="00CF2856" w:rsidRPr="00CF2856" w:rsidRDefault="00CF2856" w:rsidP="00C61D47">
      <w:pPr>
        <w:rPr>
          <w:rFonts w:asciiTheme="minorHAnsi" w:hAnsiTheme="minorHAnsi"/>
          <w:sz w:val="16"/>
          <w:szCs w:val="16"/>
        </w:rPr>
      </w:pPr>
      <w:r w:rsidRPr="00CF2856">
        <w:rPr>
          <w:rFonts w:asciiTheme="minorHAnsi" w:hAnsiTheme="minorHAnsi"/>
          <w:sz w:val="16"/>
          <w:szCs w:val="16"/>
        </w:rPr>
        <w:t xml:space="preserve">Oracle Corporation, nd. </w:t>
      </w:r>
      <w:proofErr w:type="gramStart"/>
      <w:r w:rsidRPr="00CF2856">
        <w:rPr>
          <w:rFonts w:asciiTheme="minorHAnsi" w:hAnsiTheme="minorHAnsi"/>
          <w:sz w:val="16"/>
          <w:szCs w:val="16"/>
        </w:rPr>
        <w:t>Javadoc.</w:t>
      </w:r>
      <w:proofErr w:type="gramEnd"/>
      <w:r w:rsidRPr="00CF2856">
        <w:rPr>
          <w:rFonts w:asciiTheme="minorHAnsi" w:hAnsiTheme="minorHAnsi"/>
          <w:sz w:val="16"/>
          <w:szCs w:val="16"/>
        </w:rPr>
        <w:t xml:space="preserve"> [</w:t>
      </w:r>
      <w:proofErr w:type="gramStart"/>
      <w:r w:rsidRPr="00CF2856">
        <w:rPr>
          <w:rFonts w:asciiTheme="minorHAnsi" w:hAnsiTheme="minorHAnsi"/>
          <w:sz w:val="16"/>
          <w:szCs w:val="16"/>
        </w:rPr>
        <w:t>computer</w:t>
      </w:r>
      <w:proofErr w:type="gramEnd"/>
      <w:r w:rsidRPr="00CF2856">
        <w:rPr>
          <w:rFonts w:asciiTheme="minorHAnsi" w:hAnsiTheme="minorHAnsi"/>
          <w:sz w:val="16"/>
          <w:szCs w:val="16"/>
        </w:rPr>
        <w:t xml:space="preserve"> program]. Oracle Corporation. </w:t>
      </w:r>
      <w:proofErr w:type="gramStart"/>
      <w:r w:rsidRPr="00CF2856">
        <w:rPr>
          <w:rFonts w:asciiTheme="minorHAnsi" w:hAnsiTheme="minorHAnsi"/>
          <w:sz w:val="16"/>
          <w:szCs w:val="16"/>
        </w:rPr>
        <w:t>[Accessed April 28, 2015].</w:t>
      </w:r>
      <w:proofErr w:type="gramEnd"/>
    </w:p>
    <w:p w:rsidR="00C61D47" w:rsidRPr="00E92F85" w:rsidRDefault="00C61D47" w:rsidP="00C61D47">
      <w:pPr>
        <w:pStyle w:val="Heading2"/>
        <w:rPr>
          <w:b/>
          <w:sz w:val="40"/>
          <w:szCs w:val="40"/>
        </w:rPr>
      </w:pPr>
      <w:r w:rsidRPr="00E92F85">
        <w:rPr>
          <w:b/>
          <w:sz w:val="40"/>
          <w:szCs w:val="40"/>
        </w:rPr>
        <w:t>pospi</w:t>
      </w:r>
      <w:r w:rsidRPr="00E92F85">
        <w:rPr>
          <w:b/>
          <w:sz w:val="40"/>
          <w:szCs w:val="40"/>
        </w:rPr>
        <w:br/>
        <w:t xml:space="preserve">Class ProductMaintenanceController </w:t>
      </w:r>
    </w:p>
    <w:p w:rsidR="00C61D47" w:rsidRDefault="00C61D47" w:rsidP="00C61D47">
      <w:pPr>
        <w:pStyle w:val="HTMLPreformatted"/>
      </w:pPr>
      <w:r>
        <w:t>java.lang.Object</w:t>
      </w:r>
    </w:p>
    <w:p w:rsidR="00C61D47" w:rsidRDefault="00C61D47" w:rsidP="00C61D47">
      <w:pPr>
        <w:pStyle w:val="HTMLPreformatted"/>
      </w:pPr>
      <w:r>
        <w:t xml:space="preserve">  </w:t>
      </w:r>
      <w:r>
        <w:rPr>
          <w:noProof/>
        </w:rPr>
        <mc:AlternateContent>
          <mc:Choice Requires="wps">
            <w:drawing>
              <wp:inline distT="0" distB="0" distL="0" distR="0" wp14:anchorId="6BE5DCB4" wp14:editId="6C50E285">
                <wp:extent cx="301625" cy="301625"/>
                <wp:effectExtent l="0" t="0" r="0" b="0"/>
                <wp:docPr id="104" name="Rectangle 104" descr="extended by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4" o:spid="_x0000_s1026" alt="Description: extended by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Wqul&#10;U8ACAADQBQAADgAAAAAAAAAAAAAAAAAuAgAAZHJzL2Uyb0RvYy54bWxQSwECLQAUAAYACAAAACEA&#10;aDaXaNoAAAADAQAADwAAAAAAAAAAAAAAAAAaBQAAZHJzL2Rvd25yZXYueG1sUEsFBgAAAAAEAAQA&#10;8wAAACEGAAAAAA==&#10;" filled="f" stroked="f">
                <o:lock v:ext="edit" aspectratio="t"/>
                <w10:anchorlock/>
              </v:rect>
            </w:pict>
          </mc:Fallback>
        </mc:AlternateContent>
      </w:r>
      <w:r>
        <w:rPr>
          <w:b/>
          <w:bCs/>
        </w:rPr>
        <w:t>pospi.ProductMaintenanceController</w:t>
      </w:r>
    </w:p>
    <w:p w:rsidR="00C61D47" w:rsidRDefault="00C61D47" w:rsidP="00C61D47">
      <w:r>
        <w:rPr>
          <w:b/>
          <w:bCs/>
        </w:rPr>
        <w:t>All Implemented Interfaces:</w:t>
      </w:r>
      <w:r>
        <w:t xml:space="preserve"> </w:t>
      </w:r>
    </w:p>
    <w:p w:rsidR="00C61D47" w:rsidRDefault="00C61D47" w:rsidP="00C61D47">
      <w:pPr>
        <w:ind w:left="720"/>
      </w:pPr>
      <w:r>
        <w:t xml:space="preserve">java.awt.event.ActionListener, java.util.EventListener </w:t>
      </w:r>
    </w:p>
    <w:p w:rsidR="00C61D47" w:rsidRDefault="003F2F3D" w:rsidP="00C61D47">
      <w:r>
        <w:pict>
          <v:rect id="_x0000_i1319" style="width:0;height:1.5pt" o:hralign="center" o:hrstd="t" o:hr="t" fillcolor="#a0a0a0" stroked="f"/>
        </w:pict>
      </w:r>
    </w:p>
    <w:p w:rsidR="00C61D47" w:rsidRDefault="00C61D47" w:rsidP="00C61D47">
      <w:pPr>
        <w:pStyle w:val="HTMLPreformatted"/>
      </w:pPr>
      <w:r>
        <w:t xml:space="preserve">public class </w:t>
      </w:r>
      <w:r>
        <w:rPr>
          <w:b/>
          <w:bCs/>
        </w:rPr>
        <w:t>ProductMaintenanceController</w:t>
      </w:r>
      <w:r>
        <w:t>extends java.lang.Objectimplements java.awt.event.ActionListener</w:t>
      </w:r>
    </w:p>
    <w:p w:rsidR="00C61D47" w:rsidRDefault="00C61D47" w:rsidP="00C61D47">
      <w:pPr>
        <w:pStyle w:val="NormalWeb"/>
      </w:pPr>
      <w:r>
        <w:t>Author: Angelo Romel Lopez</w:t>
      </w:r>
      <w:r>
        <w:br/>
        <w:t xml:space="preserve">Description: Handles the logic and events of the ProductMaintenanceView class. </w:t>
      </w:r>
    </w:p>
    <w:p w:rsidR="00C61D47" w:rsidRDefault="003F2F3D" w:rsidP="00C61D47">
      <w:r>
        <w:pict>
          <v:rect id="_x0000_i1320"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613"/>
        <w:gridCol w:w="111"/>
      </w:tblGrid>
      <w:tr w:rsidR="00C61D47" w:rsidTr="00C61D4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C61D47" w:rsidRDefault="00C61D47">
            <w:pPr>
              <w:rPr>
                <w:b/>
                <w:bCs/>
                <w:sz w:val="24"/>
                <w:szCs w:val="24"/>
              </w:rPr>
            </w:pPr>
            <w:r>
              <w:rPr>
                <w:b/>
                <w:bCs/>
                <w:sz w:val="36"/>
                <w:szCs w:val="36"/>
              </w:rPr>
              <w:t>Constructor Summary</w:t>
            </w:r>
            <w:r>
              <w:rPr>
                <w:b/>
                <w:bCs/>
              </w:rPr>
              <w:t xml:space="preserve"> </w:t>
            </w:r>
          </w:p>
        </w:tc>
      </w:tr>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8" w:anchor="ProductMaintenanceController(pospi.ProductMaintenanceView, java.lang.String, java.lang.String, java.lang.String)" w:history="1">
              <w:r w:rsidR="00C61D47">
                <w:rPr>
                  <w:rStyle w:val="Hyperlink"/>
                  <w:rFonts w:ascii="Courier New" w:hAnsi="Courier New" w:cs="Courier New"/>
                  <w:b/>
                  <w:bCs/>
                </w:rPr>
                <w:t>ProductMaintenanceController</w:t>
              </w:r>
            </w:hyperlink>
            <w:r w:rsidR="00C61D47">
              <w:rPr>
                <w:rStyle w:val="HTMLCode"/>
              </w:rPr>
              <w:t>(pospi.ProductMaintenanceView view, java.lang.String connection, java.lang.String user, java.lang.String password)</w:t>
            </w:r>
            <w:r w:rsidR="00C61D47">
              <w:br/>
              <w:t xml:space="preserve">          Constructor for the ProductMaintenanceController class. </w:t>
            </w:r>
          </w:p>
        </w:tc>
        <w:tc>
          <w:tcPr>
            <w:tcW w:w="0" w:type="auto"/>
            <w:shd w:val="clear" w:color="auto" w:fill="FFFFFF"/>
            <w:vAlign w:val="center"/>
            <w:hideMark/>
          </w:tcPr>
          <w:p w:rsidR="00C61D47" w:rsidRDefault="00C61D47"/>
        </w:tc>
      </w:tr>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59" w:anchor="ProductMaintenanceController(pospi.ProductMaintenanceView, java.lang.String, java.lang.String, java.lang.String, int)" w:history="1">
              <w:r w:rsidR="00C61D47">
                <w:rPr>
                  <w:rStyle w:val="Hyperlink"/>
                  <w:rFonts w:ascii="Courier New" w:hAnsi="Courier New" w:cs="Courier New"/>
                  <w:b/>
                  <w:bCs/>
                </w:rPr>
                <w:t>ProductMaintenanceController</w:t>
              </w:r>
            </w:hyperlink>
            <w:r w:rsidR="00C61D47">
              <w:rPr>
                <w:rStyle w:val="HTMLCode"/>
              </w:rPr>
              <w:t>(pospi.ProductMaintenanceView view, java.lang.String connection, java.lang.String user, java.lang.String password, int productID)</w:t>
            </w:r>
            <w:r w:rsidR="00C61D47">
              <w:br/>
              <w:t xml:space="preserve">          Constructor for the ProductMaintenanceController class. </w:t>
            </w:r>
          </w:p>
        </w:tc>
        <w:tc>
          <w:tcPr>
            <w:tcW w:w="0" w:type="auto"/>
            <w:shd w:val="clear" w:color="auto" w:fill="FFFFFF"/>
            <w:vAlign w:val="center"/>
            <w:hideMark/>
          </w:tcPr>
          <w:p w:rsidR="00C61D47" w:rsidRDefault="00C61D47"/>
        </w:tc>
      </w:tr>
    </w:tbl>
    <w:p w:rsidR="00C61D47" w:rsidRDefault="00C61D47" w:rsidP="00C61D4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3601"/>
        <w:gridCol w:w="6123"/>
      </w:tblGrid>
      <w:tr w:rsidR="00C61D47" w:rsidTr="00C61D4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C61D47" w:rsidRDefault="00C61D47">
            <w:pPr>
              <w:rPr>
                <w:b/>
                <w:bCs/>
                <w:sz w:val="24"/>
                <w:szCs w:val="24"/>
              </w:rPr>
            </w:pPr>
            <w:r>
              <w:rPr>
                <w:b/>
                <w:bCs/>
                <w:sz w:val="36"/>
                <w:szCs w:val="36"/>
              </w:rPr>
              <w:t>Method Summary</w:t>
            </w:r>
            <w:r>
              <w:rPr>
                <w:b/>
                <w:bCs/>
              </w:rP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0" w:anchor="actionPerformed(java.awt.event.ActionEvent)" w:history="1">
              <w:r w:rsidR="00C61D47">
                <w:rPr>
                  <w:rStyle w:val="Hyperlink"/>
                  <w:rFonts w:ascii="Courier New" w:hAnsi="Courier New" w:cs="Courier New"/>
                  <w:b/>
                  <w:bCs/>
                </w:rPr>
                <w:t>actionPerformed</w:t>
              </w:r>
            </w:hyperlink>
            <w:r w:rsidR="00C61D47">
              <w:rPr>
                <w:rStyle w:val="HTMLCode"/>
              </w:rPr>
              <w:t>(java.awt.event.ActionEvent e)</w:t>
            </w:r>
            <w:r w:rsidR="00C61D47">
              <w:br/>
            </w:r>
            <w:r w:rsidR="00C61D47">
              <w:lastRenderedPageBreak/>
              <w:t>          Implemented ActionListener abstract method.</w:t>
            </w:r>
            <w:r w:rsidR="00C61D47">
              <w:br/>
              <w:t xml:space="preserve">Handles the events when a button is pressed.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1" w:anchor="displayProducts(java.sql.ResultSet)" w:history="1">
              <w:r w:rsidR="00C61D47">
                <w:rPr>
                  <w:rStyle w:val="Hyperlink"/>
                  <w:rFonts w:ascii="Courier New" w:hAnsi="Courier New" w:cs="Courier New"/>
                  <w:b/>
                  <w:bCs/>
                </w:rPr>
                <w:t>displayProducts</w:t>
              </w:r>
            </w:hyperlink>
            <w:r w:rsidR="00C61D47">
              <w:rPr>
                <w:rStyle w:val="HTMLCode"/>
              </w:rPr>
              <w:t>(java.sql.ResultSet rs)</w:t>
            </w:r>
            <w:r w:rsidR="00C61D47">
              <w:br/>
              <w:t xml:space="preserve">          Displays a list of products on a JTable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2" w:anchor="fetchRecord()" w:history="1">
              <w:r w:rsidR="00C61D47">
                <w:rPr>
                  <w:rStyle w:val="Hyperlink"/>
                  <w:rFonts w:ascii="Courier New" w:hAnsi="Courier New" w:cs="Courier New"/>
                  <w:b/>
                  <w:bCs/>
                </w:rPr>
                <w:t>fetchRecord</w:t>
              </w:r>
            </w:hyperlink>
            <w:r w:rsidR="00C61D47">
              <w:rPr>
                <w:rStyle w:val="HTMLCode"/>
              </w:rPr>
              <w:t>()</w:t>
            </w:r>
            <w:r w:rsidR="00C61D47">
              <w:br/>
              <w:t xml:space="preserve">          Gets the record to be updated and displays it on the frame.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3" w:anchor="getDataConnection()" w:history="1">
              <w:r w:rsidR="00C61D47">
                <w:rPr>
                  <w:rStyle w:val="Hyperlink"/>
                  <w:rFonts w:ascii="Courier New" w:hAnsi="Courier New" w:cs="Courier New"/>
                  <w:b/>
                  <w:bCs/>
                </w:rPr>
                <w:t>getDataConnection</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4" w:anchor="getDataPassword()" w:history="1">
              <w:r w:rsidR="00C61D47">
                <w:rPr>
                  <w:rStyle w:val="Hyperlink"/>
                  <w:rFonts w:ascii="Courier New" w:hAnsi="Courier New" w:cs="Courier New"/>
                  <w:b/>
                  <w:bCs/>
                </w:rPr>
                <w:t>getDataPassword</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java.lang.String</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5" w:anchor="getDataUser()" w:history="1">
              <w:r w:rsidR="00C61D47">
                <w:rPr>
                  <w:rStyle w:val="Hyperlink"/>
                  <w:rFonts w:ascii="Courier New" w:hAnsi="Courier New" w:cs="Courier New"/>
                  <w:b/>
                  <w:bCs/>
                </w:rPr>
                <w:t>getDataUser</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6" w:anchor="getIsUpdate()" w:history="1">
              <w:r w:rsidR="00C61D47">
                <w:rPr>
                  <w:rStyle w:val="Hyperlink"/>
                  <w:rFonts w:ascii="Courier New" w:hAnsi="Courier New" w:cs="Courier New"/>
                  <w:b/>
                  <w:bCs/>
                </w:rPr>
                <w:t>getIsUpdate</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pospi.ProductMaintenanceView</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7" w:anchor="getPmView()" w:history="1">
              <w:r w:rsidR="00C61D47">
                <w:rPr>
                  <w:rStyle w:val="Hyperlink"/>
                  <w:rFonts w:ascii="Courier New" w:hAnsi="Courier New" w:cs="Courier New"/>
                  <w:b/>
                  <w:bCs/>
                </w:rPr>
                <w:t>getPmView</w:t>
              </w:r>
            </w:hyperlink>
            <w:r w:rsidR="00C61D47">
              <w:rPr>
                <w:rStyle w:val="HTMLCode"/>
              </w:rPr>
              <w:t>()</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java.sql.ResultSet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8" w:anchor="getProductSet(java.lang.String)" w:history="1">
              <w:r w:rsidR="00C61D47">
                <w:rPr>
                  <w:rStyle w:val="Hyperlink"/>
                  <w:rFonts w:ascii="Courier New" w:hAnsi="Courier New" w:cs="Courier New"/>
                  <w:b/>
                  <w:bCs/>
                </w:rPr>
                <w:t>getProductSet</w:t>
              </w:r>
            </w:hyperlink>
            <w:r w:rsidR="00C61D47">
              <w:rPr>
                <w:rStyle w:val="HTMLCode"/>
              </w:rPr>
              <w:t>(java.lang.String sql)</w:t>
            </w:r>
            <w:r w:rsidR="00C61D47">
              <w:br/>
              <w:t xml:space="preserve">          Retrieves records from the products table.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int</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69" w:anchor="getUomID(java.lang.String)" w:history="1">
              <w:r w:rsidR="00C61D47">
                <w:rPr>
                  <w:rStyle w:val="Hyperlink"/>
                  <w:rFonts w:ascii="Courier New" w:hAnsi="Courier New" w:cs="Courier New"/>
                  <w:b/>
                  <w:bCs/>
                </w:rPr>
                <w:t>getUomID</w:t>
              </w:r>
            </w:hyperlink>
            <w:r w:rsidR="00C61D47">
              <w:rPr>
                <w:rStyle w:val="HTMLCode"/>
              </w:rPr>
              <w:t>(java.lang.String uomCode)</w:t>
            </w:r>
            <w:r w:rsidR="00C61D47">
              <w:br/>
              <w:t xml:space="preserve">          Retrieves the uom_id from the unit_of_measurement given the uom_code.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0" w:anchor="initialize()" w:history="1">
              <w:r w:rsidR="00C61D47">
                <w:rPr>
                  <w:rStyle w:val="Hyperlink"/>
                  <w:rFonts w:ascii="Courier New" w:hAnsi="Courier New" w:cs="Courier New"/>
                  <w:b/>
                  <w:bCs/>
                </w:rPr>
                <w:t>initialize</w:t>
              </w:r>
            </w:hyperlink>
            <w:r w:rsidR="00C61D47">
              <w:rPr>
                <w:rStyle w:val="HTMLCode"/>
              </w:rPr>
              <w:t>()</w:t>
            </w:r>
            <w:r w:rsidR="00C61D47">
              <w:br/>
              <w:t xml:space="preserve">          Initialize component's event-listeners.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1" w:anchor="insertProduct(int)" w:history="1">
              <w:r w:rsidR="00C61D47">
                <w:rPr>
                  <w:rStyle w:val="Hyperlink"/>
                  <w:rFonts w:ascii="Courier New" w:hAnsi="Courier New" w:cs="Courier New"/>
                  <w:b/>
                  <w:bCs/>
                </w:rPr>
                <w:t>insertProduct</w:t>
              </w:r>
            </w:hyperlink>
            <w:r w:rsidR="00C61D47">
              <w:rPr>
                <w:rStyle w:val="HTMLCode"/>
              </w:rPr>
              <w:t>(int reorderLevel)</w:t>
            </w:r>
            <w:r w:rsidR="00C61D47">
              <w:br/>
              <w:t xml:space="preserve">          Inserts a new record to the products and product inventory table.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2" w:anchor="isValidNumber(java.lang.String)" w:history="1">
              <w:r w:rsidR="00C61D47">
                <w:rPr>
                  <w:rStyle w:val="Hyperlink"/>
                  <w:rFonts w:ascii="Courier New" w:hAnsi="Courier New" w:cs="Courier New"/>
                  <w:b/>
                  <w:bCs/>
                </w:rPr>
                <w:t>isValidNumber</w:t>
              </w:r>
            </w:hyperlink>
            <w:r w:rsidR="00C61D47">
              <w:rPr>
                <w:rStyle w:val="HTMLCode"/>
              </w:rPr>
              <w:t>(java.lang.String number)</w:t>
            </w:r>
            <w:r w:rsidR="00C61D47">
              <w:br/>
            </w:r>
            <w:r w:rsidR="00C61D47">
              <w:lastRenderedPageBreak/>
              <w:t xml:space="preserve">          Returns true for a valid number, false otherwise.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lastRenderedPageBreak/>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3" w:anchor="populateUomComboBox()" w:history="1">
              <w:r w:rsidR="00C61D47">
                <w:rPr>
                  <w:rStyle w:val="Hyperlink"/>
                  <w:rFonts w:ascii="Courier New" w:hAnsi="Courier New" w:cs="Courier New"/>
                  <w:b/>
                  <w:bCs/>
                </w:rPr>
                <w:t>populateUomComboBox</w:t>
              </w:r>
            </w:hyperlink>
            <w:r w:rsidR="00C61D47">
              <w:rPr>
                <w:rStyle w:val="HTMLCode"/>
              </w:rPr>
              <w:t>()</w:t>
            </w:r>
            <w:r w:rsidR="00C61D47">
              <w:br/>
              <w:t xml:space="preserve">          Populates the unit-of-measurement combobox with values from the table.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4" w:anchor="populateVatComboBox()" w:history="1">
              <w:r w:rsidR="00C61D47">
                <w:rPr>
                  <w:rStyle w:val="Hyperlink"/>
                  <w:rFonts w:ascii="Courier New" w:hAnsi="Courier New" w:cs="Courier New"/>
                  <w:b/>
                  <w:bCs/>
                </w:rPr>
                <w:t>populateVatComboBox</w:t>
              </w:r>
            </w:hyperlink>
            <w:r w:rsidR="00C61D47">
              <w:rPr>
                <w:rStyle w:val="HTMLCode"/>
              </w:rPr>
              <w:t>()</w:t>
            </w:r>
            <w:r w:rsidR="00C61D47">
              <w:br/>
              <w:t xml:space="preserve">          Populates the VAT combobox with values from the table.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5" w:anchor="setDataConnection(java.lang.String)" w:history="1">
              <w:r w:rsidR="00C61D47">
                <w:rPr>
                  <w:rStyle w:val="Hyperlink"/>
                  <w:rFonts w:ascii="Courier New" w:hAnsi="Courier New" w:cs="Courier New"/>
                  <w:b/>
                  <w:bCs/>
                </w:rPr>
                <w:t>setDataConnection</w:t>
              </w:r>
            </w:hyperlink>
            <w:r w:rsidR="00C61D47">
              <w:rPr>
                <w:rStyle w:val="HTMLCode"/>
              </w:rPr>
              <w:t>(java.lang.String dataConnection)</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6" w:anchor="setDataPassword(java.lang.String)" w:history="1">
              <w:r w:rsidR="00C61D47">
                <w:rPr>
                  <w:rStyle w:val="Hyperlink"/>
                  <w:rFonts w:ascii="Courier New" w:hAnsi="Courier New" w:cs="Courier New"/>
                  <w:b/>
                  <w:bCs/>
                </w:rPr>
                <w:t>setDataPassword</w:t>
              </w:r>
            </w:hyperlink>
            <w:r w:rsidR="00C61D47">
              <w:rPr>
                <w:rStyle w:val="HTMLCode"/>
              </w:rPr>
              <w:t>(java.lang.String dataPassword)</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7" w:anchor="setDataUser(java.lang.String)" w:history="1">
              <w:r w:rsidR="00C61D47">
                <w:rPr>
                  <w:rStyle w:val="Hyperlink"/>
                  <w:rFonts w:ascii="Courier New" w:hAnsi="Courier New" w:cs="Courier New"/>
                  <w:b/>
                  <w:bCs/>
                </w:rPr>
                <w:t>setDataUser</w:t>
              </w:r>
            </w:hyperlink>
            <w:r w:rsidR="00C61D47">
              <w:rPr>
                <w:rStyle w:val="HTMLCode"/>
              </w:rPr>
              <w:t>(java.lang.String dataUser)</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8" w:anchor="setIsUpdate(boolean)" w:history="1">
              <w:r w:rsidR="00C61D47">
                <w:rPr>
                  <w:rStyle w:val="Hyperlink"/>
                  <w:rFonts w:ascii="Courier New" w:hAnsi="Courier New" w:cs="Courier New"/>
                  <w:b/>
                  <w:bCs/>
                </w:rPr>
                <w:t>setIsUpdate</w:t>
              </w:r>
            </w:hyperlink>
            <w:r w:rsidR="00C61D47">
              <w:rPr>
                <w:rStyle w:val="HTMLCode"/>
              </w:rPr>
              <w:t>(boolean isUpdate)</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void</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79" w:anchor="setPmView(pospi.ProductMaintenanceView)" w:history="1">
              <w:r w:rsidR="00C61D47">
                <w:rPr>
                  <w:rStyle w:val="Hyperlink"/>
                  <w:rFonts w:ascii="Courier New" w:hAnsi="Courier New" w:cs="Courier New"/>
                  <w:b/>
                  <w:bCs/>
                </w:rPr>
                <w:t>setPmView</w:t>
              </w:r>
            </w:hyperlink>
            <w:r w:rsidR="00C61D47">
              <w:rPr>
                <w:rStyle w:val="HTMLCode"/>
              </w:rPr>
              <w:t>(pospi.ProductMaintenanceView pmView)</w:t>
            </w:r>
            <w:r w:rsidR="00C61D47">
              <w:br/>
              <w:t xml:space="preserve">            </w:t>
            </w:r>
          </w:p>
        </w:tc>
      </w:tr>
      <w:tr w:rsidR="00C61D47" w:rsidTr="00C61D4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C61D47" w:rsidRDefault="00C61D47">
            <w:pPr>
              <w:jc w:val="right"/>
              <w:rPr>
                <w:sz w:val="24"/>
                <w:szCs w:val="24"/>
              </w:rPr>
            </w:pPr>
            <w:r>
              <w:rPr>
                <w:rStyle w:val="HTMLCode"/>
              </w:rPr>
              <w:t> boolean</w:t>
            </w: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3F2F3D">
            <w:pPr>
              <w:rPr>
                <w:sz w:val="24"/>
                <w:szCs w:val="24"/>
              </w:rPr>
            </w:pPr>
            <w:hyperlink r:id="rId380" w:anchor="updateProduct()" w:history="1">
              <w:r w:rsidR="00C61D47">
                <w:rPr>
                  <w:rStyle w:val="Hyperlink"/>
                  <w:rFonts w:ascii="Courier New" w:hAnsi="Courier New" w:cs="Courier New"/>
                  <w:b/>
                  <w:bCs/>
                </w:rPr>
                <w:t>updateProduct</w:t>
              </w:r>
            </w:hyperlink>
            <w:r w:rsidR="00C61D47">
              <w:rPr>
                <w:rStyle w:val="HTMLCode"/>
              </w:rPr>
              <w:t>()</w:t>
            </w:r>
            <w:r w:rsidR="00C61D47">
              <w:br/>
              <w:t xml:space="preserve">          Updates the product record. </w:t>
            </w:r>
          </w:p>
        </w:tc>
      </w:tr>
    </w:tbl>
    <w:p w:rsidR="00C61D47" w:rsidRDefault="00C61D47" w:rsidP="00C61D4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C61D47" w:rsidRDefault="00C61D47">
            <w:pPr>
              <w:rPr>
                <w:b/>
                <w:bCs/>
                <w:sz w:val="24"/>
                <w:szCs w:val="24"/>
              </w:rPr>
            </w:pPr>
            <w:r>
              <w:rPr>
                <w:b/>
                <w:bCs/>
              </w:rPr>
              <w:t xml:space="preserve">Methods inherited from class java.lang.Object </w:t>
            </w:r>
          </w:p>
        </w:tc>
      </w:tr>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61D47" w:rsidRDefault="00C61D47">
            <w:pPr>
              <w:rPr>
                <w:sz w:val="24"/>
                <w:szCs w:val="24"/>
              </w:rPr>
            </w:pPr>
            <w:r>
              <w:rPr>
                <w:rStyle w:val="HTMLCode"/>
              </w:rPr>
              <w:t>clone, equals, finalize, getClass, hashCode, notify, notifyAll, toString, wait, wait, wait</w:t>
            </w:r>
            <w:r>
              <w:t xml:space="preserve"> </w:t>
            </w:r>
          </w:p>
        </w:tc>
      </w:tr>
    </w:tbl>
    <w:p w:rsidR="00C61D47" w:rsidRDefault="00C61D47" w:rsidP="00C61D4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61D47" w:rsidRDefault="00C61D47">
            <w:pPr>
              <w:rPr>
                <w:b/>
                <w:bCs/>
                <w:sz w:val="24"/>
                <w:szCs w:val="24"/>
              </w:rPr>
            </w:pPr>
            <w:r>
              <w:rPr>
                <w:b/>
                <w:bCs/>
                <w:sz w:val="36"/>
                <w:szCs w:val="36"/>
              </w:rPr>
              <w:t>Constructor Detail</w:t>
            </w:r>
            <w:r>
              <w:rPr>
                <w:b/>
                <w:bCs/>
              </w:rPr>
              <w:t xml:space="preserve"> </w:t>
            </w:r>
          </w:p>
        </w:tc>
      </w:tr>
    </w:tbl>
    <w:p w:rsidR="00C61D47" w:rsidRDefault="00C61D47" w:rsidP="00C61D47">
      <w:pPr>
        <w:pStyle w:val="Heading3"/>
      </w:pPr>
      <w:r>
        <w:lastRenderedPageBreak/>
        <w:t xml:space="preserve">ProductMaintenanceController </w:t>
      </w:r>
    </w:p>
    <w:p w:rsidR="00C61D47" w:rsidRDefault="00C61D47" w:rsidP="00C61D47">
      <w:pPr>
        <w:pStyle w:val="HTMLPreformatted"/>
      </w:pPr>
      <w:r>
        <w:t xml:space="preserve">public </w:t>
      </w:r>
      <w:r>
        <w:rPr>
          <w:b/>
          <w:bCs/>
        </w:rPr>
        <w:t>ProductMaintenanceController</w:t>
      </w:r>
      <w:r>
        <w:t>(pospi.ProductMaintenanceView view,</w:t>
      </w:r>
    </w:p>
    <w:p w:rsidR="00C61D47" w:rsidRDefault="00C61D47" w:rsidP="00C61D47">
      <w:pPr>
        <w:pStyle w:val="HTMLPreformatted"/>
      </w:pPr>
      <w:r>
        <w:t xml:space="preserve">                                    java.lang.String connection,</w:t>
      </w:r>
    </w:p>
    <w:p w:rsidR="00C61D47" w:rsidRDefault="00C61D47" w:rsidP="00C61D47">
      <w:pPr>
        <w:pStyle w:val="HTMLPreformatted"/>
      </w:pPr>
      <w:r>
        <w:t xml:space="preserve">                                    java.lang.String user,</w:t>
      </w:r>
    </w:p>
    <w:p w:rsidR="00C61D47" w:rsidRDefault="00C61D47" w:rsidP="00C61D47">
      <w:pPr>
        <w:pStyle w:val="HTMLPreformatted"/>
      </w:pPr>
      <w:r>
        <w:t xml:space="preserve">                                    java.lang.String password)</w:t>
      </w:r>
    </w:p>
    <w:p w:rsidR="00C61D47" w:rsidRDefault="00C61D47" w:rsidP="00C61D47">
      <w:pPr>
        <w:ind w:left="720"/>
      </w:pPr>
      <w:r>
        <w:t xml:space="preserve">Constructor for the ProductMaintenanceController class. Called if product is to be inserted, isUpdate is set to false. </w:t>
      </w:r>
    </w:p>
    <w:p w:rsidR="00C61D47" w:rsidRDefault="00C61D47" w:rsidP="00C61D47">
      <w:pPr>
        <w:ind w:left="720"/>
      </w:pPr>
      <w:r>
        <w:rPr>
          <w:b/>
          <w:bCs/>
        </w:rPr>
        <w:t>Parameters:</w:t>
      </w:r>
      <w:r>
        <w:t xml:space="preserve"> </w:t>
      </w:r>
    </w:p>
    <w:p w:rsidR="00C61D47" w:rsidRDefault="00C61D47" w:rsidP="00C61D47">
      <w:pPr>
        <w:ind w:left="720"/>
      </w:pPr>
      <w:r>
        <w:rPr>
          <w:rStyle w:val="HTMLCode"/>
        </w:rPr>
        <w:t>view</w:t>
      </w:r>
      <w:r>
        <w:t xml:space="preserve"> - (instance of ProductMaintenanceView class) </w:t>
      </w:r>
    </w:p>
    <w:p w:rsidR="00C61D47" w:rsidRDefault="00C61D47" w:rsidP="00C61D47">
      <w:pPr>
        <w:ind w:left="720"/>
      </w:pPr>
      <w:r>
        <w:rPr>
          <w:rStyle w:val="HTMLCode"/>
        </w:rPr>
        <w:t>connection</w:t>
      </w:r>
      <w:r>
        <w:t xml:space="preserve"> - (database connection string.) </w:t>
      </w:r>
    </w:p>
    <w:p w:rsidR="00C61D47" w:rsidRDefault="00C61D47" w:rsidP="00C61D47">
      <w:pPr>
        <w:ind w:left="720"/>
      </w:pPr>
      <w:r>
        <w:rPr>
          <w:rStyle w:val="HTMLCode"/>
        </w:rPr>
        <w:t>user</w:t>
      </w:r>
      <w:r>
        <w:t xml:space="preserve"> - (user name to connect to the database.) </w:t>
      </w:r>
    </w:p>
    <w:p w:rsidR="00C61D47" w:rsidRDefault="00C61D47" w:rsidP="00C61D47">
      <w:pPr>
        <w:ind w:left="720"/>
      </w:pPr>
      <w:r>
        <w:rPr>
          <w:rStyle w:val="HTMLCode"/>
        </w:rPr>
        <w:t>password</w:t>
      </w:r>
      <w:r>
        <w:t xml:space="preserve"> - (password for the supplied user name.) </w:t>
      </w:r>
    </w:p>
    <w:p w:rsidR="00C61D47" w:rsidRDefault="003F2F3D" w:rsidP="00C61D47">
      <w:r>
        <w:pict>
          <v:rect id="_x0000_i1321" style="width:0;height:1.5pt" o:hralign="center" o:hrstd="t" o:hr="t" fillcolor="#a0a0a0" stroked="f"/>
        </w:pict>
      </w:r>
    </w:p>
    <w:p w:rsidR="00C61D47" w:rsidRDefault="00C61D47" w:rsidP="00C61D47">
      <w:pPr>
        <w:pStyle w:val="Heading3"/>
      </w:pPr>
      <w:bookmarkStart w:id="224" w:name="ProductMaintenanceController(pospi.Produ"/>
      <w:bookmarkEnd w:id="224"/>
      <w:r>
        <w:t xml:space="preserve">ProductMaintenanceController </w:t>
      </w:r>
    </w:p>
    <w:p w:rsidR="00C61D47" w:rsidRDefault="00C61D47" w:rsidP="00C61D47">
      <w:pPr>
        <w:pStyle w:val="HTMLPreformatted"/>
      </w:pPr>
      <w:r>
        <w:t xml:space="preserve">public </w:t>
      </w:r>
      <w:r>
        <w:rPr>
          <w:b/>
          <w:bCs/>
        </w:rPr>
        <w:t>ProductMaintenanceController</w:t>
      </w:r>
      <w:r>
        <w:t>(pospi.ProductMaintenanceView view,</w:t>
      </w:r>
    </w:p>
    <w:p w:rsidR="00C61D47" w:rsidRDefault="00C61D47" w:rsidP="00C61D47">
      <w:pPr>
        <w:pStyle w:val="HTMLPreformatted"/>
      </w:pPr>
      <w:r>
        <w:t xml:space="preserve">                                    java.lang.String connection,</w:t>
      </w:r>
    </w:p>
    <w:p w:rsidR="00C61D47" w:rsidRDefault="00C61D47" w:rsidP="00C61D47">
      <w:pPr>
        <w:pStyle w:val="HTMLPreformatted"/>
      </w:pPr>
      <w:r>
        <w:t xml:space="preserve">                                    java.lang.String user,</w:t>
      </w:r>
    </w:p>
    <w:p w:rsidR="00C61D47" w:rsidRDefault="00C61D47" w:rsidP="00C61D47">
      <w:pPr>
        <w:pStyle w:val="HTMLPreformatted"/>
      </w:pPr>
      <w:r>
        <w:t xml:space="preserve">                                    java.lang.String password,</w:t>
      </w:r>
    </w:p>
    <w:p w:rsidR="00C61D47" w:rsidRDefault="00C61D47" w:rsidP="00C61D47">
      <w:pPr>
        <w:pStyle w:val="HTMLPreformatted"/>
      </w:pPr>
      <w:r>
        <w:t xml:space="preserve">                                    int productID)</w:t>
      </w:r>
    </w:p>
    <w:p w:rsidR="00C61D47" w:rsidRDefault="00C61D47" w:rsidP="00C61D47">
      <w:pPr>
        <w:ind w:left="720"/>
      </w:pPr>
      <w:r>
        <w:t xml:space="preserve">Constructor for the ProductMaintenanceController class. Called if product is to be updated, isUpdate is set to true. </w:t>
      </w:r>
    </w:p>
    <w:p w:rsidR="00C61D47" w:rsidRDefault="00C61D47" w:rsidP="00C61D47">
      <w:pPr>
        <w:ind w:left="720"/>
      </w:pPr>
      <w:r>
        <w:rPr>
          <w:b/>
          <w:bCs/>
        </w:rPr>
        <w:t>Parameters:</w:t>
      </w:r>
      <w:r>
        <w:t xml:space="preserve"> </w:t>
      </w:r>
    </w:p>
    <w:p w:rsidR="00C61D47" w:rsidRDefault="00C61D47" w:rsidP="00C61D47">
      <w:pPr>
        <w:ind w:left="720"/>
      </w:pPr>
      <w:r>
        <w:rPr>
          <w:rStyle w:val="HTMLCode"/>
        </w:rPr>
        <w:t>view</w:t>
      </w:r>
      <w:r>
        <w:t xml:space="preserve"> - (instance of ProductMaintenanceView class) </w:t>
      </w:r>
    </w:p>
    <w:p w:rsidR="00C61D47" w:rsidRDefault="00C61D47" w:rsidP="00C61D47">
      <w:pPr>
        <w:ind w:left="720"/>
      </w:pPr>
      <w:r>
        <w:rPr>
          <w:rStyle w:val="HTMLCode"/>
        </w:rPr>
        <w:t>connection</w:t>
      </w:r>
      <w:r>
        <w:t xml:space="preserve"> - (database connection string.) </w:t>
      </w:r>
    </w:p>
    <w:p w:rsidR="00C61D47" w:rsidRDefault="00C61D47" w:rsidP="00C61D47">
      <w:pPr>
        <w:ind w:left="720"/>
      </w:pPr>
      <w:r>
        <w:rPr>
          <w:rStyle w:val="HTMLCode"/>
        </w:rPr>
        <w:t>user</w:t>
      </w:r>
      <w:r>
        <w:t xml:space="preserve"> - (user name to connect to the database.) </w:t>
      </w:r>
    </w:p>
    <w:p w:rsidR="00C61D47" w:rsidRDefault="00C61D47" w:rsidP="00C61D47">
      <w:pPr>
        <w:ind w:left="720"/>
      </w:pPr>
      <w:r>
        <w:rPr>
          <w:rStyle w:val="HTMLCode"/>
        </w:rPr>
        <w:t>password</w:t>
      </w:r>
      <w:r>
        <w:t xml:space="preserve"> - (password for the supplied user name.) </w:t>
      </w:r>
    </w:p>
    <w:p w:rsidR="00C61D47" w:rsidRDefault="00C61D47" w:rsidP="00C61D47">
      <w:pPr>
        <w:ind w:left="720"/>
      </w:pPr>
      <w:r>
        <w:rPr>
          <w:rStyle w:val="HTMLCode"/>
        </w:rPr>
        <w:t>productID</w:t>
      </w:r>
      <w:r>
        <w:t xml:space="preserve"> - (product ID of the product to be updated)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Description w:val=""/>
      </w:tblPr>
      <w:tblGrid>
        <w:gridCol w:w="9724"/>
      </w:tblGrid>
      <w:tr w:rsidR="00C61D47" w:rsidTr="00C61D4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61D47" w:rsidRDefault="00C61D47">
            <w:pPr>
              <w:rPr>
                <w:b/>
                <w:bCs/>
                <w:sz w:val="24"/>
                <w:szCs w:val="24"/>
              </w:rPr>
            </w:pPr>
            <w:r>
              <w:rPr>
                <w:b/>
                <w:bCs/>
                <w:sz w:val="36"/>
                <w:szCs w:val="36"/>
              </w:rPr>
              <w:t>Method Detail</w:t>
            </w:r>
            <w:r>
              <w:rPr>
                <w:b/>
                <w:bCs/>
              </w:rPr>
              <w:t xml:space="preserve"> </w:t>
            </w:r>
          </w:p>
        </w:tc>
      </w:tr>
    </w:tbl>
    <w:p w:rsidR="00C61D47" w:rsidRDefault="00C61D47" w:rsidP="00C61D47">
      <w:pPr>
        <w:pStyle w:val="Heading3"/>
      </w:pPr>
      <w:r>
        <w:t xml:space="preserve">actionPerformed </w:t>
      </w:r>
    </w:p>
    <w:p w:rsidR="00C61D47" w:rsidRDefault="00C61D47" w:rsidP="00C61D47">
      <w:pPr>
        <w:pStyle w:val="HTMLPreformatted"/>
      </w:pPr>
      <w:r>
        <w:t xml:space="preserve">public void </w:t>
      </w:r>
      <w:r>
        <w:rPr>
          <w:b/>
          <w:bCs/>
        </w:rPr>
        <w:t>actionPerformed</w:t>
      </w:r>
      <w:r>
        <w:t>(java.awt.event.ActionEvent e)</w:t>
      </w:r>
    </w:p>
    <w:p w:rsidR="00C61D47" w:rsidRDefault="00C61D47" w:rsidP="00C61D47">
      <w:pPr>
        <w:ind w:left="720"/>
      </w:pPr>
      <w:r>
        <w:t>Implemented ActionListener abstract method.</w:t>
      </w:r>
      <w:r>
        <w:br/>
        <w:t xml:space="preserve">Handles the events when a button is pressed. </w:t>
      </w:r>
    </w:p>
    <w:p w:rsidR="00C61D47" w:rsidRDefault="00C61D47" w:rsidP="00C61D47">
      <w:pPr>
        <w:ind w:left="720"/>
      </w:pPr>
      <w:r>
        <w:rPr>
          <w:b/>
          <w:bCs/>
        </w:rPr>
        <w:t>Specified by:</w:t>
      </w:r>
      <w:r>
        <w:t xml:space="preserve"> </w:t>
      </w:r>
    </w:p>
    <w:p w:rsidR="00C61D47" w:rsidRDefault="00C61D47" w:rsidP="00C61D47">
      <w:pPr>
        <w:ind w:left="720"/>
      </w:pPr>
      <w:r>
        <w:rPr>
          <w:rStyle w:val="HTMLCode"/>
        </w:rPr>
        <w:lastRenderedPageBreak/>
        <w:t>actionPerformed</w:t>
      </w:r>
      <w:r>
        <w:t xml:space="preserve"> in interface </w:t>
      </w:r>
      <w:r>
        <w:rPr>
          <w:rStyle w:val="HTMLCode"/>
        </w:rPr>
        <w:t>java.awt.event.ActionListener</w:t>
      </w:r>
      <w:r>
        <w:t xml:space="preserve"> </w:t>
      </w:r>
    </w:p>
    <w:p w:rsidR="00C61D47" w:rsidRDefault="00C61D47" w:rsidP="00C61D47">
      <w:pPr>
        <w:ind w:left="720"/>
      </w:pPr>
      <w:r>
        <w:rPr>
          <w:b/>
          <w:bCs/>
        </w:rPr>
        <w:t>Parameters:</w:t>
      </w:r>
      <w:r>
        <w:t xml:space="preserve"> </w:t>
      </w:r>
    </w:p>
    <w:p w:rsidR="00C61D47" w:rsidRDefault="00C61D47" w:rsidP="00C61D47">
      <w:pPr>
        <w:ind w:left="720"/>
      </w:pPr>
      <w:r>
        <w:rPr>
          <w:rStyle w:val="HTMLCode"/>
        </w:rPr>
        <w:t>e</w:t>
      </w:r>
      <w:r>
        <w:t xml:space="preserve"> - ActionEvent </w:t>
      </w:r>
    </w:p>
    <w:p w:rsidR="00C61D47" w:rsidRDefault="003F2F3D" w:rsidP="00C61D47">
      <w:r>
        <w:pict>
          <v:rect id="_x0000_i1322" style="width:0;height:1.5pt" o:hralign="center" o:hrstd="t" o:hr="t" fillcolor="#a0a0a0" stroked="f"/>
        </w:pict>
      </w:r>
    </w:p>
    <w:p w:rsidR="00C61D47" w:rsidRDefault="00C61D47" w:rsidP="00C61D47">
      <w:pPr>
        <w:pStyle w:val="Heading3"/>
      </w:pPr>
      <w:r>
        <w:t xml:space="preserve">displayProducts </w:t>
      </w:r>
    </w:p>
    <w:p w:rsidR="00C61D47" w:rsidRDefault="00C61D47" w:rsidP="00C61D47">
      <w:pPr>
        <w:pStyle w:val="HTMLPreformatted"/>
      </w:pPr>
      <w:r>
        <w:t xml:space="preserve">public void </w:t>
      </w:r>
      <w:r>
        <w:rPr>
          <w:b/>
          <w:bCs/>
        </w:rPr>
        <w:t>displayProducts</w:t>
      </w:r>
      <w:r>
        <w:t>(java.sql.ResultSet rs)</w:t>
      </w:r>
    </w:p>
    <w:p w:rsidR="00C61D47" w:rsidRDefault="00C61D47" w:rsidP="00C61D47">
      <w:pPr>
        <w:ind w:left="720"/>
      </w:pPr>
      <w:r>
        <w:t xml:space="preserve">Displays a list of products on a JTable </w:t>
      </w:r>
    </w:p>
    <w:p w:rsidR="00C61D47" w:rsidRDefault="00C61D47" w:rsidP="00C61D47">
      <w:pPr>
        <w:ind w:left="720"/>
      </w:pPr>
      <w:r>
        <w:rPr>
          <w:b/>
          <w:bCs/>
        </w:rPr>
        <w:t>Parameters:</w:t>
      </w:r>
      <w:r>
        <w:t xml:space="preserve"> </w:t>
      </w:r>
    </w:p>
    <w:p w:rsidR="00C61D47" w:rsidRDefault="00C61D47" w:rsidP="00C61D47">
      <w:pPr>
        <w:ind w:left="720"/>
      </w:pPr>
      <w:r>
        <w:rPr>
          <w:rStyle w:val="HTMLCode"/>
        </w:rPr>
        <w:t>rs</w:t>
      </w:r>
      <w:r>
        <w:t xml:space="preserve"> - ResultSet </w:t>
      </w:r>
    </w:p>
    <w:p w:rsidR="00C61D47" w:rsidRDefault="003F2F3D" w:rsidP="00C61D47">
      <w:r>
        <w:pict>
          <v:rect id="_x0000_i1323" style="width:0;height:1.5pt" o:hralign="center" o:hrstd="t" o:hr="t" fillcolor="#a0a0a0" stroked="f"/>
        </w:pict>
      </w:r>
    </w:p>
    <w:p w:rsidR="00C61D47" w:rsidRDefault="00C61D47" w:rsidP="00C61D47">
      <w:pPr>
        <w:pStyle w:val="Heading3"/>
      </w:pPr>
      <w:bookmarkStart w:id="225" w:name="fetchRecord()"/>
      <w:bookmarkEnd w:id="225"/>
      <w:r>
        <w:t xml:space="preserve">fetchRecord </w:t>
      </w:r>
    </w:p>
    <w:p w:rsidR="00C61D47" w:rsidRDefault="00C61D47" w:rsidP="00C61D47">
      <w:pPr>
        <w:pStyle w:val="HTMLPreformatted"/>
      </w:pPr>
      <w:r>
        <w:t xml:space="preserve">public void </w:t>
      </w:r>
      <w:r>
        <w:rPr>
          <w:b/>
          <w:bCs/>
        </w:rPr>
        <w:t>fetchRecord</w:t>
      </w:r>
      <w:r>
        <w:t>()</w:t>
      </w:r>
    </w:p>
    <w:p w:rsidR="00C61D47" w:rsidRDefault="00C61D47" w:rsidP="00C61D47">
      <w:pPr>
        <w:ind w:left="720"/>
      </w:pPr>
      <w:r>
        <w:t xml:space="preserve">Gets the record to be updated and displays it on the frame. </w:t>
      </w:r>
    </w:p>
    <w:p w:rsidR="00C61D47" w:rsidRDefault="003F2F3D" w:rsidP="00C61D47">
      <w:r>
        <w:pict>
          <v:rect id="_x0000_i1324" style="width:0;height:1.5pt" o:hralign="center" o:hrstd="t" o:hr="t" fillcolor="#a0a0a0" stroked="f"/>
        </w:pict>
      </w:r>
    </w:p>
    <w:p w:rsidR="00C61D47" w:rsidRDefault="00C61D47" w:rsidP="00C61D47">
      <w:pPr>
        <w:pStyle w:val="Heading3"/>
      </w:pPr>
      <w:r>
        <w:t xml:space="preserve">getDataConnection </w:t>
      </w:r>
    </w:p>
    <w:p w:rsidR="00C61D47" w:rsidRDefault="00C61D47" w:rsidP="00C61D47">
      <w:pPr>
        <w:pStyle w:val="HTMLPreformatted"/>
      </w:pPr>
      <w:r>
        <w:t xml:space="preserve">public java.lang.String </w:t>
      </w:r>
      <w:r>
        <w:rPr>
          <w:b/>
          <w:bCs/>
        </w:rPr>
        <w:t>getDataConnection</w:t>
      </w:r>
      <w:r>
        <w:t>()</w:t>
      </w:r>
    </w:p>
    <w:p w:rsidR="00C61D47" w:rsidRDefault="003F2F3D" w:rsidP="00C61D47">
      <w:r>
        <w:pict>
          <v:rect id="_x0000_i1325" style="width:0;height:1.5pt" o:hralign="center" o:hrstd="t" o:hr="t" fillcolor="#a0a0a0" stroked="f"/>
        </w:pict>
      </w:r>
    </w:p>
    <w:p w:rsidR="00C61D47" w:rsidRDefault="00C61D47" w:rsidP="00C61D47">
      <w:pPr>
        <w:pStyle w:val="Heading3"/>
      </w:pPr>
      <w:r>
        <w:t xml:space="preserve">getDataPassword </w:t>
      </w:r>
    </w:p>
    <w:p w:rsidR="00C61D47" w:rsidRDefault="00C61D47" w:rsidP="00C61D47">
      <w:pPr>
        <w:pStyle w:val="HTMLPreformatted"/>
      </w:pPr>
      <w:r>
        <w:t xml:space="preserve">public java.lang.String </w:t>
      </w:r>
      <w:r>
        <w:rPr>
          <w:b/>
          <w:bCs/>
        </w:rPr>
        <w:t>getDataPassword</w:t>
      </w:r>
      <w:r>
        <w:t>()</w:t>
      </w:r>
    </w:p>
    <w:p w:rsidR="00C61D47" w:rsidRDefault="003F2F3D" w:rsidP="00C61D47">
      <w:r>
        <w:pict>
          <v:rect id="_x0000_i1326" style="width:0;height:1.5pt" o:hralign="center" o:hrstd="t" o:hr="t" fillcolor="#a0a0a0" stroked="f"/>
        </w:pict>
      </w:r>
    </w:p>
    <w:p w:rsidR="00C61D47" w:rsidRDefault="00C61D47" w:rsidP="00C61D47">
      <w:pPr>
        <w:pStyle w:val="Heading3"/>
      </w:pPr>
      <w:r>
        <w:t xml:space="preserve">getDataUser </w:t>
      </w:r>
    </w:p>
    <w:p w:rsidR="00C61D47" w:rsidRDefault="00C61D47" w:rsidP="00C61D47">
      <w:pPr>
        <w:pStyle w:val="HTMLPreformatted"/>
      </w:pPr>
      <w:r>
        <w:t xml:space="preserve">public java.lang.String </w:t>
      </w:r>
      <w:r>
        <w:rPr>
          <w:b/>
          <w:bCs/>
        </w:rPr>
        <w:t>getDataUser</w:t>
      </w:r>
      <w:r>
        <w:t>()</w:t>
      </w:r>
    </w:p>
    <w:p w:rsidR="00C61D47" w:rsidRDefault="003F2F3D" w:rsidP="00C61D47">
      <w:r>
        <w:pict>
          <v:rect id="_x0000_i1327" style="width:0;height:1.5pt" o:hralign="center" o:hrstd="t" o:hr="t" fillcolor="#a0a0a0" stroked="f"/>
        </w:pict>
      </w:r>
    </w:p>
    <w:p w:rsidR="00C61D47" w:rsidRDefault="00C61D47" w:rsidP="00C61D47">
      <w:pPr>
        <w:pStyle w:val="Heading3"/>
      </w:pPr>
      <w:bookmarkStart w:id="226" w:name="getIsUpdate()"/>
      <w:bookmarkEnd w:id="226"/>
      <w:r>
        <w:t xml:space="preserve">getIsUpdate </w:t>
      </w:r>
    </w:p>
    <w:p w:rsidR="00C61D47" w:rsidRDefault="00C61D47" w:rsidP="00C61D47">
      <w:pPr>
        <w:pStyle w:val="HTMLPreformatted"/>
      </w:pPr>
      <w:r>
        <w:t xml:space="preserve">public boolean </w:t>
      </w:r>
      <w:r>
        <w:rPr>
          <w:b/>
          <w:bCs/>
        </w:rPr>
        <w:t>getIsUpdate</w:t>
      </w:r>
      <w:r>
        <w:t>()</w:t>
      </w:r>
    </w:p>
    <w:p w:rsidR="00C61D47" w:rsidRDefault="003F2F3D" w:rsidP="00C61D47">
      <w:r>
        <w:pict>
          <v:rect id="_x0000_i1328" style="width:0;height:1.5pt" o:hralign="center" o:hrstd="t" o:hr="t" fillcolor="#a0a0a0" stroked="f"/>
        </w:pict>
      </w:r>
    </w:p>
    <w:p w:rsidR="00C61D47" w:rsidRDefault="00C61D47" w:rsidP="00C61D47">
      <w:pPr>
        <w:pStyle w:val="Heading3"/>
      </w:pPr>
      <w:bookmarkStart w:id="227" w:name="getPmView()"/>
      <w:bookmarkEnd w:id="227"/>
      <w:r>
        <w:t xml:space="preserve">getPmView </w:t>
      </w:r>
    </w:p>
    <w:p w:rsidR="00C61D47" w:rsidRDefault="00C61D47" w:rsidP="00C61D47">
      <w:pPr>
        <w:pStyle w:val="HTMLPreformatted"/>
      </w:pPr>
      <w:r>
        <w:t xml:space="preserve">public pospi.ProductMaintenanceView </w:t>
      </w:r>
      <w:r>
        <w:rPr>
          <w:b/>
          <w:bCs/>
        </w:rPr>
        <w:t>getPmView</w:t>
      </w:r>
      <w:r>
        <w:t>()</w:t>
      </w:r>
    </w:p>
    <w:p w:rsidR="00C61D47" w:rsidRDefault="003F2F3D" w:rsidP="00C61D47">
      <w:r>
        <w:pict>
          <v:rect id="_x0000_i1329" style="width:0;height:1.5pt" o:hralign="center" o:hrstd="t" o:hr="t" fillcolor="#a0a0a0" stroked="f"/>
        </w:pict>
      </w:r>
    </w:p>
    <w:p w:rsidR="00C61D47" w:rsidRDefault="00C61D47" w:rsidP="00C61D47">
      <w:pPr>
        <w:pStyle w:val="Heading3"/>
      </w:pPr>
      <w:r>
        <w:t xml:space="preserve">getProductSet </w:t>
      </w:r>
    </w:p>
    <w:p w:rsidR="00C61D47" w:rsidRDefault="00C61D47" w:rsidP="00C61D47">
      <w:pPr>
        <w:pStyle w:val="HTMLPreformatted"/>
      </w:pPr>
      <w:r>
        <w:t xml:space="preserve">public java.sql.ResultSet </w:t>
      </w:r>
      <w:r>
        <w:rPr>
          <w:b/>
          <w:bCs/>
        </w:rPr>
        <w:t>getProductSet</w:t>
      </w:r>
      <w:r>
        <w:t>(java.lang.String sql)</w:t>
      </w:r>
    </w:p>
    <w:p w:rsidR="00C61D47" w:rsidRDefault="00C61D47" w:rsidP="00C61D47">
      <w:pPr>
        <w:ind w:left="720"/>
      </w:pPr>
      <w:r>
        <w:lastRenderedPageBreak/>
        <w:t xml:space="preserve">Retrieves records from the products table. </w:t>
      </w:r>
    </w:p>
    <w:p w:rsidR="00C61D47" w:rsidRDefault="00C61D47" w:rsidP="00C61D47">
      <w:pPr>
        <w:ind w:left="720"/>
      </w:pPr>
      <w:r>
        <w:rPr>
          <w:b/>
          <w:bCs/>
        </w:rPr>
        <w:t>Parameters:</w:t>
      </w:r>
      <w:r>
        <w:t xml:space="preserve"> </w:t>
      </w:r>
    </w:p>
    <w:p w:rsidR="00C61D47" w:rsidRDefault="00C61D47" w:rsidP="00C61D47">
      <w:pPr>
        <w:ind w:left="720"/>
      </w:pPr>
      <w:r>
        <w:rPr>
          <w:rStyle w:val="HTMLCode"/>
        </w:rPr>
        <w:t>sql</w:t>
      </w:r>
      <w:r>
        <w:t xml:space="preserve"> - String </w:t>
      </w:r>
    </w:p>
    <w:p w:rsidR="00C61D47" w:rsidRDefault="00C61D47" w:rsidP="00C61D47">
      <w:pPr>
        <w:ind w:left="720"/>
      </w:pPr>
      <w:r>
        <w:rPr>
          <w:b/>
          <w:bCs/>
        </w:rPr>
        <w:t>Returns:</w:t>
      </w:r>
      <w:r>
        <w:t xml:space="preserve"> </w:t>
      </w:r>
    </w:p>
    <w:p w:rsidR="00C61D47" w:rsidRDefault="00C61D47" w:rsidP="00C61D47">
      <w:pPr>
        <w:ind w:left="720"/>
      </w:pPr>
      <w:r>
        <w:t xml:space="preserve">ResultSet </w:t>
      </w:r>
    </w:p>
    <w:p w:rsidR="00C61D47" w:rsidRDefault="003F2F3D" w:rsidP="00C61D47">
      <w:r>
        <w:pict>
          <v:rect id="_x0000_i1330" style="width:0;height:1.5pt" o:hralign="center" o:hrstd="t" o:hr="t" fillcolor="#a0a0a0" stroked="f"/>
        </w:pict>
      </w:r>
    </w:p>
    <w:p w:rsidR="00C61D47" w:rsidRDefault="00C61D47" w:rsidP="00C61D47">
      <w:pPr>
        <w:pStyle w:val="Heading3"/>
      </w:pPr>
      <w:bookmarkStart w:id="228" w:name="getUomID(java.lang.String)"/>
      <w:bookmarkEnd w:id="228"/>
      <w:r>
        <w:t xml:space="preserve">getUomID </w:t>
      </w:r>
    </w:p>
    <w:p w:rsidR="00C61D47" w:rsidRDefault="00C61D47" w:rsidP="00C61D47">
      <w:pPr>
        <w:pStyle w:val="HTMLPreformatted"/>
      </w:pPr>
      <w:r>
        <w:t xml:space="preserve">public int </w:t>
      </w:r>
      <w:r>
        <w:rPr>
          <w:b/>
          <w:bCs/>
        </w:rPr>
        <w:t>getUomID</w:t>
      </w:r>
      <w:r>
        <w:t>(java.lang.String uomCode)</w:t>
      </w:r>
    </w:p>
    <w:p w:rsidR="00C61D47" w:rsidRDefault="00C61D47" w:rsidP="00C61D47">
      <w:pPr>
        <w:ind w:left="720"/>
      </w:pPr>
      <w:r>
        <w:t xml:space="preserve">Retrieves the uom_id from the unit_of_measurement given the uom_code. </w:t>
      </w:r>
    </w:p>
    <w:p w:rsidR="00C61D47" w:rsidRDefault="00C61D47" w:rsidP="00C61D47">
      <w:pPr>
        <w:ind w:left="720"/>
      </w:pPr>
      <w:r>
        <w:rPr>
          <w:b/>
          <w:bCs/>
        </w:rPr>
        <w:t>Parameters:</w:t>
      </w:r>
      <w:r>
        <w:t xml:space="preserve"> </w:t>
      </w:r>
    </w:p>
    <w:p w:rsidR="00C61D47" w:rsidRDefault="00C61D47" w:rsidP="00C61D47">
      <w:pPr>
        <w:ind w:left="720"/>
      </w:pPr>
      <w:r>
        <w:rPr>
          <w:rStyle w:val="HTMLCode"/>
        </w:rPr>
        <w:t>uomCode</w:t>
      </w:r>
      <w:r>
        <w:t xml:space="preserve"> - String </w:t>
      </w:r>
    </w:p>
    <w:p w:rsidR="00C61D47" w:rsidRDefault="00C61D47" w:rsidP="00C61D47">
      <w:pPr>
        <w:ind w:left="720"/>
      </w:pPr>
      <w:r>
        <w:rPr>
          <w:b/>
          <w:bCs/>
        </w:rPr>
        <w:t>Returns:</w:t>
      </w:r>
      <w:r>
        <w:t xml:space="preserve"> </w:t>
      </w:r>
    </w:p>
    <w:p w:rsidR="00C61D47" w:rsidRDefault="00C61D47" w:rsidP="00C61D47">
      <w:pPr>
        <w:ind w:left="720"/>
      </w:pPr>
      <w:r>
        <w:t xml:space="preserve">int uom_id </w:t>
      </w:r>
    </w:p>
    <w:p w:rsidR="00C61D47" w:rsidRDefault="003F2F3D" w:rsidP="00C61D47">
      <w:r>
        <w:pict>
          <v:rect id="_x0000_i1331" style="width:0;height:1.5pt" o:hralign="center" o:hrstd="t" o:hr="t" fillcolor="#a0a0a0" stroked="f"/>
        </w:pict>
      </w:r>
    </w:p>
    <w:p w:rsidR="00C61D47" w:rsidRDefault="00C61D47" w:rsidP="00C61D47">
      <w:pPr>
        <w:pStyle w:val="Heading3"/>
      </w:pPr>
      <w:r>
        <w:t xml:space="preserve">initialize </w:t>
      </w:r>
    </w:p>
    <w:p w:rsidR="00C61D47" w:rsidRDefault="00C61D47" w:rsidP="00C61D47">
      <w:pPr>
        <w:pStyle w:val="HTMLPreformatted"/>
      </w:pPr>
      <w:r>
        <w:t xml:space="preserve">public void </w:t>
      </w:r>
      <w:r>
        <w:rPr>
          <w:b/>
          <w:bCs/>
        </w:rPr>
        <w:t>initialize</w:t>
      </w:r>
      <w:r>
        <w:t>()</w:t>
      </w:r>
    </w:p>
    <w:p w:rsidR="00C61D47" w:rsidRDefault="00C61D47" w:rsidP="00C61D47">
      <w:pPr>
        <w:ind w:left="720"/>
      </w:pPr>
      <w:r>
        <w:t xml:space="preserve">Initialize component's event-listeners. </w:t>
      </w:r>
    </w:p>
    <w:p w:rsidR="00C61D47" w:rsidRDefault="003F2F3D" w:rsidP="00C61D47">
      <w:r>
        <w:pict>
          <v:rect id="_x0000_i1332" style="width:0;height:1.5pt" o:hralign="center" o:hrstd="t" o:hr="t" fillcolor="#a0a0a0" stroked="f"/>
        </w:pict>
      </w:r>
    </w:p>
    <w:p w:rsidR="00C61D47" w:rsidRDefault="00C61D47" w:rsidP="00C61D47">
      <w:pPr>
        <w:pStyle w:val="Heading3"/>
      </w:pPr>
      <w:bookmarkStart w:id="229" w:name="insertProduct(int)"/>
      <w:bookmarkEnd w:id="229"/>
      <w:r>
        <w:t xml:space="preserve">insertProduct </w:t>
      </w:r>
    </w:p>
    <w:p w:rsidR="00C61D47" w:rsidRDefault="00C61D47" w:rsidP="00C61D47">
      <w:pPr>
        <w:pStyle w:val="HTMLPreformatted"/>
      </w:pPr>
      <w:r>
        <w:t xml:space="preserve">public boolean </w:t>
      </w:r>
      <w:r>
        <w:rPr>
          <w:b/>
          <w:bCs/>
        </w:rPr>
        <w:t>insertProduct</w:t>
      </w:r>
      <w:r>
        <w:t>(int reorderLevel)</w:t>
      </w:r>
    </w:p>
    <w:p w:rsidR="00C61D47" w:rsidRDefault="00C61D47" w:rsidP="00C61D47">
      <w:pPr>
        <w:ind w:left="720"/>
      </w:pPr>
      <w:r>
        <w:t xml:space="preserve">Inserts a new record to the products and product inventory table. </w:t>
      </w:r>
    </w:p>
    <w:p w:rsidR="00C61D47" w:rsidRDefault="00C61D47" w:rsidP="00C61D47">
      <w:pPr>
        <w:ind w:left="720"/>
      </w:pPr>
      <w:r>
        <w:rPr>
          <w:b/>
          <w:bCs/>
        </w:rPr>
        <w:t>Returns:</w:t>
      </w:r>
      <w:r>
        <w:t xml:space="preserve"> </w:t>
      </w:r>
    </w:p>
    <w:p w:rsidR="00C61D47" w:rsidRDefault="00C61D47" w:rsidP="00C61D47">
      <w:pPr>
        <w:ind w:left="720"/>
      </w:pPr>
      <w:r>
        <w:t xml:space="preserve">boolean true if the insert operation was successful, false otherwise. </w:t>
      </w:r>
    </w:p>
    <w:p w:rsidR="00C61D47" w:rsidRDefault="003F2F3D" w:rsidP="00C61D47">
      <w:r>
        <w:pict>
          <v:rect id="_x0000_i1333" style="width:0;height:1.5pt" o:hralign="center" o:hrstd="t" o:hr="t" fillcolor="#a0a0a0" stroked="f"/>
        </w:pict>
      </w:r>
    </w:p>
    <w:p w:rsidR="00C61D47" w:rsidRDefault="00C61D47" w:rsidP="00C61D47">
      <w:pPr>
        <w:pStyle w:val="Heading3"/>
      </w:pPr>
      <w:r>
        <w:t xml:space="preserve">isValidNumber </w:t>
      </w:r>
    </w:p>
    <w:p w:rsidR="00C61D47" w:rsidRDefault="00C61D47" w:rsidP="00C61D47">
      <w:pPr>
        <w:pStyle w:val="HTMLPreformatted"/>
      </w:pPr>
      <w:r>
        <w:t xml:space="preserve">public boolean </w:t>
      </w:r>
      <w:r>
        <w:rPr>
          <w:b/>
          <w:bCs/>
        </w:rPr>
        <w:t>isValidNumber</w:t>
      </w:r>
      <w:r>
        <w:t>(java.lang.String number)</w:t>
      </w:r>
    </w:p>
    <w:p w:rsidR="00C61D47" w:rsidRDefault="00C61D47" w:rsidP="00C61D47">
      <w:pPr>
        <w:ind w:left="720"/>
      </w:pPr>
      <w:r>
        <w:t xml:space="preserve">Returns true for a valid number, false otherwise. </w:t>
      </w:r>
    </w:p>
    <w:p w:rsidR="00C61D47" w:rsidRDefault="00C61D47" w:rsidP="00C61D47">
      <w:pPr>
        <w:ind w:left="720"/>
      </w:pPr>
      <w:r>
        <w:rPr>
          <w:b/>
          <w:bCs/>
        </w:rPr>
        <w:t>Parameters:</w:t>
      </w:r>
      <w:r>
        <w:t xml:space="preserve"> </w:t>
      </w:r>
    </w:p>
    <w:p w:rsidR="00C61D47" w:rsidRDefault="00C61D47" w:rsidP="00C61D47">
      <w:pPr>
        <w:ind w:left="720"/>
      </w:pPr>
      <w:r>
        <w:rPr>
          <w:rStyle w:val="HTMLCode"/>
        </w:rPr>
        <w:t>number</w:t>
      </w:r>
      <w:r>
        <w:t xml:space="preserve"> - String </w:t>
      </w:r>
    </w:p>
    <w:p w:rsidR="00C61D47" w:rsidRDefault="00C61D47" w:rsidP="00C61D47">
      <w:pPr>
        <w:ind w:left="720"/>
      </w:pPr>
      <w:r>
        <w:rPr>
          <w:b/>
          <w:bCs/>
        </w:rPr>
        <w:t>Returns:</w:t>
      </w:r>
      <w:r>
        <w:t xml:space="preserve"> </w:t>
      </w:r>
    </w:p>
    <w:p w:rsidR="00C61D47" w:rsidRDefault="00C61D47" w:rsidP="00C61D47">
      <w:pPr>
        <w:ind w:left="720"/>
      </w:pPr>
      <w:r>
        <w:lastRenderedPageBreak/>
        <w:t xml:space="preserve">boolean </w:t>
      </w:r>
    </w:p>
    <w:p w:rsidR="00C61D47" w:rsidRDefault="003F2F3D" w:rsidP="00C61D47">
      <w:r>
        <w:pict>
          <v:rect id="_x0000_i1334" style="width:0;height:1.5pt" o:hralign="center" o:hrstd="t" o:hr="t" fillcolor="#a0a0a0" stroked="f"/>
        </w:pict>
      </w:r>
    </w:p>
    <w:p w:rsidR="00C61D47" w:rsidRDefault="00C61D47" w:rsidP="00C61D47">
      <w:pPr>
        <w:pStyle w:val="Heading3"/>
      </w:pPr>
      <w:bookmarkStart w:id="230" w:name="populateUomComboBox()"/>
      <w:bookmarkEnd w:id="230"/>
      <w:r>
        <w:t xml:space="preserve">populateUomComboBox </w:t>
      </w:r>
    </w:p>
    <w:p w:rsidR="00C61D47" w:rsidRDefault="00C61D47" w:rsidP="00C61D47">
      <w:pPr>
        <w:pStyle w:val="HTMLPreformatted"/>
      </w:pPr>
      <w:r>
        <w:t xml:space="preserve">public void </w:t>
      </w:r>
      <w:r>
        <w:rPr>
          <w:b/>
          <w:bCs/>
        </w:rPr>
        <w:t>populateUomComboBox</w:t>
      </w:r>
      <w:r>
        <w:t>()</w:t>
      </w:r>
    </w:p>
    <w:p w:rsidR="00C61D47" w:rsidRDefault="00C61D47" w:rsidP="00C61D47">
      <w:pPr>
        <w:ind w:left="720"/>
      </w:pPr>
      <w:r>
        <w:t xml:space="preserve">Populates the unit-of-measurement combobox with values from the table. </w:t>
      </w:r>
    </w:p>
    <w:p w:rsidR="00C61D47" w:rsidRDefault="003F2F3D" w:rsidP="00C61D47">
      <w:r>
        <w:pict>
          <v:rect id="_x0000_i1335" style="width:0;height:1.5pt" o:hralign="center" o:hrstd="t" o:hr="t" fillcolor="#a0a0a0" stroked="f"/>
        </w:pict>
      </w:r>
    </w:p>
    <w:p w:rsidR="00C61D47" w:rsidRDefault="00C61D47" w:rsidP="00C61D47">
      <w:pPr>
        <w:pStyle w:val="Heading3"/>
      </w:pPr>
      <w:bookmarkStart w:id="231" w:name="populateVatComboBox()"/>
      <w:bookmarkEnd w:id="231"/>
      <w:r>
        <w:t xml:space="preserve">populateVatComboBox </w:t>
      </w:r>
    </w:p>
    <w:p w:rsidR="00C61D47" w:rsidRDefault="00C61D47" w:rsidP="00C61D47">
      <w:pPr>
        <w:pStyle w:val="HTMLPreformatted"/>
      </w:pPr>
      <w:r>
        <w:t xml:space="preserve">public void </w:t>
      </w:r>
      <w:r>
        <w:rPr>
          <w:b/>
          <w:bCs/>
        </w:rPr>
        <w:t>populateVatComboBox</w:t>
      </w:r>
      <w:r>
        <w:t>()</w:t>
      </w:r>
    </w:p>
    <w:p w:rsidR="00C61D47" w:rsidRDefault="00C61D47" w:rsidP="00C61D47">
      <w:pPr>
        <w:ind w:left="720"/>
      </w:pPr>
      <w:r>
        <w:t xml:space="preserve">Populates the VAT combobox with values from the table. </w:t>
      </w:r>
    </w:p>
    <w:p w:rsidR="00C61D47" w:rsidRDefault="003F2F3D" w:rsidP="00C61D47">
      <w:r>
        <w:pict>
          <v:rect id="_x0000_i1336" style="width:0;height:1.5pt" o:hralign="center" o:hrstd="t" o:hr="t" fillcolor="#a0a0a0" stroked="f"/>
        </w:pict>
      </w:r>
    </w:p>
    <w:p w:rsidR="00C61D47" w:rsidRDefault="00C61D47" w:rsidP="00C61D47">
      <w:pPr>
        <w:pStyle w:val="Heading3"/>
      </w:pPr>
      <w:r>
        <w:t xml:space="preserve">setDataConnection </w:t>
      </w:r>
    </w:p>
    <w:p w:rsidR="00C61D47" w:rsidRDefault="00C61D47" w:rsidP="00C61D47">
      <w:pPr>
        <w:pStyle w:val="HTMLPreformatted"/>
      </w:pPr>
      <w:r>
        <w:t xml:space="preserve">public void </w:t>
      </w:r>
      <w:r>
        <w:rPr>
          <w:b/>
          <w:bCs/>
        </w:rPr>
        <w:t>setDataConnection</w:t>
      </w:r>
      <w:r>
        <w:t>(java.lang.String dataConnection)</w:t>
      </w:r>
    </w:p>
    <w:p w:rsidR="00C61D47" w:rsidRDefault="003F2F3D" w:rsidP="00C61D47">
      <w:r>
        <w:pict>
          <v:rect id="_x0000_i1337" style="width:0;height:1.5pt" o:hralign="center" o:hrstd="t" o:hr="t" fillcolor="#a0a0a0" stroked="f"/>
        </w:pict>
      </w:r>
    </w:p>
    <w:p w:rsidR="00C61D47" w:rsidRDefault="00C61D47" w:rsidP="00C61D47">
      <w:pPr>
        <w:pStyle w:val="Heading3"/>
      </w:pPr>
      <w:r>
        <w:t xml:space="preserve">setDataPassword </w:t>
      </w:r>
    </w:p>
    <w:p w:rsidR="00C61D47" w:rsidRDefault="00C61D47" w:rsidP="00C61D47">
      <w:pPr>
        <w:pStyle w:val="HTMLPreformatted"/>
      </w:pPr>
      <w:r>
        <w:t xml:space="preserve">public void </w:t>
      </w:r>
      <w:r>
        <w:rPr>
          <w:b/>
          <w:bCs/>
        </w:rPr>
        <w:t>setDataPassword</w:t>
      </w:r>
      <w:r>
        <w:t>(java.lang.String dataPassword)</w:t>
      </w:r>
    </w:p>
    <w:p w:rsidR="00C61D47" w:rsidRDefault="003F2F3D" w:rsidP="00C61D47">
      <w:r>
        <w:pict>
          <v:rect id="_x0000_i1338" style="width:0;height:1.5pt" o:hralign="center" o:hrstd="t" o:hr="t" fillcolor="#a0a0a0" stroked="f"/>
        </w:pict>
      </w:r>
    </w:p>
    <w:p w:rsidR="00C61D47" w:rsidRDefault="00C61D47" w:rsidP="00C61D47">
      <w:pPr>
        <w:pStyle w:val="Heading3"/>
      </w:pPr>
      <w:r>
        <w:t xml:space="preserve">setDataUser </w:t>
      </w:r>
    </w:p>
    <w:p w:rsidR="00C61D47" w:rsidRDefault="00C61D47" w:rsidP="00C61D47">
      <w:pPr>
        <w:pStyle w:val="HTMLPreformatted"/>
      </w:pPr>
      <w:r>
        <w:t xml:space="preserve">public void </w:t>
      </w:r>
      <w:r>
        <w:rPr>
          <w:b/>
          <w:bCs/>
        </w:rPr>
        <w:t>setDataUser</w:t>
      </w:r>
      <w:r>
        <w:t>(java.lang.String dataUser)</w:t>
      </w:r>
    </w:p>
    <w:p w:rsidR="00C61D47" w:rsidRDefault="003F2F3D" w:rsidP="00C61D47">
      <w:r>
        <w:pict>
          <v:rect id="_x0000_i1339" style="width:0;height:1.5pt" o:hralign="center" o:hrstd="t" o:hr="t" fillcolor="#a0a0a0" stroked="f"/>
        </w:pict>
      </w:r>
    </w:p>
    <w:p w:rsidR="00C61D47" w:rsidRDefault="00C61D47" w:rsidP="00C61D47">
      <w:pPr>
        <w:pStyle w:val="Heading3"/>
      </w:pPr>
      <w:bookmarkStart w:id="232" w:name="setIsUpdate(boolean)"/>
      <w:bookmarkEnd w:id="232"/>
      <w:r>
        <w:t xml:space="preserve">setIsUpdate </w:t>
      </w:r>
    </w:p>
    <w:p w:rsidR="00C61D47" w:rsidRDefault="00C61D47" w:rsidP="00C61D47">
      <w:pPr>
        <w:pStyle w:val="HTMLPreformatted"/>
      </w:pPr>
      <w:r>
        <w:t xml:space="preserve">public void </w:t>
      </w:r>
      <w:r>
        <w:rPr>
          <w:b/>
          <w:bCs/>
        </w:rPr>
        <w:t>setIsUpdate</w:t>
      </w:r>
      <w:r>
        <w:t>(boolean isUpdate)</w:t>
      </w:r>
    </w:p>
    <w:p w:rsidR="00C61D47" w:rsidRDefault="003F2F3D" w:rsidP="00C61D47">
      <w:r>
        <w:pict>
          <v:rect id="_x0000_i1340" style="width:0;height:1.5pt" o:hralign="center" o:hrstd="t" o:hr="t" fillcolor="#a0a0a0" stroked="f"/>
        </w:pict>
      </w:r>
    </w:p>
    <w:p w:rsidR="00C61D47" w:rsidRDefault="00C61D47" w:rsidP="00C61D47">
      <w:pPr>
        <w:pStyle w:val="Heading3"/>
      </w:pPr>
      <w:bookmarkStart w:id="233" w:name="setPmView(pospi.ProductMaintenanceView)"/>
      <w:bookmarkEnd w:id="233"/>
      <w:r>
        <w:t xml:space="preserve">setPmView </w:t>
      </w:r>
    </w:p>
    <w:p w:rsidR="00C61D47" w:rsidRDefault="00C61D47" w:rsidP="00C61D47">
      <w:pPr>
        <w:pStyle w:val="HTMLPreformatted"/>
      </w:pPr>
      <w:r>
        <w:t xml:space="preserve">public void </w:t>
      </w:r>
      <w:r>
        <w:rPr>
          <w:b/>
          <w:bCs/>
        </w:rPr>
        <w:t>setPmView</w:t>
      </w:r>
      <w:r>
        <w:t>(pospi.ProductMaintenanceView pmView)</w:t>
      </w:r>
    </w:p>
    <w:p w:rsidR="00C61D47" w:rsidRDefault="003F2F3D" w:rsidP="00C61D47">
      <w:r>
        <w:pict>
          <v:rect id="_x0000_i1341" style="width:0;height:1.5pt" o:hralign="center" o:hrstd="t" o:hr="t" fillcolor="#a0a0a0" stroked="f"/>
        </w:pict>
      </w:r>
    </w:p>
    <w:p w:rsidR="00C61D47" w:rsidRDefault="00C61D47" w:rsidP="00C61D47">
      <w:pPr>
        <w:pStyle w:val="Heading3"/>
      </w:pPr>
      <w:bookmarkStart w:id="234" w:name="updateProduct()"/>
      <w:bookmarkEnd w:id="234"/>
      <w:r>
        <w:t xml:space="preserve">updateProduct </w:t>
      </w:r>
    </w:p>
    <w:p w:rsidR="00C61D47" w:rsidRDefault="00C61D47" w:rsidP="00C61D47">
      <w:pPr>
        <w:pStyle w:val="HTMLPreformatted"/>
      </w:pPr>
      <w:r>
        <w:t xml:space="preserve">public boolean </w:t>
      </w:r>
      <w:r>
        <w:rPr>
          <w:b/>
          <w:bCs/>
        </w:rPr>
        <w:t>updateProduct</w:t>
      </w:r>
      <w:r>
        <w:t>()</w:t>
      </w:r>
    </w:p>
    <w:p w:rsidR="00C61D47" w:rsidRDefault="00C61D47" w:rsidP="00C61D47">
      <w:pPr>
        <w:ind w:left="720"/>
      </w:pPr>
      <w:r>
        <w:t xml:space="preserve">Updates the product record. </w:t>
      </w:r>
    </w:p>
    <w:p w:rsidR="00C61D47" w:rsidRDefault="00C61D47" w:rsidP="00C61D47">
      <w:pPr>
        <w:ind w:left="720"/>
      </w:pPr>
      <w:r>
        <w:rPr>
          <w:b/>
          <w:bCs/>
        </w:rPr>
        <w:t>Returns:</w:t>
      </w:r>
      <w:r>
        <w:t xml:space="preserve"> </w:t>
      </w:r>
    </w:p>
    <w:p w:rsidR="00C61D47" w:rsidRDefault="00C61D47" w:rsidP="00C61D47">
      <w:pPr>
        <w:ind w:left="720"/>
      </w:pPr>
      <w:r>
        <w:t xml:space="preserve">boolean true if the update operation was successful, false otherwise. </w:t>
      </w:r>
    </w:p>
    <w:p w:rsidR="00492877" w:rsidRDefault="003F2F3D" w:rsidP="009F4538">
      <w:pPr>
        <w:rPr>
          <w:rFonts w:asciiTheme="minorHAnsi" w:eastAsia="MS Mincho" w:hAnsiTheme="minorHAnsi" w:cstheme="minorHAnsi"/>
        </w:rPr>
      </w:pPr>
      <w:r>
        <w:pict>
          <v:rect id="_x0000_i1342" style="width:0;height:1.5pt" o:hralign="center" o:hrstd="t" o:hr="t" fillcolor="#a0a0a0" stroked="f"/>
        </w:pict>
      </w:r>
    </w:p>
    <w:p w:rsidR="00650B06" w:rsidRPr="00650B06" w:rsidRDefault="003952E2" w:rsidP="009F4538">
      <w:pPr>
        <w:rPr>
          <w:rFonts w:eastAsia="MS Mincho" w:cs="Arial"/>
        </w:rPr>
      </w:pPr>
      <w:proofErr w:type="gramStart"/>
      <w:r w:rsidRPr="00650B06">
        <w:rPr>
          <w:rFonts w:eastAsia="MS Mincho" w:cs="Arial"/>
          <w:b/>
        </w:rPr>
        <w:lastRenderedPageBreak/>
        <w:t>getProductSet(</w:t>
      </w:r>
      <w:proofErr w:type="gramEnd"/>
      <w:r w:rsidRPr="00650B06">
        <w:rPr>
          <w:rFonts w:eastAsia="MS Mincho" w:cs="Arial"/>
          <w:b/>
        </w:rPr>
        <w:t>) – Sequence diagram</w:t>
      </w:r>
    </w:p>
    <w:p w:rsidR="00343C63" w:rsidRDefault="00343C63" w:rsidP="00343C63">
      <w:pPr>
        <w:jc w:val="center"/>
        <w:rPr>
          <w:rFonts w:asciiTheme="minorHAnsi" w:eastAsia="MS Mincho" w:hAnsiTheme="minorHAnsi" w:cstheme="minorHAnsi"/>
        </w:rPr>
      </w:pPr>
      <w:r>
        <w:rPr>
          <w:noProof/>
          <w:lang w:val="en-GB" w:eastAsia="en-GB" w:bidi="ar-SA"/>
        </w:rPr>
        <w:drawing>
          <wp:inline distT="0" distB="0" distL="0" distR="0" wp14:anchorId="426414FA" wp14:editId="14858860">
            <wp:extent cx="7842609" cy="3033146"/>
            <wp:effectExtent l="4445"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1"/>
                    <a:stretch>
                      <a:fillRect/>
                    </a:stretch>
                  </pic:blipFill>
                  <pic:spPr>
                    <a:xfrm rot="5400000">
                      <a:off x="0" y="0"/>
                      <a:ext cx="7850350" cy="3036140"/>
                    </a:xfrm>
                    <a:prstGeom prst="rect">
                      <a:avLst/>
                    </a:prstGeom>
                  </pic:spPr>
                </pic:pic>
              </a:graphicData>
            </a:graphic>
          </wp:inline>
        </w:drawing>
      </w:r>
    </w:p>
    <w:p w:rsidR="00650B06" w:rsidRDefault="00650B06" w:rsidP="00650B06">
      <w:pPr>
        <w:rPr>
          <w:rFonts w:asciiTheme="minorHAnsi" w:eastAsia="MS Mincho" w:hAnsiTheme="minorHAnsi" w:cstheme="minorHAnsi"/>
        </w:rPr>
      </w:pPr>
      <w:r>
        <w:rPr>
          <w:rFonts w:asciiTheme="minorHAnsi" w:eastAsia="MS Mincho" w:hAnsiTheme="minorHAnsi" w:cstheme="minorHAnsi"/>
        </w:rPr>
        <w:t>Diagram created with Visual Paradigm (</w:t>
      </w:r>
      <w:hyperlink r:id="rId382" w:history="1">
        <w:r w:rsidRPr="00B250D3">
          <w:rPr>
            <w:rStyle w:val="Hyperlink"/>
            <w:rFonts w:asciiTheme="minorHAnsi" w:eastAsia="MS Mincho" w:hAnsiTheme="minorHAnsi" w:cstheme="minorHAnsi"/>
          </w:rPr>
          <w:t>http://www.visual-paradigm.com/</w:t>
        </w:r>
      </w:hyperlink>
      <w:r>
        <w:rPr>
          <w:rFonts w:asciiTheme="minorHAnsi" w:eastAsia="MS Mincho" w:hAnsiTheme="minorHAnsi" w:cstheme="minorHAnsi"/>
        </w:rPr>
        <w:t>)</w:t>
      </w:r>
    </w:p>
    <w:p w:rsidR="00CF2856" w:rsidRPr="00CF2856" w:rsidRDefault="00CF2856" w:rsidP="00650B06">
      <w:pPr>
        <w:rPr>
          <w:rFonts w:asciiTheme="minorHAnsi" w:eastAsia="MS Mincho" w:hAnsiTheme="minorHAnsi" w:cstheme="minorHAnsi"/>
          <w:sz w:val="16"/>
          <w:szCs w:val="16"/>
        </w:rPr>
      </w:pPr>
      <w:r w:rsidRPr="00CF2856">
        <w:rPr>
          <w:rFonts w:asciiTheme="minorHAnsi" w:eastAsia="MS Mincho" w:hAnsiTheme="minorHAnsi" w:cstheme="minorHAnsi"/>
          <w:sz w:val="16"/>
          <w:szCs w:val="16"/>
        </w:rPr>
        <w:t xml:space="preserve">Visual Paradigm International, nd. </w:t>
      </w:r>
      <w:proofErr w:type="gramStart"/>
      <w:r w:rsidRPr="00CF2856">
        <w:rPr>
          <w:rFonts w:asciiTheme="minorHAnsi" w:eastAsia="MS Mincho" w:hAnsiTheme="minorHAnsi" w:cstheme="minorHAnsi"/>
          <w:sz w:val="16"/>
          <w:szCs w:val="16"/>
        </w:rPr>
        <w:t>Visual Paradigm.</w:t>
      </w:r>
      <w:proofErr w:type="gramEnd"/>
      <w:r w:rsidRPr="00CF2856">
        <w:rPr>
          <w:rFonts w:asciiTheme="minorHAnsi" w:eastAsia="MS Mincho" w:hAnsiTheme="minorHAnsi" w:cstheme="minorHAnsi"/>
          <w:sz w:val="16"/>
          <w:szCs w:val="16"/>
        </w:rPr>
        <w:t xml:space="preserve"> [</w:t>
      </w:r>
      <w:proofErr w:type="gramStart"/>
      <w:r w:rsidRPr="00CF2856">
        <w:rPr>
          <w:rFonts w:asciiTheme="minorHAnsi" w:eastAsia="MS Mincho" w:hAnsiTheme="minorHAnsi" w:cstheme="minorHAnsi"/>
          <w:sz w:val="16"/>
          <w:szCs w:val="16"/>
        </w:rPr>
        <w:t>computer</w:t>
      </w:r>
      <w:proofErr w:type="gramEnd"/>
      <w:r w:rsidRPr="00CF2856">
        <w:rPr>
          <w:rFonts w:asciiTheme="minorHAnsi" w:eastAsia="MS Mincho" w:hAnsiTheme="minorHAnsi" w:cstheme="minorHAnsi"/>
          <w:sz w:val="16"/>
          <w:szCs w:val="16"/>
        </w:rPr>
        <w:t xml:space="preserve"> program]. </w:t>
      </w:r>
      <w:proofErr w:type="gramStart"/>
      <w:r w:rsidRPr="00CF2856">
        <w:rPr>
          <w:rFonts w:asciiTheme="minorHAnsi" w:eastAsia="MS Mincho" w:hAnsiTheme="minorHAnsi" w:cstheme="minorHAnsi"/>
          <w:sz w:val="16"/>
          <w:szCs w:val="16"/>
        </w:rPr>
        <w:t>Visual Paradigm International.</w:t>
      </w:r>
      <w:proofErr w:type="gramEnd"/>
      <w:r w:rsidRPr="00CF2856">
        <w:rPr>
          <w:rFonts w:asciiTheme="minorHAnsi" w:eastAsia="MS Mincho" w:hAnsiTheme="minorHAnsi" w:cstheme="minorHAnsi"/>
          <w:sz w:val="16"/>
          <w:szCs w:val="16"/>
        </w:rPr>
        <w:t xml:space="preserve"> </w:t>
      </w:r>
      <w:proofErr w:type="gramStart"/>
      <w:r w:rsidRPr="00CF2856">
        <w:rPr>
          <w:rFonts w:asciiTheme="minorHAnsi" w:eastAsia="MS Mincho" w:hAnsiTheme="minorHAnsi" w:cstheme="minorHAnsi"/>
          <w:sz w:val="16"/>
          <w:szCs w:val="16"/>
        </w:rPr>
        <w:t>[Accessed April 29, 2015].</w:t>
      </w:r>
      <w:proofErr w:type="gramEnd"/>
    </w:p>
    <w:p w:rsidR="00343C63" w:rsidRDefault="00343C63" w:rsidP="009F4538">
      <w:pPr>
        <w:rPr>
          <w:rFonts w:asciiTheme="minorHAnsi" w:eastAsia="MS Mincho" w:hAnsiTheme="minorHAnsi" w:cstheme="minorHAnsi"/>
        </w:rPr>
      </w:pPr>
      <w:proofErr w:type="gramStart"/>
      <w:r w:rsidRPr="00650B06">
        <w:rPr>
          <w:rFonts w:eastAsia="MS Mincho" w:cs="Arial"/>
          <w:b/>
        </w:rPr>
        <w:lastRenderedPageBreak/>
        <w:t>getProductSet(</w:t>
      </w:r>
      <w:proofErr w:type="gramEnd"/>
      <w:r w:rsidRPr="00650B06">
        <w:rPr>
          <w:rFonts w:eastAsia="MS Mincho" w:cs="Arial"/>
          <w:b/>
        </w:rPr>
        <w:t>) - Flowchart</w:t>
      </w:r>
    </w:p>
    <w:p w:rsidR="00343C63" w:rsidRDefault="008A6C79" w:rsidP="008A6C79">
      <w:pPr>
        <w:jc w:val="center"/>
        <w:rPr>
          <w:rFonts w:asciiTheme="minorHAnsi" w:eastAsia="MS Mincho" w:hAnsiTheme="minorHAnsi" w:cstheme="minorHAnsi"/>
        </w:rPr>
      </w:pPr>
      <w:r>
        <w:rPr>
          <w:noProof/>
          <w:lang w:val="en-GB" w:eastAsia="en-GB" w:bidi="ar-SA"/>
        </w:rPr>
        <w:drawing>
          <wp:inline distT="0" distB="0" distL="0" distR="0" wp14:anchorId="61CD7E46" wp14:editId="23723480">
            <wp:extent cx="7772701" cy="5095436"/>
            <wp:effectExtent l="5080" t="0" r="508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3"/>
                    <a:stretch>
                      <a:fillRect/>
                    </a:stretch>
                  </pic:blipFill>
                  <pic:spPr>
                    <a:xfrm rot="5400000">
                      <a:off x="0" y="0"/>
                      <a:ext cx="7776417" cy="5097872"/>
                    </a:xfrm>
                    <a:prstGeom prst="rect">
                      <a:avLst/>
                    </a:prstGeom>
                  </pic:spPr>
                </pic:pic>
              </a:graphicData>
            </a:graphic>
          </wp:inline>
        </w:drawing>
      </w:r>
    </w:p>
    <w:p w:rsidR="00343C63" w:rsidRDefault="00A2433D" w:rsidP="009F4538">
      <w:pPr>
        <w:rPr>
          <w:rFonts w:asciiTheme="minorHAnsi" w:eastAsia="MS Mincho" w:hAnsiTheme="minorHAnsi" w:cstheme="minorHAnsi"/>
        </w:rPr>
      </w:pPr>
      <w:r>
        <w:rPr>
          <w:rFonts w:asciiTheme="minorHAnsi" w:eastAsia="MS Mincho" w:hAnsiTheme="minorHAnsi" w:cstheme="minorHAnsi"/>
        </w:rPr>
        <w:t>Auto-generated diagram created with Code Rocket Flowchart Editor (</w:t>
      </w:r>
      <w:hyperlink r:id="rId384" w:history="1">
        <w:r w:rsidR="00CF2856" w:rsidRPr="008D39CD">
          <w:rPr>
            <w:rStyle w:val="Hyperlink"/>
            <w:rFonts w:asciiTheme="minorHAnsi" w:eastAsia="MS Mincho" w:hAnsiTheme="minorHAnsi" w:cstheme="minorHAnsi"/>
          </w:rPr>
          <w:t>http://www.rapidqualitysystems.com/</w:t>
        </w:r>
      </w:hyperlink>
      <w:r>
        <w:rPr>
          <w:rFonts w:asciiTheme="minorHAnsi" w:eastAsia="MS Mincho" w:hAnsiTheme="minorHAnsi" w:cstheme="minorHAnsi"/>
        </w:rPr>
        <w:t>)</w:t>
      </w:r>
    </w:p>
    <w:p w:rsidR="00CF2856" w:rsidRPr="00CF2856" w:rsidRDefault="00CF2856" w:rsidP="009F4538">
      <w:pPr>
        <w:rPr>
          <w:rFonts w:asciiTheme="minorHAnsi" w:eastAsia="MS Mincho" w:hAnsiTheme="minorHAnsi" w:cstheme="minorHAnsi"/>
          <w:sz w:val="16"/>
          <w:szCs w:val="16"/>
        </w:rPr>
      </w:pPr>
      <w:r w:rsidRPr="00CF2856">
        <w:rPr>
          <w:rFonts w:asciiTheme="minorHAnsi" w:eastAsia="MS Mincho" w:hAnsiTheme="minorHAnsi" w:cstheme="minorHAnsi"/>
          <w:sz w:val="16"/>
          <w:szCs w:val="16"/>
        </w:rPr>
        <w:t xml:space="preserve">Rapid Quality Systems, nd. </w:t>
      </w:r>
      <w:proofErr w:type="gramStart"/>
      <w:r w:rsidRPr="00CF2856">
        <w:rPr>
          <w:rFonts w:asciiTheme="minorHAnsi" w:eastAsia="MS Mincho" w:hAnsiTheme="minorHAnsi" w:cstheme="minorHAnsi"/>
          <w:sz w:val="16"/>
          <w:szCs w:val="16"/>
        </w:rPr>
        <w:t>Code Rocket for Eclipse, [computer program].</w:t>
      </w:r>
      <w:proofErr w:type="gramEnd"/>
      <w:r w:rsidRPr="00CF2856">
        <w:rPr>
          <w:rFonts w:asciiTheme="minorHAnsi" w:eastAsia="MS Mincho" w:hAnsiTheme="minorHAnsi" w:cstheme="minorHAnsi"/>
          <w:sz w:val="16"/>
          <w:szCs w:val="16"/>
        </w:rPr>
        <w:t xml:space="preserve"> </w:t>
      </w:r>
      <w:proofErr w:type="gramStart"/>
      <w:r w:rsidRPr="00CF2856">
        <w:rPr>
          <w:rFonts w:asciiTheme="minorHAnsi" w:eastAsia="MS Mincho" w:hAnsiTheme="minorHAnsi" w:cstheme="minorHAnsi"/>
          <w:sz w:val="16"/>
          <w:szCs w:val="16"/>
        </w:rPr>
        <w:t>Rapid Quality Systems.</w:t>
      </w:r>
      <w:proofErr w:type="gramEnd"/>
      <w:r w:rsidRPr="00CF2856">
        <w:rPr>
          <w:rFonts w:asciiTheme="minorHAnsi" w:eastAsia="MS Mincho" w:hAnsiTheme="minorHAnsi" w:cstheme="minorHAnsi"/>
          <w:sz w:val="16"/>
          <w:szCs w:val="16"/>
        </w:rPr>
        <w:t xml:space="preserve"> [Accessed April 29, 2015]</w:t>
      </w:r>
    </w:p>
    <w:p w:rsidR="00343C63" w:rsidRDefault="004248A5" w:rsidP="009F4538">
      <w:pPr>
        <w:rPr>
          <w:rFonts w:asciiTheme="minorHAnsi" w:eastAsia="MS Mincho" w:hAnsiTheme="minorHAnsi" w:cstheme="minorHAnsi"/>
          <w:b/>
          <w:sz w:val="32"/>
          <w:szCs w:val="32"/>
        </w:rPr>
      </w:pPr>
      <w:r>
        <w:rPr>
          <w:rFonts w:asciiTheme="minorHAnsi" w:eastAsia="MS Mincho" w:hAnsiTheme="minorHAnsi" w:cstheme="minorHAnsi"/>
          <w:b/>
          <w:sz w:val="32"/>
          <w:szCs w:val="32"/>
        </w:rPr>
        <w:lastRenderedPageBreak/>
        <w:t>ProductMaintenanceController class code listing:</w:t>
      </w:r>
    </w:p>
    <w:p w:rsidR="00FA170C" w:rsidRPr="00FA170C" w:rsidRDefault="00FA170C" w:rsidP="00FA170C">
      <w:pPr>
        <w:rPr>
          <w:rFonts w:eastAsia="MS Mincho" w:cs="Arial"/>
        </w:rPr>
      </w:pPr>
      <w:r w:rsidRPr="00FA170C">
        <w:rPr>
          <w:rFonts w:eastAsia="MS Mincho" w:cs="Arial"/>
        </w:rPr>
        <w:t>package pospi;</w:t>
      </w:r>
    </w:p>
    <w:p w:rsidR="00FA170C" w:rsidRPr="00FA170C" w:rsidRDefault="00FA170C" w:rsidP="00FA170C">
      <w:pPr>
        <w:rPr>
          <w:rFonts w:eastAsia="MS Mincho" w:cs="Arial"/>
        </w:rPr>
      </w:pPr>
      <w:r w:rsidRPr="00FA170C">
        <w:rPr>
          <w:rFonts w:eastAsia="MS Mincho" w:cs="Arial"/>
        </w:rPr>
        <w:t>import java.awt.event.ActionListener;</w:t>
      </w:r>
    </w:p>
    <w:p w:rsidR="00FA170C" w:rsidRPr="00FA170C" w:rsidRDefault="00FA170C" w:rsidP="00FA170C">
      <w:pPr>
        <w:rPr>
          <w:rFonts w:eastAsia="MS Mincho" w:cs="Arial"/>
        </w:rPr>
      </w:pPr>
      <w:r w:rsidRPr="00FA170C">
        <w:rPr>
          <w:rFonts w:eastAsia="MS Mincho" w:cs="Arial"/>
        </w:rPr>
        <w:t>import java.awt.event.ActionEvent;</w:t>
      </w:r>
    </w:p>
    <w:p w:rsidR="00FA170C" w:rsidRPr="00FA170C" w:rsidRDefault="00FA170C" w:rsidP="00FA170C">
      <w:pPr>
        <w:rPr>
          <w:rFonts w:eastAsia="MS Mincho" w:cs="Arial"/>
        </w:rPr>
      </w:pPr>
      <w:r w:rsidRPr="00FA170C">
        <w:rPr>
          <w:rFonts w:eastAsia="MS Mincho" w:cs="Arial"/>
        </w:rPr>
        <w:t>import java.sql.*;</w:t>
      </w:r>
    </w:p>
    <w:p w:rsidR="00FA170C" w:rsidRPr="00FA170C" w:rsidRDefault="00FA170C" w:rsidP="00FA170C">
      <w:pPr>
        <w:rPr>
          <w:rFonts w:eastAsia="MS Mincho" w:cs="Arial"/>
        </w:rPr>
      </w:pPr>
      <w:r w:rsidRPr="00FA170C">
        <w:rPr>
          <w:rFonts w:eastAsia="MS Mincho" w:cs="Arial"/>
        </w:rPr>
        <w:t>import java.text.SimpleDateFormat;</w:t>
      </w:r>
    </w:p>
    <w:p w:rsidR="00FA170C" w:rsidRPr="00FA170C" w:rsidRDefault="00FA170C" w:rsidP="00FA170C">
      <w:pPr>
        <w:rPr>
          <w:rFonts w:eastAsia="MS Mincho" w:cs="Arial"/>
        </w:rPr>
      </w:pPr>
      <w:r w:rsidRPr="00FA170C">
        <w:rPr>
          <w:rFonts w:eastAsia="MS Mincho" w:cs="Arial"/>
        </w:rPr>
        <w:t>import java.util.Date;</w:t>
      </w:r>
    </w:p>
    <w:p w:rsidR="00FA170C" w:rsidRPr="00FA170C" w:rsidRDefault="00FA170C" w:rsidP="00FA170C">
      <w:pPr>
        <w:rPr>
          <w:rFonts w:eastAsia="MS Mincho" w:cs="Arial"/>
        </w:rPr>
      </w:pPr>
      <w:r w:rsidRPr="00FA170C">
        <w:rPr>
          <w:rFonts w:eastAsia="MS Mincho" w:cs="Arial"/>
        </w:rPr>
        <w:t>import javax.swing.JOptionPane;</w:t>
      </w:r>
    </w:p>
    <w:p w:rsidR="00FA170C" w:rsidRPr="00FA170C" w:rsidRDefault="00FA170C" w:rsidP="00FA170C">
      <w:pPr>
        <w:rPr>
          <w:rFonts w:eastAsia="MS Mincho" w:cs="Arial"/>
        </w:rPr>
      </w:pPr>
      <w:r w:rsidRPr="00FA170C">
        <w:rPr>
          <w:rFonts w:eastAsia="MS Mincho" w:cs="Arial"/>
        </w:rPr>
        <w:t>/**</w:t>
      </w:r>
    </w:p>
    <w:p w:rsidR="00FA170C" w:rsidRPr="00FA170C" w:rsidRDefault="00FA170C" w:rsidP="00FA170C">
      <w:pPr>
        <w:rPr>
          <w:rFonts w:eastAsia="MS Mincho" w:cs="Arial"/>
        </w:rPr>
      </w:pPr>
      <w:r w:rsidRPr="00FA170C">
        <w:rPr>
          <w:rFonts w:eastAsia="MS Mincho" w:cs="Arial"/>
        </w:rPr>
        <w:t xml:space="preserve"> * Author: Angelo Romel Lopez</w:t>
      </w:r>
    </w:p>
    <w:p w:rsidR="00FA170C" w:rsidRPr="00FA170C" w:rsidRDefault="00FA170C" w:rsidP="00FA170C">
      <w:pPr>
        <w:rPr>
          <w:rFonts w:eastAsia="MS Mincho" w:cs="Arial"/>
        </w:rPr>
      </w:pPr>
      <w:r w:rsidRPr="00FA170C">
        <w:rPr>
          <w:rFonts w:eastAsia="MS Mincho" w:cs="Arial"/>
        </w:rPr>
        <w:t xml:space="preserve"> * &lt;br&gt;Description: Handles the logic and events of the ProductMaintenanceView class.</w:t>
      </w:r>
    </w:p>
    <w:p w:rsidR="00FA170C" w:rsidRPr="00FA170C" w:rsidRDefault="00FA170C" w:rsidP="00FA170C">
      <w:pPr>
        <w:rPr>
          <w:rFonts w:eastAsia="MS Mincho" w:cs="Arial"/>
        </w:rPr>
      </w:pPr>
      <w:r w:rsidRPr="00FA170C">
        <w:rPr>
          <w:rFonts w:eastAsia="MS Mincho" w:cs="Arial"/>
        </w:rPr>
        <w:t xml:space="preserve"> * */</w:t>
      </w:r>
    </w:p>
    <w:p w:rsidR="00FA170C" w:rsidRPr="00FA170C" w:rsidRDefault="00FA170C" w:rsidP="00FA170C">
      <w:pPr>
        <w:rPr>
          <w:rFonts w:eastAsia="MS Mincho" w:cs="Arial"/>
        </w:rPr>
      </w:pPr>
      <w:r w:rsidRPr="00FA170C">
        <w:rPr>
          <w:rFonts w:eastAsia="MS Mincho" w:cs="Arial"/>
        </w:rPr>
        <w:t xml:space="preserve"> </w:t>
      </w:r>
    </w:p>
    <w:p w:rsidR="00FA170C" w:rsidRPr="00FA170C" w:rsidRDefault="00FA170C" w:rsidP="00FA170C">
      <w:pPr>
        <w:rPr>
          <w:rFonts w:eastAsia="MS Mincho" w:cs="Arial"/>
        </w:rPr>
      </w:pPr>
      <w:r w:rsidRPr="00FA170C">
        <w:rPr>
          <w:rFonts w:eastAsia="MS Mincho" w:cs="Arial"/>
        </w:rPr>
        <w:t>public class ProductMaintenanceController implements ActionListener {</w:t>
      </w:r>
    </w:p>
    <w:p w:rsidR="00FA170C" w:rsidRPr="00FA170C" w:rsidRDefault="00FA170C" w:rsidP="00FA170C">
      <w:pPr>
        <w:rPr>
          <w:rFonts w:eastAsia="MS Mincho" w:cs="Arial"/>
        </w:rPr>
      </w:pPr>
      <w:r w:rsidRPr="00FA170C">
        <w:rPr>
          <w:rFonts w:eastAsia="MS Mincho" w:cs="Arial"/>
        </w:rPr>
        <w:tab/>
        <w:t>private ProductMaintenanceView pmView;</w:t>
      </w:r>
    </w:p>
    <w:p w:rsidR="00FA170C" w:rsidRPr="00FA170C" w:rsidRDefault="00FA170C" w:rsidP="00FA170C">
      <w:pPr>
        <w:rPr>
          <w:rFonts w:eastAsia="MS Mincho" w:cs="Arial"/>
        </w:rPr>
      </w:pPr>
      <w:r w:rsidRPr="00FA170C">
        <w:rPr>
          <w:rFonts w:eastAsia="MS Mincho" w:cs="Arial"/>
        </w:rPr>
        <w:tab/>
        <w:t>private String dataConnection;</w:t>
      </w:r>
    </w:p>
    <w:p w:rsidR="00FA170C" w:rsidRPr="00FA170C" w:rsidRDefault="00FA170C" w:rsidP="00FA170C">
      <w:pPr>
        <w:rPr>
          <w:rFonts w:eastAsia="MS Mincho" w:cs="Arial"/>
        </w:rPr>
      </w:pPr>
      <w:r w:rsidRPr="00FA170C">
        <w:rPr>
          <w:rFonts w:eastAsia="MS Mincho" w:cs="Arial"/>
        </w:rPr>
        <w:tab/>
        <w:t>private String dataUser;</w:t>
      </w:r>
    </w:p>
    <w:p w:rsidR="00FA170C" w:rsidRPr="00FA170C" w:rsidRDefault="00FA170C" w:rsidP="00FA170C">
      <w:pPr>
        <w:rPr>
          <w:rFonts w:eastAsia="MS Mincho" w:cs="Arial"/>
        </w:rPr>
      </w:pPr>
      <w:r w:rsidRPr="00FA170C">
        <w:rPr>
          <w:rFonts w:eastAsia="MS Mincho" w:cs="Arial"/>
        </w:rPr>
        <w:tab/>
        <w:t>private String dataPassword;</w:t>
      </w:r>
    </w:p>
    <w:p w:rsidR="00FA170C" w:rsidRPr="00FA170C" w:rsidRDefault="00FA170C" w:rsidP="00FA170C">
      <w:pPr>
        <w:rPr>
          <w:rFonts w:eastAsia="MS Mincho" w:cs="Arial"/>
        </w:rPr>
      </w:pPr>
      <w:r w:rsidRPr="00FA170C">
        <w:rPr>
          <w:rFonts w:eastAsia="MS Mincho" w:cs="Arial"/>
        </w:rPr>
        <w:tab/>
        <w:t>private boolean isUpdate;//if update is true then record is updated, otherwise record is inserted.</w:t>
      </w:r>
    </w:p>
    <w:p w:rsidR="00FA170C" w:rsidRPr="00FA170C" w:rsidRDefault="00FA170C" w:rsidP="00FA170C">
      <w:pPr>
        <w:rPr>
          <w:rFonts w:eastAsia="MS Mincho" w:cs="Arial"/>
        </w:rPr>
      </w:pPr>
      <w:r w:rsidRPr="00FA170C">
        <w:rPr>
          <w:rFonts w:eastAsia="MS Mincho" w:cs="Arial"/>
        </w:rPr>
        <w:tab/>
        <w:t>private int productID;</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Constructor for the ProductMaintenanceController class. Called if product is to be updated, isUpdate is set to true.</w:t>
      </w:r>
    </w:p>
    <w:p w:rsidR="00FA170C" w:rsidRPr="00FA170C" w:rsidRDefault="00FA170C" w:rsidP="00FA170C">
      <w:pPr>
        <w:rPr>
          <w:rFonts w:eastAsia="MS Mincho" w:cs="Arial"/>
        </w:rPr>
      </w:pPr>
      <w:r w:rsidRPr="00FA170C">
        <w:rPr>
          <w:rFonts w:eastAsia="MS Mincho" w:cs="Arial"/>
        </w:rPr>
        <w:tab/>
        <w:t xml:space="preserve"> * @param view (instance of ProductMaintenanceView class)</w:t>
      </w:r>
    </w:p>
    <w:p w:rsidR="00FA170C" w:rsidRPr="00FA170C" w:rsidRDefault="00FA170C" w:rsidP="00FA170C">
      <w:pPr>
        <w:rPr>
          <w:rFonts w:eastAsia="MS Mincho" w:cs="Arial"/>
        </w:rPr>
      </w:pPr>
      <w:r w:rsidRPr="00FA170C">
        <w:rPr>
          <w:rFonts w:eastAsia="MS Mincho" w:cs="Arial"/>
        </w:rPr>
        <w:tab/>
        <w:t xml:space="preserve"> * @param connection (database connection string.)</w:t>
      </w:r>
    </w:p>
    <w:p w:rsidR="00FA170C" w:rsidRPr="00FA170C" w:rsidRDefault="00FA170C" w:rsidP="00FA170C">
      <w:pPr>
        <w:rPr>
          <w:rFonts w:eastAsia="MS Mincho" w:cs="Arial"/>
        </w:rPr>
      </w:pPr>
      <w:r w:rsidRPr="00FA170C">
        <w:rPr>
          <w:rFonts w:eastAsia="MS Mincho" w:cs="Arial"/>
        </w:rPr>
        <w:tab/>
        <w:t xml:space="preserve"> * @param user (user name to connect to the database.)</w:t>
      </w:r>
    </w:p>
    <w:p w:rsidR="00FA170C" w:rsidRPr="00FA170C" w:rsidRDefault="00FA170C" w:rsidP="00FA170C">
      <w:pPr>
        <w:rPr>
          <w:rFonts w:eastAsia="MS Mincho" w:cs="Arial"/>
        </w:rPr>
      </w:pPr>
      <w:r w:rsidRPr="00FA170C">
        <w:rPr>
          <w:rFonts w:eastAsia="MS Mincho" w:cs="Arial"/>
        </w:rPr>
        <w:tab/>
        <w:t xml:space="preserve"> * @param password (password for the supplied user name.)</w:t>
      </w:r>
    </w:p>
    <w:p w:rsidR="00FA170C" w:rsidRPr="00FA170C" w:rsidRDefault="00FA170C" w:rsidP="00FA170C">
      <w:pPr>
        <w:rPr>
          <w:rFonts w:eastAsia="MS Mincho" w:cs="Arial"/>
        </w:rPr>
      </w:pPr>
      <w:r w:rsidRPr="00FA170C">
        <w:rPr>
          <w:rFonts w:eastAsia="MS Mincho" w:cs="Arial"/>
        </w:rPr>
        <w:tab/>
        <w:t xml:space="preserve"> * @param productID (product ID of the product to be updated)</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lastRenderedPageBreak/>
        <w:tab/>
        <w:t>public ProductMaintenanceController(ProductMaintenanceView view, String connection, String user, String password, int productID){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 = view;</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this.dataConnection = connection;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this.dataUser = user;</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this.dataPassword = password;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this.isUpdate = true;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this.productID = productID;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this.pmView.showGUI();</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initialize();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//Populate the comboboxes.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populateUomComboBox();</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populateVatComboBox();</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this.pmView.getUomCombo().setSelectedItem("N/A");</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//Display product information if product is to be updated.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if(this.isUpdate){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fetchRecord();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}//end constructor.</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Constructor for the ProductMaintenanceController class. Called if product is to be inserted, isUpdate is set to false.</w:t>
      </w:r>
    </w:p>
    <w:p w:rsidR="00FA170C" w:rsidRPr="00FA170C" w:rsidRDefault="00FA170C" w:rsidP="00FA170C">
      <w:pPr>
        <w:rPr>
          <w:rFonts w:eastAsia="MS Mincho" w:cs="Arial"/>
        </w:rPr>
      </w:pPr>
      <w:r w:rsidRPr="00FA170C">
        <w:rPr>
          <w:rFonts w:eastAsia="MS Mincho" w:cs="Arial"/>
        </w:rPr>
        <w:tab/>
        <w:t xml:space="preserve"> * @param view (instance of ProductMaintenanceView class)</w:t>
      </w:r>
    </w:p>
    <w:p w:rsidR="00FA170C" w:rsidRPr="00FA170C" w:rsidRDefault="00FA170C" w:rsidP="00FA170C">
      <w:pPr>
        <w:rPr>
          <w:rFonts w:eastAsia="MS Mincho" w:cs="Arial"/>
        </w:rPr>
      </w:pPr>
      <w:r w:rsidRPr="00FA170C">
        <w:rPr>
          <w:rFonts w:eastAsia="MS Mincho" w:cs="Arial"/>
        </w:rPr>
        <w:tab/>
        <w:t xml:space="preserve"> * @param connection (database connection string.)</w:t>
      </w:r>
    </w:p>
    <w:p w:rsidR="00FA170C" w:rsidRPr="00FA170C" w:rsidRDefault="00FA170C" w:rsidP="00FA170C">
      <w:pPr>
        <w:rPr>
          <w:rFonts w:eastAsia="MS Mincho" w:cs="Arial"/>
        </w:rPr>
      </w:pPr>
      <w:r w:rsidRPr="00FA170C">
        <w:rPr>
          <w:rFonts w:eastAsia="MS Mincho" w:cs="Arial"/>
        </w:rPr>
        <w:tab/>
        <w:t xml:space="preserve"> * @param user (user name to connect to the database.)</w:t>
      </w:r>
    </w:p>
    <w:p w:rsidR="00FA170C" w:rsidRPr="00FA170C" w:rsidRDefault="00FA170C" w:rsidP="00FA170C">
      <w:pPr>
        <w:rPr>
          <w:rFonts w:eastAsia="MS Mincho" w:cs="Arial"/>
        </w:rPr>
      </w:pPr>
      <w:r w:rsidRPr="00FA170C">
        <w:rPr>
          <w:rFonts w:eastAsia="MS Mincho" w:cs="Arial"/>
        </w:rPr>
        <w:tab/>
        <w:t xml:space="preserve"> * @param password (password for the supplied user name.)</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public ProductMaintenanceController(ProductMaintenanceView view, String connection, String user, String password){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 = view;</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t>this.dataConnection = connection;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this.dataUser = user;</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this.dataPassword = password;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this.isUpdate = false;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initialize();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this.pmView.showGUI();</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//Populate the comboboxes.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populateUomComboBox();</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populateVatComboBox();</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this.pmView.getUomCombo().setSelectedItem("N/A");</w:t>
      </w:r>
    </w:p>
    <w:p w:rsidR="00FA170C" w:rsidRPr="00FA170C" w:rsidRDefault="00FA170C" w:rsidP="00FA170C">
      <w:pPr>
        <w:rPr>
          <w:rFonts w:eastAsia="MS Mincho" w:cs="Arial"/>
        </w:rPr>
      </w:pPr>
      <w:r w:rsidRPr="00FA170C">
        <w:rPr>
          <w:rFonts w:eastAsia="MS Mincho" w:cs="Arial"/>
        </w:rPr>
        <w:tab/>
        <w:t>}//end constructor.</w:t>
      </w:r>
    </w:p>
    <w:p w:rsidR="00FA170C" w:rsidRPr="00FA170C" w:rsidRDefault="00FA170C" w:rsidP="00FA170C">
      <w:pPr>
        <w:rPr>
          <w:rFonts w:eastAsia="MS Mincho" w:cs="Arial"/>
        </w:rPr>
      </w:pPr>
    </w:p>
    <w:p w:rsidR="00FA170C" w:rsidRPr="00FA170C" w:rsidRDefault="00FA170C" w:rsidP="00FA170C">
      <w:pPr>
        <w:rPr>
          <w:rFonts w:eastAsia="MS Mincho" w:cs="Arial"/>
        </w:rPr>
      </w:pPr>
      <w:r w:rsidRPr="00FA170C">
        <w:rPr>
          <w:rFonts w:eastAsia="MS Mincho" w:cs="Arial"/>
        </w:rPr>
        <w:tab/>
        <w:t>//Getters.</w:t>
      </w:r>
    </w:p>
    <w:p w:rsidR="00FA170C" w:rsidRPr="00FA170C" w:rsidRDefault="00FA170C" w:rsidP="00FA170C">
      <w:pPr>
        <w:rPr>
          <w:rFonts w:eastAsia="MS Mincho" w:cs="Arial"/>
        </w:rPr>
      </w:pPr>
      <w:r w:rsidRPr="00FA170C">
        <w:rPr>
          <w:rFonts w:eastAsia="MS Mincho" w:cs="Arial"/>
        </w:rPr>
        <w:tab/>
        <w:t>public ProductMaintenanceView getPmView()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return pmView;</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p>
    <w:p w:rsidR="00FA170C" w:rsidRPr="00FA170C" w:rsidRDefault="00FA170C" w:rsidP="00FA170C">
      <w:pPr>
        <w:rPr>
          <w:rFonts w:eastAsia="MS Mincho" w:cs="Arial"/>
        </w:rPr>
      </w:pPr>
      <w:r w:rsidRPr="00FA170C">
        <w:rPr>
          <w:rFonts w:eastAsia="MS Mincho" w:cs="Arial"/>
        </w:rPr>
        <w:tab/>
        <w:t>public String getDataConnection()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return dataConnection;</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p>
    <w:p w:rsidR="00FA170C" w:rsidRPr="00FA170C" w:rsidRDefault="00FA170C" w:rsidP="00FA170C">
      <w:pPr>
        <w:rPr>
          <w:rFonts w:eastAsia="MS Mincho" w:cs="Arial"/>
        </w:rPr>
      </w:pPr>
      <w:r w:rsidRPr="00FA170C">
        <w:rPr>
          <w:rFonts w:eastAsia="MS Mincho" w:cs="Arial"/>
        </w:rPr>
        <w:tab/>
        <w:t>public String getDataUser()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return dataUser;</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p>
    <w:p w:rsidR="00FA170C" w:rsidRPr="00FA170C" w:rsidRDefault="00FA170C" w:rsidP="00FA170C">
      <w:pPr>
        <w:rPr>
          <w:rFonts w:eastAsia="MS Mincho" w:cs="Arial"/>
        </w:rPr>
      </w:pPr>
      <w:r w:rsidRPr="00FA170C">
        <w:rPr>
          <w:rFonts w:eastAsia="MS Mincho" w:cs="Arial"/>
        </w:rPr>
        <w:tab/>
        <w:t>public String getDataPassword()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return dataPassword;</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public boolean getIsUpdate(){</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t>return this.isUpdate;</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p>
    <w:p w:rsidR="00FA170C" w:rsidRPr="00FA170C" w:rsidRDefault="00FA170C" w:rsidP="00FA170C">
      <w:pPr>
        <w:rPr>
          <w:rFonts w:eastAsia="MS Mincho" w:cs="Arial"/>
        </w:rPr>
      </w:pPr>
      <w:r w:rsidRPr="00FA170C">
        <w:rPr>
          <w:rFonts w:eastAsia="MS Mincho" w:cs="Arial"/>
        </w:rPr>
        <w:tab/>
        <w:t>//Setters.</w:t>
      </w:r>
    </w:p>
    <w:p w:rsidR="00FA170C" w:rsidRPr="00FA170C" w:rsidRDefault="00FA170C" w:rsidP="00FA170C">
      <w:pPr>
        <w:rPr>
          <w:rFonts w:eastAsia="MS Mincho" w:cs="Arial"/>
        </w:rPr>
      </w:pPr>
      <w:r w:rsidRPr="00FA170C">
        <w:rPr>
          <w:rFonts w:eastAsia="MS Mincho" w:cs="Arial"/>
        </w:rPr>
        <w:tab/>
        <w:t>public void setPmView(ProductMaintenanceView pmView)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 = pmView;</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p>
    <w:p w:rsidR="00FA170C" w:rsidRPr="00FA170C" w:rsidRDefault="00FA170C" w:rsidP="00FA170C">
      <w:pPr>
        <w:rPr>
          <w:rFonts w:eastAsia="MS Mincho" w:cs="Arial"/>
        </w:rPr>
      </w:pPr>
      <w:r w:rsidRPr="00FA170C">
        <w:rPr>
          <w:rFonts w:eastAsia="MS Mincho" w:cs="Arial"/>
        </w:rPr>
        <w:tab/>
        <w:t>public void setDataConnection(String dataConnection)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this.dataConnection = dataConnection;</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p>
    <w:p w:rsidR="00FA170C" w:rsidRPr="00FA170C" w:rsidRDefault="00FA170C" w:rsidP="00FA170C">
      <w:pPr>
        <w:rPr>
          <w:rFonts w:eastAsia="MS Mincho" w:cs="Arial"/>
        </w:rPr>
      </w:pPr>
      <w:r w:rsidRPr="00FA170C">
        <w:rPr>
          <w:rFonts w:eastAsia="MS Mincho" w:cs="Arial"/>
        </w:rPr>
        <w:tab/>
        <w:t>public void setDataUser(String dataUser)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this.dataUser = dataUser;</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p>
    <w:p w:rsidR="00FA170C" w:rsidRPr="00FA170C" w:rsidRDefault="00FA170C" w:rsidP="00FA170C">
      <w:pPr>
        <w:rPr>
          <w:rFonts w:eastAsia="MS Mincho" w:cs="Arial"/>
        </w:rPr>
      </w:pPr>
      <w:r w:rsidRPr="00FA170C">
        <w:rPr>
          <w:rFonts w:eastAsia="MS Mincho" w:cs="Arial"/>
        </w:rPr>
        <w:tab/>
        <w:t>public void setDataPassword(String dataPassword)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this.dataPassword = dataPassword;</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public void setIsUpdate(boolean isUpdate){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this.isUpdate = isUpdate;</w:t>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Initialize component's event-listeners.</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public void initialize(){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this.pmView.getSaveButton().addActionListener(this);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this.pmView.getSaveButton().setActionCommand("save");</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this.pmView.getCancelButton().addActionListener(this);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this.pmView.getCancelButton().setActionCommand("cancel");</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}//end initialize().</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Implemented ActionListener abstract method.&lt;br&gt;Handles the events when a button is pressed.</w:t>
      </w:r>
    </w:p>
    <w:p w:rsidR="00FA170C" w:rsidRPr="00FA170C" w:rsidRDefault="00FA170C" w:rsidP="00FA170C">
      <w:pPr>
        <w:rPr>
          <w:rFonts w:eastAsia="MS Mincho" w:cs="Arial"/>
        </w:rPr>
      </w:pPr>
      <w:r w:rsidRPr="00FA170C">
        <w:rPr>
          <w:rFonts w:eastAsia="MS Mincho" w:cs="Arial"/>
        </w:rPr>
        <w:tab/>
        <w:t xml:space="preserve"> * @param e ActionEvent</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public void actionPerformed(ActionEvent 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String command = e.getActionCommand();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switch(command){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case "save":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//Record is to be updated.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if(isUpdate == true){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if(updateProduct() == true){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JOptionPane.showMessageDialog(null, "Product information was\nupdated successfully.",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"POS-Pi",</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JOptionPane.WARNING_MESSAGE);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this.pmView.getMainFrame().dispose();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else{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JOptionPane.showMessageDialog(null, "Unable to update product\ninformation.",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"POS-Pi",</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JOptionPane.WARNING_MESSAGE);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//Record is to be inserted.</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r>
      <w:r w:rsidRPr="00FA170C">
        <w:rPr>
          <w:rFonts w:eastAsia="MS Mincho" w:cs="Arial"/>
        </w:rPr>
        <w:tab/>
        <w:t>else{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//A product either have a barcode or a unit-of-measurement code, but not both.</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if(!this.pmView.getBarCodeTextField().getText().equals("") &amp;&amp; !this.pmView.getUomCombo().getSelectedItem().equals("N/A")){</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JOptionPane.showMessageDialog(null, "Sorry, cannot have a\nvalue for both barcode\nand UOM",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"POS-Pi",</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JOptionPane.WARNING_MESSAGE);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else{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String reorderLevel = JOptionPane.showInputDialog(null, "Please enter the reorder\nlevel for this product:",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"POS-Pi", JOptionPane.QUESTION_MESSAGE);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if(isValidNumber(reorderLevel) == true){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if(insertProduct(Integer.valueOf(reorderLevel)) == true){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JOptionPane.showMessageDialog(null, "Product information was\nadded successfully.",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"POS-Pi.",</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JOptionPane.WARNING_MESSAGE);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this.pmView.getMainFrame().dispose();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else{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JOptionPane.showMessageDialog(null, "Unable to update product\ninformation.",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"POS-Pi",</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JOptionPane.WARNING_MESSAGE);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else{</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JOptionPane.showMessageDialog(null, "Invalid number,\nplease try again.",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"Invalid number format.",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JOptionPane.WARNING_MESSAGE);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}//end if</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}//end if</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break;</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case "cancel":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this.pmView.getMainFrame().dispose();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break;</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}//end actionPerformed().</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Gets the record to be updated and displays it on the frame.</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public void fetchRecord(){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String sql = "SELECT products.product_id, products.barcode, products.uom_id, unit_of_measurement.uom_code,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"products.description, products.price, products.vat_code, product_inventory.quantity_in_stock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"FROM products LEFT JOIN unit_of_measurement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"ON products.uom_id = unit_of_measurement.uom_id LEFT JOIN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"product_inventory ON products.product_id = product_inventory.product_id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"WHERE products.product_id = " + this.productID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displayProducts(getProductSet(sql));</w:t>
      </w:r>
    </w:p>
    <w:p w:rsidR="00FA170C" w:rsidRPr="00FA170C" w:rsidRDefault="00FA170C" w:rsidP="00FA170C">
      <w:pPr>
        <w:rPr>
          <w:rFonts w:eastAsia="MS Mincho" w:cs="Arial"/>
        </w:rPr>
      </w:pPr>
      <w:r w:rsidRPr="00FA170C">
        <w:rPr>
          <w:rFonts w:eastAsia="MS Mincho" w:cs="Arial"/>
        </w:rPr>
        <w:tab/>
        <w:t>}//end fetchRecord().</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lastRenderedPageBreak/>
        <w:tab/>
        <w:t xml:space="preserve"> * Retrieves records from the products table.</w:t>
      </w:r>
    </w:p>
    <w:p w:rsidR="00FA170C" w:rsidRPr="00FA170C" w:rsidRDefault="00FA170C" w:rsidP="00FA170C">
      <w:pPr>
        <w:rPr>
          <w:rFonts w:eastAsia="MS Mincho" w:cs="Arial"/>
        </w:rPr>
      </w:pPr>
      <w:r w:rsidRPr="00FA170C">
        <w:rPr>
          <w:rFonts w:eastAsia="MS Mincho" w:cs="Arial"/>
        </w:rPr>
        <w:tab/>
        <w:t xml:space="preserve"> * @param sql String</w:t>
      </w:r>
    </w:p>
    <w:p w:rsidR="00FA170C" w:rsidRPr="00FA170C" w:rsidRDefault="00FA170C" w:rsidP="00FA170C">
      <w:pPr>
        <w:rPr>
          <w:rFonts w:eastAsia="MS Mincho" w:cs="Arial"/>
        </w:rPr>
      </w:pPr>
      <w:r w:rsidRPr="00FA170C">
        <w:rPr>
          <w:rFonts w:eastAsia="MS Mincho" w:cs="Arial"/>
        </w:rPr>
        <w:tab/>
        <w:t xml:space="preserve"> * @return ResultSet</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public ResultSet getProductSet(String sql){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Connection connection;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Statement statement;</w:t>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try{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connection = DriverManager.getConnection(this.dataConnection, this.dataUser, this.dataPassword);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statement = connection.createStatement();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statement.executeQuery(sql);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try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catch(SQLException 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se.printStackTrace();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catch.</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catch(Exception ex){</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ex.printStackTrace();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catch.</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finally{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//Do some clean up.</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statement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connection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finally</w:t>
      </w:r>
    </w:p>
    <w:p w:rsidR="00FA170C" w:rsidRPr="00FA170C" w:rsidRDefault="00FA170C" w:rsidP="00FA170C">
      <w:pPr>
        <w:rPr>
          <w:rFonts w:eastAsia="MS Mincho" w:cs="Arial"/>
        </w:rPr>
      </w:pPr>
      <w:r w:rsidRPr="00FA170C">
        <w:rPr>
          <w:rFonts w:eastAsia="MS Mincho" w:cs="Arial"/>
        </w:rPr>
        <w:tab/>
        <w:t>}//end displayProduct().</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Displays a list of products on a JTable</w:t>
      </w:r>
    </w:p>
    <w:p w:rsidR="00FA170C" w:rsidRPr="00FA170C" w:rsidRDefault="00FA170C" w:rsidP="00FA170C">
      <w:pPr>
        <w:rPr>
          <w:rFonts w:eastAsia="MS Mincho" w:cs="Arial"/>
        </w:rPr>
      </w:pPr>
      <w:r w:rsidRPr="00FA170C">
        <w:rPr>
          <w:rFonts w:eastAsia="MS Mincho" w:cs="Arial"/>
        </w:rPr>
        <w:lastRenderedPageBreak/>
        <w:tab/>
        <w:t xml:space="preserve"> * @param rs ResultSet</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public void displayProducts(ResultSet rs){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try{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this.pmView.getUomCombo().setSelectedItem("(None)");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this.pmView.getVatCombo().setSelectedItem("(None)");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if(rs.next()){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this.pmView.getBarCodeTextField().setText(rs.getString("products.barcode"));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this.pmView.getDescriptionTextField().setText(rs.getString("products.description"));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this.pmView.getPriceTextField().setText(rs.getString("products.price"));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this.pmView.getUomCombo().setSelectedItem(rs.getString("unit_of_measurement.uom_code"));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this.pmView.getVatCombo().setSelectedItem(rs.getString("products.vat_code"));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this.pmView.getQuantityTextField().setText(rs.getString("product_inventory.quantity_in_stock"));</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}//end while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try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catch(SQLException 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se.printStackTrace();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catch</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catch(Exception ex){</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ex.printStackTrace();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catch</w:t>
      </w:r>
    </w:p>
    <w:p w:rsidR="00FA170C" w:rsidRPr="00FA170C" w:rsidRDefault="00FA170C" w:rsidP="00FA170C">
      <w:pPr>
        <w:rPr>
          <w:rFonts w:eastAsia="MS Mincho" w:cs="Arial"/>
        </w:rPr>
      </w:pPr>
      <w:r w:rsidRPr="00FA170C">
        <w:rPr>
          <w:rFonts w:eastAsia="MS Mincho" w:cs="Arial"/>
        </w:rPr>
        <w:tab/>
        <w:t>}//end displayProduct();</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Populates the unit-of-measurement combobox with values from the table.</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@SuppressWarnings("unchecked")</w:t>
      </w:r>
    </w:p>
    <w:p w:rsidR="00FA170C" w:rsidRPr="00FA170C" w:rsidRDefault="00FA170C" w:rsidP="00FA170C">
      <w:pPr>
        <w:rPr>
          <w:rFonts w:eastAsia="MS Mincho" w:cs="Arial"/>
        </w:rPr>
      </w:pPr>
      <w:r w:rsidRPr="00FA170C">
        <w:rPr>
          <w:rFonts w:eastAsia="MS Mincho" w:cs="Arial"/>
        </w:rPr>
        <w:lastRenderedPageBreak/>
        <w:tab/>
        <w:t>public void populateUomComboBox(){</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ResultSet rs = getProductSet("SELECT uom_code FROM unit_of_measurement;");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try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while(rs.next()){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this.pmView.getUomCombo().addItem(rs.getString("uom_code"));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}//end while.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 catch (SQLException e)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 (Exception e)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catch.</w:t>
      </w:r>
    </w:p>
    <w:p w:rsidR="00FA170C" w:rsidRPr="00FA170C" w:rsidRDefault="00FA170C" w:rsidP="00FA170C">
      <w:pPr>
        <w:rPr>
          <w:rFonts w:eastAsia="MS Mincho" w:cs="Arial"/>
        </w:rPr>
      </w:pPr>
      <w:r w:rsidRPr="00FA170C">
        <w:rPr>
          <w:rFonts w:eastAsia="MS Mincho" w:cs="Arial"/>
        </w:rPr>
        <w:tab/>
        <w:t>}//end populateUomComboBox().</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Populates the VAT combobox with values from the table.</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@SuppressWarnings("unchecked")</w:t>
      </w:r>
    </w:p>
    <w:p w:rsidR="00FA170C" w:rsidRPr="00FA170C" w:rsidRDefault="00FA170C" w:rsidP="00FA170C">
      <w:pPr>
        <w:rPr>
          <w:rFonts w:eastAsia="MS Mincho" w:cs="Arial"/>
        </w:rPr>
      </w:pPr>
      <w:r w:rsidRPr="00FA170C">
        <w:rPr>
          <w:rFonts w:eastAsia="MS Mincho" w:cs="Arial"/>
        </w:rPr>
        <w:tab/>
        <w:t>public void populateVatComboBox(){</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ResultSet rs = getProductSet("SELECT vat_code FROM vat;");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try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while(rs.next()){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this.pmView.getVatCombo().addItem(rs.getString("vat_code"));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}//end while.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 catch (SQLException e)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 (Exception e)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catch.</w:t>
      </w:r>
    </w:p>
    <w:p w:rsidR="00FA170C" w:rsidRPr="00FA170C" w:rsidRDefault="00FA170C" w:rsidP="00FA170C">
      <w:pPr>
        <w:rPr>
          <w:rFonts w:eastAsia="MS Mincho" w:cs="Arial"/>
        </w:rPr>
      </w:pPr>
      <w:r w:rsidRPr="00FA170C">
        <w:rPr>
          <w:rFonts w:eastAsia="MS Mincho" w:cs="Arial"/>
        </w:rPr>
        <w:tab/>
        <w:t>}//end populateVatComboBox().</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lastRenderedPageBreak/>
        <w:tab/>
        <w:t>/**</w:t>
      </w:r>
    </w:p>
    <w:p w:rsidR="00FA170C" w:rsidRPr="00FA170C" w:rsidRDefault="00FA170C" w:rsidP="00FA170C">
      <w:pPr>
        <w:rPr>
          <w:rFonts w:eastAsia="MS Mincho" w:cs="Arial"/>
        </w:rPr>
      </w:pPr>
      <w:r w:rsidRPr="00FA170C">
        <w:rPr>
          <w:rFonts w:eastAsia="MS Mincho" w:cs="Arial"/>
        </w:rPr>
        <w:tab/>
        <w:t xml:space="preserve"> * Retrieves the uom_id from the unit_of_measurement given the uom_code.</w:t>
      </w:r>
    </w:p>
    <w:p w:rsidR="00FA170C" w:rsidRPr="00FA170C" w:rsidRDefault="00FA170C" w:rsidP="00FA170C">
      <w:pPr>
        <w:rPr>
          <w:rFonts w:eastAsia="MS Mincho" w:cs="Arial"/>
        </w:rPr>
      </w:pPr>
      <w:r w:rsidRPr="00FA170C">
        <w:rPr>
          <w:rFonts w:eastAsia="MS Mincho" w:cs="Arial"/>
        </w:rPr>
        <w:tab/>
        <w:t xml:space="preserve"> * @param uomCode String</w:t>
      </w:r>
    </w:p>
    <w:p w:rsidR="00FA170C" w:rsidRPr="00FA170C" w:rsidRDefault="00FA170C" w:rsidP="00FA170C">
      <w:pPr>
        <w:rPr>
          <w:rFonts w:eastAsia="MS Mincho" w:cs="Arial"/>
        </w:rPr>
      </w:pPr>
      <w:r w:rsidRPr="00FA170C">
        <w:rPr>
          <w:rFonts w:eastAsia="MS Mincho" w:cs="Arial"/>
        </w:rPr>
        <w:tab/>
        <w:t xml:space="preserve"> * @return int uom_id</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public int getUomID(String uomCode){</w:t>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 xml:space="preserve">ResultSet rs = getProductSet("SELECT uom_id FROM unit_of_measurement WHERE uom_code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uomCode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try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if(!rs.isBeforeFirst()){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//if ResultSet is not before the first result, then ResultSet is empty. Return -1.</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return -1;</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else{</w:t>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rs.next();</w:t>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return rs.getInt("uom_id");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 catch (SQLException e)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-1;</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 (Exception e)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-1;</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catch.</w:t>
      </w:r>
    </w:p>
    <w:p w:rsidR="00FA170C" w:rsidRPr="00FA170C" w:rsidRDefault="00FA170C" w:rsidP="00FA170C">
      <w:pPr>
        <w:rPr>
          <w:rFonts w:eastAsia="MS Mincho" w:cs="Arial"/>
        </w:rPr>
      </w:pPr>
      <w:r w:rsidRPr="00FA170C">
        <w:rPr>
          <w:rFonts w:eastAsia="MS Mincho" w:cs="Arial"/>
        </w:rPr>
        <w:tab/>
        <w:t>}//end getUomID()</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Updates the product record.</w:t>
      </w:r>
    </w:p>
    <w:p w:rsidR="00FA170C" w:rsidRPr="00FA170C" w:rsidRDefault="00FA170C" w:rsidP="00FA170C">
      <w:pPr>
        <w:rPr>
          <w:rFonts w:eastAsia="MS Mincho" w:cs="Arial"/>
        </w:rPr>
      </w:pPr>
      <w:r w:rsidRPr="00FA170C">
        <w:rPr>
          <w:rFonts w:eastAsia="MS Mincho" w:cs="Arial"/>
        </w:rPr>
        <w:tab/>
        <w:t xml:space="preserve"> * @return boolean true if the update operation was successful, false otherwise.</w:t>
      </w:r>
    </w:p>
    <w:p w:rsidR="00FA170C" w:rsidRPr="00FA170C" w:rsidRDefault="00FA170C" w:rsidP="00FA170C">
      <w:pPr>
        <w:rPr>
          <w:rFonts w:eastAsia="MS Mincho" w:cs="Arial"/>
        </w:rPr>
      </w:pPr>
      <w:r w:rsidRPr="00FA170C">
        <w:rPr>
          <w:rFonts w:eastAsia="MS Mincho" w:cs="Arial"/>
        </w:rPr>
        <w:lastRenderedPageBreak/>
        <w:tab/>
        <w:t xml:space="preserve"> **/</w:t>
      </w:r>
    </w:p>
    <w:p w:rsidR="00FA170C" w:rsidRPr="00FA170C" w:rsidRDefault="00FA170C" w:rsidP="00FA170C">
      <w:pPr>
        <w:rPr>
          <w:rFonts w:eastAsia="MS Mincho" w:cs="Arial"/>
        </w:rPr>
      </w:pPr>
      <w:r w:rsidRPr="00FA170C">
        <w:rPr>
          <w:rFonts w:eastAsia="MS Mincho" w:cs="Arial"/>
        </w:rPr>
        <w:tab/>
        <w:t>public boolean updateProduct(){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Connection dbConnection;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 xml:space="preserve">PreparedStatement updateProduct = null,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updateStock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try{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dbConnection = DriverManager.getConnection(this.dataConnection, this.dataUser, this.dataPassword);</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//Indicate manual transaction.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dbConnection.setAutoCommit(false);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//Start transaction.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//Insert a value for the barcode if a value was specified, insert null otherwise.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if(!this.pmView.getBarCodeTextField().getText().equals("")){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updateProduct = dbConnection.prepareStatement("UPDATE products SET barcode = ?, uom_id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 description = ?, price = ?, vat_code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"WHERE product_id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updateProduct.setString(1, this.pmView.getBarCodeTextField().getText());</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updateProduct.setInt(2, getUomID(this.pmView.getUomCombo().getSelectedItem().toString()));</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updateProduct.setString(3, this.pmView.getDescriptionTextField().getText());</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updateProduct.setDouble(4, Double.valueOf(this.pmView.getPriceTextField().getText()));</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updateProduct.setString(5, this.pmView.getVatCombo().getSelectedItem().toString());</w:t>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updateProduct.setInt(6, this.productID);</w:t>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updateProduct = dbConnection.prepareStatement("UPDATE products SET uom_id = ?" + </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 description = ?, price = ?, vat_code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xml:space="preserve">  "WHERE product_id = ?");</w:t>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updateProduct.setInt(1, getUomID(this.pmView.getUomCombo().getSelectedItem().toString()));</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updateProduct.setString(2, this.pmView.getDescriptionTextField().getText());</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updateProduct.setDouble(3, Double.valueOf(this.pmView.getPriceTextField().getText()));</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updateProduct.setString(4, this.pmView.getVatCombo().getSelectedItem().toString());</w:t>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updateProduct.setInt(5, this.productID);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updateStock = dbConnection.prepareStatement("UPDATE product_inventory SET quantity_in_stock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"WHERE product_id = ?");</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updateStock.setDouble(1, Double.valueOf(this.pmView.getQuantityTextField().getText()));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updateStock.setInt(2, this.productID);</w:t>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//Update product table.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updateProduct.executeUpdate();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//Update product_inventory table.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updateStock.executeUpdate();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//Commit transaction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dbConnection.commit();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true;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try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catch(SQLException 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se.printStackTrace();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false;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}catch(Exception 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r>
      <w:r w:rsidRPr="00FA170C">
        <w:rPr>
          <w:rFonts w:eastAsia="MS Mincho" w:cs="Arial"/>
        </w:rPr>
        <w:tab/>
        <w:t>return false;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catch</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finally{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//Do some clean-up.</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dbConnection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updateProduct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updateStock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finally</w:t>
      </w:r>
    </w:p>
    <w:p w:rsidR="00FA170C" w:rsidRPr="00FA170C" w:rsidRDefault="00FA170C" w:rsidP="00FA170C">
      <w:pPr>
        <w:rPr>
          <w:rFonts w:eastAsia="MS Mincho" w:cs="Arial"/>
        </w:rPr>
      </w:pPr>
      <w:r w:rsidRPr="00FA170C">
        <w:rPr>
          <w:rFonts w:eastAsia="MS Mincho" w:cs="Arial"/>
        </w:rPr>
        <w:tab/>
        <w:t>}//end updateProduct().</w:t>
      </w:r>
    </w:p>
    <w:p w:rsidR="00FA170C" w:rsidRPr="00FA170C" w:rsidRDefault="00FA170C" w:rsidP="00FA170C">
      <w:pPr>
        <w:rPr>
          <w:rFonts w:eastAsia="MS Mincho" w:cs="Arial"/>
        </w:rPr>
      </w:pP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Inserts a new record to the products and product inventory table.</w:t>
      </w:r>
    </w:p>
    <w:p w:rsidR="00FA170C" w:rsidRPr="00FA170C" w:rsidRDefault="00FA170C" w:rsidP="00FA170C">
      <w:pPr>
        <w:rPr>
          <w:rFonts w:eastAsia="MS Mincho" w:cs="Arial"/>
        </w:rPr>
      </w:pPr>
      <w:r w:rsidRPr="00FA170C">
        <w:rPr>
          <w:rFonts w:eastAsia="MS Mincho" w:cs="Arial"/>
        </w:rPr>
        <w:tab/>
        <w:t xml:space="preserve"> * @return boolean true if the insert operation was successful, false otherwise.</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public boolean insertProduct(int reorderLevel){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Connection dbConnection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Statement insertProduct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PreparedStatement insertStock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ResultSet rs = null;//For holding auto-generated keys.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SimpleDateFormat dateFormat = new SimpleDateFormat("yyyy-MM-dd");</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int productPK;</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try{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dbConnection = DriverManager.getConnection(this.dataConnection, this.dataUser, this.dataPassword);</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//Indicate manual transaction.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dbConnection.setAutoCommit(false);</w:t>
      </w:r>
      <w:r w:rsidRPr="00FA170C">
        <w:rPr>
          <w:rFonts w:eastAsia="MS Mincho" w:cs="Arial"/>
        </w:rPr>
        <w:tab/>
      </w:r>
      <w:r w:rsidRPr="00FA170C">
        <w:rPr>
          <w:rFonts w:eastAsia="MS Mincho" w:cs="Arial"/>
        </w:rPr>
        <w:tab/>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//Start transaction.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//Insert a value for the barcode if a value was specified, insert null otherwise.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if(!this.pmView.getBarCodeTextField().getText().equals("")){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insertProduct = dbConnection.createStatement();</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r>
      <w:r w:rsidRPr="00FA170C">
        <w:rPr>
          <w:rFonts w:eastAsia="MS Mincho" w:cs="Arial"/>
        </w:rPr>
        <w:tab/>
      </w:r>
      <w:r w:rsidRPr="00FA170C">
        <w:rPr>
          <w:rFonts w:eastAsia="MS Mincho" w:cs="Arial"/>
        </w:rPr>
        <w:tab/>
        <w:t>insertProduct.executeUpdate("INSERT INTO products (barcode, uom_id, description, price, vat_code) VALUES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this.pmView.getBarCodeTextField().getText()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getUomID(this.pmView.getUomCombo().getSelectedItem().toString())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this.pmView.getDescriptionTextField().getText()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Double.valueOf(this.pmView.getPriceTextField().getText())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this.pmView.getVatCombo().getSelectedItem().toString() + "')", Statement.RETURN_GENERATED_KEYS);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else{//Inserts null for the barcode.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insertProduct = dbConnection.createStatement();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insertProduct.executeUpdate("INSERT INTO products (uom_id, description, price, vat_code) VALUES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getUomID(this.pmView.getUomCombo().getSelectedItem().toString())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this.pmView.getDescriptionTextField().getText()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Double.valueOf(this.pmView.getPriceTextField().getText())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this.pmView.getVatCombo().getSelectedItem().toString() + "')", Statement.RETURN_GENERATED_KEYS);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rs = insertProduct.getGeneratedKeys();//Retrieve the auto-number primary key.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if(rs.next()){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productPK = rs.getInt(1);</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 xml:space="preserve">insertStock = dbConnection.prepareStatement("INSERT INTO product_inventory (product_id,  inventory_date,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"quantity_in_stock, reorder_level) VALUES (?, ?, ?,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insertStock.setInt(1, productPK);</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insertStock.setString(2, dateFormat.format(new Date()));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insertStock.setDouble(3, Double.valueOf(this.pmView.getQuantityTextField().getText()));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insertStock.setInt(4, reorderLevel);</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r>
      <w:r w:rsidRPr="00FA170C">
        <w:rPr>
          <w:rFonts w:eastAsia="MS Mincho" w:cs="Arial"/>
        </w:rPr>
        <w:tab/>
        <w:t>insertStock.executeUpdate();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//Commit transaction.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dbConnection.commit();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else{//Error in generating primary key, throw exception to rollback changes.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throw new SQLException();</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true;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try.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catch(SQLException 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try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dbConnection.rollback();//Rollback changes if transaction fails.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 catch (SQLException e)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TODO Auto-generated catch block</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se.printStackTrace();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false;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catch(Exception 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try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dbConnection.rollback();//Rollback changes if transaction fails.</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 catch (SQLException ex) {</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 TODO Auto-generated catch block</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e.printStackTrace();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false;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catch.</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finally{</w:t>
      </w:r>
    </w:p>
    <w:p w:rsidR="00FA170C" w:rsidRPr="00FA170C" w:rsidRDefault="00FA170C" w:rsidP="00FA170C">
      <w:pPr>
        <w:rPr>
          <w:rFonts w:eastAsia="MS Mincho" w:cs="Arial"/>
        </w:rPr>
      </w:pPr>
      <w:r w:rsidRPr="00FA170C">
        <w:rPr>
          <w:rFonts w:eastAsia="MS Mincho" w:cs="Arial"/>
        </w:rPr>
        <w:lastRenderedPageBreak/>
        <w:tab/>
      </w:r>
      <w:r w:rsidRPr="00FA170C">
        <w:rPr>
          <w:rFonts w:eastAsia="MS Mincho" w:cs="Arial"/>
        </w:rPr>
        <w:tab/>
      </w:r>
      <w:r w:rsidRPr="00FA170C">
        <w:rPr>
          <w:rFonts w:eastAsia="MS Mincho" w:cs="Arial"/>
        </w:rPr>
        <w:tab/>
        <w:t>//Do some clean-up.</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dbConnection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insertProduct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insertStock = null;</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finally.</w:t>
      </w:r>
    </w:p>
    <w:p w:rsidR="00FA170C" w:rsidRPr="00FA170C" w:rsidRDefault="00FA170C" w:rsidP="00FA170C">
      <w:pPr>
        <w:rPr>
          <w:rFonts w:eastAsia="MS Mincho" w:cs="Arial"/>
        </w:rPr>
      </w:pPr>
      <w:r w:rsidRPr="00FA170C">
        <w:rPr>
          <w:rFonts w:eastAsia="MS Mincho" w:cs="Arial"/>
        </w:rPr>
        <w:tab/>
        <w:t>}//end insertProduct().</w:t>
      </w:r>
      <w:r w:rsidRPr="00FA170C">
        <w:rPr>
          <w:rFonts w:eastAsia="MS Mincho" w:cs="Arial"/>
        </w:rPr>
        <w:tab/>
      </w:r>
    </w:p>
    <w:p w:rsidR="00FA170C" w:rsidRPr="00FA170C" w:rsidRDefault="00FA170C" w:rsidP="00FA170C">
      <w:pPr>
        <w:rPr>
          <w:rFonts w:eastAsia="MS Mincho" w:cs="Arial"/>
        </w:rPr>
      </w:pP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t xml:space="preserve"> * Returns true for a valid number, false otherwise.</w:t>
      </w:r>
    </w:p>
    <w:p w:rsidR="00FA170C" w:rsidRPr="00FA170C" w:rsidRDefault="00FA170C" w:rsidP="00FA170C">
      <w:pPr>
        <w:rPr>
          <w:rFonts w:eastAsia="MS Mincho" w:cs="Arial"/>
        </w:rPr>
      </w:pPr>
      <w:r w:rsidRPr="00FA170C">
        <w:rPr>
          <w:rFonts w:eastAsia="MS Mincho" w:cs="Arial"/>
        </w:rPr>
        <w:tab/>
        <w:t xml:space="preserve"> * @param number String</w:t>
      </w:r>
    </w:p>
    <w:p w:rsidR="00FA170C" w:rsidRPr="00FA170C" w:rsidRDefault="00FA170C" w:rsidP="00FA170C">
      <w:pPr>
        <w:rPr>
          <w:rFonts w:eastAsia="MS Mincho" w:cs="Arial"/>
        </w:rPr>
      </w:pPr>
      <w:r w:rsidRPr="00FA170C">
        <w:rPr>
          <w:rFonts w:eastAsia="MS Mincho" w:cs="Arial"/>
        </w:rPr>
        <w:tab/>
        <w:t xml:space="preserve"> * @return boolean</w:t>
      </w:r>
    </w:p>
    <w:p w:rsidR="00FA170C" w:rsidRPr="00FA170C" w:rsidRDefault="00FA170C" w:rsidP="00FA170C">
      <w:pPr>
        <w:rPr>
          <w:rFonts w:eastAsia="MS Mincho" w:cs="Arial"/>
        </w:rPr>
      </w:pPr>
      <w:r w:rsidRPr="00FA170C">
        <w:rPr>
          <w:rFonts w:eastAsia="MS Mincho" w:cs="Arial"/>
        </w:rPr>
        <w:tab/>
        <w:t xml:space="preserve"> **/</w:t>
      </w:r>
    </w:p>
    <w:p w:rsidR="00FA170C" w:rsidRPr="00FA170C" w:rsidRDefault="00FA170C" w:rsidP="00FA170C">
      <w:pPr>
        <w:rPr>
          <w:rFonts w:eastAsia="MS Mincho" w:cs="Arial"/>
        </w:rPr>
      </w:pPr>
      <w:r w:rsidRPr="00FA170C">
        <w:rPr>
          <w:rFonts w:eastAsia="MS Mincho" w:cs="Arial"/>
        </w:rPr>
        <w:tab/>
        <w:t>public boolean isValidNumber(String number){</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try{</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Double.parseDouble(number);</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true;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catch(NumberFormatException ex){</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r>
      <w:r w:rsidRPr="00FA170C">
        <w:rPr>
          <w:rFonts w:eastAsia="MS Mincho" w:cs="Arial"/>
        </w:rPr>
        <w:tab/>
        <w:t>return false;</w:t>
      </w:r>
    </w:p>
    <w:p w:rsidR="00FA170C" w:rsidRPr="00FA170C" w:rsidRDefault="00FA170C" w:rsidP="00FA170C">
      <w:pPr>
        <w:rPr>
          <w:rFonts w:eastAsia="MS Mincho" w:cs="Arial"/>
        </w:rPr>
      </w:pPr>
      <w:r w:rsidRPr="00FA170C">
        <w:rPr>
          <w:rFonts w:eastAsia="MS Mincho" w:cs="Arial"/>
        </w:rPr>
        <w:tab/>
      </w:r>
      <w:r w:rsidRPr="00FA170C">
        <w:rPr>
          <w:rFonts w:eastAsia="MS Mincho" w:cs="Arial"/>
        </w:rPr>
        <w:tab/>
        <w:t>}//end try/catch</w:t>
      </w:r>
    </w:p>
    <w:p w:rsidR="00FA170C" w:rsidRPr="00FA170C" w:rsidRDefault="00FA170C" w:rsidP="00FA170C">
      <w:pPr>
        <w:rPr>
          <w:rFonts w:eastAsia="MS Mincho" w:cs="Arial"/>
        </w:rPr>
      </w:pPr>
      <w:r w:rsidRPr="00FA170C">
        <w:rPr>
          <w:rFonts w:eastAsia="MS Mincho" w:cs="Arial"/>
        </w:rPr>
        <w:tab/>
        <w:t>}//end isValidNumber</w:t>
      </w:r>
      <w:r w:rsidRPr="00FA170C">
        <w:rPr>
          <w:rFonts w:eastAsia="MS Mincho" w:cs="Arial"/>
        </w:rPr>
        <w:tab/>
      </w:r>
    </w:p>
    <w:p w:rsidR="004248A5" w:rsidRDefault="00FA170C" w:rsidP="00FA170C">
      <w:pPr>
        <w:rPr>
          <w:rFonts w:eastAsia="MS Mincho" w:cs="Arial"/>
        </w:rPr>
      </w:pPr>
      <w:r w:rsidRPr="00FA170C">
        <w:rPr>
          <w:rFonts w:eastAsia="MS Mincho" w:cs="Arial"/>
        </w:rPr>
        <w:t>}//end class.</w:t>
      </w:r>
    </w:p>
    <w:p w:rsidR="00FA170C" w:rsidRDefault="00FA170C" w:rsidP="00FA170C">
      <w:pPr>
        <w:rPr>
          <w:rFonts w:eastAsia="MS Mincho" w:cs="Arial"/>
        </w:rPr>
      </w:pPr>
      <w:r w:rsidRPr="008316BC">
        <w:rPr>
          <w:rFonts w:eastAsia="MS Mincho" w:cs="Arial"/>
          <w:b/>
        </w:rPr>
        <w:t>Screenshot</w:t>
      </w:r>
      <w:r w:rsidR="00FA60D6">
        <w:rPr>
          <w:rFonts w:eastAsia="MS Mincho" w:cs="Arial"/>
          <w:b/>
        </w:rPr>
        <w:t>s</w:t>
      </w:r>
      <w:r w:rsidR="008316BC">
        <w:rPr>
          <w:rFonts w:eastAsia="MS Mincho" w:cs="Arial"/>
          <w:b/>
        </w:rPr>
        <w:t>:</w:t>
      </w:r>
    </w:p>
    <w:p w:rsidR="008316BC" w:rsidRDefault="008316BC" w:rsidP="00FA170C">
      <w:pPr>
        <w:rPr>
          <w:rFonts w:eastAsia="MS Mincho" w:cs="Arial"/>
        </w:rPr>
      </w:pPr>
      <w:r>
        <w:rPr>
          <w:noProof/>
          <w:lang w:val="en-GB" w:eastAsia="en-GB" w:bidi="ar-SA"/>
        </w:rPr>
        <w:drawing>
          <wp:inline distT="0" distB="0" distL="0" distR="0" wp14:anchorId="6F54C9A5" wp14:editId="22C8B328">
            <wp:extent cx="2793647" cy="2015231"/>
            <wp:effectExtent l="0" t="0" r="6985"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5"/>
                    <a:stretch>
                      <a:fillRect/>
                    </a:stretch>
                  </pic:blipFill>
                  <pic:spPr>
                    <a:xfrm>
                      <a:off x="0" y="0"/>
                      <a:ext cx="2793531" cy="2015148"/>
                    </a:xfrm>
                    <a:prstGeom prst="rect">
                      <a:avLst/>
                    </a:prstGeom>
                  </pic:spPr>
                </pic:pic>
              </a:graphicData>
            </a:graphic>
          </wp:inline>
        </w:drawing>
      </w:r>
      <w:r w:rsidR="00FA60D6">
        <w:rPr>
          <w:noProof/>
          <w:lang w:val="en-GB" w:eastAsia="en-GB" w:bidi="ar-SA"/>
        </w:rPr>
        <w:drawing>
          <wp:inline distT="0" distB="0" distL="0" distR="0" wp14:anchorId="088DD4E2" wp14:editId="442CA34A">
            <wp:extent cx="2767012" cy="2021716"/>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6"/>
                    <a:stretch>
                      <a:fillRect/>
                    </a:stretch>
                  </pic:blipFill>
                  <pic:spPr>
                    <a:xfrm>
                      <a:off x="0" y="0"/>
                      <a:ext cx="2779409" cy="2030774"/>
                    </a:xfrm>
                    <a:prstGeom prst="rect">
                      <a:avLst/>
                    </a:prstGeom>
                  </pic:spPr>
                </pic:pic>
              </a:graphicData>
            </a:graphic>
          </wp:inline>
        </w:drawing>
      </w:r>
    </w:p>
    <w:p w:rsidR="000B76DA" w:rsidRDefault="000B76DA" w:rsidP="00FA170C">
      <w:pPr>
        <w:rPr>
          <w:rFonts w:eastAsia="MS Mincho" w:cs="Arial"/>
        </w:rPr>
      </w:pPr>
    </w:p>
    <w:p w:rsidR="000B76DA" w:rsidRPr="0027531B" w:rsidRDefault="00BB07A9" w:rsidP="00FA170C">
      <w:pPr>
        <w:rPr>
          <w:rFonts w:asciiTheme="minorHAnsi" w:eastAsia="MS Mincho" w:hAnsiTheme="minorHAnsi" w:cs="Arial"/>
          <w:sz w:val="32"/>
          <w:szCs w:val="32"/>
        </w:rPr>
      </w:pPr>
      <w:r w:rsidRPr="0027531B">
        <w:rPr>
          <w:rFonts w:asciiTheme="minorHAnsi" w:eastAsia="MS Mincho" w:hAnsiTheme="minorHAnsi" w:cs="Arial"/>
          <w:b/>
          <w:sz w:val="32"/>
          <w:szCs w:val="32"/>
        </w:rPr>
        <w:lastRenderedPageBreak/>
        <w:t>Database Design</w:t>
      </w:r>
      <w:r w:rsidR="004849B5" w:rsidRPr="0027531B">
        <w:rPr>
          <w:rFonts w:asciiTheme="minorHAnsi" w:eastAsia="MS Mincho" w:hAnsiTheme="minorHAnsi" w:cs="Arial"/>
          <w:b/>
          <w:sz w:val="32"/>
          <w:szCs w:val="32"/>
        </w:rPr>
        <w:t xml:space="preserve"> and Development</w:t>
      </w:r>
      <w:r w:rsidRPr="0027531B">
        <w:rPr>
          <w:rFonts w:asciiTheme="minorHAnsi" w:eastAsia="MS Mincho" w:hAnsiTheme="minorHAnsi" w:cs="Arial"/>
          <w:b/>
          <w:sz w:val="32"/>
          <w:szCs w:val="32"/>
        </w:rPr>
        <w:t xml:space="preserve"> Documentation</w:t>
      </w:r>
    </w:p>
    <w:p w:rsidR="003F6C21" w:rsidRDefault="00D77CC8" w:rsidP="00FA170C">
      <w:pPr>
        <w:rPr>
          <w:rFonts w:asciiTheme="minorHAnsi" w:eastAsia="MS Mincho" w:hAnsiTheme="minorHAnsi" w:cs="Arial"/>
          <w:sz w:val="22"/>
          <w:szCs w:val="22"/>
        </w:rPr>
      </w:pPr>
      <w:r>
        <w:rPr>
          <w:rFonts w:asciiTheme="minorHAnsi" w:eastAsia="MS Mincho" w:hAnsiTheme="minorHAnsi" w:cs="Arial"/>
          <w:sz w:val="22"/>
          <w:szCs w:val="22"/>
        </w:rPr>
        <w:t xml:space="preserve">The database design for the POS-Pi application is based on information gathered and researched on what a point of sale database </w:t>
      </w:r>
      <w:r w:rsidR="00051656">
        <w:rPr>
          <w:rFonts w:asciiTheme="minorHAnsi" w:eastAsia="MS Mincho" w:hAnsiTheme="minorHAnsi" w:cs="Arial"/>
          <w:sz w:val="22"/>
          <w:szCs w:val="22"/>
        </w:rPr>
        <w:t xml:space="preserve">design </w:t>
      </w:r>
      <w:r>
        <w:rPr>
          <w:rFonts w:asciiTheme="minorHAnsi" w:eastAsia="MS Mincho" w:hAnsiTheme="minorHAnsi" w:cs="Arial"/>
          <w:sz w:val="22"/>
          <w:szCs w:val="22"/>
        </w:rPr>
        <w:t>should look like.</w:t>
      </w:r>
    </w:p>
    <w:p w:rsidR="00312C46" w:rsidRDefault="009439E2" w:rsidP="00FA170C">
      <w:pPr>
        <w:rPr>
          <w:rFonts w:asciiTheme="minorHAnsi" w:eastAsia="MS Mincho" w:hAnsiTheme="minorHAnsi" w:cs="Arial"/>
          <w:sz w:val="22"/>
          <w:szCs w:val="22"/>
        </w:rPr>
      </w:pPr>
      <w:r>
        <w:rPr>
          <w:rFonts w:asciiTheme="minorHAnsi" w:eastAsia="MS Mincho" w:hAnsiTheme="minorHAnsi" w:cs="Arial"/>
          <w:sz w:val="22"/>
          <w:szCs w:val="22"/>
        </w:rPr>
        <w:t>The database is stored on a MySQL Community Server (GPL) version: 5.6.21 both running on Windows 8.1 and Raspbian (Debian Wheezy) Kernel version: 3.18.</w:t>
      </w:r>
      <w:r w:rsidR="003F09F1">
        <w:rPr>
          <w:rFonts w:asciiTheme="minorHAnsi" w:eastAsia="MS Mincho" w:hAnsiTheme="minorHAnsi" w:cs="Arial"/>
          <w:sz w:val="22"/>
          <w:szCs w:val="22"/>
        </w:rPr>
        <w:t xml:space="preserve"> Both are accessed via phpMyAdmin web interface version:</w:t>
      </w:r>
      <w:r w:rsidR="00353E37">
        <w:rPr>
          <w:rFonts w:asciiTheme="minorHAnsi" w:eastAsia="MS Mincho" w:hAnsiTheme="minorHAnsi" w:cs="Arial"/>
          <w:sz w:val="22"/>
          <w:szCs w:val="22"/>
        </w:rPr>
        <w:t xml:space="preserve"> 4.2.11 and</w:t>
      </w:r>
      <w:r w:rsidR="003E7235">
        <w:rPr>
          <w:rFonts w:asciiTheme="minorHAnsi" w:eastAsia="MS Mincho" w:hAnsiTheme="minorHAnsi" w:cs="Arial"/>
          <w:sz w:val="22"/>
          <w:szCs w:val="22"/>
        </w:rPr>
        <w:t xml:space="preserve"> MySQL Workbench 6.3</w:t>
      </w:r>
      <w:r w:rsidR="00024C99">
        <w:rPr>
          <w:rFonts w:asciiTheme="minorHAnsi" w:eastAsia="MS Mincho" w:hAnsiTheme="minorHAnsi" w:cs="Arial"/>
          <w:sz w:val="22"/>
          <w:szCs w:val="22"/>
        </w:rPr>
        <w:t>.</w:t>
      </w:r>
    </w:p>
    <w:p w:rsidR="008B6767" w:rsidRDefault="008B6767" w:rsidP="00BF0B5B">
      <w:pPr>
        <w:rPr>
          <w:rFonts w:asciiTheme="minorHAnsi" w:eastAsia="MS Mincho" w:hAnsiTheme="minorHAnsi" w:cs="Arial"/>
          <w:sz w:val="22"/>
          <w:szCs w:val="22"/>
        </w:rPr>
      </w:pPr>
    </w:p>
    <w:p w:rsidR="00BF0B5B" w:rsidRDefault="00BF0B5B" w:rsidP="00BF0B5B">
      <w:pPr>
        <w:rPr>
          <w:rFonts w:asciiTheme="minorHAnsi" w:eastAsia="MS Mincho" w:hAnsiTheme="minorHAnsi" w:cs="Arial"/>
          <w:sz w:val="22"/>
          <w:szCs w:val="22"/>
        </w:rPr>
      </w:pPr>
      <w:r>
        <w:rPr>
          <w:rFonts w:asciiTheme="minorHAnsi" w:eastAsia="MS Mincho" w:hAnsiTheme="minorHAnsi" w:cs="Arial"/>
          <w:sz w:val="22"/>
          <w:szCs w:val="22"/>
        </w:rPr>
        <w:t>List of sources that I have used when designing the point of sale database:</w:t>
      </w:r>
    </w:p>
    <w:p w:rsidR="00BF0B5B" w:rsidRDefault="00BF0B5B" w:rsidP="00BF0B5B">
      <w:pPr>
        <w:rPr>
          <w:rFonts w:asciiTheme="minorHAnsi" w:eastAsia="MS Mincho" w:hAnsiTheme="minorHAnsi" w:cs="Arial"/>
          <w:sz w:val="22"/>
          <w:szCs w:val="22"/>
        </w:rPr>
      </w:pPr>
      <w:r>
        <w:rPr>
          <w:rFonts w:asciiTheme="minorHAnsi" w:eastAsia="MS Mincho" w:hAnsiTheme="minorHAnsi" w:cs="Arial"/>
          <w:sz w:val="22"/>
          <w:szCs w:val="22"/>
        </w:rPr>
        <w:t xml:space="preserve">-Industry Data Models: </w:t>
      </w:r>
      <w:r w:rsidRPr="003C4651">
        <w:rPr>
          <w:rFonts w:asciiTheme="minorHAnsi" w:eastAsia="MS Mincho" w:hAnsiTheme="minorHAnsi" w:cs="Arial"/>
          <w:sz w:val="22"/>
          <w:szCs w:val="22"/>
        </w:rPr>
        <w:t>http://www.databaseanswers.org/data_models/</w:t>
      </w:r>
    </w:p>
    <w:p w:rsidR="00BF0B5B" w:rsidRDefault="00BF0B5B" w:rsidP="00BF0B5B">
      <w:pPr>
        <w:rPr>
          <w:rFonts w:asciiTheme="minorHAnsi" w:eastAsia="MS Mincho" w:hAnsiTheme="minorHAnsi" w:cs="Arial"/>
          <w:sz w:val="22"/>
          <w:szCs w:val="22"/>
        </w:rPr>
      </w:pPr>
      <w:r>
        <w:rPr>
          <w:rFonts w:asciiTheme="minorHAnsi" w:eastAsia="MS Mincho" w:hAnsiTheme="minorHAnsi" w:cs="Arial"/>
          <w:sz w:val="22"/>
          <w:szCs w:val="22"/>
        </w:rPr>
        <w:t xml:space="preserve">-System Processes Document: </w:t>
      </w:r>
      <w:r w:rsidRPr="003C4651">
        <w:rPr>
          <w:rFonts w:asciiTheme="minorHAnsi" w:eastAsia="MS Mincho" w:hAnsiTheme="minorHAnsi" w:cs="Arial"/>
          <w:sz w:val="22"/>
          <w:szCs w:val="22"/>
        </w:rPr>
        <w:t>http://eecs.vanderbilt.edu/courses/eece295/2005_2006/u-club_pos/documents.htm</w:t>
      </w:r>
    </w:p>
    <w:p w:rsidR="00BF0B5B" w:rsidRDefault="00BF0B5B" w:rsidP="00BF0B5B">
      <w:pPr>
        <w:rPr>
          <w:rFonts w:asciiTheme="minorHAnsi" w:eastAsia="MS Mincho" w:hAnsiTheme="minorHAnsi" w:cs="Arial"/>
          <w:sz w:val="22"/>
          <w:szCs w:val="22"/>
        </w:rPr>
      </w:pPr>
      <w:r>
        <w:rPr>
          <w:rFonts w:asciiTheme="minorHAnsi" w:eastAsia="MS Mincho" w:hAnsiTheme="minorHAnsi" w:cs="Arial"/>
          <w:sz w:val="22"/>
          <w:szCs w:val="22"/>
        </w:rPr>
        <w:t xml:space="preserve">-SQL by Design: </w:t>
      </w:r>
      <w:r w:rsidRPr="003C4651">
        <w:rPr>
          <w:rFonts w:asciiTheme="minorHAnsi" w:eastAsia="MS Mincho" w:hAnsiTheme="minorHAnsi" w:cs="Arial"/>
          <w:sz w:val="22"/>
          <w:szCs w:val="22"/>
        </w:rPr>
        <w:t>http://sqlmag.com/database-performance-tuning/sql-design-why-you-need-database-normalization</w:t>
      </w:r>
    </w:p>
    <w:p w:rsidR="00312C46" w:rsidRDefault="00DA0D2B" w:rsidP="00FA170C">
      <w:pPr>
        <w:rPr>
          <w:rFonts w:asciiTheme="minorHAnsi" w:eastAsia="MS Mincho" w:hAnsiTheme="minorHAnsi" w:cs="Arial"/>
          <w:sz w:val="22"/>
          <w:szCs w:val="22"/>
        </w:rPr>
      </w:pPr>
      <w:r>
        <w:rPr>
          <w:rFonts w:asciiTheme="minorHAnsi" w:eastAsia="MS Mincho" w:hAnsiTheme="minorHAnsi" w:cs="Arial"/>
          <w:sz w:val="22"/>
          <w:szCs w:val="22"/>
        </w:rPr>
        <w:t xml:space="preserve">-POS Database Model: </w:t>
      </w:r>
      <w:r w:rsidRPr="003C4651">
        <w:rPr>
          <w:rFonts w:asciiTheme="minorHAnsi" w:eastAsia="MS Mincho" w:hAnsiTheme="minorHAnsi" w:cs="Arial"/>
          <w:sz w:val="22"/>
          <w:szCs w:val="22"/>
        </w:rPr>
        <w:t>http://wiki.openbravo.com/wiki/POS/2.30/Database_Model</w:t>
      </w:r>
    </w:p>
    <w:p w:rsidR="00DA0D2B" w:rsidRDefault="001D34E3" w:rsidP="00FA170C">
      <w:pPr>
        <w:rPr>
          <w:rFonts w:asciiTheme="minorHAnsi" w:eastAsia="MS Mincho" w:hAnsiTheme="minorHAnsi" w:cs="Arial"/>
          <w:sz w:val="22"/>
          <w:szCs w:val="22"/>
        </w:rPr>
      </w:pPr>
      <w:r>
        <w:rPr>
          <w:rFonts w:asciiTheme="minorHAnsi" w:eastAsia="MS Mincho" w:hAnsiTheme="minorHAnsi" w:cs="Arial"/>
          <w:sz w:val="22"/>
          <w:szCs w:val="22"/>
        </w:rPr>
        <w:t xml:space="preserve">-Data Mode, Customer, Inventory and POS: </w:t>
      </w:r>
      <w:r w:rsidRPr="003C4651">
        <w:rPr>
          <w:rFonts w:asciiTheme="minorHAnsi" w:eastAsia="MS Mincho" w:hAnsiTheme="minorHAnsi" w:cs="Arial"/>
          <w:sz w:val="22"/>
          <w:szCs w:val="22"/>
        </w:rPr>
        <w:t>http://www.databaseanswers.org/data_models/customers_inventory_and_pos/index.htm</w:t>
      </w:r>
    </w:p>
    <w:p w:rsidR="001D34E3" w:rsidRDefault="001D34E3" w:rsidP="00FA170C">
      <w:pPr>
        <w:rPr>
          <w:rFonts w:asciiTheme="minorHAnsi" w:eastAsia="MS Mincho" w:hAnsiTheme="minorHAnsi" w:cs="Arial"/>
          <w:sz w:val="22"/>
          <w:szCs w:val="22"/>
        </w:rPr>
      </w:pPr>
      <w:r>
        <w:rPr>
          <w:rFonts w:asciiTheme="minorHAnsi" w:eastAsia="MS Mincho" w:hAnsiTheme="minorHAnsi" w:cs="Arial"/>
          <w:sz w:val="22"/>
          <w:szCs w:val="22"/>
        </w:rPr>
        <w:t xml:space="preserve">-Database Normalisation Basics: </w:t>
      </w:r>
      <w:r w:rsidRPr="003C4651">
        <w:rPr>
          <w:rFonts w:asciiTheme="minorHAnsi" w:eastAsia="MS Mincho" w:hAnsiTheme="minorHAnsi" w:cs="Arial"/>
          <w:sz w:val="22"/>
          <w:szCs w:val="22"/>
        </w:rPr>
        <w:t>http://databases.about.com/od/specificproducts/a/normalization.htm</w:t>
      </w:r>
    </w:p>
    <w:p w:rsidR="001D34E3" w:rsidRDefault="001D34E3" w:rsidP="00FA170C">
      <w:pPr>
        <w:rPr>
          <w:rFonts w:asciiTheme="minorHAnsi" w:eastAsia="MS Mincho" w:hAnsiTheme="minorHAnsi" w:cs="Arial"/>
          <w:sz w:val="22"/>
          <w:szCs w:val="22"/>
        </w:rPr>
      </w:pPr>
      <w:r>
        <w:rPr>
          <w:rFonts w:asciiTheme="minorHAnsi" w:eastAsia="MS Mincho" w:hAnsiTheme="minorHAnsi" w:cs="Arial"/>
          <w:sz w:val="22"/>
          <w:szCs w:val="22"/>
        </w:rPr>
        <w:t xml:space="preserve">-Database Normalisation Resources: </w:t>
      </w:r>
      <w:r w:rsidRPr="003C4651">
        <w:rPr>
          <w:rFonts w:asciiTheme="minorHAnsi" w:eastAsia="MS Mincho" w:hAnsiTheme="minorHAnsi" w:cs="Arial"/>
          <w:sz w:val="22"/>
          <w:szCs w:val="22"/>
        </w:rPr>
        <w:t>http://www.hitechcoach.com/index.php?option=com_content&amp;view=article&amp;id=34:database-normalization-resources&amp;catid=53:designing</w:t>
      </w:r>
    </w:p>
    <w:p w:rsidR="00C53206" w:rsidRDefault="00C53206" w:rsidP="00C53206">
      <w:pPr>
        <w:rPr>
          <w:rFonts w:asciiTheme="minorHAnsi" w:eastAsia="MS Mincho" w:hAnsiTheme="minorHAnsi" w:cs="Arial"/>
          <w:sz w:val="22"/>
          <w:szCs w:val="22"/>
        </w:rPr>
      </w:pPr>
      <w:r>
        <w:rPr>
          <w:rFonts w:asciiTheme="minorHAnsi" w:eastAsia="MS Mincho" w:hAnsiTheme="minorHAnsi" w:cs="Arial"/>
          <w:sz w:val="22"/>
          <w:szCs w:val="22"/>
        </w:rPr>
        <w:t xml:space="preserve">-Database Design and Normalisation: </w:t>
      </w:r>
      <w:r w:rsidRPr="003C4651">
        <w:rPr>
          <w:rFonts w:asciiTheme="minorHAnsi" w:eastAsia="MS Mincho" w:hAnsiTheme="minorHAnsi" w:cs="Arial"/>
          <w:sz w:val="22"/>
          <w:szCs w:val="22"/>
        </w:rPr>
        <w:t>http://www.jpmartel.com/bu12ce03.htm</w:t>
      </w: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EE5671" w:rsidP="00FA170C">
      <w:pPr>
        <w:rPr>
          <w:rFonts w:asciiTheme="minorHAnsi" w:eastAsia="MS Mincho" w:hAnsiTheme="minorHAnsi" w:cs="Arial"/>
          <w:b/>
          <w:sz w:val="22"/>
          <w:szCs w:val="22"/>
        </w:rPr>
      </w:pPr>
      <w:r>
        <w:rPr>
          <w:rFonts w:asciiTheme="minorHAnsi" w:eastAsia="MS Mincho" w:hAnsiTheme="minorHAnsi" w:cs="Arial"/>
          <w:b/>
          <w:sz w:val="22"/>
          <w:szCs w:val="22"/>
        </w:rPr>
        <w:lastRenderedPageBreak/>
        <w:t>Database Design</w:t>
      </w:r>
    </w:p>
    <w:p w:rsidR="00EE5671" w:rsidRDefault="00EE5671" w:rsidP="00FA170C">
      <w:pPr>
        <w:rPr>
          <w:rFonts w:asciiTheme="minorHAnsi" w:eastAsia="MS Mincho" w:hAnsiTheme="minorHAnsi" w:cs="Arial"/>
          <w:sz w:val="22"/>
          <w:szCs w:val="22"/>
        </w:rPr>
      </w:pPr>
      <w:r>
        <w:rPr>
          <w:rFonts w:asciiTheme="minorHAnsi" w:eastAsia="MS Mincho" w:hAnsiTheme="minorHAnsi" w:cs="Arial"/>
          <w:sz w:val="22"/>
          <w:szCs w:val="22"/>
        </w:rPr>
        <w:t>The database design for the POS-Pi application is very similar to</w:t>
      </w:r>
      <w:r w:rsidR="005D63CE">
        <w:rPr>
          <w:rFonts w:asciiTheme="minorHAnsi" w:eastAsia="MS Mincho" w:hAnsiTheme="minorHAnsi" w:cs="Arial"/>
          <w:sz w:val="22"/>
          <w:szCs w:val="22"/>
        </w:rPr>
        <w:t xml:space="preserve"> the design of other sales and order databases. Tables are needed to store product information from the stock and order details (invoice) for every transaction. I have decided not to include a table for the customer information as the </w:t>
      </w:r>
      <w:r w:rsidR="002176B5">
        <w:rPr>
          <w:rFonts w:asciiTheme="minorHAnsi" w:eastAsia="MS Mincho" w:hAnsiTheme="minorHAnsi" w:cs="Arial"/>
          <w:sz w:val="22"/>
          <w:szCs w:val="22"/>
        </w:rPr>
        <w:t>application that it is designed for is meant to be used on</w:t>
      </w:r>
      <w:r w:rsidR="000D2183">
        <w:rPr>
          <w:rFonts w:asciiTheme="minorHAnsi" w:eastAsia="MS Mincho" w:hAnsiTheme="minorHAnsi" w:cs="Arial"/>
          <w:sz w:val="22"/>
          <w:szCs w:val="22"/>
        </w:rPr>
        <w:t xml:space="preserve"> a point of sale terminal/</w:t>
      </w:r>
      <w:r w:rsidR="002176B5">
        <w:rPr>
          <w:rFonts w:asciiTheme="minorHAnsi" w:eastAsia="MS Mincho" w:hAnsiTheme="minorHAnsi" w:cs="Arial"/>
          <w:sz w:val="22"/>
          <w:szCs w:val="22"/>
        </w:rPr>
        <w:t xml:space="preserve">counter that has no </w:t>
      </w:r>
      <w:r w:rsidR="00F95987">
        <w:rPr>
          <w:rFonts w:asciiTheme="minorHAnsi" w:eastAsia="MS Mincho" w:hAnsiTheme="minorHAnsi" w:cs="Arial"/>
          <w:sz w:val="22"/>
          <w:szCs w:val="22"/>
        </w:rPr>
        <w:t xml:space="preserve">immediate </w:t>
      </w:r>
      <w:r w:rsidR="002176B5">
        <w:rPr>
          <w:rFonts w:asciiTheme="minorHAnsi" w:eastAsia="MS Mincho" w:hAnsiTheme="minorHAnsi" w:cs="Arial"/>
          <w:sz w:val="22"/>
          <w:szCs w:val="22"/>
        </w:rPr>
        <w:t>need to store information about customers.</w:t>
      </w:r>
    </w:p>
    <w:p w:rsidR="00BF7ED3" w:rsidRDefault="00BF7ED3" w:rsidP="00976C0A">
      <w:pPr>
        <w:rPr>
          <w:rFonts w:asciiTheme="minorHAnsi" w:eastAsia="MS Mincho" w:hAnsiTheme="minorHAnsi" w:cs="Arial"/>
          <w:sz w:val="22"/>
          <w:szCs w:val="22"/>
        </w:rPr>
      </w:pPr>
      <w:r>
        <w:rPr>
          <w:rFonts w:asciiTheme="minorHAnsi" w:eastAsia="MS Mincho" w:hAnsiTheme="minorHAnsi" w:cs="Arial"/>
          <w:sz w:val="22"/>
          <w:szCs w:val="22"/>
        </w:rPr>
        <w:t>Tables:</w:t>
      </w:r>
    </w:p>
    <w:p w:rsidR="00976C0A" w:rsidRDefault="00976C0A" w:rsidP="00976C0A">
      <w:pPr>
        <w:rPr>
          <w:rFonts w:asciiTheme="minorHAnsi" w:eastAsia="MS Mincho" w:hAnsiTheme="minorHAnsi" w:cs="Arial"/>
          <w:b/>
          <w:sz w:val="22"/>
          <w:szCs w:val="22"/>
        </w:rPr>
      </w:pPr>
      <w:r w:rsidRPr="00976C0A">
        <w:rPr>
          <w:rFonts w:asciiTheme="minorHAnsi" w:eastAsia="MS Mincho" w:hAnsiTheme="minorHAnsi" w:cs="Arial"/>
          <w:b/>
          <w:sz w:val="22"/>
          <w:szCs w:val="22"/>
        </w:rPr>
        <w:t>Products Table</w:t>
      </w:r>
    </w:p>
    <w:p w:rsidR="00976C0A" w:rsidRDefault="00976C0A" w:rsidP="00976C0A">
      <w:pPr>
        <w:rPr>
          <w:rFonts w:asciiTheme="minorHAnsi" w:eastAsia="MS Mincho" w:hAnsiTheme="minorHAnsi" w:cs="Arial"/>
          <w:sz w:val="22"/>
          <w:szCs w:val="22"/>
        </w:rPr>
      </w:pPr>
      <w:r>
        <w:rPr>
          <w:rFonts w:asciiTheme="minorHAnsi" w:eastAsia="MS Mincho" w:hAnsiTheme="minorHAnsi" w:cs="Arial"/>
          <w:sz w:val="22"/>
          <w:szCs w:val="22"/>
        </w:rPr>
        <w:t xml:space="preserve">This table needs to store the </w:t>
      </w:r>
      <w:r w:rsidR="00222A58">
        <w:rPr>
          <w:rFonts w:asciiTheme="minorHAnsi" w:eastAsia="MS Mincho" w:hAnsiTheme="minorHAnsi" w:cs="Arial"/>
          <w:sz w:val="22"/>
          <w:szCs w:val="22"/>
        </w:rPr>
        <w:t xml:space="preserve">id, </w:t>
      </w:r>
      <w:r>
        <w:rPr>
          <w:rFonts w:asciiTheme="minorHAnsi" w:eastAsia="MS Mincho" w:hAnsiTheme="minorHAnsi" w:cs="Arial"/>
          <w:sz w:val="22"/>
          <w:szCs w:val="22"/>
        </w:rPr>
        <w:t>name or description of the product, as well as the selling price.</w:t>
      </w:r>
      <w:r w:rsidR="00222A58">
        <w:rPr>
          <w:rFonts w:asciiTheme="minorHAnsi" w:eastAsia="MS Mincho" w:hAnsiTheme="minorHAnsi" w:cs="Arial"/>
          <w:sz w:val="22"/>
          <w:szCs w:val="22"/>
        </w:rPr>
        <w:t xml:space="preserve"> It will also store a barcode if one is needed, or a unit-of-measurement code if a barcode is not applicable. A field that contains a reference to a VAT amount</w:t>
      </w:r>
      <w:r w:rsidR="001C7243">
        <w:rPr>
          <w:rFonts w:asciiTheme="minorHAnsi" w:eastAsia="MS Mincho" w:hAnsiTheme="minorHAnsi" w:cs="Arial"/>
          <w:sz w:val="22"/>
          <w:szCs w:val="22"/>
        </w:rPr>
        <w:t xml:space="preserve"> and a unit-of-measurement code </w:t>
      </w:r>
      <w:r w:rsidR="00222A58">
        <w:rPr>
          <w:rFonts w:asciiTheme="minorHAnsi" w:eastAsia="MS Mincho" w:hAnsiTheme="minorHAnsi" w:cs="Arial"/>
          <w:sz w:val="22"/>
          <w:szCs w:val="22"/>
        </w:rPr>
        <w:t xml:space="preserve"> is also needed.</w:t>
      </w:r>
    </w:p>
    <w:p w:rsidR="00D87679" w:rsidRDefault="00D87679" w:rsidP="00976C0A">
      <w:pPr>
        <w:rPr>
          <w:rFonts w:asciiTheme="minorHAnsi" w:eastAsia="MS Mincho" w:hAnsiTheme="minorHAnsi" w:cs="Arial"/>
          <w:sz w:val="22"/>
          <w:szCs w:val="22"/>
        </w:rPr>
      </w:pPr>
      <w:r>
        <w:rPr>
          <w:rFonts w:asciiTheme="minorHAnsi" w:eastAsia="MS Mincho" w:hAnsiTheme="minorHAnsi" w:cs="Arial"/>
          <w:b/>
          <w:sz w:val="22"/>
          <w:szCs w:val="22"/>
        </w:rPr>
        <w:t>Product Inventory</w:t>
      </w:r>
      <w:r w:rsidR="001E0875">
        <w:rPr>
          <w:rFonts w:asciiTheme="minorHAnsi" w:eastAsia="MS Mincho" w:hAnsiTheme="minorHAnsi" w:cs="Arial"/>
          <w:b/>
          <w:sz w:val="22"/>
          <w:szCs w:val="22"/>
        </w:rPr>
        <w:t xml:space="preserve"> Table</w:t>
      </w:r>
    </w:p>
    <w:p w:rsidR="000267AB" w:rsidRDefault="000267AB" w:rsidP="00976C0A">
      <w:pPr>
        <w:rPr>
          <w:rFonts w:asciiTheme="minorHAnsi" w:eastAsia="MS Mincho" w:hAnsiTheme="minorHAnsi" w:cs="Arial"/>
          <w:sz w:val="22"/>
          <w:szCs w:val="22"/>
        </w:rPr>
      </w:pPr>
      <w:r>
        <w:rPr>
          <w:rFonts w:asciiTheme="minorHAnsi" w:eastAsia="MS Mincho" w:hAnsiTheme="minorHAnsi" w:cs="Arial"/>
          <w:sz w:val="22"/>
          <w:szCs w:val="22"/>
        </w:rPr>
        <w:t>Contains a reference to a product stored in the Products table. It also needs to store how much products are left in stock, the re-order level and the date of the last inventory check.</w:t>
      </w:r>
    </w:p>
    <w:p w:rsidR="000267AB" w:rsidRDefault="00FA0233" w:rsidP="00976C0A">
      <w:pPr>
        <w:rPr>
          <w:rFonts w:asciiTheme="minorHAnsi" w:eastAsia="MS Mincho" w:hAnsiTheme="minorHAnsi" w:cs="Arial"/>
          <w:b/>
          <w:sz w:val="22"/>
          <w:szCs w:val="22"/>
        </w:rPr>
      </w:pPr>
      <w:r>
        <w:rPr>
          <w:rFonts w:asciiTheme="minorHAnsi" w:eastAsia="MS Mincho" w:hAnsiTheme="minorHAnsi" w:cs="Arial"/>
          <w:b/>
          <w:sz w:val="22"/>
          <w:szCs w:val="22"/>
        </w:rPr>
        <w:t>Unit of Measurement</w:t>
      </w:r>
      <w:r w:rsidR="001E0875">
        <w:rPr>
          <w:rFonts w:asciiTheme="minorHAnsi" w:eastAsia="MS Mincho" w:hAnsiTheme="minorHAnsi" w:cs="Arial"/>
          <w:b/>
          <w:sz w:val="22"/>
          <w:szCs w:val="22"/>
        </w:rPr>
        <w:t xml:space="preserve"> Table</w:t>
      </w:r>
    </w:p>
    <w:p w:rsidR="00727DA9" w:rsidRDefault="00FA0233" w:rsidP="00976C0A">
      <w:pPr>
        <w:rPr>
          <w:rFonts w:asciiTheme="minorHAnsi" w:eastAsia="MS Mincho" w:hAnsiTheme="minorHAnsi" w:cs="Arial"/>
          <w:sz w:val="22"/>
          <w:szCs w:val="22"/>
        </w:rPr>
      </w:pPr>
      <w:r>
        <w:rPr>
          <w:rFonts w:asciiTheme="minorHAnsi" w:eastAsia="MS Mincho" w:hAnsiTheme="minorHAnsi" w:cs="Arial"/>
          <w:sz w:val="22"/>
          <w:szCs w:val="22"/>
        </w:rPr>
        <w:t>This table contains</w:t>
      </w:r>
      <w:r w:rsidR="00727DA9">
        <w:rPr>
          <w:rFonts w:asciiTheme="minorHAnsi" w:eastAsia="MS Mincho" w:hAnsiTheme="minorHAnsi" w:cs="Arial"/>
          <w:sz w:val="22"/>
          <w:szCs w:val="22"/>
        </w:rPr>
        <w:t xml:space="preserve"> will act as a look-up table and contains a code and a description for the measurement. Examples of unit-of-measurement: by piece, by gram, by kilogram, etc. The unit-of-measurement code will used when a barcode is not available or possible to be used by a product.</w:t>
      </w:r>
    </w:p>
    <w:p w:rsidR="00386912" w:rsidRDefault="00386912" w:rsidP="00976C0A">
      <w:pPr>
        <w:rPr>
          <w:rFonts w:asciiTheme="minorHAnsi" w:eastAsia="MS Mincho" w:hAnsiTheme="minorHAnsi" w:cs="Arial"/>
          <w:sz w:val="22"/>
          <w:szCs w:val="22"/>
        </w:rPr>
      </w:pPr>
      <w:r w:rsidRPr="00386912">
        <w:rPr>
          <w:rFonts w:asciiTheme="minorHAnsi" w:eastAsia="MS Mincho" w:hAnsiTheme="minorHAnsi" w:cs="Arial"/>
          <w:b/>
          <w:sz w:val="22"/>
          <w:szCs w:val="22"/>
        </w:rPr>
        <w:t>VAT</w:t>
      </w:r>
      <w:r w:rsidR="001E0875">
        <w:rPr>
          <w:rFonts w:asciiTheme="minorHAnsi" w:eastAsia="MS Mincho" w:hAnsiTheme="minorHAnsi" w:cs="Arial"/>
          <w:b/>
          <w:sz w:val="22"/>
          <w:szCs w:val="22"/>
        </w:rPr>
        <w:t xml:space="preserve"> Table</w:t>
      </w:r>
    </w:p>
    <w:p w:rsidR="00386912" w:rsidRDefault="00386912" w:rsidP="00976C0A">
      <w:pPr>
        <w:rPr>
          <w:rFonts w:asciiTheme="minorHAnsi" w:eastAsia="MS Mincho" w:hAnsiTheme="minorHAnsi" w:cs="Arial"/>
          <w:sz w:val="22"/>
          <w:szCs w:val="22"/>
        </w:rPr>
      </w:pPr>
      <w:r>
        <w:rPr>
          <w:rFonts w:asciiTheme="minorHAnsi" w:eastAsia="MS Mincho" w:hAnsiTheme="minorHAnsi" w:cs="Arial"/>
          <w:sz w:val="22"/>
          <w:szCs w:val="22"/>
        </w:rPr>
        <w:t xml:space="preserve">Just like the Unit of Measurement table, this table will also act as a look-up table. It needs to contain a code, the rate (in whole number) of </w:t>
      </w:r>
      <w:r w:rsidR="00825960">
        <w:rPr>
          <w:rFonts w:asciiTheme="minorHAnsi" w:eastAsia="MS Mincho" w:hAnsiTheme="minorHAnsi" w:cs="Arial"/>
          <w:sz w:val="22"/>
          <w:szCs w:val="22"/>
        </w:rPr>
        <w:t xml:space="preserve">the </w:t>
      </w:r>
      <w:r>
        <w:rPr>
          <w:rFonts w:asciiTheme="minorHAnsi" w:eastAsia="MS Mincho" w:hAnsiTheme="minorHAnsi" w:cs="Arial"/>
          <w:sz w:val="22"/>
          <w:szCs w:val="22"/>
        </w:rPr>
        <w:t>VAT</w:t>
      </w:r>
      <w:r w:rsidR="00825960">
        <w:rPr>
          <w:rFonts w:asciiTheme="minorHAnsi" w:eastAsia="MS Mincho" w:hAnsiTheme="minorHAnsi" w:cs="Arial"/>
          <w:sz w:val="22"/>
          <w:szCs w:val="22"/>
        </w:rPr>
        <w:t xml:space="preserve"> amount</w:t>
      </w:r>
      <w:r>
        <w:rPr>
          <w:rFonts w:asciiTheme="minorHAnsi" w:eastAsia="MS Mincho" w:hAnsiTheme="minorHAnsi" w:cs="Arial"/>
          <w:sz w:val="22"/>
          <w:szCs w:val="22"/>
        </w:rPr>
        <w:t xml:space="preserve"> and the description.</w:t>
      </w:r>
    </w:p>
    <w:p w:rsidR="001E0875" w:rsidRDefault="001E0875" w:rsidP="00976C0A">
      <w:pPr>
        <w:rPr>
          <w:rFonts w:asciiTheme="minorHAnsi" w:eastAsia="MS Mincho" w:hAnsiTheme="minorHAnsi" w:cs="Arial"/>
          <w:b/>
          <w:sz w:val="22"/>
          <w:szCs w:val="22"/>
        </w:rPr>
      </w:pPr>
      <w:r>
        <w:rPr>
          <w:rFonts w:asciiTheme="minorHAnsi" w:eastAsia="MS Mincho" w:hAnsiTheme="minorHAnsi" w:cs="Arial"/>
          <w:b/>
          <w:sz w:val="22"/>
          <w:szCs w:val="22"/>
        </w:rPr>
        <w:t>Orders Table</w:t>
      </w:r>
    </w:p>
    <w:p w:rsidR="001E0875" w:rsidRDefault="00F95987" w:rsidP="00976C0A">
      <w:pPr>
        <w:rPr>
          <w:rFonts w:asciiTheme="minorHAnsi" w:eastAsia="MS Mincho" w:hAnsiTheme="minorHAnsi" w:cs="Arial"/>
          <w:sz w:val="22"/>
          <w:szCs w:val="22"/>
        </w:rPr>
      </w:pPr>
      <w:r>
        <w:rPr>
          <w:rFonts w:asciiTheme="minorHAnsi" w:eastAsia="MS Mincho" w:hAnsiTheme="minorHAnsi" w:cs="Arial"/>
          <w:sz w:val="22"/>
          <w:szCs w:val="22"/>
        </w:rPr>
        <w:t>Contains a unique order ID and the date the sale was made.</w:t>
      </w:r>
    </w:p>
    <w:p w:rsidR="00C04711" w:rsidRDefault="00C04711" w:rsidP="00976C0A">
      <w:pPr>
        <w:rPr>
          <w:rFonts w:asciiTheme="minorHAnsi" w:eastAsia="MS Mincho" w:hAnsiTheme="minorHAnsi" w:cs="Arial"/>
          <w:b/>
          <w:sz w:val="22"/>
          <w:szCs w:val="22"/>
        </w:rPr>
      </w:pPr>
      <w:r>
        <w:rPr>
          <w:rFonts w:asciiTheme="minorHAnsi" w:eastAsia="MS Mincho" w:hAnsiTheme="minorHAnsi" w:cs="Arial"/>
          <w:b/>
          <w:sz w:val="22"/>
          <w:szCs w:val="22"/>
        </w:rPr>
        <w:t>Order Products or Order Details Table</w:t>
      </w:r>
    </w:p>
    <w:p w:rsidR="00C04711" w:rsidRDefault="00C04711" w:rsidP="00976C0A">
      <w:pPr>
        <w:rPr>
          <w:rFonts w:asciiTheme="minorHAnsi" w:eastAsia="MS Mincho" w:hAnsiTheme="minorHAnsi" w:cs="Arial"/>
          <w:sz w:val="22"/>
          <w:szCs w:val="22"/>
        </w:rPr>
      </w:pPr>
      <w:r>
        <w:rPr>
          <w:rFonts w:asciiTheme="minorHAnsi" w:eastAsia="MS Mincho" w:hAnsiTheme="minorHAnsi" w:cs="Arial"/>
          <w:sz w:val="22"/>
          <w:szCs w:val="22"/>
        </w:rPr>
        <w:t xml:space="preserve">Contains a reference to the Orders table and the Products table and will contain all the products or </w:t>
      </w:r>
      <w:proofErr w:type="gramStart"/>
      <w:r>
        <w:rPr>
          <w:rFonts w:asciiTheme="minorHAnsi" w:eastAsia="MS Mincho" w:hAnsiTheme="minorHAnsi" w:cs="Arial"/>
          <w:sz w:val="22"/>
          <w:szCs w:val="22"/>
        </w:rPr>
        <w:t>items that was</w:t>
      </w:r>
      <w:proofErr w:type="gramEnd"/>
      <w:r>
        <w:rPr>
          <w:rFonts w:asciiTheme="minorHAnsi" w:eastAsia="MS Mincho" w:hAnsiTheme="minorHAnsi" w:cs="Arial"/>
          <w:sz w:val="22"/>
          <w:szCs w:val="22"/>
        </w:rPr>
        <w:t xml:space="preserve"> sold as part of the order or invoice.</w:t>
      </w:r>
    </w:p>
    <w:p w:rsidR="00C04711" w:rsidRDefault="00C04711" w:rsidP="00976C0A">
      <w:pPr>
        <w:rPr>
          <w:rFonts w:asciiTheme="minorHAnsi" w:eastAsia="MS Mincho" w:hAnsiTheme="minorHAnsi" w:cs="Arial"/>
          <w:sz w:val="22"/>
          <w:szCs w:val="22"/>
        </w:rPr>
      </w:pPr>
      <w:r>
        <w:rPr>
          <w:rFonts w:asciiTheme="minorHAnsi" w:eastAsia="MS Mincho" w:hAnsiTheme="minorHAnsi" w:cs="Arial"/>
          <w:b/>
          <w:sz w:val="22"/>
          <w:szCs w:val="22"/>
        </w:rPr>
        <w:t>Users Table</w:t>
      </w:r>
    </w:p>
    <w:p w:rsidR="00C04711" w:rsidRPr="00C04711" w:rsidRDefault="00C04711" w:rsidP="00976C0A">
      <w:pPr>
        <w:rPr>
          <w:rFonts w:asciiTheme="minorHAnsi" w:eastAsia="MS Mincho" w:hAnsiTheme="minorHAnsi" w:cs="Arial"/>
          <w:sz w:val="22"/>
          <w:szCs w:val="22"/>
        </w:rPr>
      </w:pPr>
      <w:r>
        <w:rPr>
          <w:rFonts w:asciiTheme="minorHAnsi" w:eastAsia="MS Mincho" w:hAnsiTheme="minorHAnsi" w:cs="Arial"/>
          <w:sz w:val="22"/>
          <w:szCs w:val="22"/>
        </w:rPr>
        <w:t>This table contains login information such as username and password for people that needs to access the database.</w:t>
      </w:r>
    </w:p>
    <w:p w:rsidR="00976C0A" w:rsidRPr="00BF7ED3" w:rsidRDefault="00976C0A" w:rsidP="00976C0A">
      <w:pPr>
        <w:pStyle w:val="ListParagraph"/>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C04711" w:rsidP="00FA170C">
      <w:pPr>
        <w:rPr>
          <w:rFonts w:asciiTheme="minorHAnsi" w:eastAsia="MS Mincho" w:hAnsiTheme="minorHAnsi" w:cs="Arial"/>
          <w:b/>
          <w:sz w:val="22"/>
          <w:szCs w:val="22"/>
        </w:rPr>
      </w:pPr>
      <w:r>
        <w:rPr>
          <w:rFonts w:asciiTheme="minorHAnsi" w:eastAsia="MS Mincho" w:hAnsiTheme="minorHAnsi" w:cs="Arial"/>
          <w:b/>
          <w:sz w:val="22"/>
          <w:szCs w:val="22"/>
        </w:rPr>
        <w:lastRenderedPageBreak/>
        <w:t>POS-Pi (Point of Sale) Database ERD</w:t>
      </w:r>
    </w:p>
    <w:p w:rsidR="00C04711" w:rsidRDefault="00C04711" w:rsidP="00FA170C">
      <w:pPr>
        <w:rPr>
          <w:rFonts w:asciiTheme="minorHAnsi" w:eastAsia="MS Mincho" w:hAnsiTheme="minorHAnsi" w:cs="Arial"/>
          <w:sz w:val="22"/>
          <w:szCs w:val="22"/>
        </w:rPr>
      </w:pPr>
    </w:p>
    <w:p w:rsidR="00C04711" w:rsidRPr="00C04711" w:rsidRDefault="00C04711" w:rsidP="00FA170C">
      <w:pPr>
        <w:rPr>
          <w:rFonts w:asciiTheme="minorHAnsi" w:eastAsia="MS Mincho" w:hAnsiTheme="minorHAnsi" w:cs="Arial"/>
          <w:sz w:val="22"/>
          <w:szCs w:val="22"/>
        </w:rPr>
      </w:pPr>
    </w:p>
    <w:p w:rsidR="00C04711" w:rsidRPr="00C04711" w:rsidRDefault="00C04711" w:rsidP="00FA170C">
      <w:pPr>
        <w:rPr>
          <w:rFonts w:asciiTheme="minorHAnsi" w:eastAsia="MS Mincho" w:hAnsiTheme="minorHAnsi" w:cs="Arial"/>
          <w:sz w:val="22"/>
          <w:szCs w:val="22"/>
        </w:rPr>
      </w:pPr>
      <w:r>
        <w:rPr>
          <w:rFonts w:asciiTheme="minorHAnsi" w:eastAsia="MS Mincho" w:hAnsiTheme="minorHAnsi" w:cs="Arial"/>
          <w:noProof/>
          <w:sz w:val="22"/>
          <w:szCs w:val="22"/>
          <w:lang w:val="en-GB" w:eastAsia="en-GB" w:bidi="ar-SA"/>
        </w:rPr>
        <w:drawing>
          <wp:inline distT="0" distB="0" distL="0" distR="0" wp14:anchorId="7F8128C4" wp14:editId="1905F412">
            <wp:extent cx="6455044" cy="4996543"/>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pi_erd.png"/>
                    <pic:cNvPicPr/>
                  </pic:nvPicPr>
                  <pic:blipFill>
                    <a:blip r:embed="rId387">
                      <a:extLst>
                        <a:ext uri="{28A0092B-C50C-407E-A947-70E740481C1C}">
                          <a14:useLocalDpi xmlns:a14="http://schemas.microsoft.com/office/drawing/2010/main" val="0"/>
                        </a:ext>
                      </a:extLst>
                    </a:blip>
                    <a:stretch>
                      <a:fillRect/>
                    </a:stretch>
                  </pic:blipFill>
                  <pic:spPr>
                    <a:xfrm>
                      <a:off x="0" y="0"/>
                      <a:ext cx="6454852" cy="4996395"/>
                    </a:xfrm>
                    <a:prstGeom prst="rect">
                      <a:avLst/>
                    </a:prstGeom>
                  </pic:spPr>
                </pic:pic>
              </a:graphicData>
            </a:graphic>
          </wp:inline>
        </w:drawing>
      </w: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312C46" w:rsidRDefault="00312C46" w:rsidP="00FA170C">
      <w:pPr>
        <w:rPr>
          <w:rFonts w:asciiTheme="minorHAnsi" w:eastAsia="MS Mincho" w:hAnsiTheme="minorHAnsi" w:cs="Arial"/>
          <w:sz w:val="22"/>
          <w:szCs w:val="22"/>
        </w:rPr>
      </w:pPr>
    </w:p>
    <w:p w:rsidR="00102598" w:rsidRDefault="00102598" w:rsidP="00FA170C">
      <w:pPr>
        <w:rPr>
          <w:rFonts w:asciiTheme="minorHAnsi" w:eastAsia="MS Mincho" w:hAnsiTheme="minorHAnsi" w:cs="Arial"/>
          <w:sz w:val="22"/>
          <w:szCs w:val="22"/>
        </w:rPr>
      </w:pPr>
    </w:p>
    <w:p w:rsidR="00102598" w:rsidRDefault="00102598" w:rsidP="00FA170C">
      <w:pPr>
        <w:rPr>
          <w:rFonts w:asciiTheme="minorHAnsi" w:eastAsia="MS Mincho" w:hAnsiTheme="minorHAnsi" w:cs="Arial"/>
          <w:sz w:val="22"/>
          <w:szCs w:val="22"/>
        </w:rPr>
      </w:pPr>
    </w:p>
    <w:p w:rsidR="00312C46" w:rsidRDefault="00C04711" w:rsidP="00FA170C">
      <w:pPr>
        <w:rPr>
          <w:rFonts w:asciiTheme="minorHAnsi" w:eastAsia="MS Mincho" w:hAnsiTheme="minorHAnsi" w:cs="Arial"/>
          <w:sz w:val="22"/>
          <w:szCs w:val="22"/>
        </w:rPr>
      </w:pPr>
      <w:r>
        <w:rPr>
          <w:rFonts w:asciiTheme="minorHAnsi" w:eastAsia="MS Mincho" w:hAnsiTheme="minorHAnsi" w:cs="Arial"/>
          <w:sz w:val="22"/>
          <w:szCs w:val="22"/>
        </w:rPr>
        <w:t>ERD diagram created with MySQL Workbench (</w:t>
      </w:r>
      <w:hyperlink r:id="rId388" w:history="1">
        <w:r w:rsidRPr="008D39CD">
          <w:rPr>
            <w:rStyle w:val="Hyperlink"/>
            <w:rFonts w:asciiTheme="minorHAnsi" w:eastAsia="MS Mincho" w:hAnsiTheme="minorHAnsi" w:cs="Arial"/>
            <w:sz w:val="22"/>
            <w:szCs w:val="22"/>
          </w:rPr>
          <w:t>https://www.mysql.com/products/workbench/</w:t>
        </w:r>
      </w:hyperlink>
      <w:r>
        <w:rPr>
          <w:rFonts w:asciiTheme="minorHAnsi" w:eastAsia="MS Mincho" w:hAnsiTheme="minorHAnsi" w:cs="Arial"/>
          <w:sz w:val="22"/>
          <w:szCs w:val="22"/>
        </w:rPr>
        <w:t>)</w:t>
      </w:r>
    </w:p>
    <w:p w:rsidR="00C04711" w:rsidRPr="00145AF9" w:rsidRDefault="00C04711" w:rsidP="00FA170C">
      <w:pPr>
        <w:rPr>
          <w:rFonts w:asciiTheme="minorHAnsi" w:eastAsia="MS Mincho" w:hAnsiTheme="minorHAnsi" w:cs="Arial"/>
          <w:sz w:val="16"/>
          <w:szCs w:val="16"/>
        </w:rPr>
      </w:pPr>
      <w:proofErr w:type="gramStart"/>
      <w:r w:rsidRPr="00145AF9">
        <w:rPr>
          <w:rFonts w:asciiTheme="minorHAnsi" w:eastAsia="MS Mincho" w:hAnsiTheme="minorHAnsi" w:cs="Arial"/>
          <w:sz w:val="16"/>
          <w:szCs w:val="16"/>
        </w:rPr>
        <w:t>MySQL, nd</w:t>
      </w:r>
      <w:r w:rsidR="00D232AB" w:rsidRPr="00145AF9">
        <w:rPr>
          <w:rFonts w:asciiTheme="minorHAnsi" w:eastAsia="MS Mincho" w:hAnsiTheme="minorHAnsi" w:cs="Arial"/>
          <w:sz w:val="16"/>
          <w:szCs w:val="16"/>
        </w:rPr>
        <w:t>.</w:t>
      </w:r>
      <w:proofErr w:type="gramEnd"/>
      <w:r w:rsidR="00D232AB" w:rsidRPr="00145AF9">
        <w:rPr>
          <w:rFonts w:asciiTheme="minorHAnsi" w:eastAsia="MS Mincho" w:hAnsiTheme="minorHAnsi" w:cs="Arial"/>
          <w:sz w:val="16"/>
          <w:szCs w:val="16"/>
        </w:rPr>
        <w:t xml:space="preserve"> MySQL Workbench (6.3). [</w:t>
      </w:r>
      <w:proofErr w:type="gramStart"/>
      <w:r w:rsidR="00D232AB" w:rsidRPr="00145AF9">
        <w:rPr>
          <w:rFonts w:asciiTheme="minorHAnsi" w:eastAsia="MS Mincho" w:hAnsiTheme="minorHAnsi" w:cs="Arial"/>
          <w:sz w:val="16"/>
          <w:szCs w:val="16"/>
        </w:rPr>
        <w:t>computer</w:t>
      </w:r>
      <w:proofErr w:type="gramEnd"/>
      <w:r w:rsidR="00D232AB" w:rsidRPr="00145AF9">
        <w:rPr>
          <w:rFonts w:asciiTheme="minorHAnsi" w:eastAsia="MS Mincho" w:hAnsiTheme="minorHAnsi" w:cs="Arial"/>
          <w:sz w:val="16"/>
          <w:szCs w:val="16"/>
        </w:rPr>
        <w:t xml:space="preserve"> program] </w:t>
      </w:r>
      <w:proofErr w:type="gramStart"/>
      <w:r w:rsidR="00D232AB" w:rsidRPr="00145AF9">
        <w:rPr>
          <w:rFonts w:asciiTheme="minorHAnsi" w:eastAsia="MS Mincho" w:hAnsiTheme="minorHAnsi" w:cs="Arial"/>
          <w:sz w:val="16"/>
          <w:szCs w:val="16"/>
        </w:rPr>
        <w:t>MySQL.</w:t>
      </w:r>
      <w:proofErr w:type="gramEnd"/>
      <w:r w:rsidR="00D232AB" w:rsidRPr="00145AF9">
        <w:rPr>
          <w:rFonts w:asciiTheme="minorHAnsi" w:eastAsia="MS Mincho" w:hAnsiTheme="minorHAnsi" w:cs="Arial"/>
          <w:sz w:val="16"/>
          <w:szCs w:val="16"/>
        </w:rPr>
        <w:t xml:space="preserve"> </w:t>
      </w:r>
      <w:proofErr w:type="gramStart"/>
      <w:r w:rsidR="00D232AB" w:rsidRPr="00145AF9">
        <w:rPr>
          <w:rFonts w:asciiTheme="minorHAnsi" w:eastAsia="MS Mincho" w:hAnsiTheme="minorHAnsi" w:cs="Arial"/>
          <w:sz w:val="16"/>
          <w:szCs w:val="16"/>
        </w:rPr>
        <w:t>Available at &lt;</w:t>
      </w:r>
      <w:r w:rsidR="00D232AB" w:rsidRPr="00145AF9">
        <w:rPr>
          <w:sz w:val="16"/>
          <w:szCs w:val="16"/>
        </w:rPr>
        <w:t xml:space="preserve"> </w:t>
      </w:r>
      <w:hyperlink r:id="rId389" w:history="1">
        <w:r w:rsidR="00D232AB" w:rsidRPr="00145AF9">
          <w:rPr>
            <w:rStyle w:val="Hyperlink"/>
            <w:rFonts w:asciiTheme="minorHAnsi" w:eastAsia="MS Mincho" w:hAnsiTheme="minorHAnsi" w:cs="Arial"/>
            <w:sz w:val="16"/>
            <w:szCs w:val="16"/>
          </w:rPr>
          <w:t>https://www.mysql.com/products/workbench/</w:t>
        </w:r>
      </w:hyperlink>
      <w:r w:rsidR="00D232AB" w:rsidRPr="00145AF9">
        <w:rPr>
          <w:rFonts w:asciiTheme="minorHAnsi" w:eastAsia="MS Mincho" w:hAnsiTheme="minorHAnsi" w:cs="Arial"/>
          <w:sz w:val="16"/>
          <w:szCs w:val="16"/>
        </w:rPr>
        <w:t>&gt; [Accessed May 04, 2015].</w:t>
      </w:r>
      <w:proofErr w:type="gramEnd"/>
    </w:p>
    <w:p w:rsidR="00102598" w:rsidRDefault="00102598" w:rsidP="00102598">
      <w:pPr>
        <w:rPr>
          <w:rFonts w:asciiTheme="minorHAnsi" w:eastAsia="MS Mincho" w:hAnsiTheme="minorHAnsi" w:cs="Arial"/>
          <w:b/>
          <w:sz w:val="22"/>
          <w:szCs w:val="22"/>
        </w:rPr>
      </w:pPr>
      <w:r>
        <w:rPr>
          <w:rFonts w:asciiTheme="minorHAnsi" w:eastAsia="MS Mincho" w:hAnsiTheme="minorHAnsi" w:cs="Arial"/>
          <w:b/>
          <w:sz w:val="22"/>
          <w:szCs w:val="22"/>
        </w:rPr>
        <w:lastRenderedPageBreak/>
        <w:t>POS-Pi (Point of Sale) Database ERD</w:t>
      </w:r>
    </w:p>
    <w:p w:rsidR="00102598" w:rsidRDefault="00102598" w:rsidP="00102598">
      <w:pPr>
        <w:rPr>
          <w:rFonts w:asciiTheme="minorHAnsi" w:eastAsia="MS Mincho" w:hAnsiTheme="minorHAnsi" w:cs="Arial"/>
          <w:sz w:val="22"/>
          <w:szCs w:val="22"/>
        </w:rPr>
      </w:pPr>
      <w:r>
        <w:rPr>
          <w:rFonts w:asciiTheme="minorHAnsi" w:eastAsia="MS Mincho" w:hAnsiTheme="minorHAnsi" w:cs="Arial"/>
          <w:sz w:val="22"/>
          <w:szCs w:val="22"/>
        </w:rPr>
        <w:t>This diagram shows the indexes associated with each table.</w:t>
      </w:r>
    </w:p>
    <w:p w:rsidR="0096684B" w:rsidRDefault="0096684B" w:rsidP="00102598">
      <w:pPr>
        <w:rPr>
          <w:rFonts w:asciiTheme="minorHAnsi" w:eastAsia="MS Mincho" w:hAnsiTheme="minorHAnsi" w:cs="Arial"/>
          <w:sz w:val="22"/>
          <w:szCs w:val="22"/>
        </w:rPr>
      </w:pPr>
    </w:p>
    <w:p w:rsidR="0096684B" w:rsidRDefault="0096684B" w:rsidP="00102598">
      <w:pPr>
        <w:rPr>
          <w:rFonts w:asciiTheme="minorHAnsi" w:eastAsia="MS Mincho" w:hAnsiTheme="minorHAnsi" w:cs="Arial"/>
          <w:sz w:val="22"/>
          <w:szCs w:val="22"/>
        </w:rPr>
      </w:pPr>
    </w:p>
    <w:p w:rsidR="00102598" w:rsidRPr="00102598" w:rsidRDefault="00102598" w:rsidP="00102598">
      <w:pPr>
        <w:rPr>
          <w:rFonts w:asciiTheme="minorHAnsi" w:eastAsia="MS Mincho" w:hAnsiTheme="minorHAnsi" w:cs="Arial"/>
          <w:sz w:val="22"/>
          <w:szCs w:val="22"/>
        </w:rPr>
      </w:pPr>
      <w:r>
        <w:rPr>
          <w:rFonts w:asciiTheme="minorHAnsi" w:eastAsia="MS Mincho" w:hAnsiTheme="minorHAnsi" w:cs="Arial"/>
          <w:noProof/>
          <w:sz w:val="22"/>
          <w:szCs w:val="22"/>
          <w:lang w:val="en-GB" w:eastAsia="en-GB" w:bidi="ar-SA"/>
        </w:rPr>
        <w:drawing>
          <wp:inline distT="0" distB="0" distL="0" distR="0" wp14:anchorId="14711C9A" wp14:editId="5262ED0D">
            <wp:extent cx="6434411" cy="5486400"/>
            <wp:effectExtent l="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pi_index_erd.png"/>
                    <pic:cNvPicPr/>
                  </pic:nvPicPr>
                  <pic:blipFill>
                    <a:blip r:embed="rId390">
                      <a:extLst>
                        <a:ext uri="{28A0092B-C50C-407E-A947-70E740481C1C}">
                          <a14:useLocalDpi xmlns:a14="http://schemas.microsoft.com/office/drawing/2010/main" val="0"/>
                        </a:ext>
                      </a:extLst>
                    </a:blip>
                    <a:stretch>
                      <a:fillRect/>
                    </a:stretch>
                  </pic:blipFill>
                  <pic:spPr>
                    <a:xfrm>
                      <a:off x="0" y="0"/>
                      <a:ext cx="6434220" cy="5486237"/>
                    </a:xfrm>
                    <a:prstGeom prst="rect">
                      <a:avLst/>
                    </a:prstGeom>
                  </pic:spPr>
                </pic:pic>
              </a:graphicData>
            </a:graphic>
          </wp:inline>
        </w:drawing>
      </w:r>
    </w:p>
    <w:p w:rsidR="00312C46" w:rsidRDefault="00312C46" w:rsidP="00FA170C">
      <w:pPr>
        <w:rPr>
          <w:rFonts w:asciiTheme="minorHAnsi" w:eastAsia="MS Mincho" w:hAnsiTheme="minorHAnsi" w:cs="Arial"/>
          <w:sz w:val="22"/>
          <w:szCs w:val="22"/>
        </w:rPr>
      </w:pPr>
    </w:p>
    <w:p w:rsidR="00312C46" w:rsidRPr="00BB07A9" w:rsidRDefault="00312C46" w:rsidP="00FA170C">
      <w:pPr>
        <w:rPr>
          <w:rFonts w:asciiTheme="minorHAnsi" w:eastAsia="MS Mincho" w:hAnsiTheme="minorHAnsi" w:cs="Arial"/>
          <w:sz w:val="22"/>
          <w:szCs w:val="22"/>
        </w:rPr>
      </w:pPr>
    </w:p>
    <w:p w:rsidR="00102598" w:rsidRDefault="00102598" w:rsidP="00102598">
      <w:pPr>
        <w:rPr>
          <w:rFonts w:asciiTheme="minorHAnsi" w:eastAsia="MS Mincho" w:hAnsiTheme="minorHAnsi" w:cs="Arial"/>
          <w:sz w:val="22"/>
          <w:szCs w:val="22"/>
        </w:rPr>
      </w:pPr>
    </w:p>
    <w:p w:rsidR="00145AF9" w:rsidRDefault="00145AF9" w:rsidP="00102598">
      <w:pPr>
        <w:rPr>
          <w:rFonts w:asciiTheme="minorHAnsi" w:eastAsia="MS Mincho" w:hAnsiTheme="minorHAnsi" w:cs="Arial"/>
          <w:sz w:val="22"/>
          <w:szCs w:val="22"/>
        </w:rPr>
      </w:pPr>
    </w:p>
    <w:p w:rsidR="00102598" w:rsidRDefault="00102598" w:rsidP="00102598">
      <w:pPr>
        <w:rPr>
          <w:rFonts w:asciiTheme="minorHAnsi" w:eastAsia="MS Mincho" w:hAnsiTheme="minorHAnsi" w:cs="Arial"/>
          <w:sz w:val="22"/>
          <w:szCs w:val="22"/>
        </w:rPr>
      </w:pPr>
      <w:r>
        <w:rPr>
          <w:rFonts w:asciiTheme="minorHAnsi" w:eastAsia="MS Mincho" w:hAnsiTheme="minorHAnsi" w:cs="Arial"/>
          <w:sz w:val="22"/>
          <w:szCs w:val="22"/>
        </w:rPr>
        <w:t>ERD diagram created with MySQL Workbench (</w:t>
      </w:r>
      <w:hyperlink r:id="rId391" w:history="1">
        <w:r w:rsidRPr="008D39CD">
          <w:rPr>
            <w:rStyle w:val="Hyperlink"/>
            <w:rFonts w:asciiTheme="minorHAnsi" w:eastAsia="MS Mincho" w:hAnsiTheme="minorHAnsi" w:cs="Arial"/>
            <w:sz w:val="22"/>
            <w:szCs w:val="22"/>
          </w:rPr>
          <w:t>https://www.mysql.com/products/workbench/</w:t>
        </w:r>
      </w:hyperlink>
      <w:r>
        <w:rPr>
          <w:rFonts w:asciiTheme="minorHAnsi" w:eastAsia="MS Mincho" w:hAnsiTheme="minorHAnsi" w:cs="Arial"/>
          <w:sz w:val="22"/>
          <w:szCs w:val="22"/>
        </w:rPr>
        <w:t>)</w:t>
      </w:r>
    </w:p>
    <w:p w:rsidR="00102598" w:rsidRDefault="00102598" w:rsidP="00102598">
      <w:pPr>
        <w:rPr>
          <w:rFonts w:asciiTheme="minorHAnsi" w:eastAsia="MS Mincho" w:hAnsiTheme="minorHAnsi" w:cs="Arial"/>
          <w:sz w:val="16"/>
          <w:szCs w:val="16"/>
        </w:rPr>
      </w:pPr>
      <w:proofErr w:type="gramStart"/>
      <w:r w:rsidRPr="00145AF9">
        <w:rPr>
          <w:rFonts w:asciiTheme="minorHAnsi" w:eastAsia="MS Mincho" w:hAnsiTheme="minorHAnsi" w:cs="Arial"/>
          <w:sz w:val="16"/>
          <w:szCs w:val="16"/>
        </w:rPr>
        <w:t>MySQL, nd.</w:t>
      </w:r>
      <w:proofErr w:type="gramEnd"/>
      <w:r w:rsidRPr="00145AF9">
        <w:rPr>
          <w:rFonts w:asciiTheme="minorHAnsi" w:eastAsia="MS Mincho" w:hAnsiTheme="minorHAnsi" w:cs="Arial"/>
          <w:sz w:val="16"/>
          <w:szCs w:val="16"/>
        </w:rPr>
        <w:t xml:space="preserve"> MySQL Workbench (6.3). [</w:t>
      </w:r>
      <w:proofErr w:type="gramStart"/>
      <w:r w:rsidRPr="00145AF9">
        <w:rPr>
          <w:rFonts w:asciiTheme="minorHAnsi" w:eastAsia="MS Mincho" w:hAnsiTheme="minorHAnsi" w:cs="Arial"/>
          <w:sz w:val="16"/>
          <w:szCs w:val="16"/>
        </w:rPr>
        <w:t>computer</w:t>
      </w:r>
      <w:proofErr w:type="gramEnd"/>
      <w:r w:rsidRPr="00145AF9">
        <w:rPr>
          <w:rFonts w:asciiTheme="minorHAnsi" w:eastAsia="MS Mincho" w:hAnsiTheme="minorHAnsi" w:cs="Arial"/>
          <w:sz w:val="16"/>
          <w:szCs w:val="16"/>
        </w:rPr>
        <w:t xml:space="preserve"> program] </w:t>
      </w:r>
      <w:proofErr w:type="gramStart"/>
      <w:r w:rsidRPr="00145AF9">
        <w:rPr>
          <w:rFonts w:asciiTheme="minorHAnsi" w:eastAsia="MS Mincho" w:hAnsiTheme="minorHAnsi" w:cs="Arial"/>
          <w:sz w:val="16"/>
          <w:szCs w:val="16"/>
        </w:rPr>
        <w:t>MySQL.</w:t>
      </w:r>
      <w:proofErr w:type="gramEnd"/>
      <w:r w:rsidRPr="00145AF9">
        <w:rPr>
          <w:rFonts w:asciiTheme="minorHAnsi" w:eastAsia="MS Mincho" w:hAnsiTheme="minorHAnsi" w:cs="Arial"/>
          <w:sz w:val="16"/>
          <w:szCs w:val="16"/>
        </w:rPr>
        <w:t xml:space="preserve"> </w:t>
      </w:r>
      <w:proofErr w:type="gramStart"/>
      <w:r w:rsidRPr="00145AF9">
        <w:rPr>
          <w:rFonts w:asciiTheme="minorHAnsi" w:eastAsia="MS Mincho" w:hAnsiTheme="minorHAnsi" w:cs="Arial"/>
          <w:sz w:val="16"/>
          <w:szCs w:val="16"/>
        </w:rPr>
        <w:t>Available at &lt;</w:t>
      </w:r>
      <w:r w:rsidRPr="00145AF9">
        <w:rPr>
          <w:sz w:val="16"/>
          <w:szCs w:val="16"/>
        </w:rPr>
        <w:t xml:space="preserve"> </w:t>
      </w:r>
      <w:hyperlink r:id="rId392" w:history="1">
        <w:r w:rsidRPr="00145AF9">
          <w:rPr>
            <w:rStyle w:val="Hyperlink"/>
            <w:rFonts w:asciiTheme="minorHAnsi" w:eastAsia="MS Mincho" w:hAnsiTheme="minorHAnsi" w:cs="Arial"/>
            <w:sz w:val="16"/>
            <w:szCs w:val="16"/>
          </w:rPr>
          <w:t>https://www.mysql.com/products/workbench/</w:t>
        </w:r>
      </w:hyperlink>
      <w:r w:rsidRPr="00145AF9">
        <w:rPr>
          <w:rFonts w:asciiTheme="minorHAnsi" w:eastAsia="MS Mincho" w:hAnsiTheme="minorHAnsi" w:cs="Arial"/>
          <w:sz w:val="16"/>
          <w:szCs w:val="16"/>
        </w:rPr>
        <w:t>&gt; [Accessed May 04, 2015].</w:t>
      </w:r>
      <w:proofErr w:type="gramEnd"/>
    </w:p>
    <w:p w:rsidR="00802B60" w:rsidRDefault="009B67B7" w:rsidP="00102598">
      <w:pPr>
        <w:rPr>
          <w:rFonts w:asciiTheme="minorHAnsi" w:eastAsia="MS Mincho" w:hAnsiTheme="minorHAnsi" w:cs="Arial"/>
          <w:b/>
          <w:sz w:val="32"/>
          <w:szCs w:val="32"/>
        </w:rPr>
      </w:pPr>
      <w:r>
        <w:rPr>
          <w:rFonts w:asciiTheme="minorHAnsi" w:eastAsia="MS Mincho" w:hAnsiTheme="minorHAnsi" w:cs="Arial"/>
          <w:b/>
          <w:sz w:val="32"/>
          <w:szCs w:val="32"/>
        </w:rPr>
        <w:lastRenderedPageBreak/>
        <w:t>Database: pos_pi</w:t>
      </w:r>
    </w:p>
    <w:p w:rsidR="000C479B" w:rsidRPr="000C479B" w:rsidRDefault="00B3075F" w:rsidP="00102598">
      <w:pPr>
        <w:rPr>
          <w:rFonts w:asciiTheme="minorHAnsi" w:eastAsia="MS Mincho" w:hAnsiTheme="minorHAnsi" w:cs="Arial"/>
          <w:b/>
          <w:sz w:val="32"/>
          <w:szCs w:val="32"/>
        </w:rPr>
      </w:pPr>
      <w:r>
        <w:rPr>
          <w:rFonts w:asciiTheme="minorHAnsi" w:eastAsia="MS Mincho" w:hAnsiTheme="minorHAnsi" w:cs="Arial"/>
          <w:b/>
          <w:sz w:val="32"/>
          <w:szCs w:val="32"/>
        </w:rPr>
        <w:t>Data Dictionary/</w:t>
      </w:r>
      <w:r w:rsidR="000C479B" w:rsidRPr="000C479B">
        <w:rPr>
          <w:rFonts w:asciiTheme="minorHAnsi" w:eastAsia="MS Mincho" w:hAnsiTheme="minorHAnsi" w:cs="Arial"/>
          <w:b/>
          <w:sz w:val="32"/>
          <w:szCs w:val="32"/>
        </w:rPr>
        <w:t>Table Structure</w:t>
      </w:r>
      <w:r w:rsidR="00DD709C">
        <w:rPr>
          <w:rFonts w:asciiTheme="minorHAnsi" w:eastAsia="MS Mincho" w:hAnsiTheme="minorHAnsi" w:cs="Arial"/>
          <w:b/>
          <w:sz w:val="32"/>
          <w:szCs w:val="32"/>
        </w:rPr>
        <w:t xml:space="preserve"> on MySQL Server</w:t>
      </w:r>
      <w:r w:rsidR="00802B60">
        <w:rPr>
          <w:rFonts w:asciiTheme="minorHAnsi" w:eastAsia="MS Mincho" w:hAnsiTheme="minorHAnsi" w:cs="Arial"/>
          <w:b/>
          <w:sz w:val="32"/>
          <w:szCs w:val="32"/>
        </w:rPr>
        <w:t xml:space="preserve"> (thru phpMyAdmin)</w:t>
      </w:r>
      <w:r w:rsidR="00DD709C">
        <w:rPr>
          <w:rFonts w:asciiTheme="minorHAnsi" w:eastAsia="MS Mincho" w:hAnsiTheme="minorHAnsi" w:cs="Arial"/>
          <w:b/>
          <w:sz w:val="32"/>
          <w:szCs w:val="32"/>
        </w:rPr>
        <w:t>:</w:t>
      </w:r>
    </w:p>
    <w:p w:rsidR="00DA624D" w:rsidRPr="00DA624D" w:rsidRDefault="00DA624D" w:rsidP="00102598">
      <w:pPr>
        <w:rPr>
          <w:rFonts w:asciiTheme="minorHAnsi" w:eastAsia="MS Mincho" w:hAnsiTheme="minorHAnsi" w:cs="Arial"/>
          <w:b/>
          <w:sz w:val="24"/>
          <w:szCs w:val="24"/>
        </w:rPr>
      </w:pPr>
      <w:r>
        <w:rPr>
          <w:rFonts w:asciiTheme="minorHAnsi" w:eastAsia="MS Mincho" w:hAnsiTheme="minorHAnsi" w:cs="Arial"/>
          <w:b/>
          <w:sz w:val="24"/>
          <w:szCs w:val="24"/>
        </w:rPr>
        <w:t>Table: products</w:t>
      </w:r>
    </w:p>
    <w:p w:rsidR="000B76DA" w:rsidRDefault="00071838" w:rsidP="00DA624D">
      <w:pPr>
        <w:jc w:val="center"/>
        <w:rPr>
          <w:rFonts w:eastAsia="MS Mincho" w:cs="Arial"/>
        </w:rPr>
      </w:pPr>
      <w:r>
        <w:rPr>
          <w:noProof/>
          <w:lang w:val="en-GB" w:eastAsia="en-GB" w:bidi="ar-SA"/>
        </w:rPr>
        <w:drawing>
          <wp:inline distT="0" distB="0" distL="0" distR="0" wp14:anchorId="382CF2E6" wp14:editId="2F6F3FF7">
            <wp:extent cx="6213022" cy="3485532"/>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6219283" cy="3489045"/>
                    </a:xfrm>
                    <a:prstGeom prst="rect">
                      <a:avLst/>
                    </a:prstGeom>
                  </pic:spPr>
                </pic:pic>
              </a:graphicData>
            </a:graphic>
          </wp:inline>
        </w:drawing>
      </w:r>
    </w:p>
    <w:p w:rsidR="00301F88" w:rsidRDefault="007E2E57" w:rsidP="00FA170C">
      <w:pPr>
        <w:rPr>
          <w:rFonts w:asciiTheme="minorHAnsi" w:eastAsia="MS Mincho" w:hAnsiTheme="minorHAnsi" w:cs="Arial"/>
          <w:b/>
          <w:sz w:val="24"/>
          <w:szCs w:val="24"/>
        </w:rPr>
      </w:pPr>
      <w:r>
        <w:rPr>
          <w:noProof/>
          <w:lang w:val="en-GB" w:eastAsia="en-GB" w:bidi="ar-SA"/>
        </w:rPr>
        <w:drawing>
          <wp:inline distT="0" distB="0" distL="0" distR="0" wp14:anchorId="59F5BB79" wp14:editId="4325FB81">
            <wp:extent cx="6499123" cy="32780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4"/>
                    <a:stretch>
                      <a:fillRect/>
                    </a:stretch>
                  </pic:blipFill>
                  <pic:spPr>
                    <a:xfrm>
                      <a:off x="0" y="0"/>
                      <a:ext cx="6500345" cy="3278646"/>
                    </a:xfrm>
                    <a:prstGeom prst="rect">
                      <a:avLst/>
                    </a:prstGeom>
                  </pic:spPr>
                </pic:pic>
              </a:graphicData>
            </a:graphic>
          </wp:inline>
        </w:drawing>
      </w:r>
    </w:p>
    <w:p w:rsidR="00071838" w:rsidRDefault="00071838" w:rsidP="00FA170C">
      <w:pPr>
        <w:rPr>
          <w:rFonts w:asciiTheme="minorHAnsi" w:eastAsia="MS Mincho" w:hAnsiTheme="minorHAnsi" w:cs="Arial"/>
          <w:sz w:val="16"/>
          <w:szCs w:val="16"/>
        </w:rPr>
      </w:pPr>
    </w:p>
    <w:p w:rsidR="007E2E57" w:rsidRDefault="00BD7D32" w:rsidP="00FA170C">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&lt;http://www.phpmyadmin.net/&gt; [Accessed May 04, 2014]</w:t>
      </w:r>
    </w:p>
    <w:p w:rsidR="000B76DA" w:rsidRPr="000C479B" w:rsidRDefault="000C479B" w:rsidP="00FA170C">
      <w:pPr>
        <w:rPr>
          <w:rFonts w:asciiTheme="minorHAnsi" w:eastAsia="MS Mincho" w:hAnsiTheme="minorHAnsi" w:cs="Arial"/>
          <w:b/>
          <w:sz w:val="24"/>
          <w:szCs w:val="24"/>
        </w:rPr>
      </w:pPr>
      <w:r>
        <w:rPr>
          <w:rFonts w:asciiTheme="minorHAnsi" w:eastAsia="MS Mincho" w:hAnsiTheme="minorHAnsi" w:cs="Arial"/>
          <w:b/>
          <w:sz w:val="24"/>
          <w:szCs w:val="24"/>
        </w:rPr>
        <w:lastRenderedPageBreak/>
        <w:t>Table: product_inventory</w:t>
      </w:r>
    </w:p>
    <w:p w:rsidR="000C479B" w:rsidRDefault="00071838" w:rsidP="00FA170C">
      <w:pPr>
        <w:rPr>
          <w:rFonts w:eastAsia="MS Mincho" w:cs="Arial"/>
        </w:rPr>
      </w:pPr>
      <w:r>
        <w:rPr>
          <w:noProof/>
          <w:lang w:val="en-GB" w:eastAsia="en-GB" w:bidi="ar-SA"/>
        </w:rPr>
        <w:drawing>
          <wp:inline distT="0" distB="0" distL="0" distR="0" wp14:anchorId="232E68F2" wp14:editId="467CC0AA">
            <wp:extent cx="6446716" cy="2400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5"/>
                    <a:stretch>
                      <a:fillRect/>
                    </a:stretch>
                  </pic:blipFill>
                  <pic:spPr>
                    <a:xfrm>
                      <a:off x="0" y="0"/>
                      <a:ext cx="6448036" cy="2400791"/>
                    </a:xfrm>
                    <a:prstGeom prst="rect">
                      <a:avLst/>
                    </a:prstGeom>
                  </pic:spPr>
                </pic:pic>
              </a:graphicData>
            </a:graphic>
          </wp:inline>
        </w:drawing>
      </w:r>
    </w:p>
    <w:p w:rsidR="00301F88" w:rsidRDefault="00C32D2D" w:rsidP="00FA170C">
      <w:pPr>
        <w:rPr>
          <w:rFonts w:asciiTheme="minorHAnsi" w:eastAsia="MS Mincho" w:hAnsiTheme="minorHAnsi" w:cs="Arial"/>
          <w:b/>
          <w:sz w:val="24"/>
          <w:szCs w:val="24"/>
        </w:rPr>
      </w:pPr>
      <w:r>
        <w:rPr>
          <w:noProof/>
          <w:lang w:val="en-GB" w:eastAsia="en-GB" w:bidi="ar-SA"/>
        </w:rPr>
        <w:drawing>
          <wp:inline distT="0" distB="0" distL="0" distR="0" wp14:anchorId="3AF80ECD" wp14:editId="595CAE88">
            <wp:extent cx="6450704" cy="2392136"/>
            <wp:effectExtent l="0" t="0" r="762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6"/>
                    <a:stretch>
                      <a:fillRect/>
                    </a:stretch>
                  </pic:blipFill>
                  <pic:spPr>
                    <a:xfrm>
                      <a:off x="0" y="0"/>
                      <a:ext cx="6450704" cy="2392136"/>
                    </a:xfrm>
                    <a:prstGeom prst="rect">
                      <a:avLst/>
                    </a:prstGeom>
                  </pic:spPr>
                </pic:pic>
              </a:graphicData>
            </a:graphic>
          </wp:inline>
        </w:drawing>
      </w:r>
    </w:p>
    <w:p w:rsidR="00C32D2D" w:rsidRDefault="00C32D2D" w:rsidP="00FA170C">
      <w:pPr>
        <w:rPr>
          <w:rFonts w:asciiTheme="minorHAnsi" w:eastAsia="MS Mincho" w:hAnsiTheme="minorHAnsi" w:cs="Arial"/>
          <w:b/>
          <w:sz w:val="24"/>
          <w:szCs w:val="24"/>
        </w:rPr>
      </w:pPr>
    </w:p>
    <w:p w:rsidR="00C32D2D" w:rsidRDefault="00C32D2D" w:rsidP="00FA170C">
      <w:pPr>
        <w:rPr>
          <w:rFonts w:asciiTheme="minorHAnsi" w:eastAsia="MS Mincho" w:hAnsiTheme="minorHAnsi" w:cs="Arial"/>
          <w:b/>
          <w:sz w:val="24"/>
          <w:szCs w:val="24"/>
        </w:rPr>
      </w:pPr>
    </w:p>
    <w:p w:rsidR="00C32D2D" w:rsidRDefault="00C32D2D" w:rsidP="00FA170C">
      <w:pPr>
        <w:rPr>
          <w:rFonts w:asciiTheme="minorHAnsi" w:eastAsia="MS Mincho" w:hAnsiTheme="minorHAnsi" w:cs="Arial"/>
          <w:b/>
          <w:sz w:val="24"/>
          <w:szCs w:val="24"/>
        </w:rPr>
      </w:pPr>
    </w:p>
    <w:p w:rsidR="00C32D2D" w:rsidRDefault="00C32D2D" w:rsidP="00FA170C">
      <w:pPr>
        <w:rPr>
          <w:rFonts w:asciiTheme="minorHAnsi" w:eastAsia="MS Mincho" w:hAnsiTheme="minorHAnsi" w:cs="Arial"/>
          <w:b/>
          <w:sz w:val="24"/>
          <w:szCs w:val="24"/>
        </w:rPr>
      </w:pPr>
    </w:p>
    <w:p w:rsidR="00C32D2D" w:rsidRDefault="00C32D2D" w:rsidP="00FA170C">
      <w:pPr>
        <w:rPr>
          <w:rFonts w:asciiTheme="minorHAnsi" w:eastAsia="MS Mincho" w:hAnsiTheme="minorHAnsi" w:cs="Arial"/>
          <w:b/>
          <w:sz w:val="24"/>
          <w:szCs w:val="24"/>
        </w:rPr>
      </w:pPr>
    </w:p>
    <w:p w:rsidR="00C32D2D" w:rsidRDefault="00C32D2D" w:rsidP="00FA170C">
      <w:pPr>
        <w:rPr>
          <w:rFonts w:asciiTheme="minorHAnsi" w:eastAsia="MS Mincho" w:hAnsiTheme="minorHAnsi" w:cs="Arial"/>
          <w:b/>
          <w:sz w:val="24"/>
          <w:szCs w:val="24"/>
        </w:rPr>
      </w:pPr>
    </w:p>
    <w:p w:rsidR="00C32D2D" w:rsidRDefault="00C32D2D" w:rsidP="00FA170C">
      <w:pPr>
        <w:rPr>
          <w:rFonts w:asciiTheme="minorHAnsi" w:eastAsia="MS Mincho" w:hAnsiTheme="minorHAnsi" w:cs="Arial"/>
          <w:b/>
          <w:sz w:val="24"/>
          <w:szCs w:val="24"/>
        </w:rPr>
      </w:pPr>
    </w:p>
    <w:p w:rsidR="00C32D2D" w:rsidRDefault="00C32D2D" w:rsidP="00FA170C">
      <w:pPr>
        <w:rPr>
          <w:rFonts w:asciiTheme="minorHAnsi" w:eastAsia="MS Mincho" w:hAnsiTheme="minorHAnsi" w:cs="Arial"/>
          <w:b/>
          <w:sz w:val="24"/>
          <w:szCs w:val="24"/>
        </w:rPr>
      </w:pPr>
    </w:p>
    <w:p w:rsidR="00C32D2D" w:rsidRDefault="00C32D2D" w:rsidP="00FA170C">
      <w:pPr>
        <w:rPr>
          <w:rFonts w:asciiTheme="minorHAnsi" w:eastAsia="MS Mincho" w:hAnsiTheme="minorHAnsi" w:cs="Arial"/>
          <w:b/>
          <w:sz w:val="24"/>
          <w:szCs w:val="24"/>
        </w:rPr>
      </w:pPr>
    </w:p>
    <w:p w:rsidR="00C32D2D" w:rsidRDefault="00C32D2D" w:rsidP="00C32D2D">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&lt;http://www.phpmyadmin.net/&gt; [Accessed May 04, 2014]</w:t>
      </w:r>
    </w:p>
    <w:p w:rsidR="00DF391E" w:rsidRDefault="00301F88" w:rsidP="00FA170C">
      <w:pPr>
        <w:rPr>
          <w:rFonts w:asciiTheme="minorHAnsi" w:eastAsia="MS Mincho" w:hAnsiTheme="minorHAnsi" w:cs="Arial"/>
          <w:b/>
          <w:sz w:val="24"/>
          <w:szCs w:val="24"/>
        </w:rPr>
      </w:pPr>
      <w:r>
        <w:rPr>
          <w:rFonts w:asciiTheme="minorHAnsi" w:eastAsia="MS Mincho" w:hAnsiTheme="minorHAnsi" w:cs="Arial"/>
          <w:b/>
          <w:sz w:val="24"/>
          <w:szCs w:val="24"/>
        </w:rPr>
        <w:lastRenderedPageBreak/>
        <w:t>Table: unit_of_measurement</w:t>
      </w:r>
    </w:p>
    <w:p w:rsidR="00301F88" w:rsidRPr="00301F88" w:rsidRDefault="00C32D2D" w:rsidP="00FA170C">
      <w:pPr>
        <w:rPr>
          <w:rFonts w:asciiTheme="minorHAnsi" w:eastAsia="MS Mincho" w:hAnsiTheme="minorHAnsi" w:cs="Arial"/>
          <w:b/>
          <w:sz w:val="24"/>
          <w:szCs w:val="24"/>
        </w:rPr>
      </w:pPr>
      <w:r>
        <w:rPr>
          <w:noProof/>
          <w:lang w:val="en-GB" w:eastAsia="en-GB" w:bidi="ar-SA"/>
        </w:rPr>
        <w:drawing>
          <wp:inline distT="0" distB="0" distL="0" distR="0" wp14:anchorId="53A06C00" wp14:editId="4C5C189C">
            <wp:extent cx="5666014" cy="240926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7"/>
                    <a:stretch>
                      <a:fillRect/>
                    </a:stretch>
                  </pic:blipFill>
                  <pic:spPr>
                    <a:xfrm>
                      <a:off x="0" y="0"/>
                      <a:ext cx="5682341" cy="2416209"/>
                    </a:xfrm>
                    <a:prstGeom prst="rect">
                      <a:avLst/>
                    </a:prstGeom>
                  </pic:spPr>
                </pic:pic>
              </a:graphicData>
            </a:graphic>
          </wp:inline>
        </w:drawing>
      </w:r>
    </w:p>
    <w:p w:rsidR="000C479B" w:rsidRDefault="00301F88" w:rsidP="00FA170C">
      <w:pPr>
        <w:rPr>
          <w:rFonts w:eastAsia="MS Mincho" w:cs="Arial"/>
        </w:rPr>
      </w:pPr>
      <w:r>
        <w:rPr>
          <w:rFonts w:asciiTheme="minorHAnsi" w:eastAsia="MS Mincho" w:hAnsiTheme="minorHAnsi" w:cs="Arial"/>
          <w:b/>
          <w:sz w:val="24"/>
          <w:szCs w:val="24"/>
        </w:rPr>
        <w:t>Table: vat</w:t>
      </w:r>
    </w:p>
    <w:p w:rsidR="000C479B" w:rsidRDefault="00C32D2D" w:rsidP="00FA170C">
      <w:pPr>
        <w:rPr>
          <w:rFonts w:eastAsia="MS Mincho" w:cs="Arial"/>
        </w:rPr>
      </w:pPr>
      <w:r>
        <w:rPr>
          <w:noProof/>
          <w:lang w:val="en-GB" w:eastAsia="en-GB" w:bidi="ar-SA"/>
        </w:rPr>
        <w:drawing>
          <wp:inline distT="0" distB="0" distL="0" distR="0" wp14:anchorId="042905FF" wp14:editId="34D7BBA3">
            <wp:extent cx="5666014" cy="2454668"/>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8"/>
                    <a:stretch>
                      <a:fillRect/>
                    </a:stretch>
                  </pic:blipFill>
                  <pic:spPr>
                    <a:xfrm>
                      <a:off x="0" y="0"/>
                      <a:ext cx="5673452" cy="2457890"/>
                    </a:xfrm>
                    <a:prstGeom prst="rect">
                      <a:avLst/>
                    </a:prstGeom>
                  </pic:spPr>
                </pic:pic>
              </a:graphicData>
            </a:graphic>
          </wp:inline>
        </w:drawing>
      </w:r>
    </w:p>
    <w:p w:rsidR="000C479B" w:rsidRDefault="00DF391E" w:rsidP="00FA170C">
      <w:pPr>
        <w:rPr>
          <w:rFonts w:eastAsia="MS Mincho" w:cs="Arial"/>
        </w:rPr>
      </w:pPr>
      <w:r>
        <w:rPr>
          <w:noProof/>
          <w:lang w:val="en-GB" w:eastAsia="en-GB" w:bidi="ar-SA"/>
        </w:rPr>
        <w:drawing>
          <wp:inline distT="0" distB="0" distL="0" distR="0" wp14:anchorId="5346384D" wp14:editId="47EAC4E1">
            <wp:extent cx="5666014" cy="221616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9"/>
                    <a:stretch>
                      <a:fillRect/>
                    </a:stretch>
                  </pic:blipFill>
                  <pic:spPr>
                    <a:xfrm>
                      <a:off x="0" y="0"/>
                      <a:ext cx="5667956" cy="2216923"/>
                    </a:xfrm>
                    <a:prstGeom prst="rect">
                      <a:avLst/>
                    </a:prstGeom>
                  </pic:spPr>
                </pic:pic>
              </a:graphicData>
            </a:graphic>
          </wp:inline>
        </w:drawing>
      </w:r>
    </w:p>
    <w:p w:rsidR="00C32D2D" w:rsidRDefault="00C32D2D" w:rsidP="00AC18A0">
      <w:pPr>
        <w:rPr>
          <w:rFonts w:asciiTheme="minorHAnsi" w:eastAsia="MS Mincho" w:hAnsiTheme="minorHAnsi" w:cs="Arial"/>
          <w:b/>
          <w:sz w:val="24"/>
          <w:szCs w:val="24"/>
        </w:rPr>
      </w:pPr>
    </w:p>
    <w:p w:rsidR="00C32D2D" w:rsidRDefault="00C32D2D" w:rsidP="00C32D2D">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&lt;http://www.phpmyadmin.net/&gt; [Accessed May 04, 2014]</w:t>
      </w:r>
    </w:p>
    <w:p w:rsidR="00AC18A0" w:rsidRDefault="00AC18A0" w:rsidP="00AC18A0">
      <w:pPr>
        <w:rPr>
          <w:rFonts w:eastAsia="MS Mincho" w:cs="Arial"/>
        </w:rPr>
      </w:pPr>
      <w:r>
        <w:rPr>
          <w:rFonts w:asciiTheme="minorHAnsi" w:eastAsia="MS Mincho" w:hAnsiTheme="minorHAnsi" w:cs="Arial"/>
          <w:b/>
          <w:sz w:val="24"/>
          <w:szCs w:val="24"/>
        </w:rPr>
        <w:lastRenderedPageBreak/>
        <w:t>Table: orders</w:t>
      </w:r>
    </w:p>
    <w:p w:rsidR="00AC18A0" w:rsidRDefault="004439AC" w:rsidP="00FA170C">
      <w:pPr>
        <w:rPr>
          <w:rFonts w:eastAsia="MS Mincho" w:cs="Arial"/>
        </w:rPr>
      </w:pPr>
      <w:r>
        <w:rPr>
          <w:noProof/>
          <w:lang w:val="en-GB" w:eastAsia="en-GB" w:bidi="ar-SA"/>
        </w:rPr>
        <w:drawing>
          <wp:inline distT="0" distB="0" distL="0" distR="0" wp14:anchorId="148FBC97" wp14:editId="69429FF4">
            <wp:extent cx="5724525" cy="24098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0"/>
                    <a:stretch>
                      <a:fillRect/>
                    </a:stretch>
                  </pic:blipFill>
                  <pic:spPr>
                    <a:xfrm>
                      <a:off x="0" y="0"/>
                      <a:ext cx="5724525" cy="2409825"/>
                    </a:xfrm>
                    <a:prstGeom prst="rect">
                      <a:avLst/>
                    </a:prstGeom>
                  </pic:spPr>
                </pic:pic>
              </a:graphicData>
            </a:graphic>
          </wp:inline>
        </w:drawing>
      </w:r>
    </w:p>
    <w:p w:rsidR="00AC18A0" w:rsidRDefault="00AC18A0" w:rsidP="00FA170C">
      <w:pPr>
        <w:rPr>
          <w:rFonts w:eastAsia="MS Mincho" w:cs="Arial"/>
        </w:rPr>
      </w:pPr>
    </w:p>
    <w:p w:rsidR="00AC18A0" w:rsidRDefault="00AC18A0" w:rsidP="00AC18A0">
      <w:pPr>
        <w:rPr>
          <w:rFonts w:eastAsia="MS Mincho" w:cs="Arial"/>
        </w:rPr>
      </w:pPr>
      <w:r>
        <w:rPr>
          <w:rFonts w:asciiTheme="minorHAnsi" w:eastAsia="MS Mincho" w:hAnsiTheme="minorHAnsi" w:cs="Arial"/>
          <w:b/>
          <w:sz w:val="24"/>
          <w:szCs w:val="24"/>
        </w:rPr>
        <w:t>Table: order</w:t>
      </w:r>
      <w:r w:rsidR="00895680">
        <w:rPr>
          <w:rFonts w:asciiTheme="minorHAnsi" w:eastAsia="MS Mincho" w:hAnsiTheme="minorHAnsi" w:cs="Arial"/>
          <w:b/>
          <w:sz w:val="24"/>
          <w:szCs w:val="24"/>
        </w:rPr>
        <w:t>_products</w:t>
      </w:r>
    </w:p>
    <w:p w:rsidR="00AC18A0" w:rsidRDefault="00895680" w:rsidP="00FA170C">
      <w:pPr>
        <w:rPr>
          <w:rFonts w:eastAsia="MS Mincho" w:cs="Arial"/>
        </w:rPr>
      </w:pPr>
      <w:r>
        <w:rPr>
          <w:noProof/>
          <w:lang w:val="en-GB" w:eastAsia="en-GB" w:bidi="ar-SA"/>
        </w:rPr>
        <w:drawing>
          <wp:inline distT="0" distB="0" distL="0" distR="0" wp14:anchorId="3BFF4F33" wp14:editId="4C8E1F29">
            <wp:extent cx="6537991" cy="2016579"/>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1"/>
                    <a:stretch>
                      <a:fillRect/>
                    </a:stretch>
                  </pic:blipFill>
                  <pic:spPr>
                    <a:xfrm>
                      <a:off x="0" y="0"/>
                      <a:ext cx="6537991" cy="2016579"/>
                    </a:xfrm>
                    <a:prstGeom prst="rect">
                      <a:avLst/>
                    </a:prstGeom>
                  </pic:spPr>
                </pic:pic>
              </a:graphicData>
            </a:graphic>
          </wp:inline>
        </w:drawing>
      </w:r>
    </w:p>
    <w:p w:rsidR="00AC18A0" w:rsidRDefault="00895680" w:rsidP="00FA170C">
      <w:pPr>
        <w:rPr>
          <w:rFonts w:eastAsia="MS Mincho" w:cs="Arial"/>
        </w:rPr>
      </w:pPr>
      <w:r>
        <w:rPr>
          <w:noProof/>
          <w:lang w:val="en-GB" w:eastAsia="en-GB" w:bidi="ar-SA"/>
        </w:rPr>
        <w:drawing>
          <wp:inline distT="0" distB="0" distL="0" distR="0" wp14:anchorId="034E3440" wp14:editId="6A37323F">
            <wp:extent cx="6490607" cy="2429123"/>
            <wp:effectExtent l="0" t="0" r="571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2"/>
                    <a:stretch>
                      <a:fillRect/>
                    </a:stretch>
                  </pic:blipFill>
                  <pic:spPr>
                    <a:xfrm>
                      <a:off x="0" y="0"/>
                      <a:ext cx="6503332" cy="2433885"/>
                    </a:xfrm>
                    <a:prstGeom prst="rect">
                      <a:avLst/>
                    </a:prstGeom>
                  </pic:spPr>
                </pic:pic>
              </a:graphicData>
            </a:graphic>
          </wp:inline>
        </w:drawing>
      </w:r>
    </w:p>
    <w:p w:rsidR="00895680" w:rsidRDefault="00895680" w:rsidP="00895680">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&lt;http://www.phpmyadmin.net/&gt; [Accessed May 04, 2014]</w:t>
      </w:r>
    </w:p>
    <w:p w:rsidR="00387D33" w:rsidRDefault="000E535F" w:rsidP="00FA170C">
      <w:pPr>
        <w:rPr>
          <w:rFonts w:asciiTheme="minorHAnsi" w:eastAsia="MS Mincho" w:hAnsiTheme="minorHAnsi" w:cs="Arial"/>
          <w:b/>
          <w:sz w:val="24"/>
          <w:szCs w:val="24"/>
        </w:rPr>
      </w:pPr>
      <w:r>
        <w:rPr>
          <w:rFonts w:asciiTheme="minorHAnsi" w:eastAsia="MS Mincho" w:hAnsiTheme="minorHAnsi" w:cs="Arial"/>
          <w:b/>
          <w:sz w:val="24"/>
          <w:szCs w:val="24"/>
        </w:rPr>
        <w:lastRenderedPageBreak/>
        <w:t xml:space="preserve">Database tables </w:t>
      </w:r>
      <w:r w:rsidR="00E72894">
        <w:rPr>
          <w:rFonts w:asciiTheme="minorHAnsi" w:eastAsia="MS Mincho" w:hAnsiTheme="minorHAnsi" w:cs="Arial"/>
          <w:b/>
          <w:sz w:val="24"/>
          <w:szCs w:val="24"/>
        </w:rPr>
        <w:t xml:space="preserve">populated </w:t>
      </w:r>
      <w:r w:rsidR="00E32994">
        <w:rPr>
          <w:rFonts w:asciiTheme="minorHAnsi" w:eastAsia="MS Mincho" w:hAnsiTheme="minorHAnsi" w:cs="Arial"/>
          <w:b/>
          <w:sz w:val="24"/>
          <w:szCs w:val="24"/>
        </w:rPr>
        <w:t>with mock</w:t>
      </w:r>
      <w:r>
        <w:rPr>
          <w:rFonts w:asciiTheme="minorHAnsi" w:eastAsia="MS Mincho" w:hAnsiTheme="minorHAnsi" w:cs="Arial"/>
          <w:b/>
          <w:sz w:val="24"/>
          <w:szCs w:val="24"/>
        </w:rPr>
        <w:t>-data</w:t>
      </w:r>
      <w:r w:rsidRPr="000E535F">
        <w:rPr>
          <w:rFonts w:asciiTheme="minorHAnsi" w:eastAsia="MS Mincho" w:hAnsiTheme="minorHAnsi" w:cs="Arial"/>
          <w:b/>
          <w:sz w:val="24"/>
          <w:szCs w:val="24"/>
        </w:rPr>
        <w:t>:</w:t>
      </w:r>
    </w:p>
    <w:p w:rsidR="00387D33" w:rsidRDefault="00387D33" w:rsidP="00FA170C">
      <w:pPr>
        <w:rPr>
          <w:rFonts w:asciiTheme="minorHAnsi" w:eastAsia="MS Mincho" w:hAnsiTheme="minorHAnsi" w:cs="Arial"/>
          <w:b/>
          <w:sz w:val="24"/>
          <w:szCs w:val="24"/>
        </w:rPr>
      </w:pPr>
    </w:p>
    <w:p w:rsidR="00E72894" w:rsidRDefault="00E72894" w:rsidP="00FA170C">
      <w:pPr>
        <w:rPr>
          <w:rFonts w:eastAsia="MS Mincho" w:cs="Arial"/>
          <w:sz w:val="24"/>
          <w:szCs w:val="24"/>
        </w:rPr>
      </w:pPr>
      <w:r>
        <w:rPr>
          <w:noProof/>
          <w:lang w:val="en-GB" w:eastAsia="en-GB" w:bidi="ar-SA"/>
        </w:rPr>
        <w:drawing>
          <wp:inline distT="0" distB="0" distL="0" distR="0" wp14:anchorId="628F812A" wp14:editId="365B16C7">
            <wp:extent cx="5943600" cy="41910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3"/>
                    <a:stretch>
                      <a:fillRect/>
                    </a:stretch>
                  </pic:blipFill>
                  <pic:spPr>
                    <a:xfrm>
                      <a:off x="0" y="0"/>
                      <a:ext cx="5943600" cy="4191000"/>
                    </a:xfrm>
                    <a:prstGeom prst="rect">
                      <a:avLst/>
                    </a:prstGeom>
                  </pic:spPr>
                </pic:pic>
              </a:graphicData>
            </a:graphic>
          </wp:inline>
        </w:drawing>
      </w:r>
    </w:p>
    <w:p w:rsidR="00BD676B" w:rsidRPr="000E535F" w:rsidRDefault="00BD676B" w:rsidP="00FA170C">
      <w:pPr>
        <w:rPr>
          <w:rFonts w:eastAsia="MS Mincho" w:cs="Arial"/>
          <w:sz w:val="24"/>
          <w:szCs w:val="24"/>
        </w:rPr>
      </w:pPr>
    </w:p>
    <w:p w:rsidR="00387D33" w:rsidRPr="00387D33" w:rsidRDefault="00387D33" w:rsidP="00FA170C">
      <w:pPr>
        <w:rPr>
          <w:rFonts w:asciiTheme="minorHAnsi" w:eastAsia="MS Mincho" w:hAnsiTheme="minorHAnsi" w:cs="Arial"/>
        </w:rPr>
      </w:pPr>
      <w:r>
        <w:rPr>
          <w:rFonts w:asciiTheme="minorHAnsi" w:eastAsia="MS Mincho" w:hAnsiTheme="minorHAnsi" w:cs="Arial"/>
        </w:rPr>
        <w:t>Note: The records for both uom_id and vat_code columns shows values from two columns from their respected tables. The value ‘6 [- &gt;N/A]’ from the column uom_id is a combination of the uom_id = ‘6’ and uom_code=’N/A’. They are shown this way to make the foreign key columns easier to read</w:t>
      </w:r>
      <w:r w:rsidR="00D30937">
        <w:rPr>
          <w:rFonts w:asciiTheme="minorHAnsi" w:eastAsia="MS Mincho" w:hAnsiTheme="minorHAnsi" w:cs="Arial"/>
        </w:rPr>
        <w:t>. In reality, only the</w:t>
      </w:r>
      <w:r w:rsidR="00EE5309">
        <w:rPr>
          <w:rFonts w:asciiTheme="minorHAnsi" w:eastAsia="MS Mincho" w:hAnsiTheme="minorHAnsi" w:cs="Arial"/>
        </w:rPr>
        <w:t xml:space="preserve"> uom_i</w:t>
      </w:r>
      <w:r w:rsidR="00D30937">
        <w:rPr>
          <w:rFonts w:asciiTheme="minorHAnsi" w:eastAsia="MS Mincho" w:hAnsiTheme="minorHAnsi" w:cs="Arial"/>
        </w:rPr>
        <w:t xml:space="preserve">d and the vat_code </w:t>
      </w:r>
      <w:proofErr w:type="gramStart"/>
      <w:r w:rsidR="00D30937">
        <w:rPr>
          <w:rFonts w:asciiTheme="minorHAnsi" w:eastAsia="MS Mincho" w:hAnsiTheme="minorHAnsi" w:cs="Arial"/>
        </w:rPr>
        <w:t>is</w:t>
      </w:r>
      <w:proofErr w:type="gramEnd"/>
      <w:r w:rsidR="00D30937">
        <w:rPr>
          <w:rFonts w:asciiTheme="minorHAnsi" w:eastAsia="MS Mincho" w:hAnsiTheme="minorHAnsi" w:cs="Arial"/>
        </w:rPr>
        <w:t xml:space="preserve"> actually stored in the table.</w:t>
      </w:r>
    </w:p>
    <w:p w:rsidR="00AC18A0" w:rsidRDefault="00AC18A0" w:rsidP="00FA170C">
      <w:pPr>
        <w:rPr>
          <w:rFonts w:eastAsia="MS Mincho" w:cs="Arial"/>
        </w:rPr>
      </w:pPr>
    </w:p>
    <w:p w:rsidR="00AC18A0" w:rsidRDefault="00AC18A0" w:rsidP="00FA170C">
      <w:pPr>
        <w:rPr>
          <w:rFonts w:eastAsia="MS Mincho" w:cs="Arial"/>
        </w:rPr>
      </w:pPr>
    </w:p>
    <w:p w:rsidR="00AC18A0" w:rsidRDefault="00AC18A0" w:rsidP="00FA170C">
      <w:pPr>
        <w:rPr>
          <w:rFonts w:eastAsia="MS Mincho" w:cs="Arial"/>
        </w:rPr>
      </w:pPr>
    </w:p>
    <w:p w:rsidR="00AC18A0" w:rsidRDefault="00AC18A0" w:rsidP="00FA170C">
      <w:pPr>
        <w:rPr>
          <w:rFonts w:eastAsia="MS Mincho" w:cs="Arial"/>
        </w:rPr>
      </w:pPr>
    </w:p>
    <w:p w:rsidR="00AC18A0" w:rsidRDefault="00AC18A0" w:rsidP="00FA170C">
      <w:pPr>
        <w:rPr>
          <w:rFonts w:eastAsia="MS Mincho" w:cs="Arial"/>
        </w:rPr>
      </w:pPr>
    </w:p>
    <w:p w:rsidR="00AC18A0" w:rsidRDefault="00AC18A0" w:rsidP="00FA170C">
      <w:pPr>
        <w:rPr>
          <w:rFonts w:eastAsia="MS Mincho" w:cs="Arial"/>
        </w:rPr>
      </w:pPr>
    </w:p>
    <w:p w:rsidR="00FB5CE7" w:rsidRDefault="00FB5CE7" w:rsidP="00FA170C">
      <w:pPr>
        <w:rPr>
          <w:rFonts w:eastAsia="MS Mincho" w:cs="Arial"/>
        </w:rPr>
      </w:pPr>
    </w:p>
    <w:p w:rsidR="00BD676B" w:rsidRDefault="00BD676B" w:rsidP="00BD676B">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AC18A0" w:rsidRDefault="00AC18A0" w:rsidP="00FA170C">
      <w:pPr>
        <w:rPr>
          <w:rFonts w:eastAsia="MS Mincho" w:cs="Arial"/>
        </w:rPr>
      </w:pPr>
    </w:p>
    <w:p w:rsidR="00AC18A0" w:rsidRDefault="008C37B0" w:rsidP="00FA170C">
      <w:pPr>
        <w:rPr>
          <w:rFonts w:eastAsia="MS Mincho" w:cs="Arial"/>
        </w:rPr>
      </w:pPr>
      <w:r>
        <w:rPr>
          <w:noProof/>
          <w:lang w:val="en-GB" w:eastAsia="en-GB" w:bidi="ar-SA"/>
        </w:rPr>
        <w:lastRenderedPageBreak/>
        <w:drawing>
          <wp:inline distT="0" distB="0" distL="0" distR="0" wp14:anchorId="5F85A70F" wp14:editId="2566D154">
            <wp:extent cx="5650089" cy="4400550"/>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4"/>
                    <a:stretch>
                      <a:fillRect/>
                    </a:stretch>
                  </pic:blipFill>
                  <pic:spPr>
                    <a:xfrm>
                      <a:off x="0" y="0"/>
                      <a:ext cx="5654471" cy="4403963"/>
                    </a:xfrm>
                    <a:prstGeom prst="rect">
                      <a:avLst/>
                    </a:prstGeom>
                  </pic:spPr>
                </pic:pic>
              </a:graphicData>
            </a:graphic>
          </wp:inline>
        </w:drawing>
      </w:r>
    </w:p>
    <w:p w:rsidR="00D43A22" w:rsidRDefault="00D43A22" w:rsidP="00FA170C">
      <w:pPr>
        <w:rPr>
          <w:rFonts w:eastAsia="MS Mincho" w:cs="Arial"/>
        </w:rPr>
      </w:pPr>
    </w:p>
    <w:p w:rsidR="00AC18A0" w:rsidRDefault="008C37B0" w:rsidP="00FA170C">
      <w:pPr>
        <w:rPr>
          <w:rFonts w:eastAsia="MS Mincho" w:cs="Arial"/>
        </w:rPr>
      </w:pPr>
      <w:r>
        <w:rPr>
          <w:rFonts w:eastAsia="MS Mincho" w:cs="Arial"/>
        </w:rPr>
        <w:t>Note: Just like from the previous table, the product_id displays the product_id and description from the products table. Only the product_id is actually stored in the product_inventory table.</w:t>
      </w:r>
    </w:p>
    <w:p w:rsidR="00AC18A0" w:rsidRDefault="00AC18A0" w:rsidP="00FA170C">
      <w:pPr>
        <w:rPr>
          <w:rFonts w:eastAsia="MS Mincho" w:cs="Arial"/>
        </w:rPr>
      </w:pPr>
    </w:p>
    <w:p w:rsidR="00AC18A0" w:rsidRDefault="00AC18A0" w:rsidP="00FA170C">
      <w:pPr>
        <w:rPr>
          <w:rFonts w:eastAsia="MS Mincho" w:cs="Arial"/>
        </w:rPr>
      </w:pPr>
    </w:p>
    <w:p w:rsidR="00AC18A0" w:rsidRDefault="00AC18A0" w:rsidP="00FA170C">
      <w:pPr>
        <w:rPr>
          <w:rFonts w:eastAsia="MS Mincho" w:cs="Arial"/>
        </w:rPr>
      </w:pPr>
    </w:p>
    <w:p w:rsidR="00AC18A0" w:rsidRDefault="00AC18A0" w:rsidP="00FA170C">
      <w:pPr>
        <w:rPr>
          <w:rFonts w:eastAsia="MS Mincho" w:cs="Arial"/>
        </w:rPr>
      </w:pPr>
    </w:p>
    <w:p w:rsidR="00AC18A0" w:rsidRDefault="00AC18A0" w:rsidP="00FA170C">
      <w:pPr>
        <w:rPr>
          <w:rFonts w:eastAsia="MS Mincho" w:cs="Arial"/>
        </w:rPr>
      </w:pPr>
    </w:p>
    <w:p w:rsidR="00AC18A0" w:rsidRDefault="00AC18A0" w:rsidP="00FA170C">
      <w:pPr>
        <w:rPr>
          <w:rFonts w:eastAsia="MS Mincho" w:cs="Arial"/>
        </w:rPr>
      </w:pPr>
    </w:p>
    <w:p w:rsidR="0097169A" w:rsidRDefault="0097169A" w:rsidP="00FA170C">
      <w:pPr>
        <w:rPr>
          <w:rFonts w:eastAsia="MS Mincho" w:cs="Arial"/>
        </w:rPr>
      </w:pPr>
    </w:p>
    <w:p w:rsidR="0097169A" w:rsidRDefault="0097169A" w:rsidP="00FA170C">
      <w:pPr>
        <w:rPr>
          <w:rFonts w:eastAsia="MS Mincho" w:cs="Arial"/>
        </w:rPr>
      </w:pPr>
    </w:p>
    <w:p w:rsidR="0097169A" w:rsidRDefault="0097169A" w:rsidP="00FA170C">
      <w:pPr>
        <w:rPr>
          <w:rFonts w:eastAsia="MS Mincho" w:cs="Arial"/>
        </w:rPr>
      </w:pPr>
    </w:p>
    <w:p w:rsidR="0097169A" w:rsidRDefault="0097169A" w:rsidP="00FA170C">
      <w:pPr>
        <w:rPr>
          <w:rFonts w:eastAsia="MS Mincho" w:cs="Arial"/>
        </w:rPr>
      </w:pPr>
    </w:p>
    <w:p w:rsidR="0097169A" w:rsidRDefault="0097169A" w:rsidP="0097169A">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97169A" w:rsidRDefault="0097169A" w:rsidP="00FA170C">
      <w:pPr>
        <w:rPr>
          <w:rFonts w:eastAsia="MS Mincho" w:cs="Arial"/>
        </w:rPr>
      </w:pPr>
    </w:p>
    <w:p w:rsidR="00825960" w:rsidRDefault="00825960" w:rsidP="00FA170C">
      <w:pPr>
        <w:rPr>
          <w:rFonts w:eastAsia="MS Mincho" w:cs="Arial"/>
        </w:rPr>
      </w:pPr>
      <w:r>
        <w:rPr>
          <w:noProof/>
          <w:lang w:val="en-GB" w:eastAsia="en-GB" w:bidi="ar-SA"/>
        </w:rPr>
        <w:lastRenderedPageBreak/>
        <w:drawing>
          <wp:inline distT="0" distB="0" distL="0" distR="0" wp14:anchorId="7479460D" wp14:editId="6B8145F3">
            <wp:extent cx="4019550" cy="2762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5"/>
                    <a:stretch>
                      <a:fillRect/>
                    </a:stretch>
                  </pic:blipFill>
                  <pic:spPr>
                    <a:xfrm>
                      <a:off x="0" y="0"/>
                      <a:ext cx="4019550" cy="2762250"/>
                    </a:xfrm>
                    <a:prstGeom prst="rect">
                      <a:avLst/>
                    </a:prstGeom>
                  </pic:spPr>
                </pic:pic>
              </a:graphicData>
            </a:graphic>
          </wp:inline>
        </w:drawing>
      </w:r>
    </w:p>
    <w:p w:rsidR="00825960" w:rsidRDefault="00825960" w:rsidP="00FA170C">
      <w:pPr>
        <w:rPr>
          <w:rFonts w:eastAsia="MS Mincho" w:cs="Arial"/>
        </w:rPr>
      </w:pPr>
    </w:p>
    <w:p w:rsidR="00825960" w:rsidRDefault="00825960" w:rsidP="00FA170C">
      <w:pPr>
        <w:rPr>
          <w:rFonts w:eastAsia="MS Mincho" w:cs="Arial"/>
        </w:rPr>
      </w:pPr>
      <w:r>
        <w:rPr>
          <w:noProof/>
          <w:lang w:val="en-GB" w:eastAsia="en-GB" w:bidi="ar-SA"/>
        </w:rPr>
        <w:drawing>
          <wp:inline distT="0" distB="0" distL="0" distR="0" wp14:anchorId="59656467" wp14:editId="21C99744">
            <wp:extent cx="3143250" cy="23336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6"/>
                    <a:stretch>
                      <a:fillRect/>
                    </a:stretch>
                  </pic:blipFill>
                  <pic:spPr>
                    <a:xfrm>
                      <a:off x="0" y="0"/>
                      <a:ext cx="3143250" cy="2333625"/>
                    </a:xfrm>
                    <a:prstGeom prst="rect">
                      <a:avLst/>
                    </a:prstGeom>
                  </pic:spPr>
                </pic:pic>
              </a:graphicData>
            </a:graphic>
          </wp:inline>
        </w:drawing>
      </w:r>
    </w:p>
    <w:p w:rsidR="00825960" w:rsidRDefault="00825960" w:rsidP="00FA170C">
      <w:pPr>
        <w:rPr>
          <w:rFonts w:eastAsia="MS Mincho" w:cs="Arial"/>
        </w:rPr>
      </w:pPr>
    </w:p>
    <w:p w:rsidR="00B94D6D" w:rsidRDefault="00B94D6D" w:rsidP="00FA170C">
      <w:pPr>
        <w:rPr>
          <w:rFonts w:eastAsia="MS Mincho" w:cs="Arial"/>
        </w:rPr>
      </w:pPr>
      <w:r>
        <w:rPr>
          <w:noProof/>
          <w:lang w:val="en-GB" w:eastAsia="en-GB" w:bidi="ar-SA"/>
        </w:rPr>
        <w:drawing>
          <wp:inline distT="0" distB="0" distL="0" distR="0" wp14:anchorId="4DBCC8FE" wp14:editId="5E77A871">
            <wp:extent cx="3124200" cy="21717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7"/>
                    <a:stretch>
                      <a:fillRect/>
                    </a:stretch>
                  </pic:blipFill>
                  <pic:spPr>
                    <a:xfrm>
                      <a:off x="0" y="0"/>
                      <a:ext cx="3124200" cy="2171700"/>
                    </a:xfrm>
                    <a:prstGeom prst="rect">
                      <a:avLst/>
                    </a:prstGeom>
                  </pic:spPr>
                </pic:pic>
              </a:graphicData>
            </a:graphic>
          </wp:inline>
        </w:drawing>
      </w:r>
    </w:p>
    <w:p w:rsidR="00BE24E2" w:rsidRDefault="00BE24E2" w:rsidP="00BE24E2">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8C2032" w:rsidRDefault="008C2032" w:rsidP="00BE24E2">
      <w:pPr>
        <w:rPr>
          <w:rFonts w:asciiTheme="minorHAnsi" w:eastAsia="MS Mincho" w:hAnsiTheme="minorHAnsi" w:cs="Arial"/>
          <w:sz w:val="16"/>
          <w:szCs w:val="16"/>
        </w:rPr>
      </w:pPr>
      <w:r>
        <w:rPr>
          <w:noProof/>
          <w:lang w:val="en-GB" w:eastAsia="en-GB" w:bidi="ar-SA"/>
        </w:rPr>
        <w:lastRenderedPageBreak/>
        <w:drawing>
          <wp:inline distT="0" distB="0" distL="0" distR="0" wp14:anchorId="2F85CDAB" wp14:editId="3B2FF210">
            <wp:extent cx="3499083" cy="2367643"/>
            <wp:effectExtent l="0" t="0" r="635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8"/>
                    <a:stretch>
                      <a:fillRect/>
                    </a:stretch>
                  </pic:blipFill>
                  <pic:spPr>
                    <a:xfrm>
                      <a:off x="0" y="0"/>
                      <a:ext cx="3496093" cy="2365620"/>
                    </a:xfrm>
                    <a:prstGeom prst="rect">
                      <a:avLst/>
                    </a:prstGeom>
                  </pic:spPr>
                </pic:pic>
              </a:graphicData>
            </a:graphic>
          </wp:inline>
        </w:drawing>
      </w: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r>
        <w:rPr>
          <w:noProof/>
          <w:lang w:val="en-GB" w:eastAsia="en-GB" w:bidi="ar-SA"/>
        </w:rPr>
        <w:drawing>
          <wp:inline distT="0" distB="0" distL="0" distR="0" wp14:anchorId="39661A97" wp14:editId="1D16F756">
            <wp:extent cx="3638550" cy="15144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9"/>
                    <a:stretch>
                      <a:fillRect/>
                    </a:stretch>
                  </pic:blipFill>
                  <pic:spPr>
                    <a:xfrm>
                      <a:off x="0" y="0"/>
                      <a:ext cx="3638550" cy="1514475"/>
                    </a:xfrm>
                    <a:prstGeom prst="rect">
                      <a:avLst/>
                    </a:prstGeom>
                  </pic:spPr>
                </pic:pic>
              </a:graphicData>
            </a:graphic>
          </wp:inline>
        </w:drawing>
      </w:r>
    </w:p>
    <w:p w:rsidR="008C2032" w:rsidRDefault="008C2032" w:rsidP="00BE24E2">
      <w:pPr>
        <w:rPr>
          <w:rFonts w:asciiTheme="minorHAnsi" w:eastAsia="MS Mincho" w:hAnsiTheme="minorHAnsi" w:cs="Arial"/>
          <w:sz w:val="16"/>
          <w:szCs w:val="16"/>
        </w:rPr>
      </w:pPr>
      <w:r>
        <w:rPr>
          <w:noProof/>
          <w:lang w:val="en-GB" w:eastAsia="en-GB" w:bidi="ar-SA"/>
        </w:rPr>
        <w:drawing>
          <wp:inline distT="0" distB="0" distL="0" distR="0" wp14:anchorId="151B67F9" wp14:editId="57708B1B">
            <wp:extent cx="2933700" cy="15906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0"/>
                    <a:stretch>
                      <a:fillRect/>
                    </a:stretch>
                  </pic:blipFill>
                  <pic:spPr>
                    <a:xfrm>
                      <a:off x="0" y="0"/>
                      <a:ext cx="2933700" cy="1590675"/>
                    </a:xfrm>
                    <a:prstGeom prst="rect">
                      <a:avLst/>
                    </a:prstGeom>
                  </pic:spPr>
                </pic:pic>
              </a:graphicData>
            </a:graphic>
          </wp:inline>
        </w:drawing>
      </w: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p>
    <w:p w:rsidR="008C2032" w:rsidRDefault="008C2032" w:rsidP="00BE24E2">
      <w:pPr>
        <w:rPr>
          <w:rFonts w:asciiTheme="minorHAnsi" w:eastAsia="MS Mincho" w:hAnsiTheme="minorHAnsi" w:cs="Arial"/>
          <w:sz w:val="16"/>
          <w:szCs w:val="16"/>
        </w:rPr>
      </w:pPr>
    </w:p>
    <w:p w:rsidR="0047469F" w:rsidRPr="00322606" w:rsidRDefault="0047469F" w:rsidP="00A62B6C">
      <w:pPr>
        <w:pStyle w:val="Heading2"/>
        <w:rPr>
          <w:rFonts w:asciiTheme="minorHAnsi" w:eastAsia="MS Mincho" w:hAnsiTheme="minorHAnsi" w:cstheme="minorHAnsi"/>
        </w:rPr>
      </w:pPr>
      <w:bookmarkStart w:id="235" w:name="_Toc328058751"/>
      <w:r w:rsidRPr="00322606">
        <w:rPr>
          <w:rFonts w:asciiTheme="minorHAnsi" w:eastAsia="MS Mincho" w:hAnsiTheme="minorHAnsi" w:cstheme="minorHAnsi"/>
        </w:rPr>
        <w:lastRenderedPageBreak/>
        <w:t xml:space="preserve">3.2. </w:t>
      </w:r>
      <w:bookmarkEnd w:id="235"/>
      <w:r w:rsidR="000A31B6">
        <w:rPr>
          <w:rFonts w:asciiTheme="minorHAnsi" w:eastAsia="MS Mincho" w:hAnsiTheme="minorHAnsi" w:cstheme="minorHAnsi"/>
        </w:rPr>
        <w:t>testing/implementation</w:t>
      </w:r>
    </w:p>
    <w:p w:rsidR="008A149B" w:rsidRDefault="008A149B" w:rsidP="009F4538">
      <w:pPr>
        <w:rPr>
          <w:rFonts w:asciiTheme="minorHAnsi" w:eastAsia="MS Mincho" w:hAnsiTheme="minorHAnsi" w:cstheme="minorHAnsi"/>
        </w:rPr>
      </w:pPr>
    </w:p>
    <w:p w:rsidR="00511B61" w:rsidRDefault="00351270" w:rsidP="009F4538">
      <w:pPr>
        <w:rPr>
          <w:rFonts w:asciiTheme="minorHAnsi" w:eastAsia="MS Mincho" w:hAnsiTheme="minorHAnsi" w:cstheme="minorHAnsi"/>
        </w:rPr>
      </w:pPr>
      <w:r>
        <w:rPr>
          <w:rFonts w:asciiTheme="minorHAnsi" w:eastAsia="MS Mincho" w:hAnsiTheme="minorHAnsi" w:cstheme="minorHAnsi"/>
        </w:rPr>
        <w:t>A backup copy of the database named ‘</w:t>
      </w:r>
      <w:r w:rsidRPr="003D5380">
        <w:rPr>
          <w:rFonts w:asciiTheme="minorHAnsi" w:eastAsia="MS Mincho" w:hAnsiTheme="minorHAnsi" w:cstheme="minorHAnsi"/>
          <w:b/>
        </w:rPr>
        <w:t>test_pos_pi</w:t>
      </w:r>
      <w:r>
        <w:rPr>
          <w:rFonts w:asciiTheme="minorHAnsi" w:eastAsia="MS Mincho" w:hAnsiTheme="minorHAnsi" w:cstheme="minorHAnsi"/>
        </w:rPr>
        <w:t>’ was created</w:t>
      </w:r>
      <w:r w:rsidR="00613FF9">
        <w:rPr>
          <w:rFonts w:asciiTheme="minorHAnsi" w:eastAsia="MS Mincho" w:hAnsiTheme="minorHAnsi" w:cstheme="minorHAnsi"/>
        </w:rPr>
        <w:t xml:space="preserve"> for the purpose of testing the application.</w:t>
      </w:r>
      <w:r>
        <w:rPr>
          <w:rFonts w:asciiTheme="minorHAnsi" w:eastAsia="MS Mincho" w:hAnsiTheme="minorHAnsi" w:cstheme="minorHAnsi"/>
        </w:rPr>
        <w:t xml:space="preserve"> </w:t>
      </w:r>
      <w:r w:rsidR="00511B61">
        <w:rPr>
          <w:rFonts w:asciiTheme="minorHAnsi" w:eastAsia="MS Mincho" w:hAnsiTheme="minorHAnsi" w:cstheme="minorHAnsi"/>
        </w:rPr>
        <w:t xml:space="preserve">  A test code will be created and executed to test for the following:</w:t>
      </w:r>
      <w:r w:rsidRPr="00351270">
        <w:rPr>
          <w:rFonts w:asciiTheme="minorHAnsi" w:eastAsia="MS Mincho" w:hAnsiTheme="minorHAnsi" w:cstheme="minorHAnsi"/>
        </w:rPr>
        <w:t xml:space="preserve"> </w:t>
      </w:r>
    </w:p>
    <w:p w:rsidR="00FD1960" w:rsidRDefault="00511B61" w:rsidP="00D73879">
      <w:pPr>
        <w:pStyle w:val="ListParagraph"/>
        <w:numPr>
          <w:ilvl w:val="0"/>
          <w:numId w:val="5"/>
        </w:numPr>
        <w:rPr>
          <w:rFonts w:asciiTheme="minorHAnsi" w:eastAsia="MS Mincho" w:hAnsiTheme="minorHAnsi" w:cstheme="minorHAnsi"/>
        </w:rPr>
      </w:pPr>
      <w:r>
        <w:rPr>
          <w:rFonts w:asciiTheme="minorHAnsi" w:eastAsia="MS Mincho" w:hAnsiTheme="minorHAnsi" w:cstheme="minorHAnsi"/>
        </w:rPr>
        <w:t>Database connectivity – database connection will be tested by verifying that an appropriate database driver is installed and registered, and that login credentials are correct.</w:t>
      </w:r>
      <w:r w:rsidR="00351270">
        <w:rPr>
          <w:rFonts w:asciiTheme="minorHAnsi" w:eastAsia="MS Mincho" w:hAnsiTheme="minorHAnsi" w:cstheme="minorHAnsi"/>
        </w:rPr>
        <w:t xml:space="preserve"> </w:t>
      </w:r>
    </w:p>
    <w:p w:rsidR="00511B61" w:rsidRDefault="00D3028D" w:rsidP="00D73879">
      <w:pPr>
        <w:pStyle w:val="ListParagraph"/>
        <w:numPr>
          <w:ilvl w:val="0"/>
          <w:numId w:val="5"/>
        </w:numPr>
        <w:rPr>
          <w:rFonts w:asciiTheme="minorHAnsi" w:eastAsia="MS Mincho" w:hAnsiTheme="minorHAnsi" w:cstheme="minorHAnsi"/>
        </w:rPr>
      </w:pPr>
      <w:r>
        <w:rPr>
          <w:rFonts w:asciiTheme="minorHAnsi" w:eastAsia="MS Mincho" w:hAnsiTheme="minorHAnsi" w:cstheme="minorHAnsi"/>
        </w:rPr>
        <w:t>Product</w:t>
      </w:r>
      <w:r w:rsidR="00511B61">
        <w:rPr>
          <w:rFonts w:asciiTheme="minorHAnsi" w:eastAsia="MS Mincho" w:hAnsiTheme="minorHAnsi" w:cstheme="minorHAnsi"/>
        </w:rPr>
        <w:t xml:space="preserve"> insertion, update and deletion – verify that information is correctly inserted, updated and deleted.</w:t>
      </w:r>
    </w:p>
    <w:p w:rsidR="00511B61" w:rsidRDefault="00237AB6" w:rsidP="00D73879">
      <w:pPr>
        <w:pStyle w:val="ListParagraph"/>
        <w:numPr>
          <w:ilvl w:val="0"/>
          <w:numId w:val="5"/>
        </w:numPr>
        <w:rPr>
          <w:rFonts w:asciiTheme="minorHAnsi" w:eastAsia="MS Mincho" w:hAnsiTheme="minorHAnsi" w:cstheme="minorHAnsi"/>
        </w:rPr>
      </w:pPr>
      <w:r>
        <w:rPr>
          <w:rFonts w:asciiTheme="minorHAnsi" w:eastAsia="MS Mincho" w:hAnsiTheme="minorHAnsi" w:cstheme="minorHAnsi"/>
        </w:rPr>
        <w:t>Database transaction – verify that information is correctly commited after a successful transaction, or that changes to the database are being rolled-back after a failed transaction.</w:t>
      </w:r>
    </w:p>
    <w:p w:rsidR="00BA5296" w:rsidRPr="00511B61" w:rsidRDefault="00BA5296" w:rsidP="00BA5296">
      <w:pPr>
        <w:pStyle w:val="ListParagraph"/>
        <w:rPr>
          <w:rFonts w:asciiTheme="minorHAnsi" w:eastAsia="MS Mincho" w:hAnsiTheme="minorHAnsi" w:cstheme="minorHAnsi"/>
        </w:rPr>
      </w:pPr>
    </w:p>
    <w:p w:rsidR="00212178" w:rsidRDefault="004D76BE" w:rsidP="009F4538">
      <w:pPr>
        <w:rPr>
          <w:rFonts w:asciiTheme="minorHAnsi" w:eastAsia="MS Mincho" w:hAnsiTheme="minorHAnsi" w:cstheme="minorHAnsi"/>
        </w:rPr>
      </w:pPr>
      <w:r>
        <w:rPr>
          <w:rFonts w:asciiTheme="minorHAnsi" w:eastAsia="MS Mincho" w:hAnsiTheme="minorHAnsi" w:cstheme="minorHAnsi"/>
        </w:rPr>
        <w:t xml:space="preserve">                 The original database</w:t>
      </w:r>
      <w:r w:rsidR="00D33433">
        <w:rPr>
          <w:rFonts w:asciiTheme="minorHAnsi" w:eastAsia="MS Mincho" w:hAnsiTheme="minorHAnsi" w:cstheme="minorHAnsi"/>
        </w:rPr>
        <w:t xml:space="preserve"> (phpMyadmin):</w:t>
      </w:r>
      <w:r w:rsidR="00D33433">
        <w:rPr>
          <w:rFonts w:asciiTheme="minorHAnsi" w:eastAsia="MS Mincho" w:hAnsiTheme="minorHAnsi" w:cstheme="minorHAnsi"/>
        </w:rPr>
        <w:tab/>
      </w:r>
      <w:r w:rsidR="00D33433">
        <w:rPr>
          <w:rFonts w:asciiTheme="minorHAnsi" w:eastAsia="MS Mincho" w:hAnsiTheme="minorHAnsi" w:cstheme="minorHAnsi"/>
        </w:rPr>
        <w:tab/>
        <w:t xml:space="preserve">           </w:t>
      </w:r>
      <w:r w:rsidR="00212178">
        <w:rPr>
          <w:rFonts w:asciiTheme="minorHAnsi" w:eastAsia="MS Mincho" w:hAnsiTheme="minorHAnsi" w:cstheme="minorHAnsi"/>
        </w:rPr>
        <w:t>The cloned database</w:t>
      </w:r>
      <w:r w:rsidR="00D33433">
        <w:rPr>
          <w:rFonts w:asciiTheme="minorHAnsi" w:eastAsia="MS Mincho" w:hAnsiTheme="minorHAnsi" w:cstheme="minorHAnsi"/>
        </w:rPr>
        <w:t xml:space="preserve"> (phpMyAdmin)</w:t>
      </w:r>
      <w:r w:rsidR="00212178">
        <w:rPr>
          <w:rFonts w:asciiTheme="minorHAnsi" w:eastAsia="MS Mincho" w:hAnsiTheme="minorHAnsi" w:cstheme="minorHAnsi"/>
        </w:rPr>
        <w:t>:</w:t>
      </w:r>
    </w:p>
    <w:p w:rsidR="008A149B" w:rsidRDefault="004D76BE" w:rsidP="004D76BE">
      <w:pPr>
        <w:rPr>
          <w:rFonts w:asciiTheme="minorHAnsi" w:eastAsia="MS Mincho" w:hAnsiTheme="minorHAnsi" w:cstheme="minorHAnsi"/>
        </w:rPr>
      </w:pPr>
      <w:r>
        <w:rPr>
          <w:rFonts w:asciiTheme="minorHAnsi" w:eastAsia="MS Mincho" w:hAnsiTheme="minorHAnsi" w:cstheme="minorHAnsi"/>
        </w:rPr>
        <w:t xml:space="preserve">                  </w:t>
      </w:r>
      <w:r>
        <w:rPr>
          <w:noProof/>
          <w:lang w:val="en-GB" w:eastAsia="en-GB" w:bidi="ar-SA"/>
        </w:rPr>
        <w:drawing>
          <wp:inline distT="0" distB="0" distL="0" distR="0" wp14:anchorId="139567DF" wp14:editId="65BEA06A">
            <wp:extent cx="1733550" cy="1847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1"/>
                    <a:stretch>
                      <a:fillRect/>
                    </a:stretch>
                  </pic:blipFill>
                  <pic:spPr>
                    <a:xfrm>
                      <a:off x="0" y="0"/>
                      <a:ext cx="1733550" cy="1847850"/>
                    </a:xfrm>
                    <a:prstGeom prst="rect">
                      <a:avLst/>
                    </a:prstGeom>
                  </pic:spPr>
                </pic:pic>
              </a:graphicData>
            </a:graphic>
          </wp:inline>
        </w:drawing>
      </w:r>
      <w:r>
        <w:rPr>
          <w:rFonts w:asciiTheme="minorHAnsi" w:eastAsia="MS Mincho" w:hAnsiTheme="minorHAnsi" w:cstheme="minorHAnsi"/>
        </w:rPr>
        <w:t xml:space="preserve">                                            </w:t>
      </w:r>
      <w:r w:rsidR="00212178">
        <w:rPr>
          <w:noProof/>
          <w:lang w:val="en-GB" w:eastAsia="en-GB" w:bidi="ar-SA"/>
        </w:rPr>
        <w:drawing>
          <wp:inline distT="0" distB="0" distL="0" distR="0" wp14:anchorId="5D1CEA82" wp14:editId="395D5B90">
            <wp:extent cx="1905000" cy="22002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2"/>
                    <a:stretch>
                      <a:fillRect/>
                    </a:stretch>
                  </pic:blipFill>
                  <pic:spPr>
                    <a:xfrm>
                      <a:off x="0" y="0"/>
                      <a:ext cx="1905000" cy="2200275"/>
                    </a:xfrm>
                    <a:prstGeom prst="rect">
                      <a:avLst/>
                    </a:prstGeom>
                  </pic:spPr>
                </pic:pic>
              </a:graphicData>
            </a:graphic>
          </wp:inline>
        </w:drawing>
      </w:r>
    </w:p>
    <w:p w:rsidR="009F4C5B" w:rsidRDefault="009F4C5B" w:rsidP="009F4C5B">
      <w:pPr>
        <w:rPr>
          <w:rFonts w:asciiTheme="minorHAnsi" w:eastAsia="MS Mincho" w:hAnsiTheme="minorHAnsi" w:cstheme="minorHAnsi"/>
        </w:rPr>
      </w:pPr>
      <w:r>
        <w:rPr>
          <w:rFonts w:asciiTheme="minorHAnsi" w:eastAsia="MS Mincho" w:hAnsiTheme="minorHAnsi" w:cstheme="minorHAnsi"/>
        </w:rPr>
        <w:t xml:space="preserve">                  </w:t>
      </w:r>
    </w:p>
    <w:p w:rsidR="00313B2E" w:rsidRDefault="009F4C5B" w:rsidP="009F4C5B">
      <w:pPr>
        <w:rPr>
          <w:rFonts w:asciiTheme="minorHAnsi" w:eastAsia="MS Mincho" w:hAnsiTheme="minorHAnsi" w:cstheme="minorHAnsi"/>
        </w:rPr>
      </w:pPr>
      <w:r>
        <w:rPr>
          <w:rFonts w:asciiTheme="minorHAnsi" w:eastAsia="MS Mincho" w:hAnsiTheme="minorHAnsi" w:cstheme="minorHAnsi"/>
        </w:rPr>
        <w:t xml:space="preserve">                   Data structure of the test database</w:t>
      </w:r>
      <w:r w:rsidR="00D33433">
        <w:rPr>
          <w:rFonts w:asciiTheme="minorHAnsi" w:eastAsia="MS Mincho" w:hAnsiTheme="minorHAnsi" w:cstheme="minorHAnsi"/>
        </w:rPr>
        <w:t xml:space="preserve"> from phpMyadmin:</w:t>
      </w:r>
    </w:p>
    <w:p w:rsidR="008A149B" w:rsidRDefault="00313B2E" w:rsidP="009F4C5B">
      <w:pPr>
        <w:jc w:val="center"/>
        <w:rPr>
          <w:rFonts w:asciiTheme="minorHAnsi" w:eastAsia="MS Mincho" w:hAnsiTheme="minorHAnsi" w:cstheme="minorHAnsi"/>
        </w:rPr>
      </w:pPr>
      <w:r>
        <w:rPr>
          <w:noProof/>
          <w:lang w:val="en-GB" w:eastAsia="en-GB" w:bidi="ar-SA"/>
        </w:rPr>
        <w:drawing>
          <wp:inline distT="0" distB="0" distL="0" distR="0" wp14:anchorId="4D8E7116" wp14:editId="6C9547A9">
            <wp:extent cx="5038725" cy="24288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3"/>
                    <a:stretch>
                      <a:fillRect/>
                    </a:stretch>
                  </pic:blipFill>
                  <pic:spPr>
                    <a:xfrm>
                      <a:off x="0" y="0"/>
                      <a:ext cx="5038725" cy="2428875"/>
                    </a:xfrm>
                    <a:prstGeom prst="rect">
                      <a:avLst/>
                    </a:prstGeom>
                  </pic:spPr>
                </pic:pic>
              </a:graphicData>
            </a:graphic>
          </wp:inline>
        </w:drawing>
      </w:r>
    </w:p>
    <w:p w:rsidR="008A149B" w:rsidRDefault="008A149B" w:rsidP="00F6384F">
      <w:pPr>
        <w:rPr>
          <w:rFonts w:asciiTheme="minorHAnsi" w:eastAsia="MS Mincho" w:hAnsiTheme="minorHAnsi" w:cstheme="minorHAnsi"/>
        </w:rPr>
      </w:pPr>
    </w:p>
    <w:p w:rsidR="008A149B" w:rsidRDefault="008A149B" w:rsidP="008A149B">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97175B" w:rsidRDefault="0097175B" w:rsidP="008A149B">
      <w:pPr>
        <w:rPr>
          <w:rFonts w:asciiTheme="minorHAnsi" w:eastAsia="MS Mincho" w:hAnsiTheme="minorHAnsi" w:cstheme="minorHAnsi"/>
          <w:b/>
          <w:sz w:val="24"/>
          <w:szCs w:val="24"/>
        </w:rPr>
      </w:pPr>
      <w:r w:rsidRPr="0097175B">
        <w:rPr>
          <w:rFonts w:asciiTheme="minorHAnsi" w:eastAsia="MS Mincho" w:hAnsiTheme="minorHAnsi" w:cstheme="minorHAnsi"/>
          <w:b/>
          <w:sz w:val="24"/>
          <w:szCs w:val="24"/>
        </w:rPr>
        <w:lastRenderedPageBreak/>
        <w:t>Test code for database registration and connection:</w:t>
      </w:r>
    </w:p>
    <w:p w:rsidR="0097175B" w:rsidRDefault="0097175B" w:rsidP="0097175B">
      <w:pPr>
        <w:autoSpaceDE w:val="0"/>
        <w:autoSpaceDN w:val="0"/>
        <w:adjustRightInd w:val="0"/>
        <w:spacing w:before="0" w:after="0" w:line="240" w:lineRule="auto"/>
        <w:rPr>
          <w:rFonts w:ascii="Consolas" w:hAnsi="Consolas" w:cs="Consolas"/>
          <w:b/>
          <w:bCs/>
          <w:lang w:val="en-GB" w:eastAsia="en-GB" w:bidi="ar-SA"/>
        </w:rPr>
      </w:pP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proofErr w:type="gramStart"/>
      <w:r w:rsidRPr="0097175B">
        <w:rPr>
          <w:rFonts w:ascii="Consolas" w:hAnsi="Consolas" w:cs="Consolas"/>
          <w:b/>
          <w:bCs/>
          <w:lang w:val="en-GB" w:eastAsia="en-GB" w:bidi="ar-SA"/>
        </w:rPr>
        <w:t>package</w:t>
      </w:r>
      <w:proofErr w:type="gramEnd"/>
      <w:r w:rsidRPr="0097175B">
        <w:rPr>
          <w:rFonts w:ascii="Consolas" w:hAnsi="Consolas" w:cs="Consolas"/>
          <w:lang w:val="en-GB" w:eastAsia="en-GB" w:bidi="ar-SA"/>
        </w:rPr>
        <w:t xml:space="preserve"> pospi;</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proofErr w:type="gramStart"/>
      <w:r w:rsidRPr="0097175B">
        <w:rPr>
          <w:rFonts w:ascii="Consolas" w:hAnsi="Consolas" w:cs="Consolas"/>
          <w:b/>
          <w:bCs/>
          <w:lang w:val="en-GB" w:eastAsia="en-GB" w:bidi="ar-SA"/>
        </w:rPr>
        <w:t>import</w:t>
      </w:r>
      <w:proofErr w:type="gramEnd"/>
      <w:r w:rsidRPr="0097175B">
        <w:rPr>
          <w:rFonts w:ascii="Consolas" w:hAnsi="Consolas" w:cs="Consolas"/>
          <w:lang w:val="en-GB" w:eastAsia="en-GB" w:bidi="ar-SA"/>
        </w:rPr>
        <w:t xml:space="preserve"> java.sql.Connection;</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proofErr w:type="gramStart"/>
      <w:r w:rsidRPr="0097175B">
        <w:rPr>
          <w:rFonts w:ascii="Consolas" w:hAnsi="Consolas" w:cs="Consolas"/>
          <w:b/>
          <w:bCs/>
          <w:lang w:val="en-GB" w:eastAsia="en-GB" w:bidi="ar-SA"/>
        </w:rPr>
        <w:t>import</w:t>
      </w:r>
      <w:proofErr w:type="gramEnd"/>
      <w:r w:rsidRPr="0097175B">
        <w:rPr>
          <w:rFonts w:ascii="Consolas" w:hAnsi="Consolas" w:cs="Consolas"/>
          <w:lang w:val="en-GB" w:eastAsia="en-GB" w:bidi="ar-SA"/>
        </w:rPr>
        <w:t xml:space="preserve"> java.sql.DriverManager;</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proofErr w:type="gramStart"/>
      <w:r w:rsidRPr="0097175B">
        <w:rPr>
          <w:rFonts w:ascii="Consolas" w:hAnsi="Consolas" w:cs="Consolas"/>
          <w:b/>
          <w:bCs/>
          <w:lang w:val="en-GB" w:eastAsia="en-GB" w:bidi="ar-SA"/>
        </w:rPr>
        <w:t>public</w:t>
      </w:r>
      <w:proofErr w:type="gramEnd"/>
      <w:r w:rsidRPr="0097175B">
        <w:rPr>
          <w:rFonts w:ascii="Consolas" w:hAnsi="Consolas" w:cs="Consolas"/>
          <w:lang w:val="en-GB" w:eastAsia="en-GB" w:bidi="ar-SA"/>
        </w:rPr>
        <w:t xml:space="preserve"> </w:t>
      </w:r>
      <w:r w:rsidRPr="0097175B">
        <w:rPr>
          <w:rFonts w:ascii="Consolas" w:hAnsi="Consolas" w:cs="Consolas"/>
          <w:b/>
          <w:bCs/>
          <w:lang w:val="en-GB" w:eastAsia="en-GB" w:bidi="ar-SA"/>
        </w:rPr>
        <w:t>class</w:t>
      </w:r>
      <w:r w:rsidRPr="0097175B">
        <w:rPr>
          <w:rFonts w:ascii="Consolas" w:hAnsi="Consolas" w:cs="Consolas"/>
          <w:lang w:val="en-GB" w:eastAsia="en-GB" w:bidi="ar-SA"/>
        </w:rPr>
        <w:t xml:space="preserve"> TestDataConnection {</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proofErr w:type="gramStart"/>
      <w:r w:rsidRPr="0097175B">
        <w:rPr>
          <w:rFonts w:ascii="Consolas" w:hAnsi="Consolas" w:cs="Consolas"/>
          <w:b/>
          <w:bCs/>
          <w:lang w:val="en-GB" w:eastAsia="en-GB" w:bidi="ar-SA"/>
        </w:rPr>
        <w:t>private</w:t>
      </w:r>
      <w:proofErr w:type="gramEnd"/>
      <w:r w:rsidRPr="0097175B">
        <w:rPr>
          <w:rFonts w:ascii="Consolas" w:hAnsi="Consolas" w:cs="Consolas"/>
          <w:lang w:val="en-GB" w:eastAsia="en-GB" w:bidi="ar-SA"/>
        </w:rPr>
        <w:t xml:space="preserve"> </w:t>
      </w:r>
      <w:r w:rsidRPr="0097175B">
        <w:rPr>
          <w:rFonts w:ascii="Consolas" w:hAnsi="Consolas" w:cs="Consolas"/>
          <w:b/>
          <w:bCs/>
          <w:lang w:val="en-GB" w:eastAsia="en-GB" w:bidi="ar-SA"/>
        </w:rPr>
        <w:t>static</w:t>
      </w:r>
      <w:r w:rsidRPr="0097175B">
        <w:rPr>
          <w:rFonts w:ascii="Consolas" w:hAnsi="Consolas" w:cs="Consolas"/>
          <w:lang w:val="en-GB" w:eastAsia="en-GB" w:bidi="ar-SA"/>
        </w:rPr>
        <w:t xml:space="preserve"> </w:t>
      </w:r>
      <w:r w:rsidRPr="0097175B">
        <w:rPr>
          <w:rFonts w:ascii="Consolas" w:hAnsi="Consolas" w:cs="Consolas"/>
          <w:b/>
          <w:bCs/>
          <w:lang w:val="en-GB" w:eastAsia="en-GB" w:bidi="ar-SA"/>
        </w:rPr>
        <w:t>boolean</w:t>
      </w:r>
      <w:r w:rsidRPr="0097175B">
        <w:rPr>
          <w:rFonts w:ascii="Consolas" w:hAnsi="Consolas" w:cs="Consolas"/>
          <w:lang w:val="en-GB" w:eastAsia="en-GB" w:bidi="ar-SA"/>
        </w:rPr>
        <w:t xml:space="preserve"> isConnectionValid(){</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b/>
          <w:bCs/>
          <w:lang w:val="en-GB" w:eastAsia="en-GB" w:bidi="ar-SA"/>
        </w:rPr>
        <w:t>try</w:t>
      </w:r>
      <w:r w:rsidRPr="0097175B">
        <w:rPr>
          <w:rFonts w:ascii="Consolas" w:hAnsi="Consolas" w:cs="Consolas"/>
          <w:lang w:val="en-GB" w:eastAsia="en-GB" w:bidi="ar-SA"/>
        </w:rPr>
        <w:t>{</w:t>
      </w:r>
      <w:proofErr w:type="gramEnd"/>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lang w:val="en-GB" w:eastAsia="en-GB" w:bidi="ar-SA"/>
        </w:rPr>
        <w:t>//Register JDBC driver (done once for the entire application).</w:t>
      </w:r>
      <w:proofErr w:type="gramEnd"/>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lang w:val="en-GB" w:eastAsia="en-GB" w:bidi="ar-SA"/>
        </w:rPr>
        <w:t>Class.</w:t>
      </w:r>
      <w:r w:rsidRPr="0097175B">
        <w:rPr>
          <w:rFonts w:ascii="Consolas" w:hAnsi="Consolas" w:cs="Consolas"/>
          <w:i/>
          <w:iCs/>
          <w:lang w:val="en-GB" w:eastAsia="en-GB" w:bidi="ar-SA"/>
        </w:rPr>
        <w:t>forName</w:t>
      </w:r>
      <w:r w:rsidRPr="0097175B">
        <w:rPr>
          <w:rFonts w:ascii="Consolas" w:hAnsi="Consolas" w:cs="Consolas"/>
          <w:lang w:val="en-GB" w:eastAsia="en-GB" w:bidi="ar-SA"/>
        </w:rPr>
        <w:t>(</w:t>
      </w:r>
      <w:proofErr w:type="gramEnd"/>
      <w:r w:rsidRPr="0097175B">
        <w:rPr>
          <w:rFonts w:ascii="Consolas" w:hAnsi="Consolas" w:cs="Consolas"/>
          <w:lang w:val="en-GB" w:eastAsia="en-GB" w:bidi="ar-SA"/>
        </w:rPr>
        <w:t>"com.mysql.jdbc.Driver");</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t>//Test connection to database</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lang w:val="en-GB" w:eastAsia="en-GB" w:bidi="ar-SA"/>
        </w:rPr>
        <w:t>@SuppressWarnings(</w:t>
      </w:r>
      <w:proofErr w:type="gramEnd"/>
      <w:r w:rsidRPr="0097175B">
        <w:rPr>
          <w:rFonts w:ascii="Consolas" w:hAnsi="Consolas" w:cs="Consolas"/>
          <w:lang w:val="en-GB" w:eastAsia="en-GB" w:bidi="ar-SA"/>
        </w:rPr>
        <w:t>"unused")</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t xml:space="preserve">Connection conn = </w:t>
      </w:r>
      <w:proofErr w:type="gramStart"/>
      <w:r w:rsidRPr="0097175B">
        <w:rPr>
          <w:rFonts w:ascii="Consolas" w:hAnsi="Consolas" w:cs="Consolas"/>
          <w:lang w:val="en-GB" w:eastAsia="en-GB" w:bidi="ar-SA"/>
        </w:rPr>
        <w:t>DriverManager.</w:t>
      </w:r>
      <w:r w:rsidRPr="0097175B">
        <w:rPr>
          <w:rFonts w:ascii="Consolas" w:hAnsi="Consolas" w:cs="Consolas"/>
          <w:i/>
          <w:iCs/>
          <w:lang w:val="en-GB" w:eastAsia="en-GB" w:bidi="ar-SA"/>
        </w:rPr>
        <w:t>getConnection</w:t>
      </w:r>
      <w:r w:rsidRPr="0097175B">
        <w:rPr>
          <w:rFonts w:ascii="Consolas" w:hAnsi="Consolas" w:cs="Consolas"/>
          <w:lang w:val="en-GB" w:eastAsia="en-GB" w:bidi="ar-SA"/>
        </w:rPr>
        <w:t>(</w:t>
      </w:r>
      <w:proofErr w:type="gramEnd"/>
      <w:r w:rsidRPr="0097175B">
        <w:rPr>
          <w:rFonts w:ascii="Consolas" w:hAnsi="Consolas" w:cs="Consolas"/>
          <w:lang w:val="en-GB" w:eastAsia="en-GB" w:bidi="ar-SA"/>
        </w:rPr>
        <w:t xml:space="preserve">"jdbc:mysql://localhost/test_pos_pi", </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t>"</w:t>
      </w:r>
      <w:proofErr w:type="gramStart"/>
      <w:r w:rsidRPr="0097175B">
        <w:rPr>
          <w:rFonts w:ascii="Consolas" w:hAnsi="Consolas" w:cs="Consolas"/>
          <w:lang w:val="en-GB" w:eastAsia="en-GB" w:bidi="ar-SA"/>
        </w:rPr>
        <w:t>root</w:t>
      </w:r>
      <w:proofErr w:type="gramEnd"/>
      <w:r w:rsidRPr="0097175B">
        <w:rPr>
          <w:rFonts w:ascii="Consolas" w:hAnsi="Consolas" w:cs="Consolas"/>
          <w:lang w:val="en-GB" w:eastAsia="en-GB" w:bidi="ar-SA"/>
        </w:rPr>
        <w:t>", "raspberry");</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b/>
          <w:bCs/>
          <w:lang w:val="en-GB" w:eastAsia="en-GB" w:bidi="ar-SA"/>
        </w:rPr>
        <w:t>return</w:t>
      </w:r>
      <w:proofErr w:type="gramEnd"/>
      <w:r w:rsidRPr="0097175B">
        <w:rPr>
          <w:rFonts w:ascii="Consolas" w:hAnsi="Consolas" w:cs="Consolas"/>
          <w:lang w:val="en-GB" w:eastAsia="en-GB" w:bidi="ar-SA"/>
        </w:rPr>
        <w:t xml:space="preserve"> </w:t>
      </w:r>
      <w:r w:rsidRPr="0097175B">
        <w:rPr>
          <w:rFonts w:ascii="Consolas" w:hAnsi="Consolas" w:cs="Consolas"/>
          <w:b/>
          <w:bCs/>
          <w:lang w:val="en-GB" w:eastAsia="en-GB" w:bidi="ar-SA"/>
        </w:rPr>
        <w:t>true</w:t>
      </w:r>
      <w:r w:rsidRPr="0097175B">
        <w:rPr>
          <w:rFonts w:ascii="Consolas" w:hAnsi="Consolas" w:cs="Consolas"/>
          <w:lang w:val="en-GB" w:eastAsia="en-GB" w:bidi="ar-SA"/>
        </w:rPr>
        <w:t>;</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t>}//end try</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b/>
          <w:bCs/>
          <w:lang w:val="en-GB" w:eastAsia="en-GB" w:bidi="ar-SA"/>
        </w:rPr>
        <w:t>catch</w:t>
      </w:r>
      <w:r w:rsidRPr="0097175B">
        <w:rPr>
          <w:rFonts w:ascii="Consolas" w:hAnsi="Consolas" w:cs="Consolas"/>
          <w:lang w:val="en-GB" w:eastAsia="en-GB" w:bidi="ar-SA"/>
        </w:rPr>
        <w:t>(</w:t>
      </w:r>
      <w:proofErr w:type="gramEnd"/>
      <w:r w:rsidRPr="0097175B">
        <w:rPr>
          <w:rFonts w:ascii="Consolas" w:hAnsi="Consolas" w:cs="Consolas"/>
          <w:lang w:val="en-GB" w:eastAsia="en-GB" w:bidi="ar-SA"/>
        </w:rPr>
        <w:t>Exception ex){</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lang w:val="en-GB" w:eastAsia="en-GB" w:bidi="ar-SA"/>
        </w:rPr>
        <w:t>ex.printStackTrace(</w:t>
      </w:r>
      <w:proofErr w:type="gramEnd"/>
      <w:r w:rsidRPr="0097175B">
        <w:rPr>
          <w:rFonts w:ascii="Consolas" w:hAnsi="Consolas" w:cs="Consolas"/>
          <w:lang w:val="en-GB" w:eastAsia="en-GB" w:bidi="ar-SA"/>
        </w:rPr>
        <w:t>);</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b/>
          <w:bCs/>
          <w:lang w:val="en-GB" w:eastAsia="en-GB" w:bidi="ar-SA"/>
        </w:rPr>
        <w:t>return</w:t>
      </w:r>
      <w:proofErr w:type="gramEnd"/>
      <w:r w:rsidRPr="0097175B">
        <w:rPr>
          <w:rFonts w:ascii="Consolas" w:hAnsi="Consolas" w:cs="Consolas"/>
          <w:lang w:val="en-GB" w:eastAsia="en-GB" w:bidi="ar-SA"/>
        </w:rPr>
        <w:t xml:space="preserve"> </w:t>
      </w:r>
      <w:r w:rsidRPr="0097175B">
        <w:rPr>
          <w:rFonts w:ascii="Consolas" w:hAnsi="Consolas" w:cs="Consolas"/>
          <w:b/>
          <w:bCs/>
          <w:lang w:val="en-GB" w:eastAsia="en-GB" w:bidi="ar-SA"/>
        </w:rPr>
        <w:t>false</w:t>
      </w:r>
      <w:r w:rsidRPr="0097175B">
        <w:rPr>
          <w:rFonts w:ascii="Consolas" w:hAnsi="Consolas" w:cs="Consolas"/>
          <w:lang w:val="en-GB" w:eastAsia="en-GB" w:bidi="ar-SA"/>
        </w:rPr>
        <w:t>;</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t>}//end catch</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t>}//isConnectionValid</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proofErr w:type="gramStart"/>
      <w:r w:rsidRPr="0097175B">
        <w:rPr>
          <w:rFonts w:ascii="Consolas" w:hAnsi="Consolas" w:cs="Consolas"/>
          <w:b/>
          <w:bCs/>
          <w:lang w:val="en-GB" w:eastAsia="en-GB" w:bidi="ar-SA"/>
        </w:rPr>
        <w:t>public</w:t>
      </w:r>
      <w:proofErr w:type="gramEnd"/>
      <w:r w:rsidRPr="0097175B">
        <w:rPr>
          <w:rFonts w:ascii="Consolas" w:hAnsi="Consolas" w:cs="Consolas"/>
          <w:lang w:val="en-GB" w:eastAsia="en-GB" w:bidi="ar-SA"/>
        </w:rPr>
        <w:t xml:space="preserve"> </w:t>
      </w:r>
      <w:r w:rsidRPr="0097175B">
        <w:rPr>
          <w:rFonts w:ascii="Consolas" w:hAnsi="Consolas" w:cs="Consolas"/>
          <w:b/>
          <w:bCs/>
          <w:lang w:val="en-GB" w:eastAsia="en-GB" w:bidi="ar-SA"/>
        </w:rPr>
        <w:t>static</w:t>
      </w:r>
      <w:r w:rsidRPr="0097175B">
        <w:rPr>
          <w:rFonts w:ascii="Consolas" w:hAnsi="Consolas" w:cs="Consolas"/>
          <w:lang w:val="en-GB" w:eastAsia="en-GB" w:bidi="ar-SA"/>
        </w:rPr>
        <w:t xml:space="preserve"> </w:t>
      </w:r>
      <w:r w:rsidRPr="0097175B">
        <w:rPr>
          <w:rFonts w:ascii="Consolas" w:hAnsi="Consolas" w:cs="Consolas"/>
          <w:b/>
          <w:bCs/>
          <w:lang w:val="en-GB" w:eastAsia="en-GB" w:bidi="ar-SA"/>
        </w:rPr>
        <w:t>void</w:t>
      </w:r>
      <w:r w:rsidRPr="0097175B">
        <w:rPr>
          <w:rFonts w:ascii="Consolas" w:hAnsi="Consolas" w:cs="Consolas"/>
          <w:lang w:val="en-GB" w:eastAsia="en-GB" w:bidi="ar-SA"/>
        </w:rPr>
        <w:t xml:space="preserve"> main(String[] args) {</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b/>
          <w:bCs/>
          <w:lang w:val="en-GB" w:eastAsia="en-GB" w:bidi="ar-SA"/>
        </w:rPr>
        <w:t>if</w:t>
      </w:r>
      <w:r w:rsidRPr="0097175B">
        <w:rPr>
          <w:rFonts w:ascii="Consolas" w:hAnsi="Consolas" w:cs="Consolas"/>
          <w:lang w:val="en-GB" w:eastAsia="en-GB" w:bidi="ar-SA"/>
        </w:rPr>
        <w:t>(</w:t>
      </w:r>
      <w:proofErr w:type="gramEnd"/>
      <w:r w:rsidRPr="0097175B">
        <w:rPr>
          <w:rFonts w:ascii="Consolas" w:hAnsi="Consolas" w:cs="Consolas"/>
          <w:i/>
          <w:iCs/>
          <w:lang w:val="en-GB" w:eastAsia="en-GB" w:bidi="ar-SA"/>
        </w:rPr>
        <w:t>isConnectionValid</w:t>
      </w:r>
      <w:r w:rsidRPr="0097175B">
        <w:rPr>
          <w:rFonts w:ascii="Consolas" w:hAnsi="Consolas" w:cs="Consolas"/>
          <w:lang w:val="en-GB" w:eastAsia="en-GB" w:bidi="ar-SA"/>
        </w:rPr>
        <w:t>()){</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lang w:val="en-GB" w:eastAsia="en-GB" w:bidi="ar-SA"/>
        </w:rPr>
        <w:t>System.</w:t>
      </w:r>
      <w:r w:rsidRPr="0097175B">
        <w:rPr>
          <w:rFonts w:ascii="Consolas" w:hAnsi="Consolas" w:cs="Consolas"/>
          <w:b/>
          <w:bCs/>
          <w:i/>
          <w:iCs/>
          <w:lang w:val="en-GB" w:eastAsia="en-GB" w:bidi="ar-SA"/>
        </w:rPr>
        <w:t>out</w:t>
      </w:r>
      <w:r w:rsidRPr="0097175B">
        <w:rPr>
          <w:rFonts w:ascii="Consolas" w:hAnsi="Consolas" w:cs="Consolas"/>
          <w:lang w:val="en-GB" w:eastAsia="en-GB" w:bidi="ar-SA"/>
        </w:rPr>
        <w:t>.println(</w:t>
      </w:r>
      <w:proofErr w:type="gramEnd"/>
      <w:r w:rsidRPr="0097175B">
        <w:rPr>
          <w:rFonts w:ascii="Consolas" w:hAnsi="Consolas" w:cs="Consolas"/>
          <w:lang w:val="en-GB" w:eastAsia="en-GB" w:bidi="ar-SA"/>
        </w:rPr>
        <w:t>"Database registration and connection successful!!!");</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t>}</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b/>
          <w:bCs/>
          <w:lang w:val="en-GB" w:eastAsia="en-GB" w:bidi="ar-SA"/>
        </w:rPr>
        <w:t>else</w:t>
      </w:r>
      <w:r w:rsidRPr="0097175B">
        <w:rPr>
          <w:rFonts w:ascii="Consolas" w:hAnsi="Consolas" w:cs="Consolas"/>
          <w:lang w:val="en-GB" w:eastAsia="en-GB" w:bidi="ar-SA"/>
        </w:rPr>
        <w:t>{</w:t>
      </w:r>
      <w:proofErr w:type="gramEnd"/>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r>
      <w:r w:rsidRPr="0097175B">
        <w:rPr>
          <w:rFonts w:ascii="Consolas" w:hAnsi="Consolas" w:cs="Consolas"/>
          <w:lang w:val="en-GB" w:eastAsia="en-GB" w:bidi="ar-SA"/>
        </w:rPr>
        <w:tab/>
      </w:r>
      <w:proofErr w:type="gramStart"/>
      <w:r w:rsidRPr="0097175B">
        <w:rPr>
          <w:rFonts w:ascii="Consolas" w:hAnsi="Consolas" w:cs="Consolas"/>
          <w:lang w:val="en-GB" w:eastAsia="en-GB" w:bidi="ar-SA"/>
        </w:rPr>
        <w:t>System.</w:t>
      </w:r>
      <w:r w:rsidRPr="0097175B">
        <w:rPr>
          <w:rFonts w:ascii="Consolas" w:hAnsi="Consolas" w:cs="Consolas"/>
          <w:b/>
          <w:bCs/>
          <w:i/>
          <w:iCs/>
          <w:lang w:val="en-GB" w:eastAsia="en-GB" w:bidi="ar-SA"/>
        </w:rPr>
        <w:t>out</w:t>
      </w:r>
      <w:r w:rsidRPr="0097175B">
        <w:rPr>
          <w:rFonts w:ascii="Consolas" w:hAnsi="Consolas" w:cs="Consolas"/>
          <w:lang w:val="en-GB" w:eastAsia="en-GB" w:bidi="ar-SA"/>
        </w:rPr>
        <w:t>.println(</w:t>
      </w:r>
      <w:proofErr w:type="gramEnd"/>
      <w:r w:rsidRPr="0097175B">
        <w:rPr>
          <w:rFonts w:ascii="Consolas" w:hAnsi="Consolas" w:cs="Consolas"/>
          <w:lang w:val="en-GB" w:eastAsia="en-GB" w:bidi="ar-SA"/>
        </w:rPr>
        <w:t>);</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r>
      <w:r w:rsidRPr="0097175B">
        <w:rPr>
          <w:rFonts w:ascii="Consolas" w:hAnsi="Consolas" w:cs="Consolas"/>
          <w:lang w:val="en-GB" w:eastAsia="en-GB" w:bidi="ar-SA"/>
        </w:rPr>
        <w:tab/>
        <w:t>}</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ab/>
        <w:t>}//end main</w:t>
      </w: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p>
    <w:p w:rsidR="0097175B" w:rsidRPr="0097175B" w:rsidRDefault="0097175B" w:rsidP="0097175B">
      <w:pPr>
        <w:autoSpaceDE w:val="0"/>
        <w:autoSpaceDN w:val="0"/>
        <w:adjustRightInd w:val="0"/>
        <w:spacing w:before="0" w:after="0" w:line="240" w:lineRule="auto"/>
        <w:rPr>
          <w:rFonts w:ascii="Consolas" w:hAnsi="Consolas" w:cs="Consolas"/>
          <w:lang w:val="en-GB" w:eastAsia="en-GB" w:bidi="ar-SA"/>
        </w:rPr>
      </w:pPr>
      <w:r w:rsidRPr="0097175B">
        <w:rPr>
          <w:rFonts w:ascii="Consolas" w:hAnsi="Consolas" w:cs="Consolas"/>
          <w:lang w:val="en-GB" w:eastAsia="en-GB" w:bidi="ar-SA"/>
        </w:rPr>
        <w:t>}//end class</w:t>
      </w:r>
    </w:p>
    <w:p w:rsidR="0097175B" w:rsidRDefault="0097175B" w:rsidP="008A149B">
      <w:pPr>
        <w:rPr>
          <w:rFonts w:asciiTheme="minorHAnsi" w:eastAsia="MS Mincho" w:hAnsiTheme="minorHAnsi" w:cstheme="minorHAnsi"/>
          <w:b/>
          <w:sz w:val="24"/>
          <w:szCs w:val="24"/>
        </w:rPr>
      </w:pPr>
    </w:p>
    <w:p w:rsidR="0097175B" w:rsidRDefault="0097175B" w:rsidP="008A149B">
      <w:pPr>
        <w:rPr>
          <w:rFonts w:asciiTheme="minorHAnsi" w:eastAsia="MS Mincho" w:hAnsiTheme="minorHAnsi" w:cstheme="minorHAnsi"/>
          <w:b/>
          <w:sz w:val="24"/>
          <w:szCs w:val="24"/>
        </w:rPr>
      </w:pPr>
    </w:p>
    <w:p w:rsidR="0097175B" w:rsidRDefault="0097175B" w:rsidP="008A149B">
      <w:pPr>
        <w:rPr>
          <w:rFonts w:asciiTheme="minorHAnsi" w:eastAsia="MS Mincho" w:hAnsiTheme="minorHAnsi" w:cstheme="minorHAnsi"/>
          <w:b/>
          <w:sz w:val="24"/>
          <w:szCs w:val="24"/>
        </w:rPr>
      </w:pPr>
    </w:p>
    <w:p w:rsidR="0097175B" w:rsidRDefault="0097175B" w:rsidP="008A149B">
      <w:pPr>
        <w:rPr>
          <w:rFonts w:asciiTheme="minorHAnsi" w:eastAsia="MS Mincho" w:hAnsiTheme="minorHAnsi" w:cstheme="minorHAnsi"/>
          <w:b/>
          <w:sz w:val="24"/>
          <w:szCs w:val="24"/>
        </w:rPr>
      </w:pPr>
    </w:p>
    <w:p w:rsidR="0097175B" w:rsidRDefault="0097175B" w:rsidP="008A149B">
      <w:pPr>
        <w:rPr>
          <w:rFonts w:asciiTheme="minorHAnsi" w:eastAsia="MS Mincho" w:hAnsiTheme="minorHAnsi" w:cstheme="minorHAnsi"/>
          <w:b/>
          <w:sz w:val="24"/>
          <w:szCs w:val="24"/>
        </w:rPr>
      </w:pPr>
    </w:p>
    <w:p w:rsidR="0097175B" w:rsidRDefault="0097175B" w:rsidP="008A149B">
      <w:pPr>
        <w:rPr>
          <w:rFonts w:asciiTheme="minorHAnsi" w:eastAsia="MS Mincho" w:hAnsiTheme="minorHAnsi" w:cstheme="minorHAnsi"/>
          <w:b/>
          <w:sz w:val="24"/>
          <w:szCs w:val="24"/>
        </w:rPr>
      </w:pPr>
    </w:p>
    <w:p w:rsidR="0097175B" w:rsidRDefault="0097175B" w:rsidP="008A149B">
      <w:pPr>
        <w:rPr>
          <w:rFonts w:asciiTheme="minorHAnsi" w:eastAsia="MS Mincho" w:hAnsiTheme="minorHAnsi" w:cstheme="minorHAnsi"/>
          <w:b/>
          <w:sz w:val="24"/>
          <w:szCs w:val="24"/>
        </w:rPr>
      </w:pPr>
    </w:p>
    <w:p w:rsidR="0097175B" w:rsidRDefault="0097175B" w:rsidP="008A149B">
      <w:pPr>
        <w:rPr>
          <w:rFonts w:asciiTheme="minorHAnsi" w:eastAsia="MS Mincho" w:hAnsiTheme="minorHAnsi" w:cstheme="minorHAnsi"/>
          <w:b/>
          <w:sz w:val="24"/>
          <w:szCs w:val="24"/>
        </w:rPr>
      </w:pPr>
    </w:p>
    <w:p w:rsidR="00B237A6" w:rsidRDefault="00514ABD" w:rsidP="00B237A6">
      <w:pPr>
        <w:rPr>
          <w:rFonts w:asciiTheme="minorHAnsi" w:eastAsia="MS Mincho" w:hAnsiTheme="minorHAnsi" w:cstheme="minorHAnsi"/>
          <w:b/>
          <w:sz w:val="24"/>
          <w:szCs w:val="24"/>
        </w:rPr>
      </w:pPr>
      <w:r>
        <w:rPr>
          <w:rFonts w:asciiTheme="minorHAnsi" w:eastAsia="MS Mincho" w:hAnsiTheme="minorHAnsi" w:cstheme="minorHAnsi"/>
          <w:b/>
          <w:sz w:val="24"/>
          <w:szCs w:val="24"/>
        </w:rPr>
        <w:lastRenderedPageBreak/>
        <w:t xml:space="preserve">Database registration and connection </w:t>
      </w:r>
      <w:r w:rsidR="007049CF">
        <w:rPr>
          <w:rFonts w:asciiTheme="minorHAnsi" w:eastAsia="MS Mincho" w:hAnsiTheme="minorHAnsi" w:cstheme="minorHAnsi"/>
          <w:b/>
          <w:sz w:val="24"/>
          <w:szCs w:val="24"/>
        </w:rPr>
        <w:t xml:space="preserve">- </w:t>
      </w:r>
      <w:r>
        <w:rPr>
          <w:rFonts w:asciiTheme="minorHAnsi" w:eastAsia="MS Mincho" w:hAnsiTheme="minorHAnsi" w:cstheme="minorHAnsi"/>
          <w:b/>
          <w:sz w:val="24"/>
          <w:szCs w:val="24"/>
        </w:rPr>
        <w:t>t</w:t>
      </w:r>
      <w:r w:rsidR="0097175B">
        <w:rPr>
          <w:rFonts w:asciiTheme="minorHAnsi" w:eastAsia="MS Mincho" w:hAnsiTheme="minorHAnsi" w:cstheme="minorHAnsi"/>
          <w:b/>
          <w:sz w:val="24"/>
          <w:szCs w:val="24"/>
        </w:rPr>
        <w:t xml:space="preserve">est </w:t>
      </w:r>
      <w:r w:rsidR="008871B3">
        <w:rPr>
          <w:rFonts w:asciiTheme="minorHAnsi" w:eastAsia="MS Mincho" w:hAnsiTheme="minorHAnsi" w:cstheme="minorHAnsi"/>
          <w:b/>
          <w:sz w:val="24"/>
          <w:szCs w:val="24"/>
        </w:rPr>
        <w:t xml:space="preserve">run </w:t>
      </w:r>
      <w:r w:rsidR="0097175B">
        <w:rPr>
          <w:rFonts w:asciiTheme="minorHAnsi" w:eastAsia="MS Mincho" w:hAnsiTheme="minorHAnsi" w:cstheme="minorHAnsi"/>
          <w:b/>
          <w:sz w:val="24"/>
          <w:szCs w:val="24"/>
        </w:rPr>
        <w:t>scenario</w:t>
      </w:r>
      <w:r w:rsidR="00B74CA0">
        <w:rPr>
          <w:rFonts w:asciiTheme="minorHAnsi" w:eastAsia="MS Mincho" w:hAnsiTheme="minorHAnsi" w:cstheme="minorHAnsi"/>
          <w:b/>
          <w:sz w:val="24"/>
          <w:szCs w:val="24"/>
        </w:rPr>
        <w:t xml:space="preserve"> using XAMPP Control Panel and BlueJ</w:t>
      </w:r>
      <w:r w:rsidR="0097175B">
        <w:rPr>
          <w:rFonts w:asciiTheme="minorHAnsi" w:eastAsia="MS Mincho" w:hAnsiTheme="minorHAnsi" w:cstheme="minorHAnsi"/>
          <w:b/>
          <w:sz w:val="24"/>
          <w:szCs w:val="24"/>
        </w:rPr>
        <w:t>:</w:t>
      </w:r>
    </w:p>
    <w:p w:rsidR="0097175B" w:rsidRPr="00B237A6" w:rsidRDefault="00B237A6" w:rsidP="00B237A6">
      <w:pPr>
        <w:rPr>
          <w:rFonts w:asciiTheme="minorHAnsi" w:eastAsia="MS Mincho" w:hAnsiTheme="minorHAnsi" w:cstheme="minorHAnsi"/>
          <w:b/>
          <w:sz w:val="24"/>
          <w:szCs w:val="24"/>
        </w:rPr>
      </w:pPr>
      <w:r>
        <w:rPr>
          <w:rFonts w:asciiTheme="minorHAnsi" w:eastAsia="MS Mincho" w:hAnsiTheme="minorHAnsi" w:cstheme="minorHAnsi"/>
          <w:sz w:val="24"/>
          <w:szCs w:val="24"/>
        </w:rPr>
        <w:t xml:space="preserve">-&gt; </w:t>
      </w:r>
      <w:r w:rsidR="0097175B">
        <w:rPr>
          <w:rFonts w:asciiTheme="minorHAnsi" w:eastAsia="MS Mincho" w:hAnsiTheme="minorHAnsi" w:cstheme="minorHAnsi"/>
        </w:rPr>
        <w:t>With MySQL service stopped:</w:t>
      </w:r>
    </w:p>
    <w:p w:rsidR="00B237A6" w:rsidRPr="0097175B" w:rsidRDefault="00B237A6" w:rsidP="00B237A6">
      <w:pPr>
        <w:pStyle w:val="ListParagraph"/>
        <w:rPr>
          <w:rFonts w:asciiTheme="minorHAnsi" w:eastAsia="MS Mincho" w:hAnsiTheme="minorHAnsi" w:cstheme="minorHAnsi"/>
          <w:b/>
          <w:sz w:val="24"/>
          <w:szCs w:val="24"/>
        </w:rPr>
      </w:pPr>
    </w:p>
    <w:p w:rsidR="00A62B6C" w:rsidRPr="0097175B" w:rsidRDefault="0097175B" w:rsidP="00B237A6">
      <w:pPr>
        <w:pStyle w:val="ListParagraph"/>
        <w:rPr>
          <w:rFonts w:asciiTheme="minorHAnsi" w:eastAsia="MS Mincho" w:hAnsiTheme="minorHAnsi" w:cstheme="minorHAnsi"/>
          <w:b/>
          <w:sz w:val="24"/>
          <w:szCs w:val="24"/>
        </w:rPr>
      </w:pPr>
      <w:r>
        <w:rPr>
          <w:noProof/>
          <w:lang w:val="en-GB" w:eastAsia="en-GB" w:bidi="ar-SA"/>
        </w:rPr>
        <w:drawing>
          <wp:inline distT="0" distB="0" distL="0" distR="0" wp14:anchorId="35EB0319" wp14:editId="13E2B4B8">
            <wp:extent cx="3562350" cy="3619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4"/>
                    <a:stretch>
                      <a:fillRect/>
                    </a:stretch>
                  </pic:blipFill>
                  <pic:spPr>
                    <a:xfrm>
                      <a:off x="0" y="0"/>
                      <a:ext cx="3562350" cy="361950"/>
                    </a:xfrm>
                    <a:prstGeom prst="rect">
                      <a:avLst/>
                    </a:prstGeom>
                  </pic:spPr>
                </pic:pic>
              </a:graphicData>
            </a:graphic>
          </wp:inline>
        </w:drawing>
      </w:r>
    </w:p>
    <w:p w:rsidR="0097175B" w:rsidRDefault="00B237A6" w:rsidP="008A149B">
      <w:pPr>
        <w:rPr>
          <w:rFonts w:asciiTheme="minorHAnsi" w:eastAsia="MS Mincho" w:hAnsiTheme="minorHAnsi" w:cstheme="minorHAnsi"/>
        </w:rPr>
      </w:pPr>
      <w:r w:rsidRPr="00B237A6">
        <w:rPr>
          <w:rFonts w:asciiTheme="minorHAnsi" w:eastAsia="MS Mincho" w:hAnsiTheme="minorHAnsi" w:cstheme="minorHAnsi"/>
        </w:rPr>
        <w:tab/>
      </w:r>
      <w:r>
        <w:rPr>
          <w:rFonts w:asciiTheme="minorHAnsi" w:eastAsia="MS Mincho" w:hAnsiTheme="minorHAnsi" w:cstheme="minorHAnsi"/>
        </w:rPr>
        <w:t>Result:</w:t>
      </w:r>
    </w:p>
    <w:p w:rsidR="00B237A6" w:rsidRPr="00B237A6" w:rsidRDefault="00B237A6" w:rsidP="00B237A6">
      <w:pPr>
        <w:jc w:val="center"/>
        <w:rPr>
          <w:rFonts w:asciiTheme="minorHAnsi" w:eastAsia="MS Mincho" w:hAnsiTheme="minorHAnsi" w:cstheme="minorHAnsi"/>
        </w:rPr>
      </w:pPr>
      <w:r>
        <w:rPr>
          <w:noProof/>
          <w:lang w:val="en-GB" w:eastAsia="en-GB" w:bidi="ar-SA"/>
        </w:rPr>
        <w:drawing>
          <wp:inline distT="0" distB="0" distL="0" distR="0" wp14:anchorId="7B3BBA20" wp14:editId="3D60622C">
            <wp:extent cx="3551464" cy="1791729"/>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5"/>
                    <a:stretch>
                      <a:fillRect/>
                    </a:stretch>
                  </pic:blipFill>
                  <pic:spPr>
                    <a:xfrm>
                      <a:off x="0" y="0"/>
                      <a:ext cx="3555999" cy="1794017"/>
                    </a:xfrm>
                    <a:prstGeom prst="rect">
                      <a:avLst/>
                    </a:prstGeom>
                  </pic:spPr>
                </pic:pic>
              </a:graphicData>
            </a:graphic>
          </wp:inline>
        </w:drawing>
      </w:r>
    </w:p>
    <w:p w:rsidR="00677C06" w:rsidRDefault="00677C06" w:rsidP="008A149B">
      <w:pPr>
        <w:rPr>
          <w:rFonts w:asciiTheme="minorHAnsi" w:eastAsia="MS Mincho" w:hAnsiTheme="minorHAnsi" w:cstheme="minorHAnsi"/>
        </w:rPr>
      </w:pPr>
    </w:p>
    <w:p w:rsidR="0097175B" w:rsidRDefault="00677C06" w:rsidP="008A149B">
      <w:pPr>
        <w:rPr>
          <w:rFonts w:asciiTheme="minorHAnsi" w:eastAsia="MS Mincho" w:hAnsiTheme="minorHAnsi" w:cstheme="minorHAnsi"/>
        </w:rPr>
      </w:pPr>
      <w:r>
        <w:rPr>
          <w:rFonts w:asciiTheme="minorHAnsi" w:eastAsia="MS Mincho" w:hAnsiTheme="minorHAnsi" w:cstheme="minorHAnsi"/>
        </w:rPr>
        <w:t>-&gt;With MySQL service started:</w:t>
      </w:r>
    </w:p>
    <w:p w:rsidR="00677C06" w:rsidRPr="00B237A6" w:rsidRDefault="00677C06" w:rsidP="008A149B">
      <w:pPr>
        <w:rPr>
          <w:rFonts w:asciiTheme="minorHAnsi" w:eastAsia="MS Mincho" w:hAnsiTheme="minorHAnsi" w:cstheme="minorHAnsi"/>
        </w:rPr>
      </w:pPr>
      <w:r>
        <w:rPr>
          <w:rFonts w:asciiTheme="minorHAnsi" w:eastAsia="MS Mincho" w:hAnsiTheme="minorHAnsi" w:cstheme="minorHAnsi"/>
        </w:rPr>
        <w:tab/>
      </w:r>
      <w:r>
        <w:rPr>
          <w:noProof/>
          <w:lang w:val="en-GB" w:eastAsia="en-GB" w:bidi="ar-SA"/>
        </w:rPr>
        <w:drawing>
          <wp:inline distT="0" distB="0" distL="0" distR="0" wp14:anchorId="35A31843" wp14:editId="4CE699DB">
            <wp:extent cx="3400425" cy="3905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6"/>
                    <a:stretch>
                      <a:fillRect/>
                    </a:stretch>
                  </pic:blipFill>
                  <pic:spPr>
                    <a:xfrm>
                      <a:off x="0" y="0"/>
                      <a:ext cx="3400425" cy="390525"/>
                    </a:xfrm>
                    <a:prstGeom prst="rect">
                      <a:avLst/>
                    </a:prstGeom>
                  </pic:spPr>
                </pic:pic>
              </a:graphicData>
            </a:graphic>
          </wp:inline>
        </w:drawing>
      </w:r>
    </w:p>
    <w:p w:rsidR="0097175B" w:rsidRDefault="00677C06" w:rsidP="008A149B">
      <w:pPr>
        <w:rPr>
          <w:rFonts w:asciiTheme="minorHAnsi" w:eastAsia="MS Mincho" w:hAnsiTheme="minorHAnsi" w:cstheme="minorHAnsi"/>
        </w:rPr>
      </w:pPr>
      <w:r>
        <w:rPr>
          <w:rFonts w:asciiTheme="minorHAnsi" w:eastAsia="MS Mincho" w:hAnsiTheme="minorHAnsi" w:cstheme="minorHAnsi"/>
        </w:rPr>
        <w:tab/>
        <w:t>Result:</w:t>
      </w:r>
    </w:p>
    <w:p w:rsidR="00677C06" w:rsidRDefault="00677C06" w:rsidP="00677C06">
      <w:pPr>
        <w:jc w:val="center"/>
        <w:rPr>
          <w:rFonts w:asciiTheme="minorHAnsi" w:eastAsia="MS Mincho" w:hAnsiTheme="minorHAnsi" w:cstheme="minorHAnsi"/>
        </w:rPr>
      </w:pPr>
      <w:r>
        <w:rPr>
          <w:noProof/>
          <w:lang w:val="en-GB" w:eastAsia="en-GB" w:bidi="ar-SA"/>
        </w:rPr>
        <w:drawing>
          <wp:inline distT="0" distB="0" distL="0" distR="0" wp14:anchorId="45A94664" wp14:editId="09FE5062">
            <wp:extent cx="3649436" cy="1861623"/>
            <wp:effectExtent l="0" t="0" r="8255" b="571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7"/>
                    <a:stretch>
                      <a:fillRect/>
                    </a:stretch>
                  </pic:blipFill>
                  <pic:spPr>
                    <a:xfrm>
                      <a:off x="0" y="0"/>
                      <a:ext cx="3652509" cy="1863191"/>
                    </a:xfrm>
                    <a:prstGeom prst="rect">
                      <a:avLst/>
                    </a:prstGeom>
                  </pic:spPr>
                </pic:pic>
              </a:graphicData>
            </a:graphic>
          </wp:inline>
        </w:drawing>
      </w:r>
    </w:p>
    <w:p w:rsidR="004E179B" w:rsidRDefault="004E179B" w:rsidP="00677C06">
      <w:pPr>
        <w:jc w:val="center"/>
        <w:rPr>
          <w:rFonts w:asciiTheme="minorHAnsi" w:eastAsia="MS Mincho" w:hAnsiTheme="minorHAnsi" w:cstheme="minorHAnsi"/>
        </w:rPr>
      </w:pPr>
    </w:p>
    <w:p w:rsidR="004E179B" w:rsidRDefault="004E179B" w:rsidP="00677C06">
      <w:pPr>
        <w:jc w:val="center"/>
        <w:rPr>
          <w:rFonts w:asciiTheme="minorHAnsi" w:eastAsia="MS Mincho" w:hAnsiTheme="minorHAnsi" w:cstheme="minorHAnsi"/>
        </w:rPr>
      </w:pPr>
    </w:p>
    <w:p w:rsidR="004E179B" w:rsidRPr="004E179B" w:rsidRDefault="004E179B" w:rsidP="004E179B">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4E179B" w:rsidRPr="004E179B" w:rsidRDefault="004E179B" w:rsidP="004E179B">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Apache Friends, nd. XAMPP Control Panel, [computer program]. </w:t>
      </w:r>
      <w:proofErr w:type="gramStart"/>
      <w:r w:rsidRPr="004E179B">
        <w:rPr>
          <w:rFonts w:asciiTheme="minorHAnsi" w:eastAsia="MS Mincho" w:hAnsiTheme="minorHAnsi" w:cstheme="minorHAnsi"/>
          <w:sz w:val="16"/>
          <w:szCs w:val="16"/>
        </w:rPr>
        <w:t>Apache Friends.</w:t>
      </w:r>
      <w:proofErr w:type="gramEnd"/>
      <w:r w:rsidRPr="004E179B">
        <w:rPr>
          <w:rFonts w:asciiTheme="minorHAnsi" w:eastAsia="MS Mincho" w:hAnsiTheme="minorHAnsi" w:cstheme="minorHAnsi"/>
          <w:sz w:val="16"/>
          <w:szCs w:val="16"/>
        </w:rPr>
        <w:t xml:space="preserve"> Available at: &lt;https://www.apachefriends.org/download.html&gt; [Accessed May 06, 2015]</w:t>
      </w:r>
    </w:p>
    <w:p w:rsidR="004E179B" w:rsidRDefault="004E179B" w:rsidP="00666B20">
      <w:pPr>
        <w:rPr>
          <w:rFonts w:asciiTheme="minorHAnsi" w:eastAsia="MS Mincho" w:hAnsiTheme="minorHAnsi" w:cstheme="minorHAnsi"/>
        </w:rPr>
      </w:pPr>
    </w:p>
    <w:p w:rsidR="00666B20" w:rsidRDefault="00666B20" w:rsidP="00666B20">
      <w:pPr>
        <w:rPr>
          <w:rFonts w:asciiTheme="minorHAnsi" w:eastAsia="MS Mincho" w:hAnsiTheme="minorHAnsi" w:cstheme="minorHAnsi"/>
        </w:rPr>
      </w:pPr>
      <w:r>
        <w:rPr>
          <w:rFonts w:asciiTheme="minorHAnsi" w:eastAsia="MS Mincho" w:hAnsiTheme="minorHAnsi" w:cstheme="minorHAnsi"/>
        </w:rPr>
        <w:lastRenderedPageBreak/>
        <w:t>-&gt;</w:t>
      </w:r>
      <w:proofErr w:type="gramStart"/>
      <w:r>
        <w:rPr>
          <w:rFonts w:asciiTheme="minorHAnsi" w:eastAsia="MS Mincho" w:hAnsiTheme="minorHAnsi" w:cstheme="minorHAnsi"/>
        </w:rPr>
        <w:t>With</w:t>
      </w:r>
      <w:proofErr w:type="gramEnd"/>
      <w:r>
        <w:rPr>
          <w:rFonts w:asciiTheme="minorHAnsi" w:eastAsia="MS Mincho" w:hAnsiTheme="minorHAnsi" w:cstheme="minorHAnsi"/>
        </w:rPr>
        <w:t xml:space="preserve"> incorrect database driver:</w:t>
      </w:r>
    </w:p>
    <w:p w:rsidR="00666B20" w:rsidRPr="007470CF" w:rsidRDefault="00666B20" w:rsidP="00666B20">
      <w:pPr>
        <w:rPr>
          <w:rFonts w:asciiTheme="minorHAnsi" w:hAnsiTheme="minorHAnsi" w:cs="Consolas"/>
          <w:i/>
          <w:lang w:val="en-GB" w:eastAsia="en-GB" w:bidi="ar-SA"/>
        </w:rPr>
      </w:pPr>
      <w:r w:rsidRPr="007470CF">
        <w:rPr>
          <w:rFonts w:asciiTheme="minorHAnsi" w:eastAsia="MS Mincho" w:hAnsiTheme="minorHAnsi" w:cstheme="minorHAnsi"/>
          <w:i/>
        </w:rPr>
        <w:t xml:space="preserve">Correct database driver: </w:t>
      </w:r>
      <w:r w:rsidR="0068712F" w:rsidRPr="007470CF">
        <w:rPr>
          <w:rFonts w:asciiTheme="minorHAnsi" w:hAnsiTheme="minorHAnsi" w:cs="Consolas"/>
          <w:i/>
          <w:lang w:val="en-GB" w:eastAsia="en-GB" w:bidi="ar-SA"/>
        </w:rPr>
        <w:t>"com.mysql.jdbc.Driver"</w:t>
      </w:r>
    </w:p>
    <w:p w:rsidR="0068712F" w:rsidRPr="007470CF" w:rsidRDefault="0068712F" w:rsidP="00666B20">
      <w:pPr>
        <w:rPr>
          <w:rFonts w:asciiTheme="minorHAnsi" w:hAnsiTheme="minorHAnsi" w:cs="Consolas"/>
          <w:i/>
          <w:lang w:val="en-GB" w:eastAsia="en-GB" w:bidi="ar-SA"/>
        </w:rPr>
      </w:pPr>
      <w:r w:rsidRPr="007470CF">
        <w:rPr>
          <w:rFonts w:asciiTheme="minorHAnsi" w:hAnsiTheme="minorHAnsi" w:cs="Consolas"/>
          <w:i/>
          <w:lang w:val="en-GB" w:eastAsia="en-GB" w:bidi="ar-SA"/>
        </w:rPr>
        <w:t>Incorrect database driver: “com.mysql.odbc.Driver”</w:t>
      </w:r>
    </w:p>
    <w:p w:rsidR="0068712F" w:rsidRDefault="0068712F" w:rsidP="00666B20">
      <w:pPr>
        <w:rPr>
          <w:rFonts w:asciiTheme="minorHAnsi" w:hAnsiTheme="minorHAnsi" w:cs="Consolas"/>
          <w:lang w:val="en-GB" w:eastAsia="en-GB" w:bidi="ar-SA"/>
        </w:rPr>
      </w:pPr>
      <w:r>
        <w:rPr>
          <w:rFonts w:asciiTheme="minorHAnsi" w:hAnsiTheme="minorHAnsi" w:cs="Consolas"/>
          <w:lang w:val="en-GB" w:eastAsia="en-GB" w:bidi="ar-SA"/>
        </w:rPr>
        <w:t>Result:</w:t>
      </w:r>
    </w:p>
    <w:p w:rsidR="0068712F" w:rsidRDefault="0068712F" w:rsidP="0068712F">
      <w:pPr>
        <w:jc w:val="center"/>
        <w:rPr>
          <w:rFonts w:ascii="Consolas" w:hAnsi="Consolas" w:cs="Consolas"/>
          <w:lang w:val="en-GB" w:eastAsia="en-GB" w:bidi="ar-SA"/>
        </w:rPr>
      </w:pPr>
      <w:r>
        <w:rPr>
          <w:noProof/>
          <w:lang w:val="en-GB" w:eastAsia="en-GB" w:bidi="ar-SA"/>
        </w:rPr>
        <w:drawing>
          <wp:inline distT="0" distB="0" distL="0" distR="0" wp14:anchorId="7C5E8236" wp14:editId="50B63DD0">
            <wp:extent cx="3592286" cy="1816325"/>
            <wp:effectExtent l="0" t="0" r="825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8"/>
                    <a:stretch>
                      <a:fillRect/>
                    </a:stretch>
                  </pic:blipFill>
                  <pic:spPr>
                    <a:xfrm>
                      <a:off x="0" y="0"/>
                      <a:ext cx="3601222" cy="1820843"/>
                    </a:xfrm>
                    <a:prstGeom prst="rect">
                      <a:avLst/>
                    </a:prstGeom>
                  </pic:spPr>
                </pic:pic>
              </a:graphicData>
            </a:graphic>
          </wp:inline>
        </w:drawing>
      </w:r>
    </w:p>
    <w:p w:rsidR="0068712F" w:rsidRDefault="0068712F" w:rsidP="00666B20">
      <w:pPr>
        <w:rPr>
          <w:rFonts w:ascii="Consolas" w:hAnsi="Consolas" w:cs="Consolas"/>
          <w:lang w:val="en-GB" w:eastAsia="en-GB" w:bidi="ar-SA"/>
        </w:rPr>
      </w:pPr>
    </w:p>
    <w:p w:rsidR="0068712F" w:rsidRPr="00643E17" w:rsidRDefault="0068712F" w:rsidP="00666B20">
      <w:pPr>
        <w:rPr>
          <w:rFonts w:asciiTheme="minorHAnsi" w:hAnsiTheme="minorHAnsi" w:cs="Consolas"/>
          <w:lang w:val="en-GB" w:eastAsia="en-GB" w:bidi="ar-SA"/>
        </w:rPr>
      </w:pPr>
      <w:r>
        <w:rPr>
          <w:rFonts w:ascii="Consolas" w:hAnsi="Consolas" w:cs="Consolas"/>
          <w:lang w:val="en-GB" w:eastAsia="en-GB" w:bidi="ar-SA"/>
        </w:rPr>
        <w:t>-&gt;</w:t>
      </w:r>
      <w:proofErr w:type="gramStart"/>
      <w:r w:rsidRPr="00643E17">
        <w:rPr>
          <w:rFonts w:asciiTheme="minorHAnsi" w:hAnsiTheme="minorHAnsi" w:cs="Consolas"/>
          <w:lang w:val="en-GB" w:eastAsia="en-GB" w:bidi="ar-SA"/>
        </w:rPr>
        <w:t>With</w:t>
      </w:r>
      <w:proofErr w:type="gramEnd"/>
      <w:r w:rsidRPr="00643E17">
        <w:rPr>
          <w:rFonts w:asciiTheme="minorHAnsi" w:hAnsiTheme="minorHAnsi" w:cs="Consolas"/>
          <w:lang w:val="en-GB" w:eastAsia="en-GB" w:bidi="ar-SA"/>
        </w:rPr>
        <w:t xml:space="preserve"> correct database driver:</w:t>
      </w:r>
    </w:p>
    <w:p w:rsidR="0068712F" w:rsidRPr="00643E17" w:rsidRDefault="0068712F" w:rsidP="00666B20">
      <w:pPr>
        <w:rPr>
          <w:rFonts w:asciiTheme="minorHAnsi" w:hAnsiTheme="minorHAnsi" w:cs="Consolas"/>
          <w:lang w:val="en-GB" w:eastAsia="en-GB" w:bidi="ar-SA"/>
        </w:rPr>
      </w:pPr>
      <w:r>
        <w:rPr>
          <w:rFonts w:ascii="Consolas" w:hAnsi="Consolas" w:cs="Consolas"/>
          <w:lang w:val="en-GB" w:eastAsia="en-GB" w:bidi="ar-SA"/>
        </w:rPr>
        <w:tab/>
      </w:r>
      <w:r w:rsidRPr="00643E17">
        <w:rPr>
          <w:rFonts w:asciiTheme="minorHAnsi" w:hAnsiTheme="minorHAnsi" w:cs="Consolas"/>
          <w:lang w:val="en-GB" w:eastAsia="en-GB" w:bidi="ar-SA"/>
        </w:rPr>
        <w:t>Result:</w:t>
      </w:r>
    </w:p>
    <w:p w:rsidR="0068712F" w:rsidRDefault="0068712F" w:rsidP="0068712F">
      <w:pPr>
        <w:jc w:val="center"/>
        <w:rPr>
          <w:rFonts w:ascii="Consolas" w:hAnsi="Consolas" w:cs="Consolas"/>
          <w:lang w:val="en-GB" w:eastAsia="en-GB" w:bidi="ar-SA"/>
        </w:rPr>
      </w:pPr>
      <w:r>
        <w:rPr>
          <w:noProof/>
          <w:lang w:val="en-GB" w:eastAsia="en-GB" w:bidi="ar-SA"/>
        </w:rPr>
        <w:drawing>
          <wp:inline distT="0" distB="0" distL="0" distR="0" wp14:anchorId="7A6E397D" wp14:editId="71A063F2">
            <wp:extent cx="3649436" cy="1861623"/>
            <wp:effectExtent l="0" t="0" r="8255"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7"/>
                    <a:stretch>
                      <a:fillRect/>
                    </a:stretch>
                  </pic:blipFill>
                  <pic:spPr>
                    <a:xfrm>
                      <a:off x="0" y="0"/>
                      <a:ext cx="3652509" cy="1863191"/>
                    </a:xfrm>
                    <a:prstGeom prst="rect">
                      <a:avLst/>
                    </a:prstGeom>
                  </pic:spPr>
                </pic:pic>
              </a:graphicData>
            </a:graphic>
          </wp:inline>
        </w:drawing>
      </w:r>
    </w:p>
    <w:p w:rsidR="0068712F" w:rsidRDefault="0068712F" w:rsidP="00666B20">
      <w:pPr>
        <w:rPr>
          <w:rFonts w:ascii="Consolas" w:hAnsi="Consolas" w:cs="Consolas"/>
          <w:lang w:val="en-GB" w:eastAsia="en-GB" w:bidi="ar-SA"/>
        </w:rPr>
      </w:pPr>
    </w:p>
    <w:p w:rsidR="0068712F" w:rsidRDefault="0068712F" w:rsidP="00666B20">
      <w:pPr>
        <w:rPr>
          <w:rFonts w:ascii="Consolas" w:hAnsi="Consolas" w:cs="Consolas"/>
          <w:lang w:val="en-GB" w:eastAsia="en-GB" w:bidi="ar-SA"/>
        </w:rPr>
      </w:pPr>
    </w:p>
    <w:p w:rsidR="0068712F" w:rsidRDefault="0068712F" w:rsidP="00666B20">
      <w:pPr>
        <w:rPr>
          <w:rFonts w:ascii="Consolas" w:hAnsi="Consolas" w:cs="Consolas"/>
          <w:lang w:val="en-GB" w:eastAsia="en-GB" w:bidi="ar-SA"/>
        </w:rPr>
      </w:pPr>
    </w:p>
    <w:p w:rsidR="0068712F" w:rsidRDefault="0068712F" w:rsidP="00666B20">
      <w:pPr>
        <w:rPr>
          <w:rFonts w:ascii="Consolas" w:hAnsi="Consolas" w:cs="Consolas"/>
          <w:lang w:val="en-GB" w:eastAsia="en-GB" w:bidi="ar-SA"/>
        </w:rPr>
      </w:pPr>
    </w:p>
    <w:p w:rsidR="0068712F" w:rsidRDefault="0068712F" w:rsidP="00666B20">
      <w:pPr>
        <w:rPr>
          <w:rFonts w:ascii="Consolas" w:hAnsi="Consolas" w:cs="Consolas"/>
          <w:lang w:val="en-GB" w:eastAsia="en-GB" w:bidi="ar-SA"/>
        </w:rPr>
      </w:pPr>
    </w:p>
    <w:p w:rsidR="0068712F" w:rsidRDefault="0068712F" w:rsidP="00666B20">
      <w:pPr>
        <w:rPr>
          <w:rFonts w:ascii="Consolas" w:hAnsi="Consolas" w:cs="Consolas"/>
          <w:lang w:val="en-GB" w:eastAsia="en-GB" w:bidi="ar-SA"/>
        </w:rPr>
      </w:pPr>
    </w:p>
    <w:p w:rsidR="00A87366" w:rsidRDefault="00A87366" w:rsidP="00A87366">
      <w:pPr>
        <w:rPr>
          <w:rFonts w:asciiTheme="minorHAnsi" w:eastAsia="MS Mincho" w:hAnsiTheme="minorHAnsi" w:cstheme="minorHAnsi"/>
          <w:sz w:val="16"/>
          <w:szCs w:val="16"/>
        </w:rPr>
      </w:pPr>
    </w:p>
    <w:p w:rsidR="00A87366" w:rsidRDefault="00A87366" w:rsidP="00A87366">
      <w:pPr>
        <w:rPr>
          <w:rFonts w:asciiTheme="minorHAnsi" w:eastAsia="MS Mincho" w:hAnsiTheme="minorHAnsi" w:cstheme="minorHAnsi"/>
          <w:sz w:val="16"/>
          <w:szCs w:val="16"/>
        </w:rPr>
      </w:pPr>
    </w:p>
    <w:p w:rsidR="0068712F" w:rsidRPr="004E179B" w:rsidRDefault="0068712F" w:rsidP="00A87366">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68712F" w:rsidRPr="00643E17" w:rsidRDefault="001610E4" w:rsidP="00666B20">
      <w:pPr>
        <w:rPr>
          <w:rFonts w:asciiTheme="minorHAnsi" w:hAnsiTheme="minorHAnsi" w:cs="Consolas"/>
          <w:lang w:val="en-GB" w:eastAsia="en-GB" w:bidi="ar-SA"/>
        </w:rPr>
      </w:pPr>
      <w:r>
        <w:rPr>
          <w:rFonts w:ascii="Consolas" w:hAnsi="Consolas" w:cs="Consolas"/>
          <w:lang w:val="en-GB" w:eastAsia="en-GB" w:bidi="ar-SA"/>
        </w:rPr>
        <w:lastRenderedPageBreak/>
        <w:t>-&gt;</w:t>
      </w:r>
      <w:proofErr w:type="gramStart"/>
      <w:r w:rsidRPr="00643E17">
        <w:rPr>
          <w:rFonts w:asciiTheme="minorHAnsi" w:hAnsiTheme="minorHAnsi" w:cs="Consolas"/>
          <w:lang w:val="en-GB" w:eastAsia="en-GB" w:bidi="ar-SA"/>
        </w:rPr>
        <w:t>With</w:t>
      </w:r>
      <w:proofErr w:type="gramEnd"/>
      <w:r w:rsidRPr="00643E17">
        <w:rPr>
          <w:rFonts w:asciiTheme="minorHAnsi" w:hAnsiTheme="minorHAnsi" w:cs="Consolas"/>
          <w:lang w:val="en-GB" w:eastAsia="en-GB" w:bidi="ar-SA"/>
        </w:rPr>
        <w:t xml:space="preserve"> incorrect login credentials:</w:t>
      </w:r>
    </w:p>
    <w:p w:rsidR="001610E4" w:rsidRPr="007470CF" w:rsidRDefault="001610E4" w:rsidP="00666B20">
      <w:pPr>
        <w:rPr>
          <w:rFonts w:asciiTheme="minorHAnsi" w:hAnsiTheme="minorHAnsi" w:cs="Consolas"/>
          <w:i/>
          <w:lang w:val="en-GB" w:eastAsia="en-GB" w:bidi="ar-SA"/>
        </w:rPr>
      </w:pPr>
      <w:r w:rsidRPr="00643E17">
        <w:rPr>
          <w:rFonts w:asciiTheme="minorHAnsi" w:hAnsiTheme="minorHAnsi" w:cs="Consolas"/>
          <w:lang w:val="en-GB" w:eastAsia="en-GB" w:bidi="ar-SA"/>
        </w:rPr>
        <w:tab/>
      </w:r>
      <w:r w:rsidRPr="007470CF">
        <w:rPr>
          <w:rFonts w:asciiTheme="minorHAnsi" w:hAnsiTheme="minorHAnsi" w:cs="Consolas"/>
          <w:i/>
          <w:lang w:val="en-GB" w:eastAsia="en-GB" w:bidi="ar-SA"/>
        </w:rPr>
        <w:t>Correct login credentials: username=”root”, password=”raspberry”</w:t>
      </w:r>
    </w:p>
    <w:p w:rsidR="001610E4" w:rsidRPr="007470CF" w:rsidRDefault="001610E4" w:rsidP="00666B20">
      <w:pPr>
        <w:rPr>
          <w:rFonts w:asciiTheme="minorHAnsi" w:hAnsiTheme="minorHAnsi" w:cs="Consolas"/>
          <w:i/>
          <w:lang w:val="en-GB" w:eastAsia="en-GB" w:bidi="ar-SA"/>
        </w:rPr>
      </w:pPr>
      <w:r w:rsidRPr="007470CF">
        <w:rPr>
          <w:rFonts w:asciiTheme="minorHAnsi" w:hAnsiTheme="minorHAnsi" w:cs="Consolas"/>
          <w:i/>
          <w:lang w:val="en-GB" w:eastAsia="en-GB" w:bidi="ar-SA"/>
        </w:rPr>
        <w:tab/>
        <w:t>Incorrect login credentials: username=”gingerroot”, password=”raspberrypie”</w:t>
      </w:r>
    </w:p>
    <w:p w:rsidR="001610E4" w:rsidRPr="00643E17" w:rsidRDefault="001610E4" w:rsidP="00666B20">
      <w:pPr>
        <w:rPr>
          <w:rFonts w:asciiTheme="minorHAnsi" w:hAnsiTheme="minorHAnsi" w:cs="Consolas"/>
          <w:lang w:val="en-GB" w:eastAsia="en-GB" w:bidi="ar-SA"/>
        </w:rPr>
      </w:pPr>
      <w:r w:rsidRPr="00643E17">
        <w:rPr>
          <w:rFonts w:asciiTheme="minorHAnsi" w:hAnsiTheme="minorHAnsi" w:cs="Consolas"/>
          <w:lang w:val="en-GB" w:eastAsia="en-GB" w:bidi="ar-SA"/>
        </w:rPr>
        <w:tab/>
        <w:t>Result:</w:t>
      </w:r>
    </w:p>
    <w:p w:rsidR="001610E4" w:rsidRDefault="001610E4" w:rsidP="001610E4">
      <w:pPr>
        <w:jc w:val="center"/>
        <w:rPr>
          <w:rFonts w:ascii="Consolas" w:hAnsi="Consolas" w:cs="Consolas"/>
          <w:lang w:val="en-GB" w:eastAsia="en-GB" w:bidi="ar-SA"/>
        </w:rPr>
      </w:pPr>
      <w:r>
        <w:rPr>
          <w:noProof/>
          <w:lang w:val="en-GB" w:eastAsia="en-GB" w:bidi="ar-SA"/>
        </w:rPr>
        <w:drawing>
          <wp:inline distT="0" distB="0" distL="0" distR="0" wp14:anchorId="31273EB7" wp14:editId="499DB970">
            <wp:extent cx="3698421" cy="1878299"/>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9"/>
                    <a:stretch>
                      <a:fillRect/>
                    </a:stretch>
                  </pic:blipFill>
                  <pic:spPr>
                    <a:xfrm>
                      <a:off x="0" y="0"/>
                      <a:ext cx="3699609" cy="1878902"/>
                    </a:xfrm>
                    <a:prstGeom prst="rect">
                      <a:avLst/>
                    </a:prstGeom>
                  </pic:spPr>
                </pic:pic>
              </a:graphicData>
            </a:graphic>
          </wp:inline>
        </w:drawing>
      </w:r>
    </w:p>
    <w:p w:rsidR="001610E4" w:rsidRDefault="001610E4" w:rsidP="001610E4">
      <w:pPr>
        <w:rPr>
          <w:rFonts w:ascii="Consolas" w:hAnsi="Consolas" w:cs="Consolas"/>
          <w:lang w:val="en-GB" w:eastAsia="en-GB" w:bidi="ar-SA"/>
        </w:rPr>
      </w:pPr>
    </w:p>
    <w:p w:rsidR="001610E4" w:rsidRDefault="001610E4" w:rsidP="001610E4">
      <w:pPr>
        <w:rPr>
          <w:rFonts w:ascii="Consolas" w:hAnsi="Consolas" w:cs="Consolas"/>
          <w:lang w:val="en-GB" w:eastAsia="en-GB" w:bidi="ar-SA"/>
        </w:rPr>
      </w:pPr>
      <w:r>
        <w:rPr>
          <w:rFonts w:ascii="Consolas" w:hAnsi="Consolas" w:cs="Consolas"/>
          <w:lang w:val="en-GB" w:eastAsia="en-GB" w:bidi="ar-SA"/>
        </w:rPr>
        <w:t>-&gt;</w:t>
      </w:r>
      <w:proofErr w:type="gramStart"/>
      <w:r w:rsidRPr="00643E17">
        <w:rPr>
          <w:rFonts w:asciiTheme="minorHAnsi" w:hAnsiTheme="minorHAnsi" w:cs="Consolas"/>
          <w:lang w:val="en-GB" w:eastAsia="en-GB" w:bidi="ar-SA"/>
        </w:rPr>
        <w:t>With</w:t>
      </w:r>
      <w:proofErr w:type="gramEnd"/>
      <w:r w:rsidRPr="00643E17">
        <w:rPr>
          <w:rFonts w:asciiTheme="minorHAnsi" w:hAnsiTheme="minorHAnsi" w:cs="Consolas"/>
          <w:lang w:val="en-GB" w:eastAsia="en-GB" w:bidi="ar-SA"/>
        </w:rPr>
        <w:t xml:space="preserve"> correct login credentials:</w:t>
      </w:r>
    </w:p>
    <w:p w:rsidR="001610E4" w:rsidRDefault="001610E4" w:rsidP="001610E4">
      <w:pPr>
        <w:jc w:val="center"/>
        <w:rPr>
          <w:rFonts w:ascii="Consolas" w:hAnsi="Consolas" w:cs="Consolas"/>
          <w:lang w:val="en-GB" w:eastAsia="en-GB" w:bidi="ar-SA"/>
        </w:rPr>
      </w:pPr>
      <w:r>
        <w:rPr>
          <w:noProof/>
          <w:lang w:val="en-GB" w:eastAsia="en-GB" w:bidi="ar-SA"/>
        </w:rPr>
        <w:drawing>
          <wp:inline distT="0" distB="0" distL="0" distR="0" wp14:anchorId="42DFD80D" wp14:editId="207046D0">
            <wp:extent cx="3649436" cy="1861623"/>
            <wp:effectExtent l="0" t="0" r="8255" b="571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7"/>
                    <a:stretch>
                      <a:fillRect/>
                    </a:stretch>
                  </pic:blipFill>
                  <pic:spPr>
                    <a:xfrm>
                      <a:off x="0" y="0"/>
                      <a:ext cx="3652509" cy="1863191"/>
                    </a:xfrm>
                    <a:prstGeom prst="rect">
                      <a:avLst/>
                    </a:prstGeom>
                  </pic:spPr>
                </pic:pic>
              </a:graphicData>
            </a:graphic>
          </wp:inline>
        </w:drawing>
      </w:r>
    </w:p>
    <w:p w:rsidR="00A54B67" w:rsidRDefault="00A54B67" w:rsidP="001610E4">
      <w:pPr>
        <w:jc w:val="center"/>
        <w:rPr>
          <w:rFonts w:ascii="Consolas" w:hAnsi="Consolas" w:cs="Consolas"/>
          <w:lang w:val="en-GB" w:eastAsia="en-GB" w:bidi="ar-SA"/>
        </w:rPr>
      </w:pPr>
    </w:p>
    <w:p w:rsidR="00A54B67" w:rsidRDefault="00A54B67" w:rsidP="001610E4">
      <w:pPr>
        <w:jc w:val="center"/>
        <w:rPr>
          <w:rFonts w:ascii="Consolas" w:hAnsi="Consolas" w:cs="Consolas"/>
          <w:lang w:val="en-GB" w:eastAsia="en-GB" w:bidi="ar-SA"/>
        </w:rPr>
      </w:pPr>
    </w:p>
    <w:p w:rsidR="00A54B67" w:rsidRDefault="00A54B67" w:rsidP="00A54B67">
      <w:pPr>
        <w:rPr>
          <w:rFonts w:ascii="Consolas" w:hAnsi="Consolas" w:cs="Consolas"/>
          <w:lang w:val="en-GB" w:eastAsia="en-GB" w:bidi="ar-SA"/>
        </w:rPr>
      </w:pPr>
    </w:p>
    <w:p w:rsidR="00A54B67" w:rsidRDefault="00A54B67" w:rsidP="00A54B67">
      <w:pPr>
        <w:rPr>
          <w:rFonts w:ascii="Consolas" w:hAnsi="Consolas" w:cs="Consolas"/>
          <w:lang w:val="en-GB" w:eastAsia="en-GB" w:bidi="ar-SA"/>
        </w:rPr>
      </w:pPr>
    </w:p>
    <w:p w:rsidR="00A54B67" w:rsidRDefault="00A54B67" w:rsidP="00A54B67">
      <w:pPr>
        <w:rPr>
          <w:rFonts w:ascii="Consolas" w:hAnsi="Consolas" w:cs="Consolas"/>
          <w:lang w:val="en-GB" w:eastAsia="en-GB" w:bidi="ar-SA"/>
        </w:rPr>
      </w:pPr>
    </w:p>
    <w:p w:rsidR="00A54B67" w:rsidRDefault="00A54B67" w:rsidP="00A54B67">
      <w:pPr>
        <w:rPr>
          <w:rFonts w:ascii="Consolas" w:hAnsi="Consolas" w:cs="Consolas"/>
          <w:lang w:val="en-GB" w:eastAsia="en-GB" w:bidi="ar-SA"/>
        </w:rPr>
      </w:pPr>
    </w:p>
    <w:p w:rsidR="00A54B67" w:rsidRDefault="00A54B67" w:rsidP="00A54B67">
      <w:pPr>
        <w:rPr>
          <w:rFonts w:ascii="Consolas" w:hAnsi="Consolas" w:cs="Consolas"/>
          <w:lang w:val="en-GB" w:eastAsia="en-GB" w:bidi="ar-SA"/>
        </w:rPr>
      </w:pPr>
    </w:p>
    <w:p w:rsidR="00A54B67" w:rsidRDefault="00A54B67" w:rsidP="00A54B67">
      <w:pPr>
        <w:rPr>
          <w:rFonts w:ascii="Consolas" w:hAnsi="Consolas" w:cs="Consolas"/>
          <w:lang w:val="en-GB" w:eastAsia="en-GB" w:bidi="ar-SA"/>
        </w:rPr>
      </w:pPr>
    </w:p>
    <w:p w:rsidR="00A54B67" w:rsidRDefault="00A54B67" w:rsidP="00A54B67">
      <w:pPr>
        <w:rPr>
          <w:rFonts w:ascii="Consolas" w:hAnsi="Consolas" w:cs="Consolas"/>
          <w:lang w:val="en-GB" w:eastAsia="en-GB" w:bidi="ar-SA"/>
        </w:rPr>
      </w:pPr>
    </w:p>
    <w:p w:rsidR="00A54B67" w:rsidRPr="004E179B" w:rsidRDefault="00A54B67" w:rsidP="00A54B67">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68712F" w:rsidRDefault="00BB107D" w:rsidP="00666B20">
      <w:pPr>
        <w:rPr>
          <w:rFonts w:ascii="Consolas" w:hAnsi="Consolas" w:cs="Consolas"/>
          <w:b/>
          <w:lang w:val="en-GB" w:eastAsia="en-GB" w:bidi="ar-SA"/>
        </w:rPr>
      </w:pPr>
      <w:r w:rsidRPr="00BB107D">
        <w:rPr>
          <w:rFonts w:ascii="Consolas" w:hAnsi="Consolas" w:cs="Consolas"/>
          <w:b/>
          <w:lang w:val="en-GB" w:eastAsia="en-GB" w:bidi="ar-SA"/>
        </w:rPr>
        <w:lastRenderedPageBreak/>
        <w:t>Test Log</w:t>
      </w:r>
      <w:r>
        <w:rPr>
          <w:rFonts w:ascii="Consolas" w:hAnsi="Consolas" w:cs="Consolas"/>
          <w:b/>
          <w:lang w:val="en-GB" w:eastAsia="en-GB" w:bidi="ar-SA"/>
        </w:rPr>
        <w:t>:</w:t>
      </w:r>
    </w:p>
    <w:p w:rsidR="00BB107D" w:rsidRPr="00BB107D" w:rsidRDefault="00BB107D" w:rsidP="00666B20">
      <w:pPr>
        <w:rPr>
          <w:rFonts w:ascii="Consolas" w:hAnsi="Consolas" w:cs="Consolas"/>
          <w:b/>
          <w:lang w:val="en-GB" w:eastAsia="en-GB" w:bidi="ar-SA"/>
        </w:rPr>
      </w:pPr>
      <w:r>
        <w:rPr>
          <w:noProof/>
          <w:lang w:val="en-GB" w:eastAsia="en-GB" w:bidi="ar-SA"/>
        </w:rPr>
        <w:drawing>
          <wp:inline distT="0" distB="0" distL="0" distR="0" wp14:anchorId="0E59561C" wp14:editId="14491AA9">
            <wp:extent cx="6412675" cy="2057400"/>
            <wp:effectExtent l="0" t="0" r="762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0"/>
                    <a:stretch>
                      <a:fillRect/>
                    </a:stretch>
                  </pic:blipFill>
                  <pic:spPr>
                    <a:xfrm>
                      <a:off x="0" y="0"/>
                      <a:ext cx="6412675" cy="2057400"/>
                    </a:xfrm>
                    <a:prstGeom prst="rect">
                      <a:avLst/>
                    </a:prstGeom>
                  </pic:spPr>
                </pic:pic>
              </a:graphicData>
            </a:graphic>
          </wp:inline>
        </w:drawing>
      </w:r>
    </w:p>
    <w:p w:rsidR="0068712F" w:rsidRDefault="0068712F" w:rsidP="00666B20">
      <w:pPr>
        <w:rPr>
          <w:rFonts w:asciiTheme="minorHAnsi" w:eastAsia="MS Mincho" w:hAnsiTheme="minorHAnsi" w:cstheme="minorHAnsi"/>
        </w:rPr>
      </w:pPr>
    </w:p>
    <w:p w:rsidR="00BB107D" w:rsidRDefault="00643E17" w:rsidP="00666B20">
      <w:pPr>
        <w:rPr>
          <w:rFonts w:asciiTheme="minorHAnsi" w:eastAsia="MS Mincho" w:hAnsiTheme="minorHAnsi" w:cstheme="minorHAnsi"/>
        </w:rPr>
      </w:pPr>
      <w:r>
        <w:rPr>
          <w:noProof/>
          <w:lang w:val="en-GB" w:eastAsia="en-GB" w:bidi="ar-SA"/>
        </w:rPr>
        <w:drawing>
          <wp:inline distT="0" distB="0" distL="0" distR="0" wp14:anchorId="5390787F" wp14:editId="686B7554">
            <wp:extent cx="6464487" cy="324122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1"/>
                    <a:stretch>
                      <a:fillRect/>
                    </a:stretch>
                  </pic:blipFill>
                  <pic:spPr>
                    <a:xfrm>
                      <a:off x="0" y="0"/>
                      <a:ext cx="6464683" cy="3241320"/>
                    </a:xfrm>
                    <a:prstGeom prst="rect">
                      <a:avLst/>
                    </a:prstGeom>
                  </pic:spPr>
                </pic:pic>
              </a:graphicData>
            </a:graphic>
          </wp:inline>
        </w:drawing>
      </w:r>
    </w:p>
    <w:p w:rsidR="00BB107D" w:rsidRDefault="00BB107D" w:rsidP="00666B20">
      <w:pPr>
        <w:rPr>
          <w:rFonts w:asciiTheme="minorHAnsi" w:eastAsia="MS Mincho" w:hAnsiTheme="minorHAnsi" w:cstheme="minorHAnsi"/>
        </w:rPr>
      </w:pPr>
    </w:p>
    <w:p w:rsidR="00BB107D" w:rsidRDefault="00BB107D" w:rsidP="00666B20">
      <w:pPr>
        <w:rPr>
          <w:rFonts w:asciiTheme="minorHAnsi" w:eastAsia="MS Mincho" w:hAnsiTheme="minorHAnsi" w:cstheme="minorHAnsi"/>
        </w:rPr>
      </w:pPr>
    </w:p>
    <w:p w:rsidR="00643E17" w:rsidRDefault="00643E17" w:rsidP="00666B20">
      <w:pPr>
        <w:rPr>
          <w:rFonts w:asciiTheme="minorHAnsi" w:eastAsia="MS Mincho" w:hAnsiTheme="minorHAnsi" w:cstheme="minorHAnsi"/>
        </w:rPr>
      </w:pPr>
    </w:p>
    <w:p w:rsidR="00643E17" w:rsidRDefault="00643E17" w:rsidP="00666B20">
      <w:pPr>
        <w:rPr>
          <w:rFonts w:asciiTheme="minorHAnsi" w:eastAsia="MS Mincho" w:hAnsiTheme="minorHAnsi" w:cstheme="minorHAnsi"/>
        </w:rPr>
      </w:pPr>
    </w:p>
    <w:p w:rsidR="00643E17" w:rsidRDefault="00643E17" w:rsidP="00666B20">
      <w:pPr>
        <w:rPr>
          <w:rFonts w:asciiTheme="minorHAnsi" w:eastAsia="MS Mincho" w:hAnsiTheme="minorHAnsi" w:cstheme="minorHAnsi"/>
        </w:rPr>
      </w:pPr>
    </w:p>
    <w:p w:rsidR="00BB107D" w:rsidRDefault="00BB107D" w:rsidP="00666B20">
      <w:pPr>
        <w:rPr>
          <w:rFonts w:asciiTheme="minorHAnsi" w:eastAsia="MS Mincho" w:hAnsiTheme="minorHAnsi" w:cstheme="minorHAnsi"/>
        </w:rPr>
      </w:pPr>
    </w:p>
    <w:p w:rsidR="00BB107D" w:rsidRDefault="00BB107D" w:rsidP="00666B20">
      <w:pPr>
        <w:rPr>
          <w:rFonts w:asciiTheme="minorHAnsi" w:eastAsia="MS Mincho" w:hAnsiTheme="minorHAnsi" w:cstheme="minorHAnsi"/>
        </w:rPr>
      </w:pPr>
    </w:p>
    <w:p w:rsidR="00BB107D" w:rsidRDefault="00BB107D" w:rsidP="00666B20">
      <w:pPr>
        <w:rPr>
          <w:rFonts w:asciiTheme="minorHAnsi" w:eastAsia="MS Mincho" w:hAnsiTheme="minorHAnsi" w:cstheme="minorHAnsi"/>
        </w:rPr>
      </w:pPr>
    </w:p>
    <w:p w:rsidR="00BB107D" w:rsidRDefault="00BB107D" w:rsidP="00666B20">
      <w:pPr>
        <w:rPr>
          <w:rFonts w:asciiTheme="minorHAnsi" w:eastAsia="MS Mincho" w:hAnsiTheme="minorHAnsi" w:cstheme="minorHAnsi"/>
        </w:rPr>
      </w:pPr>
    </w:p>
    <w:p w:rsidR="00334094" w:rsidRDefault="00334094" w:rsidP="00334094">
      <w:pPr>
        <w:rPr>
          <w:rFonts w:asciiTheme="minorHAnsi" w:eastAsia="MS Mincho" w:hAnsiTheme="minorHAnsi" w:cstheme="minorHAnsi"/>
          <w:b/>
          <w:sz w:val="24"/>
          <w:szCs w:val="24"/>
        </w:rPr>
      </w:pPr>
      <w:r>
        <w:rPr>
          <w:rFonts w:asciiTheme="minorHAnsi" w:eastAsia="MS Mincho" w:hAnsiTheme="minorHAnsi" w:cstheme="minorHAnsi"/>
          <w:b/>
          <w:sz w:val="24"/>
          <w:szCs w:val="24"/>
        </w:rPr>
        <w:lastRenderedPageBreak/>
        <w:t>Test code for product insertion using transaction</w:t>
      </w:r>
      <w:r w:rsidRPr="0097175B">
        <w:rPr>
          <w:rFonts w:asciiTheme="minorHAnsi" w:eastAsia="MS Mincho" w:hAnsiTheme="minorHAnsi" w:cstheme="minorHAnsi"/>
          <w:b/>
          <w:sz w:val="24"/>
          <w:szCs w:val="24"/>
        </w:rPr>
        <w:t>:</w:t>
      </w:r>
    </w:p>
    <w:p w:rsidR="00B32348" w:rsidRDefault="00B32348" w:rsidP="00334094">
      <w:pPr>
        <w:rPr>
          <w:rFonts w:asciiTheme="minorHAnsi" w:eastAsia="MS Mincho" w:hAnsiTheme="minorHAnsi" w:cstheme="minorHAnsi"/>
          <w:b/>
        </w:rPr>
      </w:pPr>
      <w:r>
        <w:rPr>
          <w:rFonts w:asciiTheme="minorHAnsi" w:eastAsia="MS Mincho" w:hAnsiTheme="minorHAnsi" w:cstheme="minorHAnsi"/>
          <w:b/>
        </w:rPr>
        <w:t xml:space="preserve">The transaction includes inserting a new product record in the products </w:t>
      </w:r>
      <w:r w:rsidR="009626AC">
        <w:rPr>
          <w:rFonts w:asciiTheme="minorHAnsi" w:eastAsia="MS Mincho" w:hAnsiTheme="minorHAnsi" w:cstheme="minorHAnsi"/>
          <w:b/>
        </w:rPr>
        <w:t>table</w:t>
      </w:r>
      <w:r>
        <w:rPr>
          <w:rFonts w:asciiTheme="minorHAnsi" w:eastAsia="MS Mincho" w:hAnsiTheme="minorHAnsi" w:cstheme="minorHAnsi"/>
          <w:b/>
        </w:rPr>
        <w:t xml:space="preserve"> and product_inventory.</w:t>
      </w: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package</w:t>
      </w:r>
      <w:proofErr w:type="gramEnd"/>
      <w:r w:rsidRPr="00835A14">
        <w:rPr>
          <w:rFonts w:asciiTheme="minorHAnsi" w:eastAsia="MS Mincho" w:hAnsiTheme="minorHAnsi" w:cstheme="minorHAnsi"/>
        </w:rPr>
        <w:t xml:space="preserve"> pospi;</w:t>
      </w:r>
    </w:p>
    <w:p w:rsidR="00835A14" w:rsidRPr="00835A14" w:rsidRDefault="00835A14" w:rsidP="00835A14">
      <w:pPr>
        <w:rPr>
          <w:rFonts w:asciiTheme="minorHAnsi" w:eastAsia="MS Mincho" w:hAnsiTheme="minorHAnsi" w:cstheme="minorHAnsi"/>
        </w:rPr>
      </w:pP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import</w:t>
      </w:r>
      <w:proofErr w:type="gramEnd"/>
      <w:r w:rsidRPr="00835A14">
        <w:rPr>
          <w:rFonts w:asciiTheme="minorHAnsi" w:eastAsia="MS Mincho" w:hAnsiTheme="minorHAnsi" w:cstheme="minorHAnsi"/>
        </w:rPr>
        <w:t xml:space="preserve"> java.sql.Connection;</w:t>
      </w: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import</w:t>
      </w:r>
      <w:proofErr w:type="gramEnd"/>
      <w:r w:rsidRPr="00835A14">
        <w:rPr>
          <w:rFonts w:asciiTheme="minorHAnsi" w:eastAsia="MS Mincho" w:hAnsiTheme="minorHAnsi" w:cstheme="minorHAnsi"/>
        </w:rPr>
        <w:t xml:space="preserve"> java.sql.DriverManager;</w:t>
      </w: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import</w:t>
      </w:r>
      <w:proofErr w:type="gramEnd"/>
      <w:r w:rsidRPr="00835A14">
        <w:rPr>
          <w:rFonts w:asciiTheme="minorHAnsi" w:eastAsia="MS Mincho" w:hAnsiTheme="minorHAnsi" w:cstheme="minorHAnsi"/>
        </w:rPr>
        <w:t xml:space="preserve"> java.sql.PreparedStatement;</w:t>
      </w: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import</w:t>
      </w:r>
      <w:proofErr w:type="gramEnd"/>
      <w:r w:rsidRPr="00835A14">
        <w:rPr>
          <w:rFonts w:asciiTheme="minorHAnsi" w:eastAsia="MS Mincho" w:hAnsiTheme="minorHAnsi" w:cstheme="minorHAnsi"/>
        </w:rPr>
        <w:t xml:space="preserve"> java.sql.ResultSet;</w:t>
      </w: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import</w:t>
      </w:r>
      <w:proofErr w:type="gramEnd"/>
      <w:r w:rsidRPr="00835A14">
        <w:rPr>
          <w:rFonts w:asciiTheme="minorHAnsi" w:eastAsia="MS Mincho" w:hAnsiTheme="minorHAnsi" w:cstheme="minorHAnsi"/>
        </w:rPr>
        <w:t xml:space="preserve"> java.sql.SQLException;</w:t>
      </w: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import</w:t>
      </w:r>
      <w:proofErr w:type="gramEnd"/>
      <w:r w:rsidRPr="00835A14">
        <w:rPr>
          <w:rFonts w:asciiTheme="minorHAnsi" w:eastAsia="MS Mincho" w:hAnsiTheme="minorHAnsi" w:cstheme="minorHAnsi"/>
        </w:rPr>
        <w:t xml:space="preserve"> java.sql.Statement;</w:t>
      </w: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import</w:t>
      </w:r>
      <w:proofErr w:type="gramEnd"/>
      <w:r w:rsidRPr="00835A14">
        <w:rPr>
          <w:rFonts w:asciiTheme="minorHAnsi" w:eastAsia="MS Mincho" w:hAnsiTheme="minorHAnsi" w:cstheme="minorHAnsi"/>
        </w:rPr>
        <w:t xml:space="preserve"> java.text.SimpleDateFormat;</w:t>
      </w: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import</w:t>
      </w:r>
      <w:proofErr w:type="gramEnd"/>
      <w:r w:rsidRPr="00835A14">
        <w:rPr>
          <w:rFonts w:asciiTheme="minorHAnsi" w:eastAsia="MS Mincho" w:hAnsiTheme="minorHAnsi" w:cstheme="minorHAnsi"/>
        </w:rPr>
        <w:t xml:space="preserve"> java.util.Date;</w:t>
      </w:r>
    </w:p>
    <w:p w:rsidR="00835A14" w:rsidRPr="00835A14" w:rsidRDefault="00835A14" w:rsidP="00835A14">
      <w:pPr>
        <w:rPr>
          <w:rFonts w:asciiTheme="minorHAnsi" w:eastAsia="MS Mincho" w:hAnsiTheme="minorHAnsi" w:cstheme="minorHAnsi"/>
        </w:rPr>
      </w:pPr>
      <w:proofErr w:type="gramStart"/>
      <w:r w:rsidRPr="00835A14">
        <w:rPr>
          <w:rFonts w:asciiTheme="minorHAnsi" w:eastAsia="MS Mincho" w:hAnsiTheme="minorHAnsi" w:cstheme="minorHAnsi"/>
        </w:rPr>
        <w:t>public</w:t>
      </w:r>
      <w:proofErr w:type="gramEnd"/>
      <w:r w:rsidRPr="00835A14">
        <w:rPr>
          <w:rFonts w:asciiTheme="minorHAnsi" w:eastAsia="MS Mincho" w:hAnsiTheme="minorHAnsi" w:cstheme="minorHAnsi"/>
        </w:rPr>
        <w:t xml:space="preserve"> class TestProductInsert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 product information with a value for the barcode.</w:t>
      </w:r>
      <w:proofErr w:type="gramEnd"/>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proofErr w:type="gramStart"/>
      <w:r w:rsidRPr="00835A14">
        <w:rPr>
          <w:rFonts w:asciiTheme="minorHAnsi" w:eastAsia="MS Mincho" w:hAnsiTheme="minorHAnsi" w:cstheme="minorHAnsi"/>
        </w:rPr>
        <w:t>private</w:t>
      </w:r>
      <w:proofErr w:type="gramEnd"/>
      <w:r w:rsidRPr="00835A14">
        <w:rPr>
          <w:rFonts w:asciiTheme="minorHAnsi" w:eastAsia="MS Mincho" w:hAnsiTheme="minorHAnsi" w:cstheme="minorHAnsi"/>
        </w:rPr>
        <w:t xml:space="preserve"> static boolean isProductWithBarcodeInserted(){</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t>Connection dbConnection = null;</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t>Statement insertProduct = null;</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t>PreparedStatement insertStock = null;</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t>ResultSet rs = null</w:t>
      </w:r>
      <w:proofErr w:type="gramStart"/>
      <w:r w:rsidRPr="00835A14">
        <w:rPr>
          <w:rFonts w:asciiTheme="minorHAnsi" w:eastAsia="MS Mincho" w:hAnsiTheme="minorHAnsi" w:cstheme="minorHAnsi"/>
        </w:rPr>
        <w:t>;/</w:t>
      </w:r>
      <w:proofErr w:type="gramEnd"/>
      <w:r w:rsidRPr="00835A14">
        <w:rPr>
          <w:rFonts w:asciiTheme="minorHAnsi" w:eastAsia="MS Mincho" w:hAnsiTheme="minorHAnsi" w:cstheme="minorHAnsi"/>
        </w:rPr>
        <w:t>/For holding auto-generated keys.</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t xml:space="preserve">SimpleDateFormat dateFormat = new </w:t>
      </w:r>
      <w:proofErr w:type="gramStart"/>
      <w:r w:rsidRPr="00835A14">
        <w:rPr>
          <w:rFonts w:asciiTheme="minorHAnsi" w:eastAsia="MS Mincho" w:hAnsiTheme="minorHAnsi" w:cstheme="minorHAnsi"/>
        </w:rPr>
        <w:t>SimpleDateFormat(</w:t>
      </w:r>
      <w:proofErr w:type="gramEnd"/>
      <w:r w:rsidRPr="00835A14">
        <w:rPr>
          <w:rFonts w:asciiTheme="minorHAnsi" w:eastAsia="MS Mincho" w:hAnsiTheme="minorHAnsi" w:cstheme="minorHAnsi"/>
        </w:rPr>
        <w:t>"yyyy-MM-dd");</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int</w:t>
      </w:r>
      <w:proofErr w:type="gramEnd"/>
      <w:r w:rsidRPr="00835A14">
        <w:rPr>
          <w:rFonts w:asciiTheme="minorHAnsi" w:eastAsia="MS Mincho" w:hAnsiTheme="minorHAnsi" w:cstheme="minorHAnsi"/>
        </w:rPr>
        <w:t xml:space="preserve"> productPK;</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try{</w:t>
      </w:r>
      <w:proofErr w:type="gramEnd"/>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dbConnection</w:t>
      </w:r>
      <w:proofErr w:type="gramEnd"/>
      <w:r w:rsidRPr="00835A14">
        <w:rPr>
          <w:rFonts w:asciiTheme="minorHAnsi" w:eastAsia="MS Mincho" w:hAnsiTheme="minorHAnsi" w:cstheme="minorHAnsi"/>
        </w:rPr>
        <w:t xml:space="preserve"> = DriverManager.getConnection("jdbc:mysql://localhost/test_pos_pi",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w:t>
      </w:r>
      <w:proofErr w:type="gramStart"/>
      <w:r w:rsidRPr="00835A14">
        <w:rPr>
          <w:rFonts w:asciiTheme="minorHAnsi" w:eastAsia="MS Mincho" w:hAnsiTheme="minorHAnsi" w:cstheme="minorHAnsi"/>
        </w:rPr>
        <w:t>root</w:t>
      </w:r>
      <w:proofErr w:type="gramEnd"/>
      <w:r w:rsidRPr="00835A14">
        <w:rPr>
          <w:rFonts w:asciiTheme="minorHAnsi" w:eastAsia="MS Mincho" w:hAnsiTheme="minorHAnsi" w:cstheme="minorHAnsi"/>
        </w:rPr>
        <w:t>", "raspberry");</w:t>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//Indicate manual transaction.</w:t>
      </w:r>
      <w:proofErr w:type="gramEnd"/>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dbConnection.setAutoCommit(</w:t>
      </w:r>
      <w:proofErr w:type="gramEnd"/>
      <w:r w:rsidRPr="00835A14">
        <w:rPr>
          <w:rFonts w:asciiTheme="minorHAnsi" w:eastAsia="MS Mincho" w:hAnsiTheme="minorHAnsi" w:cstheme="minorHAnsi"/>
        </w:rPr>
        <w:t>false);</w:t>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//Start transaction.</w:t>
      </w:r>
      <w:proofErr w:type="gramEnd"/>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insertProduct</w:t>
      </w:r>
      <w:proofErr w:type="gramEnd"/>
      <w:r w:rsidRPr="00835A14">
        <w:rPr>
          <w:rFonts w:asciiTheme="minorHAnsi" w:eastAsia="MS Mincho" w:hAnsiTheme="minorHAnsi" w:cstheme="minorHAnsi"/>
        </w:rPr>
        <w:t xml:space="preserve"> = dbConnection.createStatement();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lastRenderedPageBreak/>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insertProduct.executeUpdate(</w:t>
      </w:r>
      <w:proofErr w:type="gramEnd"/>
      <w:r w:rsidRPr="00835A14">
        <w:rPr>
          <w:rFonts w:asciiTheme="minorHAnsi" w:eastAsia="MS Mincho" w:hAnsiTheme="minorHAnsi" w:cstheme="minorHAnsi"/>
        </w:rPr>
        <w:t>"INSERT INTO products (barcode, uom_id, description, price, vat_code) VALUES ('27607381',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 "'6', 'Whole Fresh Milk 6 pints', 1.30, 'v0')", Statement.RETURN_GENERATED_KEYS);</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rs</w:t>
      </w:r>
      <w:proofErr w:type="gramEnd"/>
      <w:r w:rsidRPr="00835A14">
        <w:rPr>
          <w:rFonts w:asciiTheme="minorHAnsi" w:eastAsia="MS Mincho" w:hAnsiTheme="minorHAnsi" w:cstheme="minorHAnsi"/>
        </w:rPr>
        <w:t xml:space="preserve"> = insertProduct.getGeneratedKeys();//Retrieve the auto-number primary key.</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if(</w:t>
      </w:r>
      <w:proofErr w:type="gramEnd"/>
      <w:r w:rsidRPr="00835A14">
        <w:rPr>
          <w:rFonts w:asciiTheme="minorHAnsi" w:eastAsia="MS Mincho" w:hAnsiTheme="minorHAnsi" w:cstheme="minorHAnsi"/>
        </w:rPr>
        <w:t>rs.next()){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productPK</w:t>
      </w:r>
      <w:proofErr w:type="gramEnd"/>
      <w:r w:rsidRPr="00835A14">
        <w:rPr>
          <w:rFonts w:asciiTheme="minorHAnsi" w:eastAsia="MS Mincho" w:hAnsiTheme="minorHAnsi" w:cstheme="minorHAnsi"/>
        </w:rPr>
        <w:t xml:space="preserve"> = rs.getInt(1);</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insertStock</w:t>
      </w:r>
      <w:proofErr w:type="gramEnd"/>
      <w:r w:rsidRPr="00835A14">
        <w:rPr>
          <w:rFonts w:asciiTheme="minorHAnsi" w:eastAsia="MS Mincho" w:hAnsiTheme="minorHAnsi" w:cstheme="minorHAnsi"/>
        </w:rPr>
        <w:t xml:space="preserve"> = dbConnection.prepareStatement("INSERT INTO product_inventory (product_id,  inventory_date, " +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"quantity_in_stock, reorder_level) VALUES (?, ?, ?,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insertStock.setInt(</w:t>
      </w:r>
      <w:proofErr w:type="gramEnd"/>
      <w:r w:rsidRPr="00835A14">
        <w:rPr>
          <w:rFonts w:asciiTheme="minorHAnsi" w:eastAsia="MS Mincho" w:hAnsiTheme="minorHAnsi" w:cstheme="minorHAnsi"/>
        </w:rPr>
        <w:t>1, productPK);</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insertStock.setString(</w:t>
      </w:r>
      <w:proofErr w:type="gramEnd"/>
      <w:r w:rsidRPr="00835A14">
        <w:rPr>
          <w:rFonts w:asciiTheme="minorHAnsi" w:eastAsia="MS Mincho" w:hAnsiTheme="minorHAnsi" w:cstheme="minorHAnsi"/>
        </w:rPr>
        <w:t>2, dateFormat.format(new Date()));</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insertStock.setDouble(</w:t>
      </w:r>
      <w:proofErr w:type="gramEnd"/>
      <w:r w:rsidRPr="00835A14">
        <w:rPr>
          <w:rFonts w:asciiTheme="minorHAnsi" w:eastAsia="MS Mincho" w:hAnsiTheme="minorHAnsi" w:cstheme="minorHAnsi"/>
        </w:rPr>
        <w:t>3, 50);</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insertStock.setInt(</w:t>
      </w:r>
      <w:proofErr w:type="gramEnd"/>
      <w:r w:rsidRPr="00835A14">
        <w:rPr>
          <w:rFonts w:asciiTheme="minorHAnsi" w:eastAsia="MS Mincho" w:hAnsiTheme="minorHAnsi" w:cstheme="minorHAnsi"/>
        </w:rPr>
        <w:t>4, 10);</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insertStock.executeUpdate(</w:t>
      </w:r>
      <w:proofErr w:type="gramEnd"/>
      <w:r w:rsidRPr="00835A14">
        <w:rPr>
          <w:rFonts w:asciiTheme="minorHAnsi" w:eastAsia="MS Mincho" w:hAnsiTheme="minorHAnsi" w:cstheme="minorHAnsi"/>
        </w:rPr>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//Commit transaction.</w:t>
      </w:r>
      <w:proofErr w:type="gramEnd"/>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dbConnection.commit(</w:t>
      </w:r>
      <w:proofErr w:type="gramEnd"/>
      <w:r w:rsidRPr="00835A14">
        <w:rPr>
          <w:rFonts w:asciiTheme="minorHAnsi" w:eastAsia="MS Mincho" w:hAnsiTheme="minorHAnsi" w:cstheme="minorHAnsi"/>
        </w:rPr>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else{</w:t>
      </w:r>
      <w:proofErr w:type="gramEnd"/>
      <w:r w:rsidRPr="00835A14">
        <w:rPr>
          <w:rFonts w:asciiTheme="minorHAnsi" w:eastAsia="MS Mincho" w:hAnsiTheme="minorHAnsi" w:cstheme="minorHAnsi"/>
        </w:rPr>
        <w:t>//Error in generating primary key, throw exception to rollback changes.</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throw</w:t>
      </w:r>
      <w:proofErr w:type="gramEnd"/>
      <w:r w:rsidRPr="00835A14">
        <w:rPr>
          <w:rFonts w:asciiTheme="minorHAnsi" w:eastAsia="MS Mincho" w:hAnsiTheme="minorHAnsi" w:cstheme="minorHAnsi"/>
        </w:rPr>
        <w:t xml:space="preserve"> new SQLException();</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return</w:t>
      </w:r>
      <w:proofErr w:type="gramEnd"/>
      <w:r w:rsidRPr="00835A14">
        <w:rPr>
          <w:rFonts w:asciiTheme="minorHAnsi" w:eastAsia="MS Mincho" w:hAnsiTheme="minorHAnsi" w:cstheme="minorHAnsi"/>
        </w:rPr>
        <w:t xml:space="preserve"> true;</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t>}//end try.</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catch(</w:t>
      </w:r>
      <w:proofErr w:type="gramEnd"/>
      <w:r w:rsidRPr="00835A14">
        <w:rPr>
          <w:rFonts w:asciiTheme="minorHAnsi" w:eastAsia="MS Mincho" w:hAnsiTheme="minorHAnsi" w:cstheme="minorHAnsi"/>
        </w:rPr>
        <w:t>SQLException se){</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try</w:t>
      </w:r>
      <w:proofErr w:type="gramEnd"/>
      <w:r w:rsidRPr="00835A14">
        <w:rPr>
          <w:rFonts w:asciiTheme="minorHAnsi" w:eastAsia="MS Mincho" w:hAnsiTheme="minorHAnsi" w:cstheme="minorHAnsi"/>
        </w:rPr>
        <w:t xml:space="preserve">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dbConnection.rollback(</w:t>
      </w:r>
      <w:proofErr w:type="gramEnd"/>
      <w:r w:rsidRPr="00835A14">
        <w:rPr>
          <w:rFonts w:asciiTheme="minorHAnsi" w:eastAsia="MS Mincho" w:hAnsiTheme="minorHAnsi" w:cstheme="minorHAnsi"/>
        </w:rPr>
        <w:t>);//Rollback changes if transaction fails.</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 catch (SQLException e)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 TODO Auto-generated catch block</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e.printStackTrace(</w:t>
      </w:r>
      <w:proofErr w:type="gramEnd"/>
      <w:r w:rsidRPr="00835A14">
        <w:rPr>
          <w:rFonts w:asciiTheme="minorHAnsi" w:eastAsia="MS Mincho" w:hAnsiTheme="minorHAnsi" w:cstheme="minorHAnsi"/>
        </w:rPr>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lastRenderedPageBreak/>
        <w:tab/>
      </w:r>
      <w:r w:rsidRPr="00835A14">
        <w:rPr>
          <w:rFonts w:asciiTheme="minorHAnsi" w:eastAsia="MS Mincho" w:hAnsiTheme="minorHAnsi" w:cstheme="minorHAnsi"/>
        </w:rPr>
        <w:tab/>
      </w:r>
      <w:r w:rsidRPr="00835A14">
        <w:rPr>
          <w:rFonts w:asciiTheme="minorHAnsi" w:eastAsia="MS Mincho" w:hAnsiTheme="minorHAnsi" w:cstheme="minorHAnsi"/>
        </w:rPr>
        <w:tab/>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se.printStackTrace(</w:t>
      </w:r>
      <w:proofErr w:type="gramEnd"/>
      <w:r w:rsidRPr="00835A14">
        <w:rPr>
          <w:rFonts w:asciiTheme="minorHAnsi" w:eastAsia="MS Mincho" w:hAnsiTheme="minorHAnsi" w:cstheme="minorHAnsi"/>
        </w:rPr>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return</w:t>
      </w:r>
      <w:proofErr w:type="gramEnd"/>
      <w:r w:rsidRPr="00835A14">
        <w:rPr>
          <w:rFonts w:asciiTheme="minorHAnsi" w:eastAsia="MS Mincho" w:hAnsiTheme="minorHAnsi" w:cstheme="minorHAnsi"/>
        </w:rPr>
        <w:t xml:space="preserve"> false;</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catch(</w:t>
      </w:r>
      <w:proofErr w:type="gramEnd"/>
      <w:r w:rsidRPr="00835A14">
        <w:rPr>
          <w:rFonts w:asciiTheme="minorHAnsi" w:eastAsia="MS Mincho" w:hAnsiTheme="minorHAnsi" w:cstheme="minorHAnsi"/>
        </w:rPr>
        <w:t>Exception e){</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try</w:t>
      </w:r>
      <w:proofErr w:type="gramEnd"/>
      <w:r w:rsidRPr="00835A14">
        <w:rPr>
          <w:rFonts w:asciiTheme="minorHAnsi" w:eastAsia="MS Mincho" w:hAnsiTheme="minorHAnsi" w:cstheme="minorHAnsi"/>
        </w:rPr>
        <w:t xml:space="preserve">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dbConnection.rollback(</w:t>
      </w:r>
      <w:proofErr w:type="gramEnd"/>
      <w:r w:rsidRPr="00835A14">
        <w:rPr>
          <w:rFonts w:asciiTheme="minorHAnsi" w:eastAsia="MS Mincho" w:hAnsiTheme="minorHAnsi" w:cstheme="minorHAnsi"/>
        </w:rPr>
        <w:t>);//Rollback changes if transaction fails.</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 catch (SQLException ex)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 TODO Auto-generated catch block</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e.printStackTrace(</w:t>
      </w:r>
      <w:proofErr w:type="gramEnd"/>
      <w:r w:rsidRPr="00835A14">
        <w:rPr>
          <w:rFonts w:asciiTheme="minorHAnsi" w:eastAsia="MS Mincho" w:hAnsiTheme="minorHAnsi" w:cstheme="minorHAnsi"/>
        </w:rPr>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e.printStackTrace(</w:t>
      </w:r>
      <w:proofErr w:type="gramEnd"/>
      <w:r w:rsidRPr="00835A14">
        <w:rPr>
          <w:rFonts w:asciiTheme="minorHAnsi" w:eastAsia="MS Mincho" w:hAnsiTheme="minorHAnsi" w:cstheme="minorHAnsi"/>
        </w:rPr>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return</w:t>
      </w:r>
      <w:proofErr w:type="gramEnd"/>
      <w:r w:rsidRPr="00835A14">
        <w:rPr>
          <w:rFonts w:asciiTheme="minorHAnsi" w:eastAsia="MS Mincho" w:hAnsiTheme="minorHAnsi" w:cstheme="minorHAnsi"/>
        </w:rPr>
        <w:t xml:space="preserve"> false;</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}//end catch.</w:t>
      </w:r>
      <w:proofErr w:type="gramEnd"/>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finally{</w:t>
      </w:r>
      <w:proofErr w:type="gramEnd"/>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t>//Do some clean-up.</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dbConnection</w:t>
      </w:r>
      <w:proofErr w:type="gramEnd"/>
      <w:r w:rsidRPr="00835A14">
        <w:rPr>
          <w:rFonts w:asciiTheme="minorHAnsi" w:eastAsia="MS Mincho" w:hAnsiTheme="minorHAnsi" w:cstheme="minorHAnsi"/>
        </w:rPr>
        <w:t xml:space="preserve"> = null;</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insertProduct</w:t>
      </w:r>
      <w:proofErr w:type="gramEnd"/>
      <w:r w:rsidRPr="00835A14">
        <w:rPr>
          <w:rFonts w:asciiTheme="minorHAnsi" w:eastAsia="MS Mincho" w:hAnsiTheme="minorHAnsi" w:cstheme="minorHAnsi"/>
        </w:rPr>
        <w:t xml:space="preserve"> = null;</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insertStock</w:t>
      </w:r>
      <w:proofErr w:type="gramEnd"/>
      <w:r w:rsidRPr="00835A14">
        <w:rPr>
          <w:rFonts w:asciiTheme="minorHAnsi" w:eastAsia="MS Mincho" w:hAnsiTheme="minorHAnsi" w:cstheme="minorHAnsi"/>
        </w:rPr>
        <w:t xml:space="preserve"> = null;</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}//end finally.</w:t>
      </w:r>
      <w:proofErr w:type="gramEnd"/>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t xml:space="preserve">}//end </w:t>
      </w:r>
      <w:proofErr w:type="gramStart"/>
      <w:r w:rsidRPr="00835A14">
        <w:rPr>
          <w:rFonts w:asciiTheme="minorHAnsi" w:eastAsia="MS Mincho" w:hAnsiTheme="minorHAnsi" w:cstheme="minorHAnsi"/>
        </w:rPr>
        <w:t>insertProduct(</w:t>
      </w:r>
      <w:proofErr w:type="gramEnd"/>
      <w:r w:rsidRPr="00835A14">
        <w:rPr>
          <w:rFonts w:asciiTheme="minorHAnsi" w:eastAsia="MS Mincho" w:hAnsiTheme="minorHAnsi" w:cstheme="minorHAnsi"/>
        </w:rPr>
        <w:t>).</w:t>
      </w:r>
    </w:p>
    <w:p w:rsidR="00835A14" w:rsidRPr="00835A14" w:rsidRDefault="00835A14" w:rsidP="00835A14">
      <w:pPr>
        <w:rPr>
          <w:rFonts w:asciiTheme="minorHAnsi" w:eastAsia="MS Mincho" w:hAnsiTheme="minorHAnsi" w:cstheme="minorHAnsi"/>
        </w:rPr>
      </w:pP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proofErr w:type="gramStart"/>
      <w:r w:rsidRPr="00835A14">
        <w:rPr>
          <w:rFonts w:asciiTheme="minorHAnsi" w:eastAsia="MS Mincho" w:hAnsiTheme="minorHAnsi" w:cstheme="minorHAnsi"/>
        </w:rPr>
        <w:t>public</w:t>
      </w:r>
      <w:proofErr w:type="gramEnd"/>
      <w:r w:rsidRPr="00835A14">
        <w:rPr>
          <w:rFonts w:asciiTheme="minorHAnsi" w:eastAsia="MS Mincho" w:hAnsiTheme="minorHAnsi" w:cstheme="minorHAnsi"/>
        </w:rPr>
        <w:t xml:space="preserve"> static void main(String[] args) {</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System.out.println(</w:t>
      </w:r>
      <w:proofErr w:type="gramEnd"/>
      <w:r w:rsidRPr="00835A14">
        <w:rPr>
          <w:rFonts w:asciiTheme="minorHAnsi" w:eastAsia="MS Mincho" w:hAnsiTheme="minorHAnsi" w:cstheme="minorHAnsi"/>
        </w:rPr>
        <w:t>"New product information will be inserted into tables: products and product_inventory.");</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if(</w:t>
      </w:r>
      <w:proofErr w:type="gramEnd"/>
      <w:r w:rsidRPr="00835A14">
        <w:rPr>
          <w:rFonts w:asciiTheme="minorHAnsi" w:eastAsia="MS Mincho" w:hAnsiTheme="minorHAnsi" w:cstheme="minorHAnsi"/>
        </w:rPr>
        <w:t>isProductWithBarcodeInserted()){</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System.out.println(</w:t>
      </w:r>
      <w:proofErr w:type="gramEnd"/>
      <w:r w:rsidRPr="00835A14">
        <w:rPr>
          <w:rFonts w:asciiTheme="minorHAnsi" w:eastAsia="MS Mincho" w:hAnsiTheme="minorHAnsi" w:cstheme="minorHAnsi"/>
        </w:rPr>
        <w:t>"Product was successfully inserted!!!");</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t>}</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else{</w:t>
      </w:r>
      <w:proofErr w:type="gramEnd"/>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lastRenderedPageBreak/>
        <w:tab/>
      </w:r>
      <w:r w:rsidRPr="00835A14">
        <w:rPr>
          <w:rFonts w:asciiTheme="minorHAnsi" w:eastAsia="MS Mincho" w:hAnsiTheme="minorHAnsi" w:cstheme="minorHAnsi"/>
        </w:rPr>
        <w:tab/>
      </w:r>
      <w:r w:rsidRPr="00835A14">
        <w:rPr>
          <w:rFonts w:asciiTheme="minorHAnsi" w:eastAsia="MS Mincho" w:hAnsiTheme="minorHAnsi" w:cstheme="minorHAnsi"/>
        </w:rPr>
        <w:tab/>
      </w:r>
      <w:proofErr w:type="gramStart"/>
      <w:r w:rsidRPr="00835A14">
        <w:rPr>
          <w:rFonts w:asciiTheme="minorHAnsi" w:eastAsia="MS Mincho" w:hAnsiTheme="minorHAnsi" w:cstheme="minorHAnsi"/>
        </w:rPr>
        <w:t>System.out.println(</w:t>
      </w:r>
      <w:proofErr w:type="gramEnd"/>
      <w:r w:rsidRPr="00835A14">
        <w:rPr>
          <w:rFonts w:asciiTheme="minorHAnsi" w:eastAsia="MS Mincho" w:hAnsiTheme="minorHAnsi" w:cstheme="minorHAnsi"/>
        </w:rPr>
        <w:t>"Product insertion failed!!!");</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r>
      <w:r w:rsidRPr="00835A14">
        <w:rPr>
          <w:rFonts w:asciiTheme="minorHAnsi" w:eastAsia="MS Mincho" w:hAnsiTheme="minorHAnsi" w:cstheme="minorHAnsi"/>
        </w:rPr>
        <w:tab/>
        <w:t>}//end if</w:t>
      </w:r>
    </w:p>
    <w:p w:rsidR="00835A14"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ab/>
        <w:t>}//end main</w:t>
      </w:r>
    </w:p>
    <w:p w:rsidR="00B32348" w:rsidRPr="00835A14" w:rsidRDefault="00835A14" w:rsidP="00835A14">
      <w:pPr>
        <w:rPr>
          <w:rFonts w:asciiTheme="minorHAnsi" w:eastAsia="MS Mincho" w:hAnsiTheme="minorHAnsi" w:cstheme="minorHAnsi"/>
        </w:rPr>
      </w:pPr>
      <w:r w:rsidRPr="00835A14">
        <w:rPr>
          <w:rFonts w:asciiTheme="minorHAnsi" w:eastAsia="MS Mincho" w:hAnsiTheme="minorHAnsi" w:cstheme="minorHAnsi"/>
        </w:rPr>
        <w:t>}//end class</w:t>
      </w:r>
    </w:p>
    <w:p w:rsidR="00334094" w:rsidRDefault="00334094" w:rsidP="00666B20">
      <w:pPr>
        <w:rPr>
          <w:rFonts w:asciiTheme="minorHAnsi" w:eastAsia="MS Mincho" w:hAnsiTheme="minorHAnsi" w:cstheme="minorHAnsi"/>
        </w:rPr>
      </w:pPr>
    </w:p>
    <w:p w:rsidR="004378D7" w:rsidRDefault="004378D7" w:rsidP="00666B20">
      <w:pPr>
        <w:rPr>
          <w:rFonts w:asciiTheme="minorHAnsi" w:eastAsia="MS Mincho" w:hAnsiTheme="minorHAnsi" w:cstheme="minorHAnsi"/>
        </w:rPr>
      </w:pPr>
    </w:p>
    <w:p w:rsidR="00835A14" w:rsidRPr="00835A14" w:rsidRDefault="00835A14" w:rsidP="00666B20">
      <w:pPr>
        <w:rPr>
          <w:rFonts w:asciiTheme="minorHAnsi" w:eastAsia="MS Mincho" w:hAnsiTheme="minorHAnsi" w:cstheme="minorHAnsi"/>
          <w:b/>
        </w:rPr>
      </w:pPr>
      <w:r w:rsidRPr="00835A14">
        <w:rPr>
          <w:rFonts w:asciiTheme="minorHAnsi" w:eastAsia="MS Mincho" w:hAnsiTheme="minorHAnsi" w:cstheme="minorHAnsi"/>
          <w:b/>
        </w:rPr>
        <w:t>Existing rows for the products and the product_inventory tables will be deleted before starting the test by issuing the following commands</w:t>
      </w:r>
      <w:r w:rsidR="004378D7">
        <w:rPr>
          <w:rFonts w:asciiTheme="minorHAnsi" w:eastAsia="MS Mincho" w:hAnsiTheme="minorHAnsi" w:cstheme="minorHAnsi"/>
          <w:b/>
        </w:rPr>
        <w:t xml:space="preserve"> in MySQL</w:t>
      </w:r>
      <w:r w:rsidRPr="00835A14">
        <w:rPr>
          <w:rFonts w:asciiTheme="minorHAnsi" w:eastAsia="MS Mincho" w:hAnsiTheme="minorHAnsi" w:cstheme="minorHAnsi"/>
          <w:b/>
        </w:rPr>
        <w:t>:</w:t>
      </w:r>
    </w:p>
    <w:p w:rsidR="00334094" w:rsidRPr="007470CF" w:rsidRDefault="00835A14" w:rsidP="00666B20">
      <w:pPr>
        <w:rPr>
          <w:rFonts w:asciiTheme="minorHAnsi" w:eastAsia="MS Mincho" w:hAnsiTheme="minorHAnsi" w:cstheme="minorHAnsi"/>
          <w:i/>
        </w:rPr>
      </w:pPr>
      <w:r w:rsidRPr="007470CF">
        <w:rPr>
          <w:rFonts w:asciiTheme="minorHAnsi" w:eastAsia="MS Mincho" w:hAnsiTheme="minorHAnsi" w:cstheme="minorHAnsi"/>
          <w:i/>
        </w:rPr>
        <w:t>DELETE FROM products;</w:t>
      </w:r>
    </w:p>
    <w:p w:rsidR="00835A14" w:rsidRPr="007470CF" w:rsidRDefault="00835A14" w:rsidP="00666B20">
      <w:pPr>
        <w:rPr>
          <w:rFonts w:asciiTheme="minorHAnsi" w:eastAsia="MS Mincho" w:hAnsiTheme="minorHAnsi" w:cstheme="minorHAnsi"/>
          <w:i/>
        </w:rPr>
      </w:pPr>
      <w:r w:rsidRPr="007470CF">
        <w:rPr>
          <w:rFonts w:asciiTheme="minorHAnsi" w:eastAsia="MS Mincho" w:hAnsiTheme="minorHAnsi" w:cstheme="minorHAnsi"/>
          <w:i/>
        </w:rPr>
        <w:t>DELETE FROM product_inventory;</w:t>
      </w:r>
    </w:p>
    <w:p w:rsidR="00835A14" w:rsidRDefault="00835A14" w:rsidP="00666B20">
      <w:pPr>
        <w:rPr>
          <w:rFonts w:asciiTheme="minorHAnsi" w:eastAsia="MS Mincho" w:hAnsiTheme="minorHAnsi" w:cstheme="minorHAnsi"/>
        </w:rPr>
      </w:pPr>
    </w:p>
    <w:p w:rsidR="00EE75FA" w:rsidRDefault="00EE75FA" w:rsidP="00666B20">
      <w:pPr>
        <w:rPr>
          <w:rFonts w:asciiTheme="minorHAnsi" w:eastAsia="MS Mincho" w:hAnsiTheme="minorHAnsi" w:cstheme="minorHAnsi"/>
        </w:rPr>
      </w:pPr>
    </w:p>
    <w:p w:rsidR="00EE75FA" w:rsidRDefault="00835A14" w:rsidP="00666B20">
      <w:pPr>
        <w:rPr>
          <w:rFonts w:asciiTheme="minorHAnsi" w:eastAsia="MS Mincho" w:hAnsiTheme="minorHAnsi" w:cstheme="minorHAnsi"/>
        </w:rPr>
      </w:pPr>
      <w:r>
        <w:rPr>
          <w:rFonts w:asciiTheme="minorHAnsi" w:eastAsia="MS Mincho" w:hAnsiTheme="minorHAnsi" w:cstheme="minorHAnsi"/>
        </w:rPr>
        <w:t xml:space="preserve">The </w:t>
      </w:r>
      <w:r w:rsidR="00EE75FA">
        <w:rPr>
          <w:rFonts w:asciiTheme="minorHAnsi" w:eastAsia="MS Mincho" w:hAnsiTheme="minorHAnsi" w:cstheme="minorHAnsi"/>
        </w:rPr>
        <w:t>figure</w:t>
      </w:r>
      <w:r>
        <w:rPr>
          <w:rFonts w:asciiTheme="minorHAnsi" w:eastAsia="MS Mincho" w:hAnsiTheme="minorHAnsi" w:cstheme="minorHAnsi"/>
        </w:rPr>
        <w:t xml:space="preserve"> below</w:t>
      </w:r>
      <w:r w:rsidR="00D33433">
        <w:rPr>
          <w:rFonts w:asciiTheme="minorHAnsi" w:eastAsia="MS Mincho" w:hAnsiTheme="minorHAnsi" w:cstheme="minorHAnsi"/>
        </w:rPr>
        <w:t xml:space="preserve"> from phpMyAdmin</w:t>
      </w:r>
      <w:r>
        <w:rPr>
          <w:rFonts w:asciiTheme="minorHAnsi" w:eastAsia="MS Mincho" w:hAnsiTheme="minorHAnsi" w:cstheme="minorHAnsi"/>
        </w:rPr>
        <w:t xml:space="preserve"> shows that both tables now contain zero (0) rows:</w:t>
      </w:r>
    </w:p>
    <w:p w:rsidR="00835A14" w:rsidRDefault="004378D7" w:rsidP="004378D7">
      <w:pPr>
        <w:jc w:val="center"/>
        <w:rPr>
          <w:rFonts w:asciiTheme="minorHAnsi" w:eastAsia="MS Mincho" w:hAnsiTheme="minorHAnsi" w:cstheme="minorHAnsi"/>
        </w:rPr>
      </w:pPr>
      <w:r>
        <w:rPr>
          <w:noProof/>
          <w:lang w:val="en-GB" w:eastAsia="en-GB" w:bidi="ar-SA"/>
        </w:rPr>
        <w:drawing>
          <wp:inline distT="0" distB="0" distL="0" distR="0" wp14:anchorId="7D810582" wp14:editId="59BD3EF1">
            <wp:extent cx="5606509" cy="270768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2"/>
                    <a:stretch>
                      <a:fillRect/>
                    </a:stretch>
                  </pic:blipFill>
                  <pic:spPr>
                    <a:xfrm>
                      <a:off x="0" y="0"/>
                      <a:ext cx="5601565" cy="2705301"/>
                    </a:xfrm>
                    <a:prstGeom prst="rect">
                      <a:avLst/>
                    </a:prstGeom>
                  </pic:spPr>
                </pic:pic>
              </a:graphicData>
            </a:graphic>
          </wp:inline>
        </w:drawing>
      </w:r>
    </w:p>
    <w:p w:rsidR="00334094" w:rsidRDefault="00334094" w:rsidP="00666B20">
      <w:pPr>
        <w:rPr>
          <w:rFonts w:asciiTheme="minorHAnsi" w:eastAsia="MS Mincho" w:hAnsiTheme="minorHAnsi" w:cstheme="minorHAnsi"/>
        </w:rPr>
      </w:pPr>
    </w:p>
    <w:p w:rsidR="00EE75FA" w:rsidRDefault="00EE75FA" w:rsidP="00666B20">
      <w:pPr>
        <w:rPr>
          <w:rFonts w:asciiTheme="minorHAnsi" w:eastAsia="MS Mincho" w:hAnsiTheme="minorHAnsi" w:cstheme="minorHAnsi"/>
        </w:rPr>
      </w:pPr>
    </w:p>
    <w:p w:rsidR="00EE75FA" w:rsidRDefault="00EE75FA" w:rsidP="00666B20">
      <w:pPr>
        <w:rPr>
          <w:rFonts w:asciiTheme="minorHAnsi" w:eastAsia="MS Mincho" w:hAnsiTheme="minorHAnsi" w:cstheme="minorHAnsi"/>
        </w:rPr>
      </w:pPr>
    </w:p>
    <w:p w:rsidR="00EE75FA" w:rsidRDefault="00EE75FA" w:rsidP="00666B20">
      <w:pPr>
        <w:rPr>
          <w:rFonts w:asciiTheme="minorHAnsi" w:eastAsia="MS Mincho" w:hAnsiTheme="minorHAnsi" w:cstheme="minorHAnsi"/>
        </w:rPr>
      </w:pPr>
    </w:p>
    <w:p w:rsidR="00334094" w:rsidRDefault="00334094" w:rsidP="00666B20">
      <w:pPr>
        <w:rPr>
          <w:rFonts w:asciiTheme="minorHAnsi" w:eastAsia="MS Mincho" w:hAnsiTheme="minorHAnsi" w:cstheme="minorHAnsi"/>
        </w:rPr>
      </w:pPr>
    </w:p>
    <w:p w:rsidR="00EE75FA" w:rsidRDefault="00EE75FA" w:rsidP="00666B20">
      <w:pPr>
        <w:rPr>
          <w:rFonts w:asciiTheme="minorHAnsi" w:eastAsia="MS Mincho" w:hAnsiTheme="minorHAnsi" w:cstheme="minorHAnsi"/>
        </w:rPr>
      </w:pPr>
    </w:p>
    <w:p w:rsidR="00EE75FA" w:rsidRDefault="00EE75FA" w:rsidP="00EE75FA">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EE75FA" w:rsidRDefault="00EE75FA" w:rsidP="00666B20">
      <w:pPr>
        <w:rPr>
          <w:rFonts w:asciiTheme="minorHAnsi" w:eastAsia="MS Mincho" w:hAnsiTheme="minorHAnsi" w:cstheme="minorHAnsi"/>
        </w:rPr>
      </w:pPr>
    </w:p>
    <w:p w:rsidR="00873705" w:rsidRDefault="001C466C" w:rsidP="00873705">
      <w:pPr>
        <w:rPr>
          <w:rFonts w:asciiTheme="minorHAnsi" w:eastAsia="MS Mincho" w:hAnsiTheme="minorHAnsi" w:cstheme="minorHAnsi"/>
          <w:b/>
          <w:sz w:val="24"/>
          <w:szCs w:val="24"/>
        </w:rPr>
      </w:pPr>
      <w:r>
        <w:rPr>
          <w:rFonts w:asciiTheme="minorHAnsi" w:eastAsia="MS Mincho" w:hAnsiTheme="minorHAnsi" w:cstheme="minorHAnsi"/>
          <w:b/>
          <w:sz w:val="24"/>
          <w:szCs w:val="24"/>
        </w:rPr>
        <w:t xml:space="preserve">Product insertion </w:t>
      </w:r>
      <w:r w:rsidR="007049CF">
        <w:rPr>
          <w:rFonts w:asciiTheme="minorHAnsi" w:eastAsia="MS Mincho" w:hAnsiTheme="minorHAnsi" w:cstheme="minorHAnsi"/>
          <w:b/>
          <w:sz w:val="24"/>
          <w:szCs w:val="24"/>
        </w:rPr>
        <w:t xml:space="preserve">- </w:t>
      </w:r>
      <w:r>
        <w:rPr>
          <w:rFonts w:asciiTheme="minorHAnsi" w:eastAsia="MS Mincho" w:hAnsiTheme="minorHAnsi" w:cstheme="minorHAnsi"/>
          <w:b/>
          <w:sz w:val="24"/>
          <w:szCs w:val="24"/>
        </w:rPr>
        <w:t>test run scenario using BlueJ:</w:t>
      </w:r>
    </w:p>
    <w:p w:rsidR="00873705" w:rsidRPr="007470CF" w:rsidRDefault="00873705" w:rsidP="00873705">
      <w:pPr>
        <w:rPr>
          <w:rFonts w:asciiTheme="minorHAnsi" w:eastAsia="MS Mincho" w:hAnsiTheme="minorHAnsi" w:cstheme="minorHAnsi"/>
        </w:rPr>
      </w:pPr>
      <w:r w:rsidRPr="007470CF">
        <w:rPr>
          <w:rFonts w:asciiTheme="minorHAnsi" w:eastAsia="MS Mincho" w:hAnsiTheme="minorHAnsi" w:cstheme="minorHAnsi"/>
        </w:rPr>
        <w:t>-&gt;Insert the following product information:</w:t>
      </w:r>
    </w:p>
    <w:p w:rsidR="00873705" w:rsidRDefault="00873705" w:rsidP="00873705">
      <w:pPr>
        <w:rPr>
          <w:rFonts w:asciiTheme="minorHAnsi" w:eastAsia="MS Mincho" w:hAnsiTheme="minorHAnsi" w:cstheme="minorHAnsi"/>
          <w:i/>
        </w:rPr>
      </w:pPr>
      <w:r w:rsidRPr="007470CF">
        <w:rPr>
          <w:rFonts w:asciiTheme="minorHAnsi" w:eastAsia="MS Mincho" w:hAnsiTheme="minorHAnsi" w:cstheme="minorHAnsi"/>
          <w:i/>
        </w:rPr>
        <w:t>barcode='27607381', uom_id=6; description=</w:t>
      </w:r>
      <w:r w:rsidRPr="007470CF">
        <w:rPr>
          <w:i/>
        </w:rPr>
        <w:t xml:space="preserve"> </w:t>
      </w:r>
      <w:r w:rsidRPr="007470CF">
        <w:rPr>
          <w:rFonts w:asciiTheme="minorHAnsi" w:eastAsia="MS Mincho" w:hAnsiTheme="minorHAnsi" w:cstheme="minorHAnsi"/>
          <w:i/>
        </w:rPr>
        <w:t>'Whole Fresh Milk 6 pints',</w:t>
      </w:r>
      <w:r w:rsidR="00D423EC" w:rsidRPr="007470CF">
        <w:rPr>
          <w:rFonts w:asciiTheme="minorHAnsi" w:eastAsia="MS Mincho" w:hAnsiTheme="minorHAnsi" w:cstheme="minorHAnsi"/>
          <w:i/>
        </w:rPr>
        <w:t xml:space="preserve"> price=1.30; vat_code=’v0’</w:t>
      </w:r>
    </w:p>
    <w:p w:rsidR="00833571" w:rsidRPr="007470CF" w:rsidRDefault="00833571" w:rsidP="00833571">
      <w:pPr>
        <w:rPr>
          <w:rFonts w:asciiTheme="minorHAnsi" w:eastAsia="MS Mincho" w:hAnsiTheme="minorHAnsi" w:cstheme="minorHAnsi"/>
        </w:rPr>
      </w:pPr>
      <w:r w:rsidRPr="007470CF">
        <w:rPr>
          <w:rFonts w:asciiTheme="minorHAnsi" w:eastAsia="MS Mincho" w:hAnsiTheme="minorHAnsi" w:cstheme="minorHAnsi"/>
        </w:rPr>
        <w:t>-&gt;S</w:t>
      </w:r>
      <w:r w:rsidR="00302BC5">
        <w:rPr>
          <w:rFonts w:asciiTheme="minorHAnsi" w:eastAsia="MS Mincho" w:hAnsiTheme="minorHAnsi" w:cstheme="minorHAnsi"/>
        </w:rPr>
        <w:t>et the product_inventory insert-</w:t>
      </w:r>
      <w:r w:rsidRPr="007470CF">
        <w:rPr>
          <w:rFonts w:asciiTheme="minorHAnsi" w:eastAsia="MS Mincho" w:hAnsiTheme="minorHAnsi" w:cstheme="minorHAnsi"/>
        </w:rPr>
        <w:t>statement to null to fail the transaction:</w:t>
      </w:r>
    </w:p>
    <w:p w:rsidR="00833571" w:rsidRPr="007470CF" w:rsidRDefault="00833571" w:rsidP="00873705">
      <w:pPr>
        <w:rPr>
          <w:rFonts w:asciiTheme="minorHAnsi" w:eastAsia="MS Mincho" w:hAnsiTheme="minorHAnsi" w:cstheme="minorHAnsi"/>
          <w:i/>
        </w:rPr>
      </w:pPr>
      <w:proofErr w:type="gramStart"/>
      <w:r w:rsidRPr="007470CF">
        <w:rPr>
          <w:rFonts w:asciiTheme="minorHAnsi" w:eastAsia="MS Mincho" w:hAnsiTheme="minorHAnsi" w:cstheme="minorHAnsi"/>
          <w:i/>
        </w:rPr>
        <w:t>insertStock</w:t>
      </w:r>
      <w:proofErr w:type="gramEnd"/>
      <w:r w:rsidRPr="007470CF">
        <w:rPr>
          <w:rFonts w:asciiTheme="minorHAnsi" w:eastAsia="MS Mincho" w:hAnsiTheme="minorHAnsi" w:cstheme="minorHAnsi"/>
          <w:i/>
        </w:rPr>
        <w:t xml:space="preserve"> = null;</w:t>
      </w:r>
    </w:p>
    <w:p w:rsidR="00D423EC" w:rsidRPr="007470CF" w:rsidRDefault="00D423EC" w:rsidP="00873705">
      <w:pPr>
        <w:rPr>
          <w:rFonts w:asciiTheme="minorHAnsi" w:eastAsia="MS Mincho" w:hAnsiTheme="minorHAnsi" w:cstheme="minorHAnsi"/>
        </w:rPr>
      </w:pPr>
      <w:r w:rsidRPr="007470CF">
        <w:rPr>
          <w:rFonts w:asciiTheme="minorHAnsi" w:eastAsia="MS Mincho" w:hAnsiTheme="minorHAnsi" w:cstheme="minorHAnsi"/>
        </w:rPr>
        <w:t>-&gt;Insert the following product_inventory information:</w:t>
      </w:r>
    </w:p>
    <w:p w:rsidR="00D423EC" w:rsidRPr="007470CF" w:rsidRDefault="00D423EC" w:rsidP="00873705">
      <w:pPr>
        <w:rPr>
          <w:rFonts w:asciiTheme="minorHAnsi" w:eastAsia="MS Mincho" w:hAnsiTheme="minorHAnsi" w:cstheme="minorHAnsi"/>
          <w:i/>
        </w:rPr>
      </w:pPr>
      <w:r w:rsidRPr="007470CF">
        <w:rPr>
          <w:rFonts w:asciiTheme="minorHAnsi" w:eastAsia="MS Mincho" w:hAnsiTheme="minorHAnsi" w:cstheme="minorHAnsi"/>
          <w:i/>
        </w:rPr>
        <w:t>product_id</w:t>
      </w:r>
      <w:proofErr w:type="gramStart"/>
      <w:r w:rsidRPr="007470CF">
        <w:rPr>
          <w:rFonts w:asciiTheme="minorHAnsi" w:eastAsia="MS Mincho" w:hAnsiTheme="minorHAnsi" w:cstheme="minorHAnsi"/>
          <w:i/>
        </w:rPr>
        <w:t>=(</w:t>
      </w:r>
      <w:proofErr w:type="gramEnd"/>
      <w:r w:rsidRPr="007470CF">
        <w:rPr>
          <w:rFonts w:asciiTheme="minorHAnsi" w:eastAsia="MS Mincho" w:hAnsiTheme="minorHAnsi" w:cstheme="minorHAnsi"/>
          <w:i/>
        </w:rPr>
        <w:t xml:space="preserve">get auto-generated key from product insert), </w:t>
      </w:r>
      <w:r w:rsidR="009C005F" w:rsidRPr="007470CF">
        <w:rPr>
          <w:rFonts w:asciiTheme="minorHAnsi" w:eastAsia="MS Mincho" w:hAnsiTheme="minorHAnsi" w:cstheme="minorHAnsi"/>
          <w:i/>
        </w:rPr>
        <w:t>inventory_date=(current date); quantity_in_stock=50, reorder_level=10</w:t>
      </w:r>
    </w:p>
    <w:p w:rsidR="00D423EC" w:rsidRPr="007470CF" w:rsidRDefault="00D423EC" w:rsidP="00873705">
      <w:pPr>
        <w:rPr>
          <w:rFonts w:asciiTheme="minorHAnsi" w:eastAsia="MS Mincho" w:hAnsiTheme="minorHAnsi" w:cstheme="minorHAnsi"/>
        </w:rPr>
      </w:pPr>
      <w:r w:rsidRPr="007470CF">
        <w:rPr>
          <w:rFonts w:asciiTheme="minorHAnsi" w:eastAsia="MS Mincho" w:hAnsiTheme="minorHAnsi" w:cstheme="minorHAnsi"/>
        </w:rPr>
        <w:t>Result:</w:t>
      </w:r>
    </w:p>
    <w:p w:rsidR="00D423EC" w:rsidRPr="00873705" w:rsidRDefault="00D423EC" w:rsidP="00B45F96">
      <w:pPr>
        <w:jc w:val="center"/>
        <w:rPr>
          <w:rFonts w:asciiTheme="minorHAnsi" w:eastAsia="MS Mincho" w:hAnsiTheme="minorHAnsi" w:cstheme="minorHAnsi"/>
          <w:sz w:val="24"/>
          <w:szCs w:val="24"/>
        </w:rPr>
      </w:pPr>
      <w:r>
        <w:rPr>
          <w:noProof/>
          <w:lang w:val="en-GB" w:eastAsia="en-GB" w:bidi="ar-SA"/>
        </w:rPr>
        <w:drawing>
          <wp:inline distT="0" distB="0" distL="0" distR="0" wp14:anchorId="4C2480FC" wp14:editId="2F7530CB">
            <wp:extent cx="5244357" cy="185543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3"/>
                    <a:stretch>
                      <a:fillRect/>
                    </a:stretch>
                  </pic:blipFill>
                  <pic:spPr>
                    <a:xfrm>
                      <a:off x="0" y="0"/>
                      <a:ext cx="5257464" cy="1860070"/>
                    </a:xfrm>
                    <a:prstGeom prst="rect">
                      <a:avLst/>
                    </a:prstGeom>
                  </pic:spPr>
                </pic:pic>
              </a:graphicData>
            </a:graphic>
          </wp:inline>
        </w:drawing>
      </w:r>
    </w:p>
    <w:p w:rsidR="001C466C" w:rsidRDefault="001D4301" w:rsidP="001C466C">
      <w:pPr>
        <w:rPr>
          <w:rFonts w:asciiTheme="minorHAnsi" w:eastAsia="MS Mincho" w:hAnsiTheme="minorHAnsi" w:cstheme="minorHAnsi"/>
        </w:rPr>
      </w:pPr>
      <w:proofErr w:type="gramStart"/>
      <w:r>
        <w:rPr>
          <w:rFonts w:asciiTheme="minorHAnsi" w:eastAsia="MS Mincho" w:hAnsiTheme="minorHAnsi" w:cstheme="minorHAnsi"/>
        </w:rPr>
        <w:t>Using phpMyAdmin, t</w:t>
      </w:r>
      <w:r w:rsidR="00B45F96">
        <w:rPr>
          <w:rFonts w:asciiTheme="minorHAnsi" w:eastAsia="MS Mincho" w:hAnsiTheme="minorHAnsi" w:cstheme="minorHAnsi"/>
        </w:rPr>
        <w:t>he figure below shows that no product information was inserted for both the products and product_inventory tables</w:t>
      </w:r>
      <w:r w:rsidR="009C21F0">
        <w:rPr>
          <w:rFonts w:asciiTheme="minorHAnsi" w:eastAsia="MS Mincho" w:hAnsiTheme="minorHAnsi" w:cstheme="minorHAnsi"/>
        </w:rPr>
        <w:t>.</w:t>
      </w:r>
      <w:proofErr w:type="gramEnd"/>
      <w:r w:rsidR="009C21F0">
        <w:rPr>
          <w:rFonts w:asciiTheme="minorHAnsi" w:eastAsia="MS Mincho" w:hAnsiTheme="minorHAnsi" w:cstheme="minorHAnsi"/>
        </w:rPr>
        <w:t xml:space="preserve"> No records were inserted and </w:t>
      </w:r>
      <w:r w:rsidR="00A24AD6">
        <w:rPr>
          <w:rFonts w:asciiTheme="minorHAnsi" w:eastAsia="MS Mincho" w:hAnsiTheme="minorHAnsi" w:cstheme="minorHAnsi"/>
        </w:rPr>
        <w:t>the transaction was</w:t>
      </w:r>
      <w:r w:rsidR="009C21F0">
        <w:rPr>
          <w:rFonts w:asciiTheme="minorHAnsi" w:eastAsia="MS Mincho" w:hAnsiTheme="minorHAnsi" w:cstheme="minorHAnsi"/>
        </w:rPr>
        <w:t xml:space="preserve"> rolledback</w:t>
      </w:r>
      <w:r w:rsidR="00B45F96">
        <w:rPr>
          <w:rFonts w:asciiTheme="minorHAnsi" w:eastAsia="MS Mincho" w:hAnsiTheme="minorHAnsi" w:cstheme="minorHAnsi"/>
        </w:rPr>
        <w:t>:</w:t>
      </w:r>
    </w:p>
    <w:p w:rsidR="00B45F96" w:rsidRPr="001C466C" w:rsidRDefault="00B45F96" w:rsidP="00B45F96">
      <w:pPr>
        <w:jc w:val="center"/>
        <w:rPr>
          <w:rFonts w:asciiTheme="minorHAnsi" w:eastAsia="MS Mincho" w:hAnsiTheme="minorHAnsi" w:cstheme="minorHAnsi"/>
        </w:rPr>
      </w:pPr>
      <w:r>
        <w:rPr>
          <w:noProof/>
          <w:lang w:val="en-GB" w:eastAsia="en-GB" w:bidi="ar-SA"/>
        </w:rPr>
        <w:drawing>
          <wp:inline distT="0" distB="0" distL="0" distR="0" wp14:anchorId="3DDDAF24" wp14:editId="7C94D848">
            <wp:extent cx="4991100" cy="23907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4"/>
                    <a:stretch>
                      <a:fillRect/>
                    </a:stretch>
                  </pic:blipFill>
                  <pic:spPr>
                    <a:xfrm>
                      <a:off x="0" y="0"/>
                      <a:ext cx="4991100" cy="2390775"/>
                    </a:xfrm>
                    <a:prstGeom prst="rect">
                      <a:avLst/>
                    </a:prstGeom>
                  </pic:spPr>
                </pic:pic>
              </a:graphicData>
            </a:graphic>
          </wp:inline>
        </w:drawing>
      </w:r>
    </w:p>
    <w:p w:rsidR="00A24AD6" w:rsidRDefault="00A24AD6" w:rsidP="009C21F0">
      <w:pPr>
        <w:rPr>
          <w:rFonts w:asciiTheme="minorHAnsi" w:eastAsia="MS Mincho" w:hAnsiTheme="minorHAnsi" w:cstheme="minorHAnsi"/>
          <w:sz w:val="16"/>
          <w:szCs w:val="16"/>
        </w:rPr>
      </w:pPr>
    </w:p>
    <w:p w:rsidR="009C21F0" w:rsidRPr="004E179B" w:rsidRDefault="009C21F0" w:rsidP="009C21F0">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B3740D" w:rsidRDefault="00B3740D" w:rsidP="00B3740D">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577B6A" w:rsidRDefault="00B3740D" w:rsidP="00666B20">
      <w:pPr>
        <w:rPr>
          <w:rFonts w:asciiTheme="minorHAnsi" w:eastAsia="MS Mincho" w:hAnsiTheme="minorHAnsi" w:cstheme="minorHAnsi"/>
        </w:rPr>
      </w:pPr>
      <w:r>
        <w:rPr>
          <w:rFonts w:asciiTheme="minorHAnsi" w:eastAsia="MS Mincho" w:hAnsiTheme="minorHAnsi" w:cstheme="minorHAnsi"/>
        </w:rPr>
        <w:lastRenderedPageBreak/>
        <w:t>-&gt;</w:t>
      </w:r>
      <w:r w:rsidR="00577B6A">
        <w:rPr>
          <w:rFonts w:asciiTheme="minorHAnsi" w:eastAsia="MS Mincho" w:hAnsiTheme="minorHAnsi" w:cstheme="minorHAnsi"/>
        </w:rPr>
        <w:t>Remove the statement that made the transaction fail:</w:t>
      </w:r>
    </w:p>
    <w:p w:rsidR="00577B6A" w:rsidRDefault="00577B6A" w:rsidP="00666B20">
      <w:pPr>
        <w:rPr>
          <w:rFonts w:asciiTheme="minorHAnsi" w:eastAsia="MS Mincho" w:hAnsiTheme="minorHAnsi" w:cstheme="minorHAnsi"/>
        </w:rPr>
      </w:pPr>
      <w:r>
        <w:rPr>
          <w:rFonts w:asciiTheme="minorHAnsi" w:eastAsia="MS Mincho" w:hAnsiTheme="minorHAnsi" w:cstheme="minorHAnsi"/>
        </w:rPr>
        <w:t>//</w:t>
      </w:r>
      <w:r w:rsidRPr="00577B6A">
        <w:rPr>
          <w:rFonts w:asciiTheme="minorHAnsi" w:eastAsia="MS Mincho" w:hAnsiTheme="minorHAnsi" w:cstheme="minorHAnsi"/>
          <w:i/>
        </w:rPr>
        <w:t xml:space="preserve"> </w:t>
      </w:r>
      <w:r w:rsidRPr="007470CF">
        <w:rPr>
          <w:rFonts w:asciiTheme="minorHAnsi" w:eastAsia="MS Mincho" w:hAnsiTheme="minorHAnsi" w:cstheme="minorHAnsi"/>
          <w:i/>
        </w:rPr>
        <w:t>insertStock = null;</w:t>
      </w:r>
    </w:p>
    <w:p w:rsidR="00577B6A" w:rsidRDefault="00577B6A" w:rsidP="00666B20">
      <w:pPr>
        <w:rPr>
          <w:rFonts w:asciiTheme="minorHAnsi" w:eastAsia="MS Mincho" w:hAnsiTheme="minorHAnsi" w:cstheme="minorHAnsi"/>
        </w:rPr>
      </w:pPr>
      <w:r>
        <w:rPr>
          <w:rFonts w:asciiTheme="minorHAnsi" w:eastAsia="MS Mincho" w:hAnsiTheme="minorHAnsi" w:cstheme="minorHAnsi"/>
        </w:rPr>
        <w:t>Result:</w:t>
      </w:r>
    </w:p>
    <w:p w:rsidR="00577B6A" w:rsidRDefault="00577B6A" w:rsidP="00577B6A">
      <w:pPr>
        <w:jc w:val="center"/>
        <w:rPr>
          <w:rFonts w:asciiTheme="minorHAnsi" w:eastAsia="MS Mincho" w:hAnsiTheme="minorHAnsi" w:cstheme="minorHAnsi"/>
        </w:rPr>
      </w:pPr>
      <w:r>
        <w:rPr>
          <w:noProof/>
          <w:lang w:val="en-GB" w:eastAsia="en-GB" w:bidi="ar-SA"/>
        </w:rPr>
        <w:drawing>
          <wp:inline distT="0" distB="0" distL="0" distR="0" wp14:anchorId="753A4B0C" wp14:editId="585E062A">
            <wp:extent cx="5538308" cy="1411550"/>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5"/>
                    <a:stretch>
                      <a:fillRect/>
                    </a:stretch>
                  </pic:blipFill>
                  <pic:spPr>
                    <a:xfrm>
                      <a:off x="0" y="0"/>
                      <a:ext cx="5549478" cy="1414397"/>
                    </a:xfrm>
                    <a:prstGeom prst="rect">
                      <a:avLst/>
                    </a:prstGeom>
                  </pic:spPr>
                </pic:pic>
              </a:graphicData>
            </a:graphic>
          </wp:inline>
        </w:drawing>
      </w:r>
    </w:p>
    <w:p w:rsidR="00577B6A" w:rsidRDefault="00577B6A" w:rsidP="00577B6A">
      <w:pPr>
        <w:rPr>
          <w:rFonts w:asciiTheme="minorHAnsi" w:eastAsia="MS Mincho" w:hAnsiTheme="minorHAnsi" w:cstheme="minorHAnsi"/>
        </w:rPr>
      </w:pPr>
      <w:r>
        <w:rPr>
          <w:rFonts w:asciiTheme="minorHAnsi" w:eastAsia="MS Mincho" w:hAnsiTheme="minorHAnsi" w:cstheme="minorHAnsi"/>
        </w:rPr>
        <w:t xml:space="preserve">Using phpMyAdmin, the figure below shows that </w:t>
      </w:r>
      <w:proofErr w:type="gramStart"/>
      <w:r>
        <w:rPr>
          <w:rFonts w:asciiTheme="minorHAnsi" w:eastAsia="MS Mincho" w:hAnsiTheme="minorHAnsi" w:cstheme="minorHAnsi"/>
        </w:rPr>
        <w:t>a product</w:t>
      </w:r>
      <w:proofErr w:type="gramEnd"/>
      <w:r>
        <w:rPr>
          <w:rFonts w:asciiTheme="minorHAnsi" w:eastAsia="MS Mincho" w:hAnsiTheme="minorHAnsi" w:cstheme="minorHAnsi"/>
        </w:rPr>
        <w:t xml:space="preserve"> information was inserted for both the products and product_inventory tables. The transaction was successfully committed and </w:t>
      </w:r>
      <w:r w:rsidR="003A41EF">
        <w:rPr>
          <w:rFonts w:asciiTheme="minorHAnsi" w:eastAsia="MS Mincho" w:hAnsiTheme="minorHAnsi" w:cstheme="minorHAnsi"/>
        </w:rPr>
        <w:t>rows</w:t>
      </w:r>
      <w:r>
        <w:rPr>
          <w:rFonts w:asciiTheme="minorHAnsi" w:eastAsia="MS Mincho" w:hAnsiTheme="minorHAnsi" w:cstheme="minorHAnsi"/>
        </w:rPr>
        <w:t xml:space="preserve"> were inserted:</w:t>
      </w:r>
    </w:p>
    <w:p w:rsidR="003A41EF" w:rsidRDefault="003A41EF" w:rsidP="003A41EF">
      <w:pPr>
        <w:jc w:val="center"/>
        <w:rPr>
          <w:rFonts w:asciiTheme="minorHAnsi" w:eastAsia="MS Mincho" w:hAnsiTheme="minorHAnsi" w:cstheme="minorHAnsi"/>
        </w:rPr>
      </w:pPr>
      <w:r>
        <w:rPr>
          <w:noProof/>
          <w:lang w:val="en-GB" w:eastAsia="en-GB" w:bidi="ar-SA"/>
        </w:rPr>
        <w:drawing>
          <wp:inline distT="0" distB="0" distL="0" distR="0" wp14:anchorId="2A1F6E5F" wp14:editId="12DA08AF">
            <wp:extent cx="4403324" cy="210082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6"/>
                    <a:stretch>
                      <a:fillRect/>
                    </a:stretch>
                  </pic:blipFill>
                  <pic:spPr>
                    <a:xfrm>
                      <a:off x="0" y="0"/>
                      <a:ext cx="4413007" cy="2105442"/>
                    </a:xfrm>
                    <a:prstGeom prst="rect">
                      <a:avLst/>
                    </a:prstGeom>
                  </pic:spPr>
                </pic:pic>
              </a:graphicData>
            </a:graphic>
          </wp:inline>
        </w:drawing>
      </w:r>
    </w:p>
    <w:p w:rsidR="007C2F75" w:rsidRDefault="007C2F75" w:rsidP="00666B20">
      <w:pPr>
        <w:rPr>
          <w:rFonts w:asciiTheme="minorHAnsi" w:eastAsia="MS Mincho" w:hAnsiTheme="minorHAnsi" w:cstheme="minorHAnsi"/>
        </w:rPr>
      </w:pPr>
      <w:r>
        <w:rPr>
          <w:rFonts w:asciiTheme="minorHAnsi" w:eastAsia="MS Mincho" w:hAnsiTheme="minorHAnsi" w:cstheme="minorHAnsi"/>
        </w:rPr>
        <w:t>The figures below show</w:t>
      </w:r>
      <w:r w:rsidR="00072ECD">
        <w:rPr>
          <w:rFonts w:asciiTheme="minorHAnsi" w:eastAsia="MS Mincho" w:hAnsiTheme="minorHAnsi" w:cstheme="minorHAnsi"/>
        </w:rPr>
        <w:t>s</w:t>
      </w:r>
      <w:r>
        <w:rPr>
          <w:rFonts w:asciiTheme="minorHAnsi" w:eastAsia="MS Mincho" w:hAnsiTheme="minorHAnsi" w:cstheme="minorHAnsi"/>
        </w:rPr>
        <w:t xml:space="preserve"> the rows that were inserted for both the products and product_inventory tables</w:t>
      </w:r>
      <w:r w:rsidR="00521A94">
        <w:rPr>
          <w:rFonts w:asciiTheme="minorHAnsi" w:eastAsia="MS Mincho" w:hAnsiTheme="minorHAnsi" w:cstheme="minorHAnsi"/>
        </w:rPr>
        <w:t xml:space="preserve"> after the transaction was </w:t>
      </w:r>
      <w:r w:rsidR="00137CD9">
        <w:rPr>
          <w:rFonts w:asciiTheme="minorHAnsi" w:eastAsia="MS Mincho" w:hAnsiTheme="minorHAnsi" w:cstheme="minorHAnsi"/>
        </w:rPr>
        <w:t xml:space="preserve">successfully </w:t>
      </w:r>
      <w:r w:rsidR="00521A94">
        <w:rPr>
          <w:rFonts w:asciiTheme="minorHAnsi" w:eastAsia="MS Mincho" w:hAnsiTheme="minorHAnsi" w:cstheme="minorHAnsi"/>
        </w:rPr>
        <w:t>committed to the database</w:t>
      </w:r>
      <w:r>
        <w:rPr>
          <w:rFonts w:asciiTheme="minorHAnsi" w:eastAsia="MS Mincho" w:hAnsiTheme="minorHAnsi" w:cstheme="minorHAnsi"/>
        </w:rPr>
        <w:t>:</w:t>
      </w:r>
    </w:p>
    <w:p w:rsidR="001C466C" w:rsidRDefault="007C2F75" w:rsidP="006B26B2">
      <w:pPr>
        <w:rPr>
          <w:rFonts w:asciiTheme="minorHAnsi" w:eastAsia="MS Mincho" w:hAnsiTheme="minorHAnsi" w:cstheme="minorHAnsi"/>
        </w:rPr>
      </w:pPr>
      <w:r>
        <w:rPr>
          <w:noProof/>
          <w:lang w:val="en-GB" w:eastAsia="en-GB" w:bidi="ar-SA"/>
        </w:rPr>
        <w:drawing>
          <wp:inline distT="0" distB="0" distL="0" distR="0" wp14:anchorId="518BD0B4" wp14:editId="7BD26CE4">
            <wp:extent cx="5358025" cy="1899821"/>
            <wp:effectExtent l="0" t="0" r="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7"/>
                    <a:stretch>
                      <a:fillRect/>
                    </a:stretch>
                  </pic:blipFill>
                  <pic:spPr>
                    <a:xfrm>
                      <a:off x="0" y="0"/>
                      <a:ext cx="5396255" cy="1913376"/>
                    </a:xfrm>
                    <a:prstGeom prst="rect">
                      <a:avLst/>
                    </a:prstGeom>
                  </pic:spPr>
                </pic:pic>
              </a:graphicData>
            </a:graphic>
          </wp:inline>
        </w:drawing>
      </w:r>
    </w:p>
    <w:p w:rsidR="001C466C" w:rsidRDefault="001C466C" w:rsidP="00666B20">
      <w:pPr>
        <w:rPr>
          <w:rFonts w:asciiTheme="minorHAnsi" w:eastAsia="MS Mincho" w:hAnsiTheme="minorHAnsi" w:cstheme="minorHAnsi"/>
        </w:rPr>
      </w:pPr>
    </w:p>
    <w:p w:rsidR="007C2F75" w:rsidRPr="004E179B" w:rsidRDefault="007C2F75" w:rsidP="007C2F75">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7C2F75" w:rsidRDefault="007C2F75" w:rsidP="007C2F75">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1C466C" w:rsidRDefault="00647AD0" w:rsidP="006B26B2">
      <w:pPr>
        <w:rPr>
          <w:rFonts w:asciiTheme="minorHAnsi" w:eastAsia="MS Mincho" w:hAnsiTheme="minorHAnsi" w:cstheme="minorHAnsi"/>
        </w:rPr>
      </w:pPr>
      <w:r>
        <w:rPr>
          <w:noProof/>
          <w:lang w:val="en-GB" w:eastAsia="en-GB" w:bidi="ar-SA"/>
        </w:rPr>
        <w:lastRenderedPageBreak/>
        <w:drawing>
          <wp:inline distT="0" distB="0" distL="0" distR="0" wp14:anchorId="52A86F6C" wp14:editId="22C7612C">
            <wp:extent cx="4261281" cy="2029619"/>
            <wp:effectExtent l="0" t="0" r="635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8"/>
                    <a:stretch>
                      <a:fillRect/>
                    </a:stretch>
                  </pic:blipFill>
                  <pic:spPr>
                    <a:xfrm>
                      <a:off x="0" y="0"/>
                      <a:ext cx="4263341" cy="2030600"/>
                    </a:xfrm>
                    <a:prstGeom prst="rect">
                      <a:avLst/>
                    </a:prstGeom>
                  </pic:spPr>
                </pic:pic>
              </a:graphicData>
            </a:graphic>
          </wp:inline>
        </w:drawing>
      </w:r>
    </w:p>
    <w:p w:rsidR="001C466C" w:rsidRDefault="007049CF" w:rsidP="00666B20">
      <w:pPr>
        <w:rPr>
          <w:rFonts w:asciiTheme="minorHAnsi" w:eastAsia="MS Mincho" w:hAnsiTheme="minorHAnsi" w:cstheme="minorHAnsi"/>
          <w:b/>
        </w:rPr>
      </w:pPr>
      <w:r>
        <w:rPr>
          <w:rFonts w:asciiTheme="minorHAnsi" w:eastAsia="MS Mincho" w:hAnsiTheme="minorHAnsi" w:cstheme="minorHAnsi"/>
          <w:b/>
        </w:rPr>
        <w:t>Test Log:</w:t>
      </w:r>
    </w:p>
    <w:p w:rsidR="007049CF" w:rsidRDefault="006B26B2" w:rsidP="006B26B2">
      <w:pPr>
        <w:jc w:val="center"/>
        <w:rPr>
          <w:rFonts w:asciiTheme="minorHAnsi" w:eastAsia="MS Mincho" w:hAnsiTheme="minorHAnsi" w:cstheme="minorHAnsi"/>
        </w:rPr>
      </w:pPr>
      <w:r>
        <w:rPr>
          <w:noProof/>
          <w:lang w:val="en-GB" w:eastAsia="en-GB" w:bidi="ar-SA"/>
        </w:rPr>
        <w:drawing>
          <wp:inline distT="0" distB="0" distL="0" distR="0" wp14:anchorId="55E78DC7" wp14:editId="2F36FF5C">
            <wp:extent cx="6349361" cy="2139518"/>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9"/>
                    <a:stretch>
                      <a:fillRect/>
                    </a:stretch>
                  </pic:blipFill>
                  <pic:spPr>
                    <a:xfrm>
                      <a:off x="0" y="0"/>
                      <a:ext cx="6348262" cy="2139148"/>
                    </a:xfrm>
                    <a:prstGeom prst="rect">
                      <a:avLst/>
                    </a:prstGeom>
                  </pic:spPr>
                </pic:pic>
              </a:graphicData>
            </a:graphic>
          </wp:inline>
        </w:drawing>
      </w:r>
    </w:p>
    <w:p w:rsidR="006B26B2" w:rsidRPr="007049CF" w:rsidRDefault="006B26B2" w:rsidP="00666B20">
      <w:pPr>
        <w:rPr>
          <w:rFonts w:asciiTheme="minorHAnsi" w:eastAsia="MS Mincho" w:hAnsiTheme="minorHAnsi" w:cstheme="minorHAnsi"/>
        </w:rPr>
      </w:pPr>
      <w:r>
        <w:rPr>
          <w:noProof/>
          <w:lang w:val="en-GB" w:eastAsia="en-GB" w:bidi="ar-SA"/>
        </w:rPr>
        <w:drawing>
          <wp:inline distT="0" distB="0" distL="0" distR="0" wp14:anchorId="6BEF2DC2" wp14:editId="51BB544D">
            <wp:extent cx="6341111" cy="3409025"/>
            <wp:effectExtent l="0" t="0" r="2540" b="12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0"/>
                    <a:stretch>
                      <a:fillRect/>
                    </a:stretch>
                  </pic:blipFill>
                  <pic:spPr>
                    <a:xfrm>
                      <a:off x="0" y="0"/>
                      <a:ext cx="6339839" cy="3408341"/>
                    </a:xfrm>
                    <a:prstGeom prst="rect">
                      <a:avLst/>
                    </a:prstGeom>
                  </pic:spPr>
                </pic:pic>
              </a:graphicData>
            </a:graphic>
          </wp:inline>
        </w:drawing>
      </w:r>
    </w:p>
    <w:p w:rsidR="00343E5F" w:rsidRDefault="00343E5F" w:rsidP="00343E5F">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647AD0" w:rsidRDefault="00647AD0" w:rsidP="00666B20">
      <w:pPr>
        <w:rPr>
          <w:rFonts w:asciiTheme="minorHAnsi" w:eastAsia="MS Mincho" w:hAnsiTheme="minorHAnsi" w:cstheme="minorHAnsi"/>
        </w:rPr>
      </w:pPr>
    </w:p>
    <w:p w:rsidR="00377977" w:rsidRDefault="00377977" w:rsidP="00377977">
      <w:pPr>
        <w:rPr>
          <w:rFonts w:asciiTheme="minorHAnsi" w:eastAsia="MS Mincho" w:hAnsiTheme="minorHAnsi" w:cstheme="minorHAnsi"/>
          <w:b/>
          <w:sz w:val="24"/>
          <w:szCs w:val="24"/>
        </w:rPr>
      </w:pPr>
      <w:r>
        <w:rPr>
          <w:rFonts w:asciiTheme="minorHAnsi" w:eastAsia="MS Mincho" w:hAnsiTheme="minorHAnsi" w:cstheme="minorHAnsi"/>
          <w:b/>
          <w:sz w:val="24"/>
          <w:szCs w:val="24"/>
        </w:rPr>
        <w:t>Test code for product update using transaction</w:t>
      </w:r>
      <w:r w:rsidRPr="0097175B">
        <w:rPr>
          <w:rFonts w:asciiTheme="minorHAnsi" w:eastAsia="MS Mincho" w:hAnsiTheme="minorHAnsi" w:cstheme="minorHAnsi"/>
          <w:b/>
          <w:sz w:val="24"/>
          <w:szCs w:val="24"/>
        </w:rPr>
        <w:t>:</w:t>
      </w:r>
    </w:p>
    <w:p w:rsidR="00647AD0" w:rsidRDefault="00377977" w:rsidP="00377977">
      <w:pPr>
        <w:rPr>
          <w:rFonts w:asciiTheme="minorHAnsi" w:eastAsia="MS Mincho" w:hAnsiTheme="minorHAnsi" w:cstheme="minorHAnsi"/>
        </w:rPr>
      </w:pPr>
      <w:r>
        <w:rPr>
          <w:rFonts w:asciiTheme="minorHAnsi" w:eastAsia="MS Mincho" w:hAnsiTheme="minorHAnsi" w:cstheme="minorHAnsi"/>
          <w:b/>
        </w:rPr>
        <w:t xml:space="preserve">The transaction includes updating an existing product record in the products </w:t>
      </w:r>
      <w:r w:rsidR="009626AC">
        <w:rPr>
          <w:rFonts w:asciiTheme="minorHAnsi" w:eastAsia="MS Mincho" w:hAnsiTheme="minorHAnsi" w:cstheme="minorHAnsi"/>
          <w:b/>
        </w:rPr>
        <w:t>table</w:t>
      </w:r>
      <w:r>
        <w:rPr>
          <w:rFonts w:asciiTheme="minorHAnsi" w:eastAsia="MS Mincho" w:hAnsiTheme="minorHAnsi" w:cstheme="minorHAnsi"/>
          <w:b/>
        </w:rPr>
        <w:t xml:space="preserve"> and product_inventory</w:t>
      </w:r>
    </w:p>
    <w:p w:rsidR="009252BB" w:rsidRPr="009252BB" w:rsidRDefault="009252BB" w:rsidP="009252BB">
      <w:pPr>
        <w:rPr>
          <w:rFonts w:asciiTheme="minorHAnsi" w:eastAsia="MS Mincho" w:hAnsiTheme="minorHAnsi" w:cstheme="minorHAnsi"/>
        </w:rPr>
      </w:pPr>
      <w:proofErr w:type="gramStart"/>
      <w:r w:rsidRPr="009252BB">
        <w:rPr>
          <w:rFonts w:asciiTheme="minorHAnsi" w:eastAsia="MS Mincho" w:hAnsiTheme="minorHAnsi" w:cstheme="minorHAnsi"/>
        </w:rPr>
        <w:t>package</w:t>
      </w:r>
      <w:proofErr w:type="gramEnd"/>
      <w:r w:rsidRPr="009252BB">
        <w:rPr>
          <w:rFonts w:asciiTheme="minorHAnsi" w:eastAsia="MS Mincho" w:hAnsiTheme="minorHAnsi" w:cstheme="minorHAnsi"/>
        </w:rPr>
        <w:t xml:space="preserve"> pospi;</w:t>
      </w:r>
    </w:p>
    <w:p w:rsidR="009252BB" w:rsidRPr="009252BB" w:rsidRDefault="009252BB" w:rsidP="009252BB">
      <w:pPr>
        <w:rPr>
          <w:rFonts w:asciiTheme="minorHAnsi" w:eastAsia="MS Mincho" w:hAnsiTheme="minorHAnsi" w:cstheme="minorHAnsi"/>
        </w:rPr>
      </w:pPr>
      <w:proofErr w:type="gramStart"/>
      <w:r w:rsidRPr="009252BB">
        <w:rPr>
          <w:rFonts w:asciiTheme="minorHAnsi" w:eastAsia="MS Mincho" w:hAnsiTheme="minorHAnsi" w:cstheme="minorHAnsi"/>
        </w:rPr>
        <w:t>import</w:t>
      </w:r>
      <w:proofErr w:type="gramEnd"/>
      <w:r w:rsidRPr="009252BB">
        <w:rPr>
          <w:rFonts w:asciiTheme="minorHAnsi" w:eastAsia="MS Mincho" w:hAnsiTheme="minorHAnsi" w:cstheme="minorHAnsi"/>
        </w:rPr>
        <w:t xml:space="preserve"> java.sql.Connection;</w:t>
      </w:r>
    </w:p>
    <w:p w:rsidR="009252BB" w:rsidRPr="009252BB" w:rsidRDefault="009252BB" w:rsidP="009252BB">
      <w:pPr>
        <w:rPr>
          <w:rFonts w:asciiTheme="minorHAnsi" w:eastAsia="MS Mincho" w:hAnsiTheme="minorHAnsi" w:cstheme="minorHAnsi"/>
        </w:rPr>
      </w:pPr>
      <w:proofErr w:type="gramStart"/>
      <w:r w:rsidRPr="009252BB">
        <w:rPr>
          <w:rFonts w:asciiTheme="minorHAnsi" w:eastAsia="MS Mincho" w:hAnsiTheme="minorHAnsi" w:cstheme="minorHAnsi"/>
        </w:rPr>
        <w:t>import</w:t>
      </w:r>
      <w:proofErr w:type="gramEnd"/>
      <w:r w:rsidRPr="009252BB">
        <w:rPr>
          <w:rFonts w:asciiTheme="minorHAnsi" w:eastAsia="MS Mincho" w:hAnsiTheme="minorHAnsi" w:cstheme="minorHAnsi"/>
        </w:rPr>
        <w:t xml:space="preserve"> java.sql.DriverManager;</w:t>
      </w:r>
    </w:p>
    <w:p w:rsidR="009252BB" w:rsidRPr="009252BB" w:rsidRDefault="009252BB" w:rsidP="009252BB">
      <w:pPr>
        <w:rPr>
          <w:rFonts w:asciiTheme="minorHAnsi" w:eastAsia="MS Mincho" w:hAnsiTheme="minorHAnsi" w:cstheme="minorHAnsi"/>
        </w:rPr>
      </w:pPr>
      <w:proofErr w:type="gramStart"/>
      <w:r w:rsidRPr="009252BB">
        <w:rPr>
          <w:rFonts w:asciiTheme="minorHAnsi" w:eastAsia="MS Mincho" w:hAnsiTheme="minorHAnsi" w:cstheme="minorHAnsi"/>
        </w:rPr>
        <w:t>import</w:t>
      </w:r>
      <w:proofErr w:type="gramEnd"/>
      <w:r w:rsidRPr="009252BB">
        <w:rPr>
          <w:rFonts w:asciiTheme="minorHAnsi" w:eastAsia="MS Mincho" w:hAnsiTheme="minorHAnsi" w:cstheme="minorHAnsi"/>
        </w:rPr>
        <w:t xml:space="preserve"> java.sql.PreparedStatement;</w:t>
      </w:r>
    </w:p>
    <w:p w:rsidR="009252BB" w:rsidRPr="009252BB" w:rsidRDefault="009252BB" w:rsidP="009252BB">
      <w:pPr>
        <w:rPr>
          <w:rFonts w:asciiTheme="minorHAnsi" w:eastAsia="MS Mincho" w:hAnsiTheme="minorHAnsi" w:cstheme="minorHAnsi"/>
        </w:rPr>
      </w:pPr>
      <w:proofErr w:type="gramStart"/>
      <w:r w:rsidRPr="009252BB">
        <w:rPr>
          <w:rFonts w:asciiTheme="minorHAnsi" w:eastAsia="MS Mincho" w:hAnsiTheme="minorHAnsi" w:cstheme="minorHAnsi"/>
        </w:rPr>
        <w:t>import</w:t>
      </w:r>
      <w:proofErr w:type="gramEnd"/>
      <w:r w:rsidRPr="009252BB">
        <w:rPr>
          <w:rFonts w:asciiTheme="minorHAnsi" w:eastAsia="MS Mincho" w:hAnsiTheme="minorHAnsi" w:cstheme="minorHAnsi"/>
        </w:rPr>
        <w:t xml:space="preserve"> java.sql.SQLException;</w:t>
      </w:r>
    </w:p>
    <w:p w:rsidR="009252BB" w:rsidRPr="009252BB" w:rsidRDefault="009252BB" w:rsidP="009252BB">
      <w:pPr>
        <w:rPr>
          <w:rFonts w:asciiTheme="minorHAnsi" w:eastAsia="MS Mincho" w:hAnsiTheme="minorHAnsi" w:cstheme="minorHAnsi"/>
        </w:rPr>
      </w:pPr>
    </w:p>
    <w:p w:rsidR="009252BB" w:rsidRPr="009252BB" w:rsidRDefault="009252BB" w:rsidP="009252BB">
      <w:pPr>
        <w:rPr>
          <w:rFonts w:asciiTheme="minorHAnsi" w:eastAsia="MS Mincho" w:hAnsiTheme="minorHAnsi" w:cstheme="minorHAnsi"/>
        </w:rPr>
      </w:pPr>
      <w:proofErr w:type="gramStart"/>
      <w:r w:rsidRPr="009252BB">
        <w:rPr>
          <w:rFonts w:asciiTheme="minorHAnsi" w:eastAsia="MS Mincho" w:hAnsiTheme="minorHAnsi" w:cstheme="minorHAnsi"/>
        </w:rPr>
        <w:t>public</w:t>
      </w:r>
      <w:proofErr w:type="gramEnd"/>
      <w:r w:rsidRPr="009252BB">
        <w:rPr>
          <w:rFonts w:asciiTheme="minorHAnsi" w:eastAsia="MS Mincho" w:hAnsiTheme="minorHAnsi" w:cstheme="minorHAnsi"/>
        </w:rPr>
        <w:t xml:space="preserve"> class TestProductUpdate {</w:t>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proofErr w:type="gramStart"/>
      <w:r w:rsidRPr="009252BB">
        <w:rPr>
          <w:rFonts w:asciiTheme="minorHAnsi" w:eastAsia="MS Mincho" w:hAnsiTheme="minorHAnsi" w:cstheme="minorHAnsi"/>
        </w:rPr>
        <w:t>private</w:t>
      </w:r>
      <w:proofErr w:type="gramEnd"/>
      <w:r w:rsidRPr="009252BB">
        <w:rPr>
          <w:rFonts w:asciiTheme="minorHAnsi" w:eastAsia="MS Mincho" w:hAnsiTheme="minorHAnsi" w:cstheme="minorHAnsi"/>
        </w:rPr>
        <w:t xml:space="preserve"> static boolean isProductUpdated(){</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t>Connection dbConnection;</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t xml:space="preserve">PreparedStatement updateProduct = null, </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t xml:space="preserve">  </w:t>
      </w:r>
      <w:proofErr w:type="gramStart"/>
      <w:r w:rsidRPr="009252BB">
        <w:rPr>
          <w:rFonts w:asciiTheme="minorHAnsi" w:eastAsia="MS Mincho" w:hAnsiTheme="minorHAnsi" w:cstheme="minorHAnsi"/>
        </w:rPr>
        <w:t>updateStock</w:t>
      </w:r>
      <w:proofErr w:type="gramEnd"/>
      <w:r w:rsidRPr="009252BB">
        <w:rPr>
          <w:rFonts w:asciiTheme="minorHAnsi" w:eastAsia="MS Mincho" w:hAnsiTheme="minorHAnsi" w:cstheme="minorHAnsi"/>
        </w:rPr>
        <w:t xml:space="preserve"> = null;</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try{</w:t>
      </w:r>
      <w:proofErr w:type="gramEnd"/>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dbConnection</w:t>
      </w:r>
      <w:proofErr w:type="gramEnd"/>
      <w:r w:rsidRPr="009252BB">
        <w:rPr>
          <w:rFonts w:asciiTheme="minorHAnsi" w:eastAsia="MS Mincho" w:hAnsiTheme="minorHAnsi" w:cstheme="minorHAnsi"/>
        </w:rPr>
        <w:t xml:space="preserve"> = DriverManager.getConnection("jdbc:mysql://localhost/test_pos_pi", </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t>"</w:t>
      </w:r>
      <w:proofErr w:type="gramStart"/>
      <w:r w:rsidRPr="009252BB">
        <w:rPr>
          <w:rFonts w:asciiTheme="minorHAnsi" w:eastAsia="MS Mincho" w:hAnsiTheme="minorHAnsi" w:cstheme="minorHAnsi"/>
        </w:rPr>
        <w:t>root</w:t>
      </w:r>
      <w:proofErr w:type="gramEnd"/>
      <w:r w:rsidRPr="009252BB">
        <w:rPr>
          <w:rFonts w:asciiTheme="minorHAnsi" w:eastAsia="MS Mincho" w:hAnsiTheme="minorHAnsi" w:cstheme="minorHAnsi"/>
        </w:rPr>
        <w:t>", "raspberry");</w:t>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//Indicate manual transaction.</w:t>
      </w:r>
      <w:proofErr w:type="gramEnd"/>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dbConnection.setAutoCommit(</w:t>
      </w:r>
      <w:proofErr w:type="gramEnd"/>
      <w:r w:rsidRPr="009252BB">
        <w:rPr>
          <w:rFonts w:asciiTheme="minorHAnsi" w:eastAsia="MS Mincho" w:hAnsiTheme="minorHAnsi" w:cstheme="minorHAnsi"/>
        </w:rPr>
        <w:t>false);</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//Start transaction.</w:t>
      </w:r>
      <w:proofErr w:type="gramEnd"/>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updateProduct</w:t>
      </w:r>
      <w:proofErr w:type="gramEnd"/>
      <w:r w:rsidRPr="009252BB">
        <w:rPr>
          <w:rFonts w:asciiTheme="minorHAnsi" w:eastAsia="MS Mincho" w:hAnsiTheme="minorHAnsi" w:cstheme="minorHAnsi"/>
        </w:rPr>
        <w:t xml:space="preserve"> = dbConnection.prepareStatement("UPDATE products SET barcode = ?, uom_id = ?" + </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t xml:space="preserve">", description </w:t>
      </w:r>
      <w:proofErr w:type="gramStart"/>
      <w:r w:rsidRPr="009252BB">
        <w:rPr>
          <w:rFonts w:asciiTheme="minorHAnsi" w:eastAsia="MS Mincho" w:hAnsiTheme="minorHAnsi" w:cstheme="minorHAnsi"/>
        </w:rPr>
        <w:t>= ?</w:t>
      </w:r>
      <w:proofErr w:type="gramEnd"/>
      <w:r w:rsidRPr="009252BB">
        <w:rPr>
          <w:rFonts w:asciiTheme="minorHAnsi" w:eastAsia="MS Mincho" w:hAnsiTheme="minorHAnsi" w:cstheme="minorHAnsi"/>
        </w:rPr>
        <w:t>, price = ?, vat_code = ? " +</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t xml:space="preserve">"WHERE product_id </w:t>
      </w:r>
      <w:proofErr w:type="gramStart"/>
      <w:r w:rsidRPr="009252BB">
        <w:rPr>
          <w:rFonts w:asciiTheme="minorHAnsi" w:eastAsia="MS Mincho" w:hAnsiTheme="minorHAnsi" w:cstheme="minorHAnsi"/>
        </w:rPr>
        <w:t>= ?</w:t>
      </w:r>
      <w:proofErr w:type="gramEnd"/>
      <w:r w:rsidRPr="009252BB">
        <w:rPr>
          <w:rFonts w:asciiTheme="minorHAnsi" w:eastAsia="MS Mincho" w:hAnsiTheme="minorHAnsi" w:cstheme="minorHAnsi"/>
        </w:rPr>
        <w:t>");</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updateProduct.setString(</w:t>
      </w:r>
      <w:proofErr w:type="gramEnd"/>
      <w:r w:rsidRPr="009252BB">
        <w:rPr>
          <w:rFonts w:asciiTheme="minorHAnsi" w:eastAsia="MS Mincho" w:hAnsiTheme="minorHAnsi" w:cstheme="minorHAnsi"/>
        </w:rPr>
        <w:t>1, "27607381");</w:t>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updateProduct.setInt(</w:t>
      </w:r>
      <w:proofErr w:type="gramEnd"/>
      <w:r w:rsidRPr="009252BB">
        <w:rPr>
          <w:rFonts w:asciiTheme="minorHAnsi" w:eastAsia="MS Mincho" w:hAnsiTheme="minorHAnsi" w:cstheme="minorHAnsi"/>
        </w:rPr>
        <w:t>2, 6);</w:t>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updateProduct.setString(</w:t>
      </w:r>
      <w:proofErr w:type="gramEnd"/>
      <w:r w:rsidRPr="009252BB">
        <w:rPr>
          <w:rFonts w:asciiTheme="minorHAnsi" w:eastAsia="MS Mincho" w:hAnsiTheme="minorHAnsi" w:cstheme="minorHAnsi"/>
        </w:rPr>
        <w:t>3, "Whole Fresh Milk 12 pints");</w:t>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updateProduct.setDouble(</w:t>
      </w:r>
      <w:proofErr w:type="gramEnd"/>
      <w:r w:rsidRPr="009252BB">
        <w:rPr>
          <w:rFonts w:asciiTheme="minorHAnsi" w:eastAsia="MS Mincho" w:hAnsiTheme="minorHAnsi" w:cstheme="minorHAnsi"/>
        </w:rPr>
        <w:t>4, 2.00);</w:t>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lastRenderedPageBreak/>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updateProduct.setString(</w:t>
      </w:r>
      <w:proofErr w:type="gramEnd"/>
      <w:r w:rsidRPr="009252BB">
        <w:rPr>
          <w:rFonts w:asciiTheme="minorHAnsi" w:eastAsia="MS Mincho" w:hAnsiTheme="minorHAnsi" w:cstheme="minorHAnsi"/>
        </w:rPr>
        <w:t>5, "v0");</w:t>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updateProduct.setInt(</w:t>
      </w:r>
      <w:proofErr w:type="gramEnd"/>
      <w:r w:rsidRPr="009252BB">
        <w:rPr>
          <w:rFonts w:asciiTheme="minorHAnsi" w:eastAsia="MS Mincho" w:hAnsiTheme="minorHAnsi" w:cstheme="minorHAnsi"/>
        </w:rPr>
        <w:t>6, 2);</w:t>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updateStock</w:t>
      </w:r>
      <w:proofErr w:type="gramEnd"/>
      <w:r w:rsidRPr="009252BB">
        <w:rPr>
          <w:rFonts w:asciiTheme="minorHAnsi" w:eastAsia="MS Mincho" w:hAnsiTheme="minorHAnsi" w:cstheme="minorHAnsi"/>
        </w:rPr>
        <w:t xml:space="preserve"> = dbConnection.prepareStatement("UPDATE product_inventory SET quantity_in_stock = ? " +</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t xml:space="preserve">"WHERE product_id </w:t>
      </w:r>
      <w:proofErr w:type="gramStart"/>
      <w:r w:rsidRPr="009252BB">
        <w:rPr>
          <w:rFonts w:asciiTheme="minorHAnsi" w:eastAsia="MS Mincho" w:hAnsiTheme="minorHAnsi" w:cstheme="minorHAnsi"/>
        </w:rPr>
        <w:t>= ?</w:t>
      </w:r>
      <w:proofErr w:type="gramEnd"/>
      <w:r w:rsidRPr="009252BB">
        <w:rPr>
          <w:rFonts w:asciiTheme="minorHAnsi" w:eastAsia="MS Mincho" w:hAnsiTheme="minorHAnsi" w:cstheme="minorHAnsi"/>
        </w:rPr>
        <w:t>");</w:t>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updateStock.setDouble(</w:t>
      </w:r>
      <w:proofErr w:type="gramEnd"/>
      <w:r w:rsidRPr="009252BB">
        <w:rPr>
          <w:rFonts w:asciiTheme="minorHAnsi" w:eastAsia="MS Mincho" w:hAnsiTheme="minorHAnsi" w:cstheme="minorHAnsi"/>
        </w:rPr>
        <w:t>1, 100);</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updateStock.setInt(</w:t>
      </w:r>
      <w:proofErr w:type="gramEnd"/>
      <w:r w:rsidRPr="009252BB">
        <w:rPr>
          <w:rFonts w:asciiTheme="minorHAnsi" w:eastAsia="MS Mincho" w:hAnsiTheme="minorHAnsi" w:cstheme="minorHAnsi"/>
        </w:rPr>
        <w:t>2, 2);</w:t>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 product table.</w:t>
      </w:r>
      <w:proofErr w:type="gramEnd"/>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updateProduct.executeUpdate(</w:t>
      </w:r>
      <w:proofErr w:type="gramEnd"/>
      <w:r w:rsidRPr="009252BB">
        <w:rPr>
          <w:rFonts w:asciiTheme="minorHAnsi" w:eastAsia="MS Mincho" w:hAnsiTheme="minorHAnsi" w:cstheme="minorHAnsi"/>
        </w:rPr>
        <w:t>);</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 product_inventory table.</w:t>
      </w:r>
      <w:proofErr w:type="gramEnd"/>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updateStock.executeUpdate(</w:t>
      </w:r>
      <w:proofErr w:type="gramEnd"/>
      <w:r w:rsidRPr="009252BB">
        <w:rPr>
          <w:rFonts w:asciiTheme="minorHAnsi" w:eastAsia="MS Mincho" w:hAnsiTheme="minorHAnsi" w:cstheme="minorHAnsi"/>
        </w:rPr>
        <w:t>);</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t>//Commit transaction</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dbConnection.commit(</w:t>
      </w:r>
      <w:proofErr w:type="gramEnd"/>
      <w:r w:rsidRPr="009252BB">
        <w:rPr>
          <w:rFonts w:asciiTheme="minorHAnsi" w:eastAsia="MS Mincho" w:hAnsiTheme="minorHAnsi" w:cstheme="minorHAnsi"/>
        </w:rPr>
        <w:t>);</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return</w:t>
      </w:r>
      <w:proofErr w:type="gramEnd"/>
      <w:r w:rsidRPr="009252BB">
        <w:rPr>
          <w:rFonts w:asciiTheme="minorHAnsi" w:eastAsia="MS Mincho" w:hAnsiTheme="minorHAnsi" w:cstheme="minorHAnsi"/>
        </w:rPr>
        <w:t xml:space="preserve"> true;</w:t>
      </w: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t>}//end try</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catch(</w:t>
      </w:r>
      <w:proofErr w:type="gramEnd"/>
      <w:r w:rsidRPr="009252BB">
        <w:rPr>
          <w:rFonts w:asciiTheme="minorHAnsi" w:eastAsia="MS Mincho" w:hAnsiTheme="minorHAnsi" w:cstheme="minorHAnsi"/>
        </w:rPr>
        <w:t>SQLException se){</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se.printStackTrace(</w:t>
      </w:r>
      <w:proofErr w:type="gramEnd"/>
      <w:r w:rsidRPr="009252BB">
        <w:rPr>
          <w:rFonts w:asciiTheme="minorHAnsi" w:eastAsia="MS Mincho" w:hAnsiTheme="minorHAnsi" w:cstheme="minorHAnsi"/>
        </w:rPr>
        <w:t>);</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return</w:t>
      </w:r>
      <w:proofErr w:type="gramEnd"/>
      <w:r w:rsidRPr="009252BB">
        <w:rPr>
          <w:rFonts w:asciiTheme="minorHAnsi" w:eastAsia="MS Mincho" w:hAnsiTheme="minorHAnsi" w:cstheme="minorHAnsi"/>
        </w:rPr>
        <w:t xml:space="preserve"> false;</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}catch</w:t>
      </w:r>
      <w:proofErr w:type="gramEnd"/>
      <w:r w:rsidRPr="009252BB">
        <w:rPr>
          <w:rFonts w:asciiTheme="minorHAnsi" w:eastAsia="MS Mincho" w:hAnsiTheme="minorHAnsi" w:cstheme="minorHAnsi"/>
        </w:rPr>
        <w:t>(Exception e){</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e.printStackTrace(</w:t>
      </w:r>
      <w:proofErr w:type="gramEnd"/>
      <w:r w:rsidRPr="009252BB">
        <w:rPr>
          <w:rFonts w:asciiTheme="minorHAnsi" w:eastAsia="MS Mincho" w:hAnsiTheme="minorHAnsi" w:cstheme="minorHAnsi"/>
        </w:rPr>
        <w:t>);</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return</w:t>
      </w:r>
      <w:proofErr w:type="gramEnd"/>
      <w:r w:rsidRPr="009252BB">
        <w:rPr>
          <w:rFonts w:asciiTheme="minorHAnsi" w:eastAsia="MS Mincho" w:hAnsiTheme="minorHAnsi" w:cstheme="minorHAnsi"/>
        </w:rPr>
        <w:t xml:space="preserve"> false;</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t>}//end catch</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finally{</w:t>
      </w:r>
      <w:proofErr w:type="gramEnd"/>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t>//Do some clean-up.</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dbConnection</w:t>
      </w:r>
      <w:proofErr w:type="gramEnd"/>
      <w:r w:rsidRPr="009252BB">
        <w:rPr>
          <w:rFonts w:asciiTheme="minorHAnsi" w:eastAsia="MS Mincho" w:hAnsiTheme="minorHAnsi" w:cstheme="minorHAnsi"/>
        </w:rPr>
        <w:t xml:space="preserve"> = null;</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updateProduct</w:t>
      </w:r>
      <w:proofErr w:type="gramEnd"/>
      <w:r w:rsidRPr="009252BB">
        <w:rPr>
          <w:rFonts w:asciiTheme="minorHAnsi" w:eastAsia="MS Mincho" w:hAnsiTheme="minorHAnsi" w:cstheme="minorHAnsi"/>
        </w:rPr>
        <w:t xml:space="preserve"> = null;</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updateStock</w:t>
      </w:r>
      <w:proofErr w:type="gramEnd"/>
      <w:r w:rsidRPr="009252BB">
        <w:rPr>
          <w:rFonts w:asciiTheme="minorHAnsi" w:eastAsia="MS Mincho" w:hAnsiTheme="minorHAnsi" w:cstheme="minorHAnsi"/>
        </w:rPr>
        <w:t xml:space="preserve"> = null;</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t>}//end finally</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lastRenderedPageBreak/>
        <w:tab/>
        <w:t xml:space="preserve">}//end </w:t>
      </w:r>
      <w:proofErr w:type="gramStart"/>
      <w:r w:rsidRPr="009252BB">
        <w:rPr>
          <w:rFonts w:asciiTheme="minorHAnsi" w:eastAsia="MS Mincho" w:hAnsiTheme="minorHAnsi" w:cstheme="minorHAnsi"/>
        </w:rPr>
        <w:t>isProductUpdated(</w:t>
      </w:r>
      <w:proofErr w:type="gramEnd"/>
      <w:r w:rsidRPr="009252BB">
        <w:rPr>
          <w:rFonts w:asciiTheme="minorHAnsi" w:eastAsia="MS Mincho" w:hAnsiTheme="minorHAnsi" w:cstheme="minorHAnsi"/>
        </w:rPr>
        <w:t>).</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proofErr w:type="gramStart"/>
      <w:r w:rsidRPr="009252BB">
        <w:rPr>
          <w:rFonts w:asciiTheme="minorHAnsi" w:eastAsia="MS Mincho" w:hAnsiTheme="minorHAnsi" w:cstheme="minorHAnsi"/>
        </w:rPr>
        <w:t>public</w:t>
      </w:r>
      <w:proofErr w:type="gramEnd"/>
      <w:r w:rsidRPr="009252BB">
        <w:rPr>
          <w:rFonts w:asciiTheme="minorHAnsi" w:eastAsia="MS Mincho" w:hAnsiTheme="minorHAnsi" w:cstheme="minorHAnsi"/>
        </w:rPr>
        <w:t xml:space="preserve"> static void main(String[] args) {</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System.out.println(</w:t>
      </w:r>
      <w:proofErr w:type="gramEnd"/>
      <w:r w:rsidRPr="009252BB">
        <w:rPr>
          <w:rFonts w:asciiTheme="minorHAnsi" w:eastAsia="MS Mincho" w:hAnsiTheme="minorHAnsi" w:cstheme="minorHAnsi"/>
        </w:rPr>
        <w:t>"Existing product information will be updated from tables: products and product_inventory.");</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if(</w:t>
      </w:r>
      <w:proofErr w:type="gramEnd"/>
      <w:r w:rsidRPr="009252BB">
        <w:rPr>
          <w:rFonts w:asciiTheme="minorHAnsi" w:eastAsia="MS Mincho" w:hAnsiTheme="minorHAnsi" w:cstheme="minorHAnsi"/>
        </w:rPr>
        <w:t>isProductUpdated()){</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System.out.println(</w:t>
      </w:r>
      <w:proofErr w:type="gramEnd"/>
      <w:r w:rsidRPr="009252BB">
        <w:rPr>
          <w:rFonts w:asciiTheme="minorHAnsi" w:eastAsia="MS Mincho" w:hAnsiTheme="minorHAnsi" w:cstheme="minorHAnsi"/>
        </w:rPr>
        <w:t>"Product was successfully updated!!!");</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t>}</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else{</w:t>
      </w:r>
      <w:proofErr w:type="gramEnd"/>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r>
      <w:r w:rsidRPr="009252BB">
        <w:rPr>
          <w:rFonts w:asciiTheme="minorHAnsi" w:eastAsia="MS Mincho" w:hAnsiTheme="minorHAnsi" w:cstheme="minorHAnsi"/>
        </w:rPr>
        <w:tab/>
      </w:r>
      <w:proofErr w:type="gramStart"/>
      <w:r w:rsidRPr="009252BB">
        <w:rPr>
          <w:rFonts w:asciiTheme="minorHAnsi" w:eastAsia="MS Mincho" w:hAnsiTheme="minorHAnsi" w:cstheme="minorHAnsi"/>
        </w:rPr>
        <w:t>System.out.println(</w:t>
      </w:r>
      <w:proofErr w:type="gramEnd"/>
      <w:r w:rsidRPr="009252BB">
        <w:rPr>
          <w:rFonts w:asciiTheme="minorHAnsi" w:eastAsia="MS Mincho" w:hAnsiTheme="minorHAnsi" w:cstheme="minorHAnsi"/>
        </w:rPr>
        <w:t>"Product update failed!!!");</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r w:rsidRPr="009252BB">
        <w:rPr>
          <w:rFonts w:asciiTheme="minorHAnsi" w:eastAsia="MS Mincho" w:hAnsiTheme="minorHAnsi" w:cstheme="minorHAnsi"/>
        </w:rPr>
        <w:tab/>
        <w:t>}//end if</w:t>
      </w:r>
    </w:p>
    <w:p w:rsidR="009252BB" w:rsidRPr="009252BB" w:rsidRDefault="009252BB" w:rsidP="009252BB">
      <w:pPr>
        <w:rPr>
          <w:rFonts w:asciiTheme="minorHAnsi" w:eastAsia="MS Mincho" w:hAnsiTheme="minorHAnsi" w:cstheme="minorHAnsi"/>
        </w:rPr>
      </w:pPr>
      <w:r w:rsidRPr="009252BB">
        <w:rPr>
          <w:rFonts w:asciiTheme="minorHAnsi" w:eastAsia="MS Mincho" w:hAnsiTheme="minorHAnsi" w:cstheme="minorHAnsi"/>
        </w:rPr>
        <w:tab/>
      </w:r>
      <w:proofErr w:type="gramStart"/>
      <w:r w:rsidRPr="009252BB">
        <w:rPr>
          <w:rFonts w:asciiTheme="minorHAnsi" w:eastAsia="MS Mincho" w:hAnsiTheme="minorHAnsi" w:cstheme="minorHAnsi"/>
        </w:rPr>
        <w:t>}//end main.</w:t>
      </w:r>
      <w:proofErr w:type="gramEnd"/>
    </w:p>
    <w:p w:rsidR="00647AD0" w:rsidRDefault="009252BB" w:rsidP="00666B20">
      <w:pPr>
        <w:rPr>
          <w:rFonts w:asciiTheme="minorHAnsi" w:eastAsia="MS Mincho" w:hAnsiTheme="minorHAnsi" w:cstheme="minorHAnsi"/>
        </w:rPr>
      </w:pPr>
      <w:proofErr w:type="gramStart"/>
      <w:r w:rsidRPr="009252BB">
        <w:rPr>
          <w:rFonts w:asciiTheme="minorHAnsi" w:eastAsia="MS Mincho" w:hAnsiTheme="minorHAnsi" w:cstheme="minorHAnsi"/>
        </w:rPr>
        <w:t>}//end class.</w:t>
      </w:r>
      <w:proofErr w:type="gramEnd"/>
    </w:p>
    <w:p w:rsidR="00F47F3A" w:rsidRDefault="00F47F3A" w:rsidP="00666B20">
      <w:pPr>
        <w:rPr>
          <w:rFonts w:asciiTheme="minorHAnsi" w:eastAsia="MS Mincho" w:hAnsiTheme="minorHAnsi" w:cstheme="minorHAnsi"/>
        </w:rPr>
      </w:pPr>
      <w:r>
        <w:rPr>
          <w:rFonts w:asciiTheme="minorHAnsi" w:eastAsia="MS Mincho" w:hAnsiTheme="minorHAnsi" w:cstheme="minorHAnsi"/>
        </w:rPr>
        <w:t>The figure below shows the values of the record before the test was run.</w:t>
      </w:r>
    </w:p>
    <w:p w:rsidR="00F47F3A" w:rsidRDefault="00F47F3A" w:rsidP="00666B20">
      <w:pPr>
        <w:rPr>
          <w:rFonts w:asciiTheme="minorHAnsi" w:eastAsia="MS Mincho" w:hAnsiTheme="minorHAnsi" w:cstheme="minorHAnsi"/>
        </w:rPr>
      </w:pPr>
      <w:r>
        <w:rPr>
          <w:noProof/>
          <w:lang w:val="en-GB" w:eastAsia="en-GB" w:bidi="ar-SA"/>
        </w:rPr>
        <w:drawing>
          <wp:inline distT="0" distB="0" distL="0" distR="0" wp14:anchorId="1A9DEC4F" wp14:editId="377F607A">
            <wp:extent cx="5848350" cy="21050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1"/>
                    <a:stretch>
                      <a:fillRect/>
                    </a:stretch>
                  </pic:blipFill>
                  <pic:spPr>
                    <a:xfrm>
                      <a:off x="0" y="0"/>
                      <a:ext cx="5848350" cy="2105025"/>
                    </a:xfrm>
                    <a:prstGeom prst="rect">
                      <a:avLst/>
                    </a:prstGeom>
                  </pic:spPr>
                </pic:pic>
              </a:graphicData>
            </a:graphic>
          </wp:inline>
        </w:drawing>
      </w:r>
    </w:p>
    <w:p w:rsidR="00F47F3A" w:rsidRDefault="00343E5F" w:rsidP="00666B20">
      <w:pPr>
        <w:rPr>
          <w:rFonts w:asciiTheme="minorHAnsi" w:eastAsia="MS Mincho" w:hAnsiTheme="minorHAnsi" w:cstheme="minorHAnsi"/>
        </w:rPr>
      </w:pPr>
      <w:r>
        <w:rPr>
          <w:noProof/>
          <w:lang w:val="en-GB" w:eastAsia="en-GB" w:bidi="ar-SA"/>
        </w:rPr>
        <w:drawing>
          <wp:inline distT="0" distB="0" distL="0" distR="0" wp14:anchorId="2CA4F0A1" wp14:editId="4EB00ED4">
            <wp:extent cx="4429125" cy="20669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2"/>
                    <a:stretch>
                      <a:fillRect/>
                    </a:stretch>
                  </pic:blipFill>
                  <pic:spPr>
                    <a:xfrm>
                      <a:off x="0" y="0"/>
                      <a:ext cx="4429125" cy="2066925"/>
                    </a:xfrm>
                    <a:prstGeom prst="rect">
                      <a:avLst/>
                    </a:prstGeom>
                  </pic:spPr>
                </pic:pic>
              </a:graphicData>
            </a:graphic>
          </wp:inline>
        </w:drawing>
      </w:r>
    </w:p>
    <w:p w:rsidR="00F44238" w:rsidRDefault="00F44238" w:rsidP="00F44238">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F44238" w:rsidRDefault="00F44238" w:rsidP="00F44238">
      <w:pPr>
        <w:rPr>
          <w:rFonts w:asciiTheme="minorHAnsi" w:eastAsia="MS Mincho" w:hAnsiTheme="minorHAnsi" w:cstheme="minorHAnsi"/>
          <w:b/>
          <w:sz w:val="24"/>
          <w:szCs w:val="24"/>
        </w:rPr>
      </w:pPr>
      <w:r>
        <w:rPr>
          <w:rFonts w:asciiTheme="minorHAnsi" w:eastAsia="MS Mincho" w:hAnsiTheme="minorHAnsi" w:cstheme="minorHAnsi"/>
          <w:b/>
          <w:sz w:val="24"/>
          <w:szCs w:val="24"/>
        </w:rPr>
        <w:lastRenderedPageBreak/>
        <w:t>Product update - test run scenario using BlueJ:</w:t>
      </w:r>
    </w:p>
    <w:p w:rsidR="007B1DFC" w:rsidRPr="007470CF" w:rsidRDefault="007B1DFC" w:rsidP="007B1DFC">
      <w:pPr>
        <w:rPr>
          <w:rFonts w:asciiTheme="minorHAnsi" w:eastAsia="MS Mincho" w:hAnsiTheme="minorHAnsi" w:cstheme="minorHAnsi"/>
        </w:rPr>
      </w:pPr>
      <w:r w:rsidRPr="007470CF">
        <w:rPr>
          <w:rFonts w:asciiTheme="minorHAnsi" w:eastAsia="MS Mincho" w:hAnsiTheme="minorHAnsi" w:cstheme="minorHAnsi"/>
        </w:rPr>
        <w:t>-&gt;</w:t>
      </w:r>
      <w:r>
        <w:rPr>
          <w:rFonts w:asciiTheme="minorHAnsi" w:eastAsia="MS Mincho" w:hAnsiTheme="minorHAnsi" w:cstheme="minorHAnsi"/>
        </w:rPr>
        <w:t>Update</w:t>
      </w:r>
      <w:r w:rsidRPr="007470CF">
        <w:rPr>
          <w:rFonts w:asciiTheme="minorHAnsi" w:eastAsia="MS Mincho" w:hAnsiTheme="minorHAnsi" w:cstheme="minorHAnsi"/>
        </w:rPr>
        <w:t>th</w:t>
      </w:r>
      <w:r w:rsidR="005B2810">
        <w:rPr>
          <w:rFonts w:asciiTheme="minorHAnsi" w:eastAsia="MS Mincho" w:hAnsiTheme="minorHAnsi" w:cstheme="minorHAnsi"/>
        </w:rPr>
        <w:t>e following product information where product_id = 2 and update record to:</w:t>
      </w:r>
    </w:p>
    <w:p w:rsidR="007B1DFC" w:rsidRDefault="007B1DFC" w:rsidP="007B1DFC">
      <w:pPr>
        <w:rPr>
          <w:rFonts w:asciiTheme="minorHAnsi" w:eastAsia="MS Mincho" w:hAnsiTheme="minorHAnsi" w:cstheme="minorHAnsi"/>
          <w:i/>
        </w:rPr>
      </w:pPr>
      <w:proofErr w:type="gramStart"/>
      <w:r w:rsidRPr="007470CF">
        <w:rPr>
          <w:rFonts w:asciiTheme="minorHAnsi" w:eastAsia="MS Mincho" w:hAnsiTheme="minorHAnsi" w:cstheme="minorHAnsi"/>
          <w:i/>
        </w:rPr>
        <w:t>description</w:t>
      </w:r>
      <w:proofErr w:type="gramEnd"/>
      <w:r w:rsidRPr="007470CF">
        <w:rPr>
          <w:rFonts w:asciiTheme="minorHAnsi" w:eastAsia="MS Mincho" w:hAnsiTheme="minorHAnsi" w:cstheme="minorHAnsi"/>
          <w:i/>
        </w:rPr>
        <w:t>=</w:t>
      </w:r>
      <w:r w:rsidRPr="007470CF">
        <w:rPr>
          <w:i/>
        </w:rPr>
        <w:t xml:space="preserve"> </w:t>
      </w:r>
      <w:r>
        <w:rPr>
          <w:rFonts w:asciiTheme="minorHAnsi" w:eastAsia="MS Mincho" w:hAnsiTheme="minorHAnsi" w:cstheme="minorHAnsi"/>
          <w:i/>
        </w:rPr>
        <w:t>'Whole Fresh Milk 12</w:t>
      </w:r>
      <w:r w:rsidRPr="007470CF">
        <w:rPr>
          <w:rFonts w:asciiTheme="minorHAnsi" w:eastAsia="MS Mincho" w:hAnsiTheme="minorHAnsi" w:cstheme="minorHAnsi"/>
          <w:i/>
        </w:rPr>
        <w:t xml:space="preserve"> pints', price=</w:t>
      </w:r>
      <w:r>
        <w:rPr>
          <w:rFonts w:asciiTheme="minorHAnsi" w:eastAsia="MS Mincho" w:hAnsiTheme="minorHAnsi" w:cstheme="minorHAnsi"/>
          <w:i/>
        </w:rPr>
        <w:t>2.00</w:t>
      </w:r>
    </w:p>
    <w:p w:rsidR="003A5531" w:rsidRPr="007470CF" w:rsidRDefault="003A5531" w:rsidP="003A5531">
      <w:pPr>
        <w:rPr>
          <w:rFonts w:asciiTheme="minorHAnsi" w:eastAsia="MS Mincho" w:hAnsiTheme="minorHAnsi" w:cstheme="minorHAnsi"/>
        </w:rPr>
      </w:pPr>
      <w:r w:rsidRPr="007470CF">
        <w:rPr>
          <w:rFonts w:asciiTheme="minorHAnsi" w:eastAsia="MS Mincho" w:hAnsiTheme="minorHAnsi" w:cstheme="minorHAnsi"/>
        </w:rPr>
        <w:t xml:space="preserve">-&gt;Set the product_inventory </w:t>
      </w:r>
      <w:r>
        <w:rPr>
          <w:rFonts w:asciiTheme="minorHAnsi" w:eastAsia="MS Mincho" w:hAnsiTheme="minorHAnsi" w:cstheme="minorHAnsi"/>
        </w:rPr>
        <w:t>update</w:t>
      </w:r>
      <w:r w:rsidR="00302BC5">
        <w:rPr>
          <w:rFonts w:asciiTheme="minorHAnsi" w:eastAsia="MS Mincho" w:hAnsiTheme="minorHAnsi" w:cstheme="minorHAnsi"/>
        </w:rPr>
        <w:t>-</w:t>
      </w:r>
      <w:r w:rsidRPr="007470CF">
        <w:rPr>
          <w:rFonts w:asciiTheme="minorHAnsi" w:eastAsia="MS Mincho" w:hAnsiTheme="minorHAnsi" w:cstheme="minorHAnsi"/>
        </w:rPr>
        <w:t>statement to null to fail the transaction:</w:t>
      </w:r>
    </w:p>
    <w:p w:rsidR="003A5531" w:rsidRPr="007470CF" w:rsidRDefault="003A5531" w:rsidP="007B1DFC">
      <w:pPr>
        <w:rPr>
          <w:rFonts w:asciiTheme="minorHAnsi" w:eastAsia="MS Mincho" w:hAnsiTheme="minorHAnsi" w:cstheme="minorHAnsi"/>
          <w:i/>
        </w:rPr>
      </w:pPr>
      <w:proofErr w:type="gramStart"/>
      <w:r>
        <w:rPr>
          <w:rFonts w:asciiTheme="minorHAnsi" w:eastAsia="MS Mincho" w:hAnsiTheme="minorHAnsi" w:cstheme="minorHAnsi"/>
          <w:i/>
        </w:rPr>
        <w:t>update</w:t>
      </w:r>
      <w:r w:rsidRPr="007470CF">
        <w:rPr>
          <w:rFonts w:asciiTheme="minorHAnsi" w:eastAsia="MS Mincho" w:hAnsiTheme="minorHAnsi" w:cstheme="minorHAnsi"/>
          <w:i/>
        </w:rPr>
        <w:t>Stock</w:t>
      </w:r>
      <w:proofErr w:type="gramEnd"/>
      <w:r w:rsidRPr="007470CF">
        <w:rPr>
          <w:rFonts w:asciiTheme="minorHAnsi" w:eastAsia="MS Mincho" w:hAnsiTheme="minorHAnsi" w:cstheme="minorHAnsi"/>
          <w:i/>
        </w:rPr>
        <w:t xml:space="preserve"> = null;</w:t>
      </w:r>
    </w:p>
    <w:p w:rsidR="007B1DFC" w:rsidRPr="007470CF" w:rsidRDefault="007B1DFC" w:rsidP="007B1DFC">
      <w:pPr>
        <w:rPr>
          <w:rFonts w:asciiTheme="minorHAnsi" w:eastAsia="MS Mincho" w:hAnsiTheme="minorHAnsi" w:cstheme="minorHAnsi"/>
        </w:rPr>
      </w:pPr>
      <w:r w:rsidRPr="007470CF">
        <w:rPr>
          <w:rFonts w:asciiTheme="minorHAnsi" w:eastAsia="MS Mincho" w:hAnsiTheme="minorHAnsi" w:cstheme="minorHAnsi"/>
        </w:rPr>
        <w:t>-&gt;</w:t>
      </w:r>
      <w:r>
        <w:rPr>
          <w:rFonts w:asciiTheme="minorHAnsi" w:eastAsia="MS Mincho" w:hAnsiTheme="minorHAnsi" w:cstheme="minorHAnsi"/>
        </w:rPr>
        <w:t>Update</w:t>
      </w:r>
      <w:r w:rsidRPr="007470CF">
        <w:rPr>
          <w:rFonts w:asciiTheme="minorHAnsi" w:eastAsia="MS Mincho" w:hAnsiTheme="minorHAnsi" w:cstheme="minorHAnsi"/>
        </w:rPr>
        <w:t xml:space="preserve"> the following product_inventory information</w:t>
      </w:r>
      <w:r w:rsidR="005B2810">
        <w:rPr>
          <w:rFonts w:asciiTheme="minorHAnsi" w:eastAsia="MS Mincho" w:hAnsiTheme="minorHAnsi" w:cstheme="minorHAnsi"/>
        </w:rPr>
        <w:t xml:space="preserve"> where product_id = 2 and update record to</w:t>
      </w:r>
      <w:r w:rsidRPr="007470CF">
        <w:rPr>
          <w:rFonts w:asciiTheme="minorHAnsi" w:eastAsia="MS Mincho" w:hAnsiTheme="minorHAnsi" w:cstheme="minorHAnsi"/>
        </w:rPr>
        <w:t>:</w:t>
      </w:r>
    </w:p>
    <w:p w:rsidR="007B1DFC" w:rsidRDefault="007B1DFC" w:rsidP="007B1DFC">
      <w:pPr>
        <w:rPr>
          <w:rFonts w:asciiTheme="minorHAnsi" w:eastAsia="MS Mincho" w:hAnsiTheme="minorHAnsi" w:cstheme="minorHAnsi"/>
          <w:i/>
        </w:rPr>
      </w:pPr>
      <w:r w:rsidRPr="007470CF">
        <w:rPr>
          <w:rFonts w:asciiTheme="minorHAnsi" w:eastAsia="MS Mincho" w:hAnsiTheme="minorHAnsi" w:cstheme="minorHAnsi"/>
          <w:i/>
        </w:rPr>
        <w:t>quantity_in_stock=</w:t>
      </w:r>
      <w:r>
        <w:rPr>
          <w:rFonts w:asciiTheme="minorHAnsi" w:eastAsia="MS Mincho" w:hAnsiTheme="minorHAnsi" w:cstheme="minorHAnsi"/>
          <w:i/>
        </w:rPr>
        <w:t>100</w:t>
      </w:r>
    </w:p>
    <w:p w:rsidR="007B1DFC" w:rsidRPr="007470CF" w:rsidRDefault="007B1DFC" w:rsidP="007B1DFC">
      <w:pPr>
        <w:rPr>
          <w:rFonts w:asciiTheme="minorHAnsi" w:eastAsia="MS Mincho" w:hAnsiTheme="minorHAnsi" w:cstheme="minorHAnsi"/>
        </w:rPr>
      </w:pPr>
      <w:r w:rsidRPr="007470CF">
        <w:rPr>
          <w:rFonts w:asciiTheme="minorHAnsi" w:eastAsia="MS Mincho" w:hAnsiTheme="minorHAnsi" w:cstheme="minorHAnsi"/>
        </w:rPr>
        <w:t>Result:</w:t>
      </w:r>
    </w:p>
    <w:p w:rsidR="00F47F3A" w:rsidRDefault="007B1DFC" w:rsidP="007B1DFC">
      <w:pPr>
        <w:jc w:val="center"/>
        <w:rPr>
          <w:rFonts w:asciiTheme="minorHAnsi" w:eastAsia="MS Mincho" w:hAnsiTheme="minorHAnsi" w:cstheme="minorHAnsi"/>
        </w:rPr>
      </w:pPr>
      <w:r>
        <w:rPr>
          <w:noProof/>
          <w:lang w:val="en-GB" w:eastAsia="en-GB" w:bidi="ar-SA"/>
        </w:rPr>
        <w:drawing>
          <wp:inline distT="0" distB="0" distL="0" distR="0" wp14:anchorId="5335B9A6" wp14:editId="4F1FFEF4">
            <wp:extent cx="5577970" cy="1766656"/>
            <wp:effectExtent l="0" t="0" r="3810" b="50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3"/>
                    <a:stretch>
                      <a:fillRect/>
                    </a:stretch>
                  </pic:blipFill>
                  <pic:spPr>
                    <a:xfrm>
                      <a:off x="0" y="0"/>
                      <a:ext cx="5604135" cy="1774943"/>
                    </a:xfrm>
                    <a:prstGeom prst="rect">
                      <a:avLst/>
                    </a:prstGeom>
                  </pic:spPr>
                </pic:pic>
              </a:graphicData>
            </a:graphic>
          </wp:inline>
        </w:drawing>
      </w:r>
    </w:p>
    <w:p w:rsidR="00716F2F" w:rsidRDefault="00716F2F" w:rsidP="00185295">
      <w:pPr>
        <w:rPr>
          <w:rFonts w:asciiTheme="minorHAnsi" w:eastAsia="MS Mincho" w:hAnsiTheme="minorHAnsi" w:cstheme="minorHAnsi"/>
        </w:rPr>
      </w:pPr>
    </w:p>
    <w:p w:rsidR="00185295" w:rsidRDefault="00185295" w:rsidP="00185295">
      <w:pPr>
        <w:rPr>
          <w:rFonts w:asciiTheme="minorHAnsi" w:eastAsia="MS Mincho" w:hAnsiTheme="minorHAnsi" w:cstheme="minorHAnsi"/>
        </w:rPr>
      </w:pPr>
      <w:r>
        <w:rPr>
          <w:rFonts w:asciiTheme="minorHAnsi" w:eastAsia="MS Mincho" w:hAnsiTheme="minorHAnsi" w:cstheme="minorHAnsi"/>
        </w:rPr>
        <w:t>Using phpMyAdmin, the figure</w:t>
      </w:r>
      <w:r w:rsidR="00716F2F">
        <w:rPr>
          <w:rFonts w:asciiTheme="minorHAnsi" w:eastAsia="MS Mincho" w:hAnsiTheme="minorHAnsi" w:cstheme="minorHAnsi"/>
        </w:rPr>
        <w:t>s</w:t>
      </w:r>
      <w:r>
        <w:rPr>
          <w:rFonts w:asciiTheme="minorHAnsi" w:eastAsia="MS Mincho" w:hAnsiTheme="minorHAnsi" w:cstheme="minorHAnsi"/>
        </w:rPr>
        <w:t xml:space="preserve"> below shows that no product information was updated for both the products and product_inventory tables</w:t>
      </w:r>
      <w:r w:rsidR="00A24AD6">
        <w:rPr>
          <w:rFonts w:asciiTheme="minorHAnsi" w:eastAsia="MS Mincho" w:hAnsiTheme="minorHAnsi" w:cstheme="minorHAnsi"/>
        </w:rPr>
        <w:t xml:space="preserve">. The transaction failed and was </w:t>
      </w:r>
      <w:r>
        <w:rPr>
          <w:rFonts w:asciiTheme="minorHAnsi" w:eastAsia="MS Mincho" w:hAnsiTheme="minorHAnsi" w:cstheme="minorHAnsi"/>
        </w:rPr>
        <w:t>rolledback:</w:t>
      </w:r>
    </w:p>
    <w:p w:rsidR="00F47F3A" w:rsidRDefault="00823415" w:rsidP="00666B20">
      <w:pPr>
        <w:rPr>
          <w:rFonts w:asciiTheme="minorHAnsi" w:eastAsia="MS Mincho" w:hAnsiTheme="minorHAnsi" w:cstheme="minorHAnsi"/>
        </w:rPr>
      </w:pPr>
      <w:r>
        <w:rPr>
          <w:noProof/>
          <w:lang w:val="en-GB" w:eastAsia="en-GB" w:bidi="ar-SA"/>
        </w:rPr>
        <w:drawing>
          <wp:inline distT="0" distB="0" distL="0" distR="0" wp14:anchorId="1984B4D4" wp14:editId="1319E8DC">
            <wp:extent cx="5663953" cy="200175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4"/>
                    <a:stretch>
                      <a:fillRect/>
                    </a:stretch>
                  </pic:blipFill>
                  <pic:spPr>
                    <a:xfrm>
                      <a:off x="0" y="0"/>
                      <a:ext cx="5666770" cy="2002752"/>
                    </a:xfrm>
                    <a:prstGeom prst="rect">
                      <a:avLst/>
                    </a:prstGeom>
                  </pic:spPr>
                </pic:pic>
              </a:graphicData>
            </a:graphic>
          </wp:inline>
        </w:drawing>
      </w:r>
    </w:p>
    <w:p w:rsidR="00F47F3A" w:rsidRDefault="00F47F3A" w:rsidP="00666B20">
      <w:pPr>
        <w:rPr>
          <w:rFonts w:asciiTheme="minorHAnsi" w:eastAsia="MS Mincho" w:hAnsiTheme="minorHAnsi" w:cstheme="minorHAnsi"/>
        </w:rPr>
      </w:pPr>
    </w:p>
    <w:p w:rsidR="00716F2F" w:rsidRDefault="00716F2F" w:rsidP="00823415">
      <w:pPr>
        <w:rPr>
          <w:rFonts w:asciiTheme="minorHAnsi" w:eastAsia="MS Mincho" w:hAnsiTheme="minorHAnsi" w:cstheme="minorHAnsi"/>
          <w:sz w:val="16"/>
          <w:szCs w:val="16"/>
        </w:rPr>
      </w:pPr>
    </w:p>
    <w:p w:rsidR="00716F2F" w:rsidRDefault="00716F2F" w:rsidP="00823415">
      <w:pPr>
        <w:rPr>
          <w:rFonts w:asciiTheme="minorHAnsi" w:eastAsia="MS Mincho" w:hAnsiTheme="minorHAnsi" w:cstheme="minorHAnsi"/>
          <w:sz w:val="16"/>
          <w:szCs w:val="16"/>
        </w:rPr>
      </w:pPr>
    </w:p>
    <w:p w:rsidR="00823415" w:rsidRPr="004E179B" w:rsidRDefault="00823415" w:rsidP="00823415">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823415" w:rsidRDefault="00823415" w:rsidP="00823415">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716F2F" w:rsidRDefault="00716F2F" w:rsidP="00666B20">
      <w:pPr>
        <w:rPr>
          <w:rFonts w:asciiTheme="minorHAnsi" w:eastAsia="MS Mincho" w:hAnsiTheme="minorHAnsi" w:cstheme="minorHAnsi"/>
        </w:rPr>
      </w:pPr>
      <w:r>
        <w:rPr>
          <w:noProof/>
          <w:lang w:val="en-GB" w:eastAsia="en-GB" w:bidi="ar-SA"/>
        </w:rPr>
        <w:lastRenderedPageBreak/>
        <w:drawing>
          <wp:inline distT="0" distB="0" distL="0" distR="0" wp14:anchorId="6406EA1B" wp14:editId="784FF1C3">
            <wp:extent cx="4505560" cy="2112885"/>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5"/>
                    <a:stretch>
                      <a:fillRect/>
                    </a:stretch>
                  </pic:blipFill>
                  <pic:spPr>
                    <a:xfrm>
                      <a:off x="0" y="0"/>
                      <a:ext cx="4516276" cy="2117910"/>
                    </a:xfrm>
                    <a:prstGeom prst="rect">
                      <a:avLst/>
                    </a:prstGeom>
                  </pic:spPr>
                </pic:pic>
              </a:graphicData>
            </a:graphic>
          </wp:inline>
        </w:drawing>
      </w:r>
    </w:p>
    <w:p w:rsidR="00800E27" w:rsidRDefault="00800E27" w:rsidP="00E4765C">
      <w:pPr>
        <w:rPr>
          <w:rFonts w:asciiTheme="minorHAnsi" w:eastAsia="MS Mincho" w:hAnsiTheme="minorHAnsi" w:cstheme="minorHAnsi"/>
        </w:rPr>
      </w:pPr>
    </w:p>
    <w:p w:rsidR="00E4765C" w:rsidRDefault="00E4765C" w:rsidP="00E4765C">
      <w:pPr>
        <w:rPr>
          <w:rFonts w:asciiTheme="minorHAnsi" w:eastAsia="MS Mincho" w:hAnsiTheme="minorHAnsi" w:cstheme="minorHAnsi"/>
        </w:rPr>
      </w:pPr>
      <w:r>
        <w:rPr>
          <w:rFonts w:asciiTheme="minorHAnsi" w:eastAsia="MS Mincho" w:hAnsiTheme="minorHAnsi" w:cstheme="minorHAnsi"/>
        </w:rPr>
        <w:t>-&gt;Remove the statement that made the transaction fail:</w:t>
      </w:r>
    </w:p>
    <w:p w:rsidR="00E4765C" w:rsidRDefault="00E4765C" w:rsidP="00E4765C">
      <w:pPr>
        <w:rPr>
          <w:rFonts w:asciiTheme="minorHAnsi" w:eastAsia="MS Mincho" w:hAnsiTheme="minorHAnsi" w:cstheme="minorHAnsi"/>
        </w:rPr>
      </w:pPr>
      <w:r>
        <w:rPr>
          <w:rFonts w:asciiTheme="minorHAnsi" w:eastAsia="MS Mincho" w:hAnsiTheme="minorHAnsi" w:cstheme="minorHAnsi"/>
        </w:rPr>
        <w:t>//</w:t>
      </w:r>
      <w:r w:rsidRPr="00577B6A">
        <w:rPr>
          <w:rFonts w:asciiTheme="minorHAnsi" w:eastAsia="MS Mincho" w:hAnsiTheme="minorHAnsi" w:cstheme="minorHAnsi"/>
          <w:i/>
        </w:rPr>
        <w:t xml:space="preserve"> </w:t>
      </w:r>
      <w:r>
        <w:rPr>
          <w:rFonts w:asciiTheme="minorHAnsi" w:eastAsia="MS Mincho" w:hAnsiTheme="minorHAnsi" w:cstheme="minorHAnsi"/>
          <w:i/>
        </w:rPr>
        <w:t>update</w:t>
      </w:r>
      <w:r w:rsidRPr="007470CF">
        <w:rPr>
          <w:rFonts w:asciiTheme="minorHAnsi" w:eastAsia="MS Mincho" w:hAnsiTheme="minorHAnsi" w:cstheme="minorHAnsi"/>
          <w:i/>
        </w:rPr>
        <w:t>Stock = null;</w:t>
      </w:r>
    </w:p>
    <w:p w:rsidR="00E4765C" w:rsidRDefault="00E4765C" w:rsidP="00E4765C">
      <w:pPr>
        <w:rPr>
          <w:rFonts w:asciiTheme="minorHAnsi" w:eastAsia="MS Mincho" w:hAnsiTheme="minorHAnsi" w:cstheme="minorHAnsi"/>
        </w:rPr>
      </w:pPr>
      <w:r>
        <w:rPr>
          <w:rFonts w:asciiTheme="minorHAnsi" w:eastAsia="MS Mincho" w:hAnsiTheme="minorHAnsi" w:cstheme="minorHAnsi"/>
        </w:rPr>
        <w:t>Result:</w:t>
      </w:r>
    </w:p>
    <w:p w:rsidR="00716F2F" w:rsidRDefault="00800E27" w:rsidP="00800E27">
      <w:pPr>
        <w:jc w:val="center"/>
        <w:rPr>
          <w:rFonts w:asciiTheme="minorHAnsi" w:eastAsia="MS Mincho" w:hAnsiTheme="minorHAnsi" w:cstheme="minorHAnsi"/>
        </w:rPr>
      </w:pPr>
      <w:r>
        <w:rPr>
          <w:noProof/>
          <w:lang w:val="en-GB" w:eastAsia="en-GB" w:bidi="ar-SA"/>
        </w:rPr>
        <w:drawing>
          <wp:inline distT="0" distB="0" distL="0" distR="0" wp14:anchorId="2DFAAB85" wp14:editId="0492D387">
            <wp:extent cx="5015883" cy="118993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6"/>
                    <a:stretch>
                      <a:fillRect/>
                    </a:stretch>
                  </pic:blipFill>
                  <pic:spPr>
                    <a:xfrm>
                      <a:off x="0" y="0"/>
                      <a:ext cx="5017890" cy="1190406"/>
                    </a:xfrm>
                    <a:prstGeom prst="rect">
                      <a:avLst/>
                    </a:prstGeom>
                  </pic:spPr>
                </pic:pic>
              </a:graphicData>
            </a:graphic>
          </wp:inline>
        </w:drawing>
      </w:r>
    </w:p>
    <w:p w:rsidR="00800E27" w:rsidRDefault="00800E27" w:rsidP="00800E27">
      <w:pPr>
        <w:rPr>
          <w:rFonts w:asciiTheme="minorHAnsi" w:eastAsia="MS Mincho" w:hAnsiTheme="minorHAnsi" w:cstheme="minorHAnsi"/>
        </w:rPr>
      </w:pPr>
    </w:p>
    <w:p w:rsidR="00800E27" w:rsidRDefault="00800E27" w:rsidP="00800E27">
      <w:pPr>
        <w:rPr>
          <w:rFonts w:asciiTheme="minorHAnsi" w:eastAsia="MS Mincho" w:hAnsiTheme="minorHAnsi" w:cstheme="minorHAnsi"/>
        </w:rPr>
      </w:pPr>
      <w:r>
        <w:rPr>
          <w:rFonts w:asciiTheme="minorHAnsi" w:eastAsia="MS Mincho" w:hAnsiTheme="minorHAnsi" w:cstheme="minorHAnsi"/>
        </w:rPr>
        <w:t xml:space="preserve">The figures below shows the rows that were </w:t>
      </w:r>
      <w:r w:rsidR="000777EB">
        <w:rPr>
          <w:rFonts w:asciiTheme="minorHAnsi" w:eastAsia="MS Mincho" w:hAnsiTheme="minorHAnsi" w:cstheme="minorHAnsi"/>
        </w:rPr>
        <w:t>updated</w:t>
      </w:r>
      <w:r>
        <w:rPr>
          <w:rFonts w:asciiTheme="minorHAnsi" w:eastAsia="MS Mincho" w:hAnsiTheme="minorHAnsi" w:cstheme="minorHAnsi"/>
        </w:rPr>
        <w:t xml:space="preserve"> for both the products and product_inventory tables after the transaction was successfully committed to the database:</w:t>
      </w:r>
    </w:p>
    <w:p w:rsidR="00716F2F" w:rsidRDefault="00800E27" w:rsidP="00666B20">
      <w:pPr>
        <w:rPr>
          <w:rFonts w:asciiTheme="minorHAnsi" w:eastAsia="MS Mincho" w:hAnsiTheme="minorHAnsi" w:cstheme="minorHAnsi"/>
        </w:rPr>
      </w:pPr>
      <w:r>
        <w:rPr>
          <w:noProof/>
          <w:lang w:val="en-GB" w:eastAsia="en-GB" w:bidi="ar-SA"/>
        </w:rPr>
        <w:drawing>
          <wp:inline distT="0" distB="0" distL="0" distR="0" wp14:anchorId="0FC99D17" wp14:editId="449C33ED">
            <wp:extent cx="5628443" cy="1979034"/>
            <wp:effectExtent l="0" t="0" r="0" b="254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7"/>
                    <a:stretch>
                      <a:fillRect/>
                    </a:stretch>
                  </pic:blipFill>
                  <pic:spPr>
                    <a:xfrm>
                      <a:off x="0" y="0"/>
                      <a:ext cx="5630207" cy="1979654"/>
                    </a:xfrm>
                    <a:prstGeom prst="rect">
                      <a:avLst/>
                    </a:prstGeom>
                  </pic:spPr>
                </pic:pic>
              </a:graphicData>
            </a:graphic>
          </wp:inline>
        </w:drawing>
      </w:r>
    </w:p>
    <w:p w:rsidR="00800E27" w:rsidRDefault="00800E27" w:rsidP="00800E27">
      <w:pPr>
        <w:rPr>
          <w:rFonts w:asciiTheme="minorHAnsi" w:eastAsia="MS Mincho" w:hAnsiTheme="minorHAnsi" w:cstheme="minorHAnsi"/>
          <w:sz w:val="16"/>
          <w:szCs w:val="16"/>
        </w:rPr>
      </w:pPr>
    </w:p>
    <w:p w:rsidR="00800E27" w:rsidRPr="004E179B" w:rsidRDefault="00800E27" w:rsidP="00800E27">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800E27" w:rsidRDefault="00800E27" w:rsidP="00800E27">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716F2F" w:rsidRDefault="003E47DE" w:rsidP="00666B20">
      <w:pPr>
        <w:rPr>
          <w:rFonts w:asciiTheme="minorHAnsi" w:eastAsia="MS Mincho" w:hAnsiTheme="minorHAnsi" w:cstheme="minorHAnsi"/>
        </w:rPr>
      </w:pPr>
      <w:r>
        <w:rPr>
          <w:noProof/>
          <w:lang w:val="en-GB" w:eastAsia="en-GB" w:bidi="ar-SA"/>
        </w:rPr>
        <w:lastRenderedPageBreak/>
        <w:drawing>
          <wp:inline distT="0" distB="0" distL="0" distR="0" wp14:anchorId="3780EA42" wp14:editId="67A7B3AD">
            <wp:extent cx="4287914" cy="2033063"/>
            <wp:effectExtent l="0" t="0" r="0" b="571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8"/>
                    <a:stretch>
                      <a:fillRect/>
                    </a:stretch>
                  </pic:blipFill>
                  <pic:spPr>
                    <a:xfrm>
                      <a:off x="0" y="0"/>
                      <a:ext cx="4288671" cy="2033422"/>
                    </a:xfrm>
                    <a:prstGeom prst="rect">
                      <a:avLst/>
                    </a:prstGeom>
                  </pic:spPr>
                </pic:pic>
              </a:graphicData>
            </a:graphic>
          </wp:inline>
        </w:drawing>
      </w:r>
    </w:p>
    <w:p w:rsidR="00716F2F" w:rsidRPr="00EC3EE5" w:rsidRDefault="00EC3EE5" w:rsidP="00666B20">
      <w:pPr>
        <w:rPr>
          <w:rFonts w:asciiTheme="minorHAnsi" w:eastAsia="MS Mincho" w:hAnsiTheme="minorHAnsi" w:cstheme="minorHAnsi"/>
          <w:b/>
        </w:rPr>
      </w:pPr>
      <w:r w:rsidRPr="00EC3EE5">
        <w:rPr>
          <w:rFonts w:asciiTheme="minorHAnsi" w:eastAsia="MS Mincho" w:hAnsiTheme="minorHAnsi" w:cstheme="minorHAnsi"/>
          <w:b/>
        </w:rPr>
        <w:t>Test Log:</w:t>
      </w:r>
    </w:p>
    <w:p w:rsidR="00716F2F" w:rsidRDefault="00A84E37" w:rsidP="00A84E37">
      <w:pPr>
        <w:jc w:val="center"/>
        <w:rPr>
          <w:rFonts w:asciiTheme="minorHAnsi" w:eastAsia="MS Mincho" w:hAnsiTheme="minorHAnsi" w:cstheme="minorHAnsi"/>
        </w:rPr>
      </w:pPr>
      <w:r>
        <w:rPr>
          <w:noProof/>
          <w:lang w:val="en-GB" w:eastAsia="en-GB" w:bidi="ar-SA"/>
        </w:rPr>
        <w:drawing>
          <wp:inline distT="0" distB="0" distL="0" distR="0" wp14:anchorId="27A4DB8D" wp14:editId="7A8772AE">
            <wp:extent cx="6214936" cy="2086253"/>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9"/>
                    <a:stretch>
                      <a:fillRect/>
                    </a:stretch>
                  </pic:blipFill>
                  <pic:spPr>
                    <a:xfrm>
                      <a:off x="0" y="0"/>
                      <a:ext cx="6235475" cy="2093148"/>
                    </a:xfrm>
                    <a:prstGeom prst="rect">
                      <a:avLst/>
                    </a:prstGeom>
                  </pic:spPr>
                </pic:pic>
              </a:graphicData>
            </a:graphic>
          </wp:inline>
        </w:drawing>
      </w:r>
    </w:p>
    <w:p w:rsidR="00716F2F" w:rsidRDefault="00A84E37" w:rsidP="00666B20">
      <w:pPr>
        <w:rPr>
          <w:rFonts w:asciiTheme="minorHAnsi" w:eastAsia="MS Mincho" w:hAnsiTheme="minorHAnsi" w:cstheme="minorHAnsi"/>
        </w:rPr>
      </w:pPr>
      <w:r>
        <w:rPr>
          <w:noProof/>
          <w:lang w:val="en-GB" w:eastAsia="en-GB" w:bidi="ar-SA"/>
        </w:rPr>
        <w:drawing>
          <wp:inline distT="0" distB="0" distL="0" distR="0" wp14:anchorId="394781D6" wp14:editId="074CB5B4">
            <wp:extent cx="6267624" cy="3409025"/>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0"/>
                    <a:stretch>
                      <a:fillRect/>
                    </a:stretch>
                  </pic:blipFill>
                  <pic:spPr>
                    <a:xfrm>
                      <a:off x="0" y="0"/>
                      <a:ext cx="6270171" cy="3410410"/>
                    </a:xfrm>
                    <a:prstGeom prst="rect">
                      <a:avLst/>
                    </a:prstGeom>
                  </pic:spPr>
                </pic:pic>
              </a:graphicData>
            </a:graphic>
          </wp:inline>
        </w:drawing>
      </w:r>
    </w:p>
    <w:p w:rsidR="009A79D7" w:rsidRDefault="009A79D7" w:rsidP="009A79D7">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633A07" w:rsidRDefault="00633A07" w:rsidP="00633A07">
      <w:pPr>
        <w:rPr>
          <w:rFonts w:asciiTheme="minorHAnsi" w:eastAsia="MS Mincho" w:hAnsiTheme="minorHAnsi" w:cstheme="minorHAnsi"/>
          <w:b/>
          <w:sz w:val="24"/>
          <w:szCs w:val="24"/>
        </w:rPr>
      </w:pPr>
      <w:r>
        <w:rPr>
          <w:rFonts w:asciiTheme="minorHAnsi" w:eastAsia="MS Mincho" w:hAnsiTheme="minorHAnsi" w:cstheme="minorHAnsi"/>
          <w:b/>
          <w:sz w:val="24"/>
          <w:szCs w:val="24"/>
        </w:rPr>
        <w:lastRenderedPageBreak/>
        <w:t>Test code for product delete using transaction</w:t>
      </w:r>
      <w:r w:rsidRPr="0097175B">
        <w:rPr>
          <w:rFonts w:asciiTheme="minorHAnsi" w:eastAsia="MS Mincho" w:hAnsiTheme="minorHAnsi" w:cstheme="minorHAnsi"/>
          <w:b/>
          <w:sz w:val="24"/>
          <w:szCs w:val="24"/>
        </w:rPr>
        <w:t>:</w:t>
      </w:r>
    </w:p>
    <w:p w:rsidR="00633A07" w:rsidRDefault="00633A07" w:rsidP="00633A07">
      <w:pPr>
        <w:rPr>
          <w:rFonts w:asciiTheme="minorHAnsi" w:eastAsia="MS Mincho" w:hAnsiTheme="minorHAnsi" w:cstheme="minorHAnsi"/>
        </w:rPr>
      </w:pPr>
      <w:r>
        <w:rPr>
          <w:rFonts w:asciiTheme="minorHAnsi" w:eastAsia="MS Mincho" w:hAnsiTheme="minorHAnsi" w:cstheme="minorHAnsi"/>
          <w:b/>
        </w:rPr>
        <w:t xml:space="preserve">The transaction includes </w:t>
      </w:r>
      <w:r w:rsidR="00531582">
        <w:rPr>
          <w:rFonts w:asciiTheme="minorHAnsi" w:eastAsia="MS Mincho" w:hAnsiTheme="minorHAnsi" w:cstheme="minorHAnsi"/>
          <w:b/>
        </w:rPr>
        <w:t>deleting</w:t>
      </w:r>
      <w:r>
        <w:rPr>
          <w:rFonts w:asciiTheme="minorHAnsi" w:eastAsia="MS Mincho" w:hAnsiTheme="minorHAnsi" w:cstheme="minorHAnsi"/>
          <w:b/>
        </w:rPr>
        <w:t xml:space="preserve"> an existing product record in the products </w:t>
      </w:r>
      <w:r w:rsidR="00020FA1">
        <w:rPr>
          <w:rFonts w:asciiTheme="minorHAnsi" w:eastAsia="MS Mincho" w:hAnsiTheme="minorHAnsi" w:cstheme="minorHAnsi"/>
          <w:b/>
        </w:rPr>
        <w:t>table</w:t>
      </w:r>
      <w:r>
        <w:rPr>
          <w:rFonts w:asciiTheme="minorHAnsi" w:eastAsia="MS Mincho" w:hAnsiTheme="minorHAnsi" w:cstheme="minorHAnsi"/>
          <w:b/>
        </w:rPr>
        <w:t xml:space="preserve"> and product_inventory</w:t>
      </w:r>
    </w:p>
    <w:p w:rsidR="00531582" w:rsidRPr="00531582" w:rsidRDefault="00531582" w:rsidP="00531582">
      <w:pPr>
        <w:rPr>
          <w:rFonts w:asciiTheme="minorHAnsi" w:eastAsia="MS Mincho" w:hAnsiTheme="minorHAnsi" w:cstheme="minorHAnsi"/>
        </w:rPr>
      </w:pPr>
      <w:proofErr w:type="gramStart"/>
      <w:r w:rsidRPr="00531582">
        <w:rPr>
          <w:rFonts w:asciiTheme="minorHAnsi" w:eastAsia="MS Mincho" w:hAnsiTheme="minorHAnsi" w:cstheme="minorHAnsi"/>
        </w:rPr>
        <w:t>package</w:t>
      </w:r>
      <w:proofErr w:type="gramEnd"/>
      <w:r w:rsidRPr="00531582">
        <w:rPr>
          <w:rFonts w:asciiTheme="minorHAnsi" w:eastAsia="MS Mincho" w:hAnsiTheme="minorHAnsi" w:cstheme="minorHAnsi"/>
        </w:rPr>
        <w:t xml:space="preserve"> pospi;</w:t>
      </w:r>
    </w:p>
    <w:p w:rsidR="00531582" w:rsidRPr="00531582" w:rsidRDefault="00531582" w:rsidP="00531582">
      <w:pPr>
        <w:rPr>
          <w:rFonts w:asciiTheme="minorHAnsi" w:eastAsia="MS Mincho" w:hAnsiTheme="minorHAnsi" w:cstheme="minorHAnsi"/>
        </w:rPr>
      </w:pPr>
      <w:proofErr w:type="gramStart"/>
      <w:r w:rsidRPr="00531582">
        <w:rPr>
          <w:rFonts w:asciiTheme="minorHAnsi" w:eastAsia="MS Mincho" w:hAnsiTheme="minorHAnsi" w:cstheme="minorHAnsi"/>
        </w:rPr>
        <w:t>import</w:t>
      </w:r>
      <w:proofErr w:type="gramEnd"/>
      <w:r w:rsidRPr="00531582">
        <w:rPr>
          <w:rFonts w:asciiTheme="minorHAnsi" w:eastAsia="MS Mincho" w:hAnsiTheme="minorHAnsi" w:cstheme="minorHAnsi"/>
        </w:rPr>
        <w:t xml:space="preserve"> java.sql.Connection;</w:t>
      </w:r>
    </w:p>
    <w:p w:rsidR="00531582" w:rsidRPr="00531582" w:rsidRDefault="00531582" w:rsidP="00531582">
      <w:pPr>
        <w:rPr>
          <w:rFonts w:asciiTheme="minorHAnsi" w:eastAsia="MS Mincho" w:hAnsiTheme="minorHAnsi" w:cstheme="minorHAnsi"/>
        </w:rPr>
      </w:pPr>
      <w:proofErr w:type="gramStart"/>
      <w:r w:rsidRPr="00531582">
        <w:rPr>
          <w:rFonts w:asciiTheme="minorHAnsi" w:eastAsia="MS Mincho" w:hAnsiTheme="minorHAnsi" w:cstheme="minorHAnsi"/>
        </w:rPr>
        <w:t>import</w:t>
      </w:r>
      <w:proofErr w:type="gramEnd"/>
      <w:r w:rsidRPr="00531582">
        <w:rPr>
          <w:rFonts w:asciiTheme="minorHAnsi" w:eastAsia="MS Mincho" w:hAnsiTheme="minorHAnsi" w:cstheme="minorHAnsi"/>
        </w:rPr>
        <w:t xml:space="preserve"> java.sql.DriverManager;</w:t>
      </w:r>
    </w:p>
    <w:p w:rsidR="00531582" w:rsidRPr="00531582" w:rsidRDefault="00531582" w:rsidP="00531582">
      <w:pPr>
        <w:rPr>
          <w:rFonts w:asciiTheme="minorHAnsi" w:eastAsia="MS Mincho" w:hAnsiTheme="minorHAnsi" w:cstheme="minorHAnsi"/>
        </w:rPr>
      </w:pPr>
      <w:proofErr w:type="gramStart"/>
      <w:r w:rsidRPr="00531582">
        <w:rPr>
          <w:rFonts w:asciiTheme="minorHAnsi" w:eastAsia="MS Mincho" w:hAnsiTheme="minorHAnsi" w:cstheme="minorHAnsi"/>
        </w:rPr>
        <w:t>import</w:t>
      </w:r>
      <w:proofErr w:type="gramEnd"/>
      <w:r w:rsidRPr="00531582">
        <w:rPr>
          <w:rFonts w:asciiTheme="minorHAnsi" w:eastAsia="MS Mincho" w:hAnsiTheme="minorHAnsi" w:cstheme="minorHAnsi"/>
        </w:rPr>
        <w:t xml:space="preserve"> java.sql.SQLException;</w:t>
      </w:r>
    </w:p>
    <w:p w:rsidR="00531582" w:rsidRPr="00531582" w:rsidRDefault="00531582" w:rsidP="00531582">
      <w:pPr>
        <w:rPr>
          <w:rFonts w:asciiTheme="minorHAnsi" w:eastAsia="MS Mincho" w:hAnsiTheme="minorHAnsi" w:cstheme="minorHAnsi"/>
        </w:rPr>
      </w:pPr>
      <w:proofErr w:type="gramStart"/>
      <w:r w:rsidRPr="00531582">
        <w:rPr>
          <w:rFonts w:asciiTheme="minorHAnsi" w:eastAsia="MS Mincho" w:hAnsiTheme="minorHAnsi" w:cstheme="minorHAnsi"/>
        </w:rPr>
        <w:t>import</w:t>
      </w:r>
      <w:proofErr w:type="gramEnd"/>
      <w:r w:rsidRPr="00531582">
        <w:rPr>
          <w:rFonts w:asciiTheme="minorHAnsi" w:eastAsia="MS Mincho" w:hAnsiTheme="minorHAnsi" w:cstheme="minorHAnsi"/>
        </w:rPr>
        <w:t xml:space="preserve"> java.sql.Statement;</w:t>
      </w:r>
    </w:p>
    <w:p w:rsidR="00531582" w:rsidRPr="00531582" w:rsidRDefault="00531582" w:rsidP="00531582">
      <w:pPr>
        <w:rPr>
          <w:rFonts w:asciiTheme="minorHAnsi" w:eastAsia="MS Mincho" w:hAnsiTheme="minorHAnsi" w:cstheme="minorHAnsi"/>
        </w:rPr>
      </w:pPr>
      <w:proofErr w:type="gramStart"/>
      <w:r w:rsidRPr="00531582">
        <w:rPr>
          <w:rFonts w:asciiTheme="minorHAnsi" w:eastAsia="MS Mincho" w:hAnsiTheme="minorHAnsi" w:cstheme="minorHAnsi"/>
        </w:rPr>
        <w:t>public</w:t>
      </w:r>
      <w:proofErr w:type="gramEnd"/>
      <w:r w:rsidRPr="00531582">
        <w:rPr>
          <w:rFonts w:asciiTheme="minorHAnsi" w:eastAsia="MS Mincho" w:hAnsiTheme="minorHAnsi" w:cstheme="minorHAnsi"/>
        </w:rPr>
        <w:t xml:space="preserve"> class TestProductDelete {</w:t>
      </w:r>
      <w:r w:rsidRPr="00531582">
        <w:rPr>
          <w:rFonts w:asciiTheme="minorHAnsi" w:eastAsia="MS Mincho" w:hAnsiTheme="minorHAnsi" w:cstheme="minorHAnsi"/>
        </w:rPr>
        <w:tab/>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proofErr w:type="gramStart"/>
      <w:r w:rsidRPr="00531582">
        <w:rPr>
          <w:rFonts w:asciiTheme="minorHAnsi" w:eastAsia="MS Mincho" w:hAnsiTheme="minorHAnsi" w:cstheme="minorHAnsi"/>
        </w:rPr>
        <w:t>private</w:t>
      </w:r>
      <w:proofErr w:type="gramEnd"/>
      <w:r w:rsidRPr="00531582">
        <w:rPr>
          <w:rFonts w:asciiTheme="minorHAnsi" w:eastAsia="MS Mincho" w:hAnsiTheme="minorHAnsi" w:cstheme="minorHAnsi"/>
        </w:rPr>
        <w:t xml:space="preserve"> static boolean isProductDeleted(){</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t>Connection dbConnection = null;</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t>Statement deleteStatement = null;</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try{</w:t>
      </w:r>
      <w:proofErr w:type="gramEnd"/>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dbConnection</w:t>
      </w:r>
      <w:proofErr w:type="gramEnd"/>
      <w:r w:rsidRPr="00531582">
        <w:rPr>
          <w:rFonts w:asciiTheme="minorHAnsi" w:eastAsia="MS Mincho" w:hAnsiTheme="minorHAnsi" w:cstheme="minorHAnsi"/>
        </w:rPr>
        <w:t xml:space="preserve"> = DriverManager.getConnection("jdbc:mysql://localhost/test_pos_pi", </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t>"</w:t>
      </w:r>
      <w:proofErr w:type="gramStart"/>
      <w:r w:rsidRPr="00531582">
        <w:rPr>
          <w:rFonts w:asciiTheme="minorHAnsi" w:eastAsia="MS Mincho" w:hAnsiTheme="minorHAnsi" w:cstheme="minorHAnsi"/>
        </w:rPr>
        <w:t>root</w:t>
      </w:r>
      <w:proofErr w:type="gramEnd"/>
      <w:r w:rsidRPr="00531582">
        <w:rPr>
          <w:rFonts w:asciiTheme="minorHAnsi" w:eastAsia="MS Mincho" w:hAnsiTheme="minorHAnsi" w:cstheme="minorHAnsi"/>
        </w:rPr>
        <w:t>", "raspberry");</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//Indicate manual transaction.</w:t>
      </w:r>
      <w:proofErr w:type="gramEnd"/>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dbConnection.setAutoCommit(</w:t>
      </w:r>
      <w:proofErr w:type="gramEnd"/>
      <w:r w:rsidRPr="00531582">
        <w:rPr>
          <w:rFonts w:asciiTheme="minorHAnsi" w:eastAsia="MS Mincho" w:hAnsiTheme="minorHAnsi" w:cstheme="minorHAnsi"/>
        </w:rPr>
        <w:t>false);</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deleteStatement</w:t>
      </w:r>
      <w:proofErr w:type="gramEnd"/>
      <w:r w:rsidRPr="00531582">
        <w:rPr>
          <w:rFonts w:asciiTheme="minorHAnsi" w:eastAsia="MS Mincho" w:hAnsiTheme="minorHAnsi" w:cstheme="minorHAnsi"/>
        </w:rPr>
        <w:t xml:space="preserve"> = dbConnection.createStatement();</w:t>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deleteStatement.execute(</w:t>
      </w:r>
      <w:proofErr w:type="gramEnd"/>
      <w:r w:rsidRPr="00531582">
        <w:rPr>
          <w:rFonts w:asciiTheme="minorHAnsi" w:eastAsia="MS Mincho" w:hAnsiTheme="minorHAnsi" w:cstheme="minorHAnsi"/>
        </w:rPr>
        <w:t>"DELETE FROM product_inventory WHERE product_id = 2");</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deleteStatement.execute(</w:t>
      </w:r>
      <w:proofErr w:type="gramEnd"/>
      <w:r w:rsidRPr="00531582">
        <w:rPr>
          <w:rFonts w:asciiTheme="minorHAnsi" w:eastAsia="MS Mincho" w:hAnsiTheme="minorHAnsi" w:cstheme="minorHAnsi"/>
        </w:rPr>
        <w:t>"DELETE FROM products WHERE product_id = 2");</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//commit changes.</w:t>
      </w:r>
      <w:proofErr w:type="gramEnd"/>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dbConnection.commit(</w:t>
      </w:r>
      <w:proofErr w:type="gramEnd"/>
      <w:r w:rsidRPr="00531582">
        <w:rPr>
          <w:rFonts w:asciiTheme="minorHAnsi" w:eastAsia="MS Mincho" w:hAnsiTheme="minorHAnsi" w:cstheme="minorHAnsi"/>
        </w:rPr>
        <w:t>);</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return</w:t>
      </w:r>
      <w:proofErr w:type="gramEnd"/>
      <w:r w:rsidRPr="00531582">
        <w:rPr>
          <w:rFonts w:asciiTheme="minorHAnsi" w:eastAsia="MS Mincho" w:hAnsiTheme="minorHAnsi" w:cstheme="minorHAnsi"/>
        </w:rPr>
        <w:t xml:space="preserve"> true;</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t>}//end try.</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catch(</w:t>
      </w:r>
      <w:proofErr w:type="gramEnd"/>
      <w:r w:rsidRPr="00531582">
        <w:rPr>
          <w:rFonts w:asciiTheme="minorHAnsi" w:eastAsia="MS Mincho" w:hAnsiTheme="minorHAnsi" w:cstheme="minorHAnsi"/>
        </w:rPr>
        <w:t>SQLException se){</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try</w:t>
      </w:r>
      <w:proofErr w:type="gramEnd"/>
      <w:r w:rsidRPr="00531582">
        <w:rPr>
          <w:rFonts w:asciiTheme="minorHAnsi" w:eastAsia="MS Mincho" w:hAnsiTheme="minorHAnsi" w:cstheme="minorHAnsi"/>
        </w:rPr>
        <w:t xml:space="preserve"> {</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dbConnection.rollback(</w:t>
      </w:r>
      <w:proofErr w:type="gramEnd"/>
      <w:r w:rsidRPr="00531582">
        <w:rPr>
          <w:rFonts w:asciiTheme="minorHAnsi" w:eastAsia="MS Mincho" w:hAnsiTheme="minorHAnsi" w:cstheme="minorHAnsi"/>
        </w:rPr>
        <w:t>);//Rollback changes if transaction fails.</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t>} catch (SQLException e) {</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e.printStackTrace(</w:t>
      </w:r>
      <w:proofErr w:type="gramEnd"/>
      <w:r w:rsidRPr="00531582">
        <w:rPr>
          <w:rFonts w:asciiTheme="minorHAnsi" w:eastAsia="MS Mincho" w:hAnsiTheme="minorHAnsi" w:cstheme="minorHAnsi"/>
        </w:rPr>
        <w:t>);</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t>}</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lastRenderedPageBreak/>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se.printStackTrace(</w:t>
      </w:r>
      <w:proofErr w:type="gramEnd"/>
      <w:r w:rsidRPr="00531582">
        <w:rPr>
          <w:rFonts w:asciiTheme="minorHAnsi" w:eastAsia="MS Mincho" w:hAnsiTheme="minorHAnsi" w:cstheme="minorHAnsi"/>
        </w:rPr>
        <w:t>);</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return</w:t>
      </w:r>
      <w:proofErr w:type="gramEnd"/>
      <w:r w:rsidRPr="00531582">
        <w:rPr>
          <w:rFonts w:asciiTheme="minorHAnsi" w:eastAsia="MS Mincho" w:hAnsiTheme="minorHAnsi" w:cstheme="minorHAnsi"/>
        </w:rPr>
        <w:t xml:space="preserve"> false;</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}//end catch.</w:t>
      </w:r>
      <w:proofErr w:type="gramEnd"/>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catch(</w:t>
      </w:r>
      <w:proofErr w:type="gramEnd"/>
      <w:r w:rsidRPr="00531582">
        <w:rPr>
          <w:rFonts w:asciiTheme="minorHAnsi" w:eastAsia="MS Mincho" w:hAnsiTheme="minorHAnsi" w:cstheme="minorHAnsi"/>
        </w:rPr>
        <w:t>Exception e){</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try</w:t>
      </w:r>
      <w:proofErr w:type="gramEnd"/>
      <w:r w:rsidRPr="00531582">
        <w:rPr>
          <w:rFonts w:asciiTheme="minorHAnsi" w:eastAsia="MS Mincho" w:hAnsiTheme="minorHAnsi" w:cstheme="minorHAnsi"/>
        </w:rPr>
        <w:t xml:space="preserve"> {</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dbConnection.rollback(</w:t>
      </w:r>
      <w:proofErr w:type="gramEnd"/>
      <w:r w:rsidRPr="00531582">
        <w:rPr>
          <w:rFonts w:asciiTheme="minorHAnsi" w:eastAsia="MS Mincho" w:hAnsiTheme="minorHAnsi" w:cstheme="minorHAnsi"/>
        </w:rPr>
        <w:t>);//Rollback changes if transaction fails.</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t>} catch (SQLException e1) {</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e1.printStackTrace(</w:t>
      </w:r>
      <w:proofErr w:type="gramEnd"/>
      <w:r w:rsidRPr="00531582">
        <w:rPr>
          <w:rFonts w:asciiTheme="minorHAnsi" w:eastAsia="MS Mincho" w:hAnsiTheme="minorHAnsi" w:cstheme="minorHAnsi"/>
        </w:rPr>
        <w:t>);</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t>}</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e.printStackTrace(</w:t>
      </w:r>
      <w:proofErr w:type="gramEnd"/>
      <w:r w:rsidRPr="00531582">
        <w:rPr>
          <w:rFonts w:asciiTheme="minorHAnsi" w:eastAsia="MS Mincho" w:hAnsiTheme="minorHAnsi" w:cstheme="minorHAnsi"/>
        </w:rPr>
        <w:t>);</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return</w:t>
      </w:r>
      <w:proofErr w:type="gramEnd"/>
      <w:r w:rsidRPr="00531582">
        <w:rPr>
          <w:rFonts w:asciiTheme="minorHAnsi" w:eastAsia="MS Mincho" w:hAnsiTheme="minorHAnsi" w:cstheme="minorHAnsi"/>
        </w:rPr>
        <w:t xml:space="preserve"> false;</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}//end catch.</w:t>
      </w:r>
      <w:proofErr w:type="gramEnd"/>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finally{</w:t>
      </w:r>
      <w:proofErr w:type="gramEnd"/>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t>//Do some clean-up.</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dbConnection</w:t>
      </w:r>
      <w:proofErr w:type="gramEnd"/>
      <w:r w:rsidRPr="00531582">
        <w:rPr>
          <w:rFonts w:asciiTheme="minorHAnsi" w:eastAsia="MS Mincho" w:hAnsiTheme="minorHAnsi" w:cstheme="minorHAnsi"/>
        </w:rPr>
        <w:t xml:space="preserve"> = null;</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deleteStatement</w:t>
      </w:r>
      <w:proofErr w:type="gramEnd"/>
      <w:r w:rsidRPr="00531582">
        <w:rPr>
          <w:rFonts w:asciiTheme="minorHAnsi" w:eastAsia="MS Mincho" w:hAnsiTheme="minorHAnsi" w:cstheme="minorHAnsi"/>
        </w:rPr>
        <w:t xml:space="preserve"> = null;</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}//end finally.</w:t>
      </w:r>
      <w:proofErr w:type="gramEnd"/>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t xml:space="preserve">}//end </w:t>
      </w:r>
      <w:proofErr w:type="gramStart"/>
      <w:r w:rsidRPr="00531582">
        <w:rPr>
          <w:rFonts w:asciiTheme="minorHAnsi" w:eastAsia="MS Mincho" w:hAnsiTheme="minorHAnsi" w:cstheme="minorHAnsi"/>
        </w:rPr>
        <w:t>isProductDeleted()</w:t>
      </w:r>
      <w:proofErr w:type="gramEnd"/>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proofErr w:type="gramStart"/>
      <w:r w:rsidRPr="00531582">
        <w:rPr>
          <w:rFonts w:asciiTheme="minorHAnsi" w:eastAsia="MS Mincho" w:hAnsiTheme="minorHAnsi" w:cstheme="minorHAnsi"/>
        </w:rPr>
        <w:t>public</w:t>
      </w:r>
      <w:proofErr w:type="gramEnd"/>
      <w:r w:rsidRPr="00531582">
        <w:rPr>
          <w:rFonts w:asciiTheme="minorHAnsi" w:eastAsia="MS Mincho" w:hAnsiTheme="minorHAnsi" w:cstheme="minorHAnsi"/>
        </w:rPr>
        <w:t xml:space="preserve"> static void main(String[] args) {</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System.out.println(</w:t>
      </w:r>
      <w:proofErr w:type="gramEnd"/>
      <w:r w:rsidRPr="00531582">
        <w:rPr>
          <w:rFonts w:asciiTheme="minorHAnsi" w:eastAsia="MS Mincho" w:hAnsiTheme="minorHAnsi" w:cstheme="minorHAnsi"/>
        </w:rPr>
        <w:t>"Existing product information will be deleted from tables: products and product_inventory.");</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if(</w:t>
      </w:r>
      <w:proofErr w:type="gramEnd"/>
      <w:r w:rsidRPr="00531582">
        <w:rPr>
          <w:rFonts w:asciiTheme="minorHAnsi" w:eastAsia="MS Mincho" w:hAnsiTheme="minorHAnsi" w:cstheme="minorHAnsi"/>
        </w:rPr>
        <w:t>isProductDeleted()){</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System.out.println(</w:t>
      </w:r>
      <w:proofErr w:type="gramEnd"/>
      <w:r w:rsidRPr="00531582">
        <w:rPr>
          <w:rFonts w:asciiTheme="minorHAnsi" w:eastAsia="MS Mincho" w:hAnsiTheme="minorHAnsi" w:cstheme="minorHAnsi"/>
        </w:rPr>
        <w:t>"Product was successfully deleted!!!");</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t>}</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else{</w:t>
      </w:r>
      <w:proofErr w:type="gramEnd"/>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r>
      <w:r w:rsidRPr="00531582">
        <w:rPr>
          <w:rFonts w:asciiTheme="minorHAnsi" w:eastAsia="MS Mincho" w:hAnsiTheme="minorHAnsi" w:cstheme="minorHAnsi"/>
        </w:rPr>
        <w:tab/>
      </w:r>
      <w:proofErr w:type="gramStart"/>
      <w:r w:rsidRPr="00531582">
        <w:rPr>
          <w:rFonts w:asciiTheme="minorHAnsi" w:eastAsia="MS Mincho" w:hAnsiTheme="minorHAnsi" w:cstheme="minorHAnsi"/>
        </w:rPr>
        <w:t>System.out.println(</w:t>
      </w:r>
      <w:proofErr w:type="gramEnd"/>
      <w:r w:rsidRPr="00531582">
        <w:rPr>
          <w:rFonts w:asciiTheme="minorHAnsi" w:eastAsia="MS Mincho" w:hAnsiTheme="minorHAnsi" w:cstheme="minorHAnsi"/>
        </w:rPr>
        <w:t>"Product deletion failed!!!");</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r>
      <w:r w:rsidRPr="00531582">
        <w:rPr>
          <w:rFonts w:asciiTheme="minorHAnsi" w:eastAsia="MS Mincho" w:hAnsiTheme="minorHAnsi" w:cstheme="minorHAnsi"/>
        </w:rPr>
        <w:tab/>
        <w:t>}//end if</w:t>
      </w:r>
    </w:p>
    <w:p w:rsidR="00531582" w:rsidRPr="00531582" w:rsidRDefault="00531582" w:rsidP="00531582">
      <w:pPr>
        <w:rPr>
          <w:rFonts w:asciiTheme="minorHAnsi" w:eastAsia="MS Mincho" w:hAnsiTheme="minorHAnsi" w:cstheme="minorHAnsi"/>
        </w:rPr>
      </w:pPr>
      <w:r w:rsidRPr="00531582">
        <w:rPr>
          <w:rFonts w:asciiTheme="minorHAnsi" w:eastAsia="MS Mincho" w:hAnsiTheme="minorHAnsi" w:cstheme="minorHAnsi"/>
        </w:rPr>
        <w:tab/>
        <w:t xml:space="preserve">}//end </w:t>
      </w:r>
      <w:proofErr w:type="gramStart"/>
      <w:r w:rsidRPr="00531582">
        <w:rPr>
          <w:rFonts w:asciiTheme="minorHAnsi" w:eastAsia="MS Mincho" w:hAnsiTheme="minorHAnsi" w:cstheme="minorHAnsi"/>
        </w:rPr>
        <w:t>main(</w:t>
      </w:r>
      <w:proofErr w:type="gramEnd"/>
      <w:r w:rsidRPr="00531582">
        <w:rPr>
          <w:rFonts w:asciiTheme="minorHAnsi" w:eastAsia="MS Mincho" w:hAnsiTheme="minorHAnsi" w:cstheme="minorHAnsi"/>
        </w:rPr>
        <w:t>).</w:t>
      </w:r>
    </w:p>
    <w:p w:rsidR="00716F2F" w:rsidRDefault="00531582" w:rsidP="00531582">
      <w:pPr>
        <w:rPr>
          <w:rFonts w:asciiTheme="minorHAnsi" w:eastAsia="MS Mincho" w:hAnsiTheme="minorHAnsi" w:cstheme="minorHAnsi"/>
        </w:rPr>
      </w:pPr>
      <w:proofErr w:type="gramStart"/>
      <w:r w:rsidRPr="00531582">
        <w:rPr>
          <w:rFonts w:asciiTheme="minorHAnsi" w:eastAsia="MS Mincho" w:hAnsiTheme="minorHAnsi" w:cstheme="minorHAnsi"/>
        </w:rPr>
        <w:t>}//end class.</w:t>
      </w:r>
      <w:proofErr w:type="gramEnd"/>
    </w:p>
    <w:p w:rsidR="00716F2F" w:rsidRDefault="004F09D1" w:rsidP="00666B20">
      <w:pPr>
        <w:rPr>
          <w:rFonts w:asciiTheme="minorHAnsi" w:eastAsia="MS Mincho" w:hAnsiTheme="minorHAnsi" w:cstheme="minorHAnsi"/>
        </w:rPr>
      </w:pPr>
      <w:r>
        <w:rPr>
          <w:rFonts w:asciiTheme="minorHAnsi" w:eastAsia="MS Mincho" w:hAnsiTheme="minorHAnsi" w:cstheme="minorHAnsi"/>
        </w:rPr>
        <w:lastRenderedPageBreak/>
        <w:t>T</w:t>
      </w:r>
      <w:r w:rsidR="007153A7">
        <w:rPr>
          <w:rFonts w:asciiTheme="minorHAnsi" w:eastAsia="MS Mincho" w:hAnsiTheme="minorHAnsi" w:cstheme="minorHAnsi"/>
        </w:rPr>
        <w:t>he figure below shows that a record exists in the products and product_inventory table.</w:t>
      </w:r>
      <w:r>
        <w:rPr>
          <w:rFonts w:asciiTheme="minorHAnsi" w:eastAsia="MS Mincho" w:hAnsiTheme="minorHAnsi" w:cstheme="minorHAnsi"/>
        </w:rPr>
        <w:t xml:space="preserve"> These are the records that the test code will try to delete.</w:t>
      </w:r>
    </w:p>
    <w:p w:rsidR="00A24AD6" w:rsidRDefault="00A24AD6" w:rsidP="00666B20">
      <w:pPr>
        <w:rPr>
          <w:rFonts w:asciiTheme="minorHAnsi" w:eastAsia="MS Mincho" w:hAnsiTheme="minorHAnsi" w:cstheme="minorHAnsi"/>
        </w:rPr>
      </w:pPr>
    </w:p>
    <w:p w:rsidR="007153A7" w:rsidRDefault="009300DA" w:rsidP="007153A7">
      <w:pPr>
        <w:jc w:val="center"/>
        <w:rPr>
          <w:rFonts w:asciiTheme="minorHAnsi" w:eastAsia="MS Mincho" w:hAnsiTheme="minorHAnsi" w:cstheme="minorHAnsi"/>
        </w:rPr>
      </w:pPr>
      <w:r>
        <w:rPr>
          <w:noProof/>
          <w:lang w:val="en-GB" w:eastAsia="en-GB" w:bidi="ar-SA"/>
        </w:rPr>
        <w:drawing>
          <wp:inline distT="0" distB="0" distL="0" distR="0" wp14:anchorId="24E36E65" wp14:editId="440ECE6A">
            <wp:extent cx="4500979" cy="2147413"/>
            <wp:effectExtent l="0" t="0" r="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1"/>
                    <a:stretch>
                      <a:fillRect/>
                    </a:stretch>
                  </pic:blipFill>
                  <pic:spPr>
                    <a:xfrm>
                      <a:off x="0" y="0"/>
                      <a:ext cx="4504829" cy="2149250"/>
                    </a:xfrm>
                    <a:prstGeom prst="rect">
                      <a:avLst/>
                    </a:prstGeom>
                  </pic:spPr>
                </pic:pic>
              </a:graphicData>
            </a:graphic>
          </wp:inline>
        </w:drawing>
      </w:r>
    </w:p>
    <w:p w:rsidR="00716F2F" w:rsidRDefault="00716F2F" w:rsidP="00666B20">
      <w:pPr>
        <w:rPr>
          <w:rFonts w:asciiTheme="minorHAnsi" w:eastAsia="MS Mincho" w:hAnsiTheme="minorHAnsi" w:cstheme="minorHAnsi"/>
        </w:rPr>
      </w:pPr>
    </w:p>
    <w:p w:rsidR="00A24AD6" w:rsidRDefault="00A24AD6" w:rsidP="00666B20">
      <w:pPr>
        <w:rPr>
          <w:rFonts w:asciiTheme="minorHAnsi" w:eastAsia="MS Mincho" w:hAnsiTheme="minorHAnsi" w:cstheme="minorHAnsi"/>
        </w:rPr>
      </w:pPr>
    </w:p>
    <w:p w:rsidR="0072345F" w:rsidRDefault="0072345F" w:rsidP="0072345F">
      <w:pPr>
        <w:rPr>
          <w:rFonts w:asciiTheme="minorHAnsi" w:eastAsia="MS Mincho" w:hAnsiTheme="minorHAnsi" w:cstheme="minorHAnsi"/>
          <w:b/>
          <w:sz w:val="24"/>
          <w:szCs w:val="24"/>
        </w:rPr>
      </w:pPr>
      <w:r>
        <w:rPr>
          <w:rFonts w:asciiTheme="minorHAnsi" w:eastAsia="MS Mincho" w:hAnsiTheme="minorHAnsi" w:cstheme="minorHAnsi"/>
          <w:b/>
          <w:sz w:val="24"/>
          <w:szCs w:val="24"/>
        </w:rPr>
        <w:t xml:space="preserve">Product </w:t>
      </w:r>
      <w:r w:rsidR="00307788">
        <w:rPr>
          <w:rFonts w:asciiTheme="minorHAnsi" w:eastAsia="MS Mincho" w:hAnsiTheme="minorHAnsi" w:cstheme="minorHAnsi"/>
          <w:b/>
          <w:sz w:val="24"/>
          <w:szCs w:val="24"/>
        </w:rPr>
        <w:t>deletion</w:t>
      </w:r>
      <w:r>
        <w:rPr>
          <w:rFonts w:asciiTheme="minorHAnsi" w:eastAsia="MS Mincho" w:hAnsiTheme="minorHAnsi" w:cstheme="minorHAnsi"/>
          <w:b/>
          <w:sz w:val="24"/>
          <w:szCs w:val="24"/>
        </w:rPr>
        <w:t xml:space="preserve"> - test run scenario using BlueJ:</w:t>
      </w:r>
    </w:p>
    <w:p w:rsidR="00716F2F" w:rsidRDefault="00E52AF2" w:rsidP="00666B20">
      <w:pPr>
        <w:rPr>
          <w:rFonts w:asciiTheme="minorHAnsi" w:eastAsia="MS Mincho" w:hAnsiTheme="minorHAnsi" w:cstheme="minorHAnsi"/>
        </w:rPr>
      </w:pPr>
      <w:r>
        <w:rPr>
          <w:rFonts w:asciiTheme="minorHAnsi" w:eastAsia="MS Mincho" w:hAnsiTheme="minorHAnsi" w:cstheme="minorHAnsi"/>
        </w:rPr>
        <w:t>-&gt;Delete product information where product_id = 2</w:t>
      </w:r>
    </w:p>
    <w:p w:rsidR="003A5531" w:rsidRDefault="003A5531" w:rsidP="00666B20">
      <w:pPr>
        <w:rPr>
          <w:rFonts w:asciiTheme="minorHAnsi" w:eastAsia="MS Mincho" w:hAnsiTheme="minorHAnsi" w:cstheme="minorHAnsi"/>
        </w:rPr>
      </w:pPr>
      <w:r>
        <w:rPr>
          <w:rFonts w:asciiTheme="minorHAnsi" w:eastAsia="MS Mincho" w:hAnsiTheme="minorHAnsi" w:cstheme="minorHAnsi"/>
        </w:rPr>
        <w:t>-&gt;S</w:t>
      </w:r>
      <w:r w:rsidR="00753A4D">
        <w:rPr>
          <w:rFonts w:asciiTheme="minorHAnsi" w:eastAsia="MS Mincho" w:hAnsiTheme="minorHAnsi" w:cstheme="minorHAnsi"/>
        </w:rPr>
        <w:t>et the product_inventory delete-</w:t>
      </w:r>
      <w:r>
        <w:rPr>
          <w:rFonts w:asciiTheme="minorHAnsi" w:eastAsia="MS Mincho" w:hAnsiTheme="minorHAnsi" w:cstheme="minorHAnsi"/>
        </w:rPr>
        <w:t>statement to null to fail the transaction:</w:t>
      </w:r>
    </w:p>
    <w:p w:rsidR="003A5531" w:rsidRPr="0041027D" w:rsidRDefault="0041027D" w:rsidP="00666B20">
      <w:pPr>
        <w:rPr>
          <w:rFonts w:asciiTheme="minorHAnsi" w:eastAsia="MS Mincho" w:hAnsiTheme="minorHAnsi" w:cstheme="minorHAnsi"/>
          <w:i/>
        </w:rPr>
      </w:pPr>
      <w:proofErr w:type="gramStart"/>
      <w:r>
        <w:rPr>
          <w:rFonts w:asciiTheme="minorHAnsi" w:eastAsia="MS Mincho" w:hAnsiTheme="minorHAnsi" w:cstheme="minorHAnsi"/>
          <w:i/>
        </w:rPr>
        <w:t>deleteStatement</w:t>
      </w:r>
      <w:proofErr w:type="gramEnd"/>
      <w:r>
        <w:rPr>
          <w:rFonts w:asciiTheme="minorHAnsi" w:eastAsia="MS Mincho" w:hAnsiTheme="minorHAnsi" w:cstheme="minorHAnsi"/>
          <w:i/>
        </w:rPr>
        <w:t xml:space="preserve"> = null</w:t>
      </w:r>
      <w:r w:rsidR="00F560DF">
        <w:rPr>
          <w:rFonts w:asciiTheme="minorHAnsi" w:eastAsia="MS Mincho" w:hAnsiTheme="minorHAnsi" w:cstheme="minorHAnsi"/>
          <w:i/>
        </w:rPr>
        <w:t>;</w:t>
      </w:r>
    </w:p>
    <w:p w:rsidR="00E52AF2" w:rsidRDefault="00E52AF2" w:rsidP="00666B20">
      <w:pPr>
        <w:rPr>
          <w:rFonts w:asciiTheme="minorHAnsi" w:eastAsia="MS Mincho" w:hAnsiTheme="minorHAnsi" w:cstheme="minorHAnsi"/>
        </w:rPr>
      </w:pPr>
      <w:r>
        <w:rPr>
          <w:rFonts w:asciiTheme="minorHAnsi" w:eastAsia="MS Mincho" w:hAnsiTheme="minorHAnsi" w:cstheme="minorHAnsi"/>
        </w:rPr>
        <w:t>-&gt;Delete product information where product_id = 2</w:t>
      </w:r>
    </w:p>
    <w:p w:rsidR="00A24AD6" w:rsidRDefault="00A24AD6" w:rsidP="00666B20">
      <w:pPr>
        <w:rPr>
          <w:rFonts w:asciiTheme="minorHAnsi" w:eastAsia="MS Mincho" w:hAnsiTheme="minorHAnsi" w:cstheme="minorHAnsi"/>
        </w:rPr>
      </w:pPr>
    </w:p>
    <w:p w:rsidR="007153A7" w:rsidRDefault="00CC2BE4" w:rsidP="00666B20">
      <w:pPr>
        <w:rPr>
          <w:rFonts w:asciiTheme="minorHAnsi" w:eastAsia="MS Mincho" w:hAnsiTheme="minorHAnsi" w:cstheme="minorHAnsi"/>
        </w:rPr>
      </w:pPr>
      <w:r>
        <w:rPr>
          <w:rFonts w:asciiTheme="minorHAnsi" w:eastAsia="MS Mincho" w:hAnsiTheme="minorHAnsi" w:cstheme="minorHAnsi"/>
        </w:rPr>
        <w:t>Result:</w:t>
      </w:r>
    </w:p>
    <w:p w:rsidR="00CC2BE4" w:rsidRDefault="00B7397A" w:rsidP="00B7397A">
      <w:pPr>
        <w:jc w:val="center"/>
        <w:rPr>
          <w:rFonts w:asciiTheme="minorHAnsi" w:eastAsia="MS Mincho" w:hAnsiTheme="minorHAnsi" w:cstheme="minorHAnsi"/>
        </w:rPr>
      </w:pPr>
      <w:r>
        <w:rPr>
          <w:noProof/>
          <w:lang w:val="en-GB" w:eastAsia="en-GB" w:bidi="ar-SA"/>
        </w:rPr>
        <w:drawing>
          <wp:inline distT="0" distB="0" distL="0" distR="0" wp14:anchorId="07119B6B" wp14:editId="4984025B">
            <wp:extent cx="4660777" cy="1574272"/>
            <wp:effectExtent l="0" t="0" r="6985"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2"/>
                    <a:stretch>
                      <a:fillRect/>
                    </a:stretch>
                  </pic:blipFill>
                  <pic:spPr>
                    <a:xfrm>
                      <a:off x="0" y="0"/>
                      <a:ext cx="4659497" cy="1573840"/>
                    </a:xfrm>
                    <a:prstGeom prst="rect">
                      <a:avLst/>
                    </a:prstGeom>
                  </pic:spPr>
                </pic:pic>
              </a:graphicData>
            </a:graphic>
          </wp:inline>
        </w:drawing>
      </w:r>
    </w:p>
    <w:p w:rsidR="007153A7" w:rsidRDefault="007153A7" w:rsidP="00666B20">
      <w:pPr>
        <w:rPr>
          <w:rFonts w:asciiTheme="minorHAnsi" w:eastAsia="MS Mincho" w:hAnsiTheme="minorHAnsi" w:cstheme="minorHAnsi"/>
        </w:rPr>
      </w:pPr>
    </w:p>
    <w:p w:rsidR="007153A7" w:rsidRDefault="007153A7" w:rsidP="00666B20">
      <w:pPr>
        <w:rPr>
          <w:rFonts w:asciiTheme="minorHAnsi" w:eastAsia="MS Mincho" w:hAnsiTheme="minorHAnsi" w:cstheme="minorHAnsi"/>
        </w:rPr>
      </w:pPr>
    </w:p>
    <w:p w:rsidR="00A24AD6" w:rsidRPr="004E179B" w:rsidRDefault="00A24AD6" w:rsidP="00A24AD6">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A24AD6" w:rsidRDefault="00A24AD6" w:rsidP="00A24AD6">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A24AD6" w:rsidRDefault="00A24AD6" w:rsidP="00A24AD6">
      <w:pPr>
        <w:rPr>
          <w:rFonts w:asciiTheme="minorHAnsi" w:eastAsia="MS Mincho" w:hAnsiTheme="minorHAnsi" w:cstheme="minorHAnsi"/>
        </w:rPr>
      </w:pPr>
      <w:r>
        <w:rPr>
          <w:rFonts w:asciiTheme="minorHAnsi" w:eastAsia="MS Mincho" w:hAnsiTheme="minorHAnsi" w:cstheme="minorHAnsi"/>
        </w:rPr>
        <w:lastRenderedPageBreak/>
        <w:t xml:space="preserve">Using phpMyAdmin, the figure below shows that </w:t>
      </w:r>
      <w:r w:rsidR="00511D7F">
        <w:rPr>
          <w:rFonts w:asciiTheme="minorHAnsi" w:eastAsia="MS Mincho" w:hAnsiTheme="minorHAnsi" w:cstheme="minorHAnsi"/>
        </w:rPr>
        <w:t>the transaction failed and no rows were deleted</w:t>
      </w:r>
      <w:r w:rsidR="00DF4B94">
        <w:rPr>
          <w:rFonts w:asciiTheme="minorHAnsi" w:eastAsia="MS Mincho" w:hAnsiTheme="minorHAnsi" w:cstheme="minorHAnsi"/>
        </w:rPr>
        <w:t xml:space="preserve"> for the products and product_inventory tables.</w:t>
      </w:r>
    </w:p>
    <w:p w:rsidR="00DF4B94" w:rsidRDefault="00DF4B94" w:rsidP="00DF4B94">
      <w:pPr>
        <w:jc w:val="center"/>
        <w:rPr>
          <w:rFonts w:asciiTheme="minorHAnsi" w:eastAsia="MS Mincho" w:hAnsiTheme="minorHAnsi" w:cstheme="minorHAnsi"/>
        </w:rPr>
      </w:pPr>
      <w:r>
        <w:rPr>
          <w:noProof/>
          <w:lang w:val="en-GB" w:eastAsia="en-GB" w:bidi="ar-SA"/>
        </w:rPr>
        <w:drawing>
          <wp:inline distT="0" distB="0" distL="0" distR="0" wp14:anchorId="685B3685" wp14:editId="0E4787E0">
            <wp:extent cx="4500978" cy="2147018"/>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3"/>
                    <a:stretch>
                      <a:fillRect/>
                    </a:stretch>
                  </pic:blipFill>
                  <pic:spPr>
                    <a:xfrm>
                      <a:off x="0" y="0"/>
                      <a:ext cx="4503612" cy="2148274"/>
                    </a:xfrm>
                    <a:prstGeom prst="rect">
                      <a:avLst/>
                    </a:prstGeom>
                  </pic:spPr>
                </pic:pic>
              </a:graphicData>
            </a:graphic>
          </wp:inline>
        </w:drawing>
      </w:r>
    </w:p>
    <w:p w:rsidR="00DF4B94" w:rsidRDefault="00DF4B94" w:rsidP="00A24AD6">
      <w:pPr>
        <w:rPr>
          <w:rFonts w:asciiTheme="minorHAnsi" w:eastAsia="MS Mincho" w:hAnsiTheme="minorHAnsi" w:cstheme="minorHAnsi"/>
        </w:rPr>
      </w:pPr>
    </w:p>
    <w:p w:rsidR="004B4FB3" w:rsidRDefault="004B4FB3" w:rsidP="004B4FB3">
      <w:pPr>
        <w:rPr>
          <w:rFonts w:asciiTheme="minorHAnsi" w:eastAsia="MS Mincho" w:hAnsiTheme="minorHAnsi" w:cstheme="minorHAnsi"/>
        </w:rPr>
      </w:pPr>
      <w:r>
        <w:rPr>
          <w:rFonts w:asciiTheme="minorHAnsi" w:eastAsia="MS Mincho" w:hAnsiTheme="minorHAnsi" w:cstheme="minorHAnsi"/>
        </w:rPr>
        <w:t>-&gt;Remove the statement that made the transaction fail:</w:t>
      </w:r>
    </w:p>
    <w:p w:rsidR="004B4FB3" w:rsidRDefault="004B4FB3" w:rsidP="004B4FB3">
      <w:pPr>
        <w:rPr>
          <w:rFonts w:asciiTheme="minorHAnsi" w:eastAsia="MS Mincho" w:hAnsiTheme="minorHAnsi" w:cstheme="minorHAnsi"/>
        </w:rPr>
      </w:pPr>
      <w:r>
        <w:rPr>
          <w:rFonts w:asciiTheme="minorHAnsi" w:eastAsia="MS Mincho" w:hAnsiTheme="minorHAnsi" w:cstheme="minorHAnsi"/>
        </w:rPr>
        <w:t>//</w:t>
      </w:r>
      <w:r w:rsidRPr="00577B6A">
        <w:rPr>
          <w:rFonts w:asciiTheme="minorHAnsi" w:eastAsia="MS Mincho" w:hAnsiTheme="minorHAnsi" w:cstheme="minorHAnsi"/>
          <w:i/>
        </w:rPr>
        <w:t xml:space="preserve"> </w:t>
      </w:r>
      <w:r>
        <w:rPr>
          <w:rFonts w:asciiTheme="minorHAnsi" w:eastAsia="MS Mincho" w:hAnsiTheme="minorHAnsi" w:cstheme="minorHAnsi"/>
          <w:i/>
        </w:rPr>
        <w:t>deleteStatement</w:t>
      </w:r>
      <w:r w:rsidRPr="007470CF">
        <w:rPr>
          <w:rFonts w:asciiTheme="minorHAnsi" w:eastAsia="MS Mincho" w:hAnsiTheme="minorHAnsi" w:cstheme="minorHAnsi"/>
          <w:i/>
        </w:rPr>
        <w:t xml:space="preserve"> = null;</w:t>
      </w:r>
    </w:p>
    <w:p w:rsidR="004B4FB3" w:rsidRDefault="004B4FB3" w:rsidP="004B4FB3">
      <w:pPr>
        <w:rPr>
          <w:rFonts w:asciiTheme="minorHAnsi" w:eastAsia="MS Mincho" w:hAnsiTheme="minorHAnsi" w:cstheme="minorHAnsi"/>
        </w:rPr>
      </w:pPr>
      <w:r>
        <w:rPr>
          <w:rFonts w:asciiTheme="minorHAnsi" w:eastAsia="MS Mincho" w:hAnsiTheme="minorHAnsi" w:cstheme="minorHAnsi"/>
        </w:rPr>
        <w:t>Result:</w:t>
      </w:r>
    </w:p>
    <w:p w:rsidR="004B4FB3" w:rsidRDefault="004B4FB3" w:rsidP="004B4FB3">
      <w:pPr>
        <w:jc w:val="center"/>
        <w:rPr>
          <w:rFonts w:asciiTheme="minorHAnsi" w:eastAsia="MS Mincho" w:hAnsiTheme="minorHAnsi" w:cstheme="minorHAnsi"/>
        </w:rPr>
      </w:pPr>
      <w:r>
        <w:rPr>
          <w:noProof/>
          <w:lang w:val="en-GB" w:eastAsia="en-GB" w:bidi="ar-SA"/>
        </w:rPr>
        <w:drawing>
          <wp:inline distT="0" distB="0" distL="0" distR="0" wp14:anchorId="69346401" wp14:editId="19ED6D15">
            <wp:extent cx="4998128" cy="1243397"/>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4"/>
                    <a:stretch>
                      <a:fillRect/>
                    </a:stretch>
                  </pic:blipFill>
                  <pic:spPr>
                    <a:xfrm>
                      <a:off x="0" y="0"/>
                      <a:ext cx="5000684" cy="1244033"/>
                    </a:xfrm>
                    <a:prstGeom prst="rect">
                      <a:avLst/>
                    </a:prstGeom>
                  </pic:spPr>
                </pic:pic>
              </a:graphicData>
            </a:graphic>
          </wp:inline>
        </w:drawing>
      </w:r>
    </w:p>
    <w:p w:rsidR="004B4FB3" w:rsidRDefault="004B4FB3" w:rsidP="004B4FB3">
      <w:pPr>
        <w:rPr>
          <w:rFonts w:asciiTheme="minorHAnsi" w:eastAsia="MS Mincho" w:hAnsiTheme="minorHAnsi" w:cstheme="minorHAnsi"/>
        </w:rPr>
      </w:pPr>
      <w:r>
        <w:rPr>
          <w:rFonts w:asciiTheme="minorHAnsi" w:eastAsia="MS Mincho" w:hAnsiTheme="minorHAnsi" w:cstheme="minorHAnsi"/>
        </w:rPr>
        <w:t>The figure below shows the rows that were successfully deleted for both the products and product_inventory tables after the transaction was successfully committed to the database:</w:t>
      </w:r>
    </w:p>
    <w:p w:rsidR="00DF4B94" w:rsidRDefault="004B4FB3" w:rsidP="004B4FB3">
      <w:pPr>
        <w:jc w:val="center"/>
        <w:rPr>
          <w:rFonts w:asciiTheme="minorHAnsi" w:eastAsia="MS Mincho" w:hAnsiTheme="minorHAnsi" w:cstheme="minorHAnsi"/>
        </w:rPr>
      </w:pPr>
      <w:r>
        <w:rPr>
          <w:noProof/>
          <w:lang w:val="en-GB" w:eastAsia="en-GB" w:bidi="ar-SA"/>
        </w:rPr>
        <w:drawing>
          <wp:inline distT="0" distB="0" distL="0" distR="0" wp14:anchorId="447E75A0" wp14:editId="42736167">
            <wp:extent cx="4589755" cy="2198894"/>
            <wp:effectExtent l="0" t="0" r="190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5"/>
                    <a:stretch>
                      <a:fillRect/>
                    </a:stretch>
                  </pic:blipFill>
                  <pic:spPr>
                    <a:xfrm>
                      <a:off x="0" y="0"/>
                      <a:ext cx="4596130" cy="2201948"/>
                    </a:xfrm>
                    <a:prstGeom prst="rect">
                      <a:avLst/>
                    </a:prstGeom>
                  </pic:spPr>
                </pic:pic>
              </a:graphicData>
            </a:graphic>
          </wp:inline>
        </w:drawing>
      </w:r>
    </w:p>
    <w:p w:rsidR="004B4FB3" w:rsidRPr="004E179B" w:rsidRDefault="004B4FB3" w:rsidP="004B4FB3">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4B4FB3" w:rsidRDefault="004B4FB3" w:rsidP="004B4FB3">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A24AD6" w:rsidRDefault="00C65557" w:rsidP="00666B20">
      <w:pPr>
        <w:rPr>
          <w:rFonts w:asciiTheme="minorHAnsi" w:eastAsia="MS Mincho" w:hAnsiTheme="minorHAnsi" w:cstheme="minorHAnsi"/>
        </w:rPr>
      </w:pPr>
      <w:r>
        <w:rPr>
          <w:rFonts w:asciiTheme="minorHAnsi" w:eastAsia="MS Mincho" w:hAnsiTheme="minorHAnsi" w:cstheme="minorHAnsi"/>
          <w:b/>
        </w:rPr>
        <w:lastRenderedPageBreak/>
        <w:t>Test Log</w:t>
      </w:r>
      <w:r w:rsidR="00116BF7">
        <w:rPr>
          <w:rFonts w:asciiTheme="minorHAnsi" w:eastAsia="MS Mincho" w:hAnsiTheme="minorHAnsi" w:cstheme="minorHAnsi"/>
          <w:b/>
        </w:rPr>
        <w:t>:</w:t>
      </w:r>
    </w:p>
    <w:p w:rsidR="00116BF7" w:rsidRPr="00116BF7" w:rsidRDefault="00116BF7" w:rsidP="00116BF7">
      <w:pPr>
        <w:jc w:val="center"/>
        <w:rPr>
          <w:rFonts w:asciiTheme="minorHAnsi" w:eastAsia="MS Mincho" w:hAnsiTheme="minorHAnsi" w:cstheme="minorHAnsi"/>
        </w:rPr>
      </w:pPr>
      <w:r>
        <w:rPr>
          <w:noProof/>
          <w:lang w:val="en-GB" w:eastAsia="en-GB" w:bidi="ar-SA"/>
        </w:rPr>
        <w:drawing>
          <wp:inline distT="0" distB="0" distL="0" distR="0" wp14:anchorId="5F6C83EF" wp14:editId="610E47A8">
            <wp:extent cx="6373460" cy="2121763"/>
            <wp:effectExtent l="0" t="0" r="889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6"/>
                    <a:stretch>
                      <a:fillRect/>
                    </a:stretch>
                  </pic:blipFill>
                  <pic:spPr>
                    <a:xfrm>
                      <a:off x="0" y="0"/>
                      <a:ext cx="6370047" cy="2120627"/>
                    </a:xfrm>
                    <a:prstGeom prst="rect">
                      <a:avLst/>
                    </a:prstGeom>
                  </pic:spPr>
                </pic:pic>
              </a:graphicData>
            </a:graphic>
          </wp:inline>
        </w:drawing>
      </w:r>
    </w:p>
    <w:p w:rsidR="004B4FB3" w:rsidRDefault="00020FA1" w:rsidP="00020FA1">
      <w:pPr>
        <w:rPr>
          <w:rFonts w:asciiTheme="minorHAnsi" w:eastAsia="MS Mincho" w:hAnsiTheme="minorHAnsi" w:cstheme="minorHAnsi"/>
        </w:rPr>
      </w:pPr>
      <w:r>
        <w:rPr>
          <w:noProof/>
          <w:lang w:val="en-GB" w:eastAsia="en-GB" w:bidi="ar-SA"/>
        </w:rPr>
        <w:drawing>
          <wp:inline distT="0" distB="0" distL="0" distR="0" wp14:anchorId="7BDFDE15" wp14:editId="5657B49A">
            <wp:extent cx="6394738" cy="1553593"/>
            <wp:effectExtent l="0" t="0" r="635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7"/>
                    <a:stretch>
                      <a:fillRect/>
                    </a:stretch>
                  </pic:blipFill>
                  <pic:spPr>
                    <a:xfrm>
                      <a:off x="0" y="0"/>
                      <a:ext cx="6389966" cy="1552434"/>
                    </a:xfrm>
                    <a:prstGeom prst="rect">
                      <a:avLst/>
                    </a:prstGeom>
                  </pic:spPr>
                </pic:pic>
              </a:graphicData>
            </a:graphic>
          </wp:inline>
        </w:drawing>
      </w:r>
    </w:p>
    <w:p w:rsidR="004B4FB3" w:rsidRDefault="004B4FB3" w:rsidP="00666B20">
      <w:pPr>
        <w:rPr>
          <w:rFonts w:asciiTheme="minorHAnsi" w:eastAsia="MS Mincho" w:hAnsiTheme="minorHAnsi" w:cstheme="minorHAnsi"/>
        </w:rPr>
      </w:pPr>
    </w:p>
    <w:p w:rsidR="00020FA1" w:rsidRDefault="00020FA1" w:rsidP="00666B20">
      <w:pPr>
        <w:rPr>
          <w:rFonts w:asciiTheme="minorHAnsi" w:eastAsia="MS Mincho" w:hAnsiTheme="minorHAnsi" w:cstheme="minorHAnsi"/>
        </w:rPr>
      </w:pPr>
    </w:p>
    <w:p w:rsidR="005802F2" w:rsidRDefault="005802F2" w:rsidP="00666B20">
      <w:pPr>
        <w:rPr>
          <w:rFonts w:asciiTheme="minorHAnsi" w:eastAsia="MS Mincho" w:hAnsiTheme="minorHAnsi" w:cstheme="minorHAnsi"/>
        </w:rPr>
      </w:pPr>
    </w:p>
    <w:p w:rsidR="00020FA1" w:rsidRDefault="00020FA1" w:rsidP="00020FA1">
      <w:pPr>
        <w:rPr>
          <w:rFonts w:asciiTheme="minorHAnsi" w:eastAsia="MS Mincho" w:hAnsiTheme="minorHAnsi" w:cstheme="minorHAnsi"/>
          <w:b/>
          <w:sz w:val="24"/>
          <w:szCs w:val="24"/>
        </w:rPr>
      </w:pPr>
      <w:r>
        <w:rPr>
          <w:rFonts w:asciiTheme="minorHAnsi" w:eastAsia="MS Mincho" w:hAnsiTheme="minorHAnsi" w:cstheme="minorHAnsi"/>
          <w:b/>
          <w:sz w:val="24"/>
          <w:szCs w:val="24"/>
        </w:rPr>
        <w:t>Test code for order insert using transaction</w:t>
      </w:r>
      <w:r w:rsidRPr="0097175B">
        <w:rPr>
          <w:rFonts w:asciiTheme="minorHAnsi" w:eastAsia="MS Mincho" w:hAnsiTheme="minorHAnsi" w:cstheme="minorHAnsi"/>
          <w:b/>
          <w:sz w:val="24"/>
          <w:szCs w:val="24"/>
        </w:rPr>
        <w:t>:</w:t>
      </w:r>
    </w:p>
    <w:p w:rsidR="00020FA1" w:rsidRDefault="00020FA1" w:rsidP="00020FA1">
      <w:pPr>
        <w:rPr>
          <w:rFonts w:asciiTheme="minorHAnsi" w:eastAsia="MS Mincho" w:hAnsiTheme="minorHAnsi" w:cstheme="minorHAnsi"/>
          <w:b/>
        </w:rPr>
      </w:pPr>
      <w:r>
        <w:rPr>
          <w:rFonts w:asciiTheme="minorHAnsi" w:eastAsia="MS Mincho" w:hAnsiTheme="minorHAnsi" w:cstheme="minorHAnsi"/>
          <w:b/>
        </w:rPr>
        <w:t xml:space="preserve">The transaction includes </w:t>
      </w:r>
      <w:r w:rsidR="009626AC">
        <w:rPr>
          <w:rFonts w:asciiTheme="minorHAnsi" w:eastAsia="MS Mincho" w:hAnsiTheme="minorHAnsi" w:cstheme="minorHAnsi"/>
          <w:b/>
        </w:rPr>
        <w:t>inserting a new row in</w:t>
      </w:r>
      <w:r>
        <w:rPr>
          <w:rFonts w:asciiTheme="minorHAnsi" w:eastAsia="MS Mincho" w:hAnsiTheme="minorHAnsi" w:cstheme="minorHAnsi"/>
          <w:b/>
        </w:rPr>
        <w:t xml:space="preserve"> the </w:t>
      </w:r>
      <w:r w:rsidR="009626AC">
        <w:rPr>
          <w:rFonts w:asciiTheme="minorHAnsi" w:eastAsia="MS Mincho" w:hAnsiTheme="minorHAnsi" w:cstheme="minorHAnsi"/>
          <w:b/>
        </w:rPr>
        <w:t>orders</w:t>
      </w:r>
      <w:r>
        <w:rPr>
          <w:rFonts w:asciiTheme="minorHAnsi" w:eastAsia="MS Mincho" w:hAnsiTheme="minorHAnsi" w:cstheme="minorHAnsi"/>
          <w:b/>
        </w:rPr>
        <w:t xml:space="preserve"> and </w:t>
      </w:r>
      <w:r w:rsidR="009626AC">
        <w:rPr>
          <w:rFonts w:asciiTheme="minorHAnsi" w:eastAsia="MS Mincho" w:hAnsiTheme="minorHAnsi" w:cstheme="minorHAnsi"/>
          <w:b/>
        </w:rPr>
        <w:t>order_products table.</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package</w:t>
      </w:r>
      <w:proofErr w:type="gramEnd"/>
      <w:r w:rsidRPr="000564ED">
        <w:rPr>
          <w:rFonts w:asciiTheme="minorHAnsi" w:eastAsia="MS Mincho" w:hAnsiTheme="minorHAnsi" w:cstheme="minorHAnsi"/>
        </w:rPr>
        <w:t xml:space="preserve"> pospi;</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import</w:t>
      </w:r>
      <w:proofErr w:type="gramEnd"/>
      <w:r w:rsidRPr="000564ED">
        <w:rPr>
          <w:rFonts w:asciiTheme="minorHAnsi" w:eastAsia="MS Mincho" w:hAnsiTheme="minorHAnsi" w:cstheme="minorHAnsi"/>
        </w:rPr>
        <w:t xml:space="preserve"> java.sql.Connection;</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import</w:t>
      </w:r>
      <w:proofErr w:type="gramEnd"/>
      <w:r w:rsidRPr="000564ED">
        <w:rPr>
          <w:rFonts w:asciiTheme="minorHAnsi" w:eastAsia="MS Mincho" w:hAnsiTheme="minorHAnsi" w:cstheme="minorHAnsi"/>
        </w:rPr>
        <w:t xml:space="preserve"> java.sql.DriverManager;</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import</w:t>
      </w:r>
      <w:proofErr w:type="gramEnd"/>
      <w:r w:rsidRPr="000564ED">
        <w:rPr>
          <w:rFonts w:asciiTheme="minorHAnsi" w:eastAsia="MS Mincho" w:hAnsiTheme="minorHAnsi" w:cstheme="minorHAnsi"/>
        </w:rPr>
        <w:t xml:space="preserve"> java.sql.PreparedStatement;</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import</w:t>
      </w:r>
      <w:proofErr w:type="gramEnd"/>
      <w:r w:rsidRPr="000564ED">
        <w:rPr>
          <w:rFonts w:asciiTheme="minorHAnsi" w:eastAsia="MS Mincho" w:hAnsiTheme="minorHAnsi" w:cstheme="minorHAnsi"/>
        </w:rPr>
        <w:t xml:space="preserve"> java.sql.ResultSet;</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import</w:t>
      </w:r>
      <w:proofErr w:type="gramEnd"/>
      <w:r w:rsidRPr="000564ED">
        <w:rPr>
          <w:rFonts w:asciiTheme="minorHAnsi" w:eastAsia="MS Mincho" w:hAnsiTheme="minorHAnsi" w:cstheme="minorHAnsi"/>
        </w:rPr>
        <w:t xml:space="preserve"> java.sql.SQLException;</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import</w:t>
      </w:r>
      <w:proofErr w:type="gramEnd"/>
      <w:r w:rsidRPr="000564ED">
        <w:rPr>
          <w:rFonts w:asciiTheme="minorHAnsi" w:eastAsia="MS Mincho" w:hAnsiTheme="minorHAnsi" w:cstheme="minorHAnsi"/>
        </w:rPr>
        <w:t xml:space="preserve"> java.sql.Statement;</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import</w:t>
      </w:r>
      <w:proofErr w:type="gramEnd"/>
      <w:r w:rsidRPr="000564ED">
        <w:rPr>
          <w:rFonts w:asciiTheme="minorHAnsi" w:eastAsia="MS Mincho" w:hAnsiTheme="minorHAnsi" w:cstheme="minorHAnsi"/>
        </w:rPr>
        <w:t xml:space="preserve"> java.text.SimpleDateFormat;</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import</w:t>
      </w:r>
      <w:proofErr w:type="gramEnd"/>
      <w:r w:rsidRPr="000564ED">
        <w:rPr>
          <w:rFonts w:asciiTheme="minorHAnsi" w:eastAsia="MS Mincho" w:hAnsiTheme="minorHAnsi" w:cstheme="minorHAnsi"/>
        </w:rPr>
        <w:t xml:space="preserve"> java.util.Date;</w:t>
      </w:r>
    </w:p>
    <w:p w:rsidR="000564ED" w:rsidRPr="000564ED" w:rsidRDefault="000564ED" w:rsidP="000564ED">
      <w:pPr>
        <w:rPr>
          <w:rFonts w:asciiTheme="minorHAnsi" w:eastAsia="MS Mincho" w:hAnsiTheme="minorHAnsi" w:cstheme="minorHAnsi"/>
        </w:rPr>
      </w:pP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lastRenderedPageBreak/>
        <w:t>import</w:t>
      </w:r>
      <w:proofErr w:type="gramEnd"/>
      <w:r w:rsidRPr="000564ED">
        <w:rPr>
          <w:rFonts w:asciiTheme="minorHAnsi" w:eastAsia="MS Mincho" w:hAnsiTheme="minorHAnsi" w:cstheme="minorHAnsi"/>
        </w:rPr>
        <w:t xml:space="preserve"> javax.swing.JOptionPane;</w:t>
      </w:r>
    </w:p>
    <w:p w:rsidR="000564ED" w:rsidRPr="000564ED"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public</w:t>
      </w:r>
      <w:proofErr w:type="gramEnd"/>
      <w:r w:rsidRPr="000564ED">
        <w:rPr>
          <w:rFonts w:asciiTheme="minorHAnsi" w:eastAsia="MS Mincho" w:hAnsiTheme="minorHAnsi" w:cstheme="minorHAnsi"/>
        </w:rPr>
        <w:t xml:space="preserve"> class TestOrderInsert {</w:t>
      </w:r>
      <w:r w:rsidRPr="000564ED">
        <w:rPr>
          <w:rFonts w:asciiTheme="minorHAnsi" w:eastAsia="MS Mincho" w:hAnsiTheme="minorHAnsi" w:cstheme="minorHAnsi"/>
        </w:rPr>
        <w:tab/>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proofErr w:type="gramStart"/>
      <w:r w:rsidRPr="000564ED">
        <w:rPr>
          <w:rFonts w:asciiTheme="minorHAnsi" w:eastAsia="MS Mincho" w:hAnsiTheme="minorHAnsi" w:cstheme="minorHAnsi"/>
        </w:rPr>
        <w:t>private</w:t>
      </w:r>
      <w:proofErr w:type="gramEnd"/>
      <w:r w:rsidRPr="000564ED">
        <w:rPr>
          <w:rFonts w:asciiTheme="minorHAnsi" w:eastAsia="MS Mincho" w:hAnsiTheme="minorHAnsi" w:cstheme="minorHAnsi"/>
        </w:rPr>
        <w:t xml:space="preserve"> static boolean isSaleTransactionCommitted(){</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Connection dbConnection = null;</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Statement insertStatement = null;</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PreparedStatement updateStatement = null;</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int</w:t>
      </w:r>
      <w:proofErr w:type="gramEnd"/>
      <w:r w:rsidRPr="000564ED">
        <w:rPr>
          <w:rFonts w:asciiTheme="minorHAnsi" w:eastAsia="MS Mincho" w:hAnsiTheme="minorHAnsi" w:cstheme="minorHAnsi"/>
        </w:rPr>
        <w:t xml:space="preserve"> orderPK;//Store auto-generated primary key value.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SimpleDateFormat dateFormat = new </w:t>
      </w:r>
      <w:proofErr w:type="gramStart"/>
      <w:r w:rsidRPr="000564ED">
        <w:rPr>
          <w:rFonts w:asciiTheme="minorHAnsi" w:eastAsia="MS Mincho" w:hAnsiTheme="minorHAnsi" w:cstheme="minorHAnsi"/>
        </w:rPr>
        <w:t>SimpleDateFormat(</w:t>
      </w:r>
      <w:proofErr w:type="gramEnd"/>
      <w:r w:rsidRPr="000564ED">
        <w:rPr>
          <w:rFonts w:asciiTheme="minorHAnsi" w:eastAsia="MS Mincho" w:hAnsiTheme="minorHAnsi" w:cstheme="minorHAnsi"/>
        </w:rPr>
        <w:t>"yyyy-MM-dd");</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ResultSet rs = null</w:t>
      </w:r>
      <w:proofErr w:type="gramStart"/>
      <w:r w:rsidRPr="000564ED">
        <w:rPr>
          <w:rFonts w:asciiTheme="minorHAnsi" w:eastAsia="MS Mincho" w:hAnsiTheme="minorHAnsi" w:cstheme="minorHAnsi"/>
        </w:rPr>
        <w:t>;/</w:t>
      </w:r>
      <w:proofErr w:type="gramEnd"/>
      <w:r w:rsidRPr="000564ED">
        <w:rPr>
          <w:rFonts w:asciiTheme="minorHAnsi" w:eastAsia="MS Mincho" w:hAnsiTheme="minorHAnsi" w:cstheme="minorHAnsi"/>
        </w:rPr>
        <w:t>/For holding auto-generated keys.</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try{</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dbConnection</w:t>
      </w:r>
      <w:proofErr w:type="gramEnd"/>
      <w:r w:rsidRPr="000564ED">
        <w:rPr>
          <w:rFonts w:asciiTheme="minorHAnsi" w:eastAsia="MS Mincho" w:hAnsiTheme="minorHAnsi" w:cstheme="minorHAnsi"/>
        </w:rPr>
        <w:t xml:space="preserve"> = DriverManager.getConnection("jdbc:mysql://localhost/test_pos_pi",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r w:rsidRPr="000564ED">
        <w:rPr>
          <w:rFonts w:asciiTheme="minorHAnsi" w:eastAsia="MS Mincho" w:hAnsiTheme="minorHAnsi" w:cstheme="minorHAnsi"/>
        </w:rPr>
        <w:tab/>
      </w:r>
      <w:r w:rsidRPr="000564ED">
        <w:rPr>
          <w:rFonts w:asciiTheme="minorHAnsi" w:eastAsia="MS Mincho" w:hAnsiTheme="minorHAnsi" w:cstheme="minorHAnsi"/>
        </w:rPr>
        <w:tab/>
      </w:r>
      <w:r w:rsidRPr="000564ED">
        <w:rPr>
          <w:rFonts w:asciiTheme="minorHAnsi" w:eastAsia="MS Mincho" w:hAnsiTheme="minorHAnsi" w:cstheme="minorHAnsi"/>
        </w:rPr>
        <w:tab/>
      </w:r>
      <w:r w:rsidRPr="000564ED">
        <w:rPr>
          <w:rFonts w:asciiTheme="minorHAnsi" w:eastAsia="MS Mincho" w:hAnsiTheme="minorHAnsi" w:cstheme="minorHAnsi"/>
        </w:rPr>
        <w:tab/>
        <w:t>"</w:t>
      </w:r>
      <w:proofErr w:type="gramStart"/>
      <w:r w:rsidRPr="000564ED">
        <w:rPr>
          <w:rFonts w:asciiTheme="minorHAnsi" w:eastAsia="MS Mincho" w:hAnsiTheme="minorHAnsi" w:cstheme="minorHAnsi"/>
        </w:rPr>
        <w:t>root</w:t>
      </w:r>
      <w:proofErr w:type="gramEnd"/>
      <w:r w:rsidRPr="000564ED">
        <w:rPr>
          <w:rFonts w:asciiTheme="minorHAnsi" w:eastAsia="MS Mincho" w:hAnsiTheme="minorHAnsi" w:cstheme="minorHAnsi"/>
        </w:rPr>
        <w:t>", "raspberry");</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//Indicate manual transaction.</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dbConnection.setAutoCommit(</w:t>
      </w:r>
      <w:proofErr w:type="gramEnd"/>
      <w:r w:rsidRPr="000564ED">
        <w:rPr>
          <w:rFonts w:asciiTheme="minorHAnsi" w:eastAsia="MS Mincho" w:hAnsiTheme="minorHAnsi" w:cstheme="minorHAnsi"/>
        </w:rPr>
        <w:t>false);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//----------------Start of transaction</w:t>
      </w:r>
      <w:proofErr w:type="gramStart"/>
      <w:r w:rsidRPr="000564ED">
        <w:rPr>
          <w:rFonts w:asciiTheme="minorHAnsi" w:eastAsia="MS Mincho" w:hAnsiTheme="minorHAnsi" w:cstheme="minorHAnsi"/>
        </w:rPr>
        <w:t>.----------------</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insertStatement</w:t>
      </w:r>
      <w:proofErr w:type="gramEnd"/>
      <w:r w:rsidRPr="000564ED">
        <w:rPr>
          <w:rFonts w:asciiTheme="minorHAnsi" w:eastAsia="MS Mincho" w:hAnsiTheme="minorHAnsi" w:cstheme="minorHAnsi"/>
        </w:rPr>
        <w:t xml:space="preserve"> = dbConnection.createStatement();</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insertStatement.executeUpdate(</w:t>
      </w:r>
      <w:proofErr w:type="gramEnd"/>
      <w:r w:rsidRPr="000564ED">
        <w:rPr>
          <w:rFonts w:asciiTheme="minorHAnsi" w:eastAsia="MS Mincho" w:hAnsiTheme="minorHAnsi" w:cstheme="minorHAnsi"/>
        </w:rPr>
        <w:t xml:space="preserve">"INSERT INTO orders " +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 (order_date) VALUES ('" + </w:t>
      </w:r>
      <w:proofErr w:type="gramStart"/>
      <w:r w:rsidRPr="000564ED">
        <w:rPr>
          <w:rFonts w:asciiTheme="minorHAnsi" w:eastAsia="MS Mincho" w:hAnsiTheme="minorHAnsi" w:cstheme="minorHAnsi"/>
        </w:rPr>
        <w:t>dateFormat.format(</w:t>
      </w:r>
      <w:proofErr w:type="gramEnd"/>
      <w:r w:rsidRPr="000564ED">
        <w:rPr>
          <w:rFonts w:asciiTheme="minorHAnsi" w:eastAsia="MS Mincho" w:hAnsiTheme="minorHAnsi" w:cstheme="minorHAnsi"/>
        </w:rPr>
        <w:t>new Date()) + "')", Statement.RETURN_GENERATED_KEYS);</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//Get the auto-increment primary key value.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rs</w:t>
      </w:r>
      <w:proofErr w:type="gramEnd"/>
      <w:r w:rsidRPr="000564ED">
        <w:rPr>
          <w:rFonts w:asciiTheme="minorHAnsi" w:eastAsia="MS Mincho" w:hAnsiTheme="minorHAnsi" w:cstheme="minorHAnsi"/>
        </w:rPr>
        <w:t xml:space="preserve"> = insertStatement.getGeneratedKeys();</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if(</w:t>
      </w:r>
      <w:proofErr w:type="gramEnd"/>
      <w:r w:rsidRPr="000564ED">
        <w:rPr>
          <w:rFonts w:asciiTheme="minorHAnsi" w:eastAsia="MS Mincho" w:hAnsiTheme="minorHAnsi" w:cstheme="minorHAnsi"/>
        </w:rPr>
        <w:t>rs.next()){</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orderPK</w:t>
      </w:r>
      <w:proofErr w:type="gramEnd"/>
      <w:r w:rsidRPr="000564ED">
        <w:rPr>
          <w:rFonts w:asciiTheme="minorHAnsi" w:eastAsia="MS Mincho" w:hAnsiTheme="minorHAnsi" w:cstheme="minorHAnsi"/>
        </w:rPr>
        <w:t xml:space="preserve"> = rs.getInt(1);//Store PK value.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//Insert a new record in the order_products table.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insertStatement</w:t>
      </w:r>
      <w:proofErr w:type="gramEnd"/>
      <w:r w:rsidRPr="000564ED">
        <w:rPr>
          <w:rFonts w:asciiTheme="minorHAnsi" w:eastAsia="MS Mincho" w:hAnsiTheme="minorHAnsi" w:cstheme="minorHAnsi"/>
        </w:rPr>
        <w:t xml:space="preserve"> = dbConnection.createStatement();</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insertStatement.executeUpdate(</w:t>
      </w:r>
      <w:proofErr w:type="gramEnd"/>
      <w:r w:rsidRPr="000564ED">
        <w:rPr>
          <w:rFonts w:asciiTheme="minorHAnsi" w:eastAsia="MS Mincho" w:hAnsiTheme="minorHAnsi" w:cstheme="minorHAnsi"/>
        </w:rPr>
        <w:t>"INSERT INTO order_products "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"(order_id, product_id) VALUES (" + orderPK + ", 3)");</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//Update inventory table.</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updateStatement</w:t>
      </w:r>
      <w:proofErr w:type="gramEnd"/>
      <w:r w:rsidRPr="000564ED">
        <w:rPr>
          <w:rFonts w:asciiTheme="minorHAnsi" w:eastAsia="MS Mincho" w:hAnsiTheme="minorHAnsi" w:cstheme="minorHAnsi"/>
        </w:rPr>
        <w:t xml:space="preserve"> = dbConnection.prepareStatement("UPDATE product_inventory "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"SET quantity_in_stock = (quantity_in_stock - ?)"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lastRenderedPageBreak/>
        <w:t xml:space="preserve">                                                                    " WHERE product_id </w:t>
      </w:r>
      <w:proofErr w:type="gramStart"/>
      <w:r w:rsidRPr="000564ED">
        <w:rPr>
          <w:rFonts w:asciiTheme="minorHAnsi" w:eastAsia="MS Mincho" w:hAnsiTheme="minorHAnsi" w:cstheme="minorHAnsi"/>
        </w:rPr>
        <w:t>= ?</w:t>
      </w:r>
      <w:proofErr w:type="gramEnd"/>
      <w:r w:rsidRPr="000564ED">
        <w:rPr>
          <w:rFonts w:asciiTheme="minorHAnsi" w:eastAsia="MS Mincho" w:hAnsiTheme="minorHAnsi" w:cstheme="minorHAnsi"/>
        </w:rPr>
        <w:t>");</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updateStatement.setDouble(</w:t>
      </w:r>
      <w:proofErr w:type="gramEnd"/>
      <w:r w:rsidRPr="000564ED">
        <w:rPr>
          <w:rFonts w:asciiTheme="minorHAnsi" w:eastAsia="MS Mincho" w:hAnsiTheme="minorHAnsi" w:cstheme="minorHAnsi"/>
        </w:rPr>
        <w:t>1, 1);</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updateStatement.setInt(</w:t>
      </w:r>
      <w:proofErr w:type="gramEnd"/>
      <w:r w:rsidRPr="000564ED">
        <w:rPr>
          <w:rFonts w:asciiTheme="minorHAnsi" w:eastAsia="MS Mincho" w:hAnsiTheme="minorHAnsi" w:cstheme="minorHAnsi"/>
        </w:rPr>
        <w:t>2, 3);</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updateStatement.executeUpdate(</w:t>
      </w:r>
      <w:proofErr w:type="gramEnd"/>
      <w:r w:rsidRPr="000564ED">
        <w:rPr>
          <w:rFonts w:asciiTheme="minorHAnsi" w:eastAsia="MS Mincho" w:hAnsiTheme="minorHAnsi" w:cstheme="minorHAnsi"/>
        </w:rPr>
        <w:t>);</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//Commit transaction.</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dbConnection.commit(</w:t>
      </w:r>
      <w:proofErr w:type="gramEnd"/>
      <w:r w:rsidRPr="000564ED">
        <w:rPr>
          <w:rFonts w:asciiTheme="minorHAnsi" w:eastAsia="MS Mincho" w:hAnsiTheme="minorHAnsi" w:cstheme="minorHAnsi"/>
        </w:rPr>
        <w:t>);</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return</w:t>
      </w:r>
      <w:proofErr w:type="gramEnd"/>
      <w:r w:rsidRPr="000564ED">
        <w:rPr>
          <w:rFonts w:asciiTheme="minorHAnsi" w:eastAsia="MS Mincho" w:hAnsiTheme="minorHAnsi" w:cstheme="minorHAnsi"/>
        </w:rPr>
        <w:t xml:space="preserve"> true;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else{</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JOptionPane.showMessageDialog(</w:t>
      </w:r>
      <w:proofErr w:type="gramEnd"/>
      <w:r w:rsidRPr="000564ED">
        <w:rPr>
          <w:rFonts w:asciiTheme="minorHAnsi" w:eastAsia="MS Mincho" w:hAnsiTheme="minorHAnsi" w:cstheme="minorHAnsi"/>
        </w:rPr>
        <w:t xml:space="preserve">null, "Unable to retrieve orders\nPK value.",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"Error PK retrieval.</w:t>
      </w:r>
      <w:proofErr w:type="gramStart"/>
      <w:r w:rsidRPr="000564ED">
        <w:rPr>
          <w:rFonts w:asciiTheme="minorHAnsi" w:eastAsia="MS Mincho" w:hAnsiTheme="minorHAnsi" w:cstheme="minorHAnsi"/>
        </w:rPr>
        <w:t>",</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JOptionPane.WARNING_MESSAGE);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throw</w:t>
      </w:r>
      <w:proofErr w:type="gramEnd"/>
      <w:r w:rsidRPr="000564ED">
        <w:rPr>
          <w:rFonts w:asciiTheme="minorHAnsi" w:eastAsia="MS Mincho" w:hAnsiTheme="minorHAnsi" w:cstheme="minorHAnsi"/>
        </w:rPr>
        <w:t xml:space="preserve"> new SQLException();//Throw an exception and rollback changes.</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}//end if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}//end try</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catch(</w:t>
      </w:r>
      <w:proofErr w:type="gramEnd"/>
      <w:r w:rsidRPr="000564ED">
        <w:rPr>
          <w:rFonts w:asciiTheme="minorHAnsi" w:eastAsia="MS Mincho" w:hAnsiTheme="minorHAnsi" w:cstheme="minorHAnsi"/>
        </w:rPr>
        <w:t>SQLException sqlEx){</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r w:rsidRPr="000564ED">
        <w:rPr>
          <w:rFonts w:asciiTheme="minorHAnsi" w:eastAsia="MS Mincho" w:hAnsiTheme="minorHAnsi" w:cstheme="minorHAnsi"/>
        </w:rPr>
        <w:tab/>
      </w:r>
      <w:proofErr w:type="gramStart"/>
      <w:r w:rsidRPr="000564ED">
        <w:rPr>
          <w:rFonts w:asciiTheme="minorHAnsi" w:eastAsia="MS Mincho" w:hAnsiTheme="minorHAnsi" w:cstheme="minorHAnsi"/>
        </w:rPr>
        <w:t>sqlEx.printStackTrace(</w:t>
      </w:r>
      <w:proofErr w:type="gramEnd"/>
      <w:r w:rsidRPr="000564ED">
        <w:rPr>
          <w:rFonts w:asciiTheme="minorHAnsi" w:eastAsia="MS Mincho" w:hAnsiTheme="minorHAnsi" w:cstheme="minorHAnsi"/>
        </w:rPr>
        <w:t>);</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return</w:t>
      </w:r>
      <w:proofErr w:type="gramEnd"/>
      <w:r w:rsidRPr="000564ED">
        <w:rPr>
          <w:rFonts w:asciiTheme="minorHAnsi" w:eastAsia="MS Mincho" w:hAnsiTheme="minorHAnsi" w:cstheme="minorHAnsi"/>
        </w:rPr>
        <w:t xml:space="preserve"> false;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}//end catch</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catch(</w:t>
      </w:r>
      <w:proofErr w:type="gramEnd"/>
      <w:r w:rsidRPr="000564ED">
        <w:rPr>
          <w:rFonts w:asciiTheme="minorHAnsi" w:eastAsia="MS Mincho" w:hAnsiTheme="minorHAnsi" w:cstheme="minorHAnsi"/>
        </w:rPr>
        <w:t>Exception eEx){</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r w:rsidRPr="000564ED">
        <w:rPr>
          <w:rFonts w:asciiTheme="minorHAnsi" w:eastAsia="MS Mincho" w:hAnsiTheme="minorHAnsi" w:cstheme="minorHAnsi"/>
        </w:rPr>
        <w:tab/>
      </w:r>
      <w:proofErr w:type="gramStart"/>
      <w:r w:rsidRPr="000564ED">
        <w:rPr>
          <w:rFonts w:asciiTheme="minorHAnsi" w:eastAsia="MS Mincho" w:hAnsiTheme="minorHAnsi" w:cstheme="minorHAnsi"/>
        </w:rPr>
        <w:t>eEx.printStackTrace(</w:t>
      </w:r>
      <w:proofErr w:type="gramEnd"/>
      <w:r w:rsidRPr="000564ED">
        <w:rPr>
          <w:rFonts w:asciiTheme="minorHAnsi" w:eastAsia="MS Mincho" w:hAnsiTheme="minorHAnsi" w:cstheme="minorHAnsi"/>
        </w:rPr>
        <w:t>);</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return</w:t>
      </w:r>
      <w:proofErr w:type="gramEnd"/>
      <w:r w:rsidRPr="000564ED">
        <w:rPr>
          <w:rFonts w:asciiTheme="minorHAnsi" w:eastAsia="MS Mincho" w:hAnsiTheme="minorHAnsi" w:cstheme="minorHAnsi"/>
        </w:rPr>
        <w:t xml:space="preserve"> false;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}//end catch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finally{</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//Do some clean-up.</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dbConnection</w:t>
      </w:r>
      <w:proofErr w:type="gramEnd"/>
      <w:r w:rsidRPr="000564ED">
        <w:rPr>
          <w:rFonts w:asciiTheme="minorHAnsi" w:eastAsia="MS Mincho" w:hAnsiTheme="minorHAnsi" w:cstheme="minorHAnsi"/>
        </w:rPr>
        <w:t xml:space="preserve"> = null;</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insertStatement</w:t>
      </w:r>
      <w:proofErr w:type="gramEnd"/>
      <w:r w:rsidRPr="000564ED">
        <w:rPr>
          <w:rFonts w:asciiTheme="minorHAnsi" w:eastAsia="MS Mincho" w:hAnsiTheme="minorHAnsi" w:cstheme="minorHAnsi"/>
        </w:rPr>
        <w:t xml:space="preserve"> = null;</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w:t>
      </w:r>
      <w:proofErr w:type="gramStart"/>
      <w:r w:rsidRPr="000564ED">
        <w:rPr>
          <w:rFonts w:asciiTheme="minorHAnsi" w:eastAsia="MS Mincho" w:hAnsiTheme="minorHAnsi" w:cstheme="minorHAnsi"/>
        </w:rPr>
        <w:t>updateStatement</w:t>
      </w:r>
      <w:proofErr w:type="gramEnd"/>
      <w:r w:rsidRPr="000564ED">
        <w:rPr>
          <w:rFonts w:asciiTheme="minorHAnsi" w:eastAsia="MS Mincho" w:hAnsiTheme="minorHAnsi" w:cstheme="minorHAnsi"/>
        </w:rPr>
        <w:t xml:space="preserve"> = null;</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 xml:space="preserve">        }//end finally</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lastRenderedPageBreak/>
        <w:t xml:space="preserve">    }//end </w:t>
      </w:r>
      <w:proofErr w:type="gramStart"/>
      <w:r w:rsidRPr="000564ED">
        <w:rPr>
          <w:rFonts w:asciiTheme="minorHAnsi" w:eastAsia="MS Mincho" w:hAnsiTheme="minorHAnsi" w:cstheme="minorHAnsi"/>
        </w:rPr>
        <w:t>isSaleTransactionCommitted()</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proofErr w:type="gramStart"/>
      <w:r w:rsidRPr="000564ED">
        <w:rPr>
          <w:rFonts w:asciiTheme="minorHAnsi" w:eastAsia="MS Mincho" w:hAnsiTheme="minorHAnsi" w:cstheme="minorHAnsi"/>
        </w:rPr>
        <w:t>public</w:t>
      </w:r>
      <w:proofErr w:type="gramEnd"/>
      <w:r w:rsidRPr="000564ED">
        <w:rPr>
          <w:rFonts w:asciiTheme="minorHAnsi" w:eastAsia="MS Mincho" w:hAnsiTheme="minorHAnsi" w:cstheme="minorHAnsi"/>
        </w:rPr>
        <w:t xml:space="preserve"> static void main(String[] args) {</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r w:rsidRPr="000564ED">
        <w:rPr>
          <w:rFonts w:asciiTheme="minorHAnsi" w:eastAsia="MS Mincho" w:hAnsiTheme="minorHAnsi" w:cstheme="minorHAnsi"/>
        </w:rPr>
        <w:tab/>
      </w:r>
      <w:proofErr w:type="gramStart"/>
      <w:r w:rsidRPr="000564ED">
        <w:rPr>
          <w:rFonts w:asciiTheme="minorHAnsi" w:eastAsia="MS Mincho" w:hAnsiTheme="minorHAnsi" w:cstheme="minorHAnsi"/>
        </w:rPr>
        <w:t>System.out.println(</w:t>
      </w:r>
      <w:proofErr w:type="gramEnd"/>
      <w:r w:rsidRPr="000564ED">
        <w:rPr>
          <w:rFonts w:asciiTheme="minorHAnsi" w:eastAsia="MS Mincho" w:hAnsiTheme="minorHAnsi" w:cstheme="minorHAnsi"/>
        </w:rPr>
        <w:t>"A new record will be inserted in the orders and order_details table.");</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r w:rsidRPr="000564ED">
        <w:rPr>
          <w:rFonts w:asciiTheme="minorHAnsi" w:eastAsia="MS Mincho" w:hAnsiTheme="minorHAnsi" w:cstheme="minorHAnsi"/>
        </w:rPr>
        <w:tab/>
      </w:r>
      <w:proofErr w:type="gramStart"/>
      <w:r w:rsidRPr="000564ED">
        <w:rPr>
          <w:rFonts w:asciiTheme="minorHAnsi" w:eastAsia="MS Mincho" w:hAnsiTheme="minorHAnsi" w:cstheme="minorHAnsi"/>
        </w:rPr>
        <w:t>if(</w:t>
      </w:r>
      <w:proofErr w:type="gramEnd"/>
      <w:r w:rsidRPr="000564ED">
        <w:rPr>
          <w:rFonts w:asciiTheme="minorHAnsi" w:eastAsia="MS Mincho" w:hAnsiTheme="minorHAnsi" w:cstheme="minorHAnsi"/>
        </w:rPr>
        <w:t>isSaleTransactionCommitted()){</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r w:rsidRPr="000564ED">
        <w:rPr>
          <w:rFonts w:asciiTheme="minorHAnsi" w:eastAsia="MS Mincho" w:hAnsiTheme="minorHAnsi" w:cstheme="minorHAnsi"/>
        </w:rPr>
        <w:tab/>
      </w:r>
      <w:r w:rsidRPr="000564ED">
        <w:rPr>
          <w:rFonts w:asciiTheme="minorHAnsi" w:eastAsia="MS Mincho" w:hAnsiTheme="minorHAnsi" w:cstheme="minorHAnsi"/>
        </w:rPr>
        <w:tab/>
      </w:r>
      <w:proofErr w:type="gramStart"/>
      <w:r w:rsidRPr="000564ED">
        <w:rPr>
          <w:rFonts w:asciiTheme="minorHAnsi" w:eastAsia="MS Mincho" w:hAnsiTheme="minorHAnsi" w:cstheme="minorHAnsi"/>
        </w:rPr>
        <w:t>System.out.println(</w:t>
      </w:r>
      <w:proofErr w:type="gramEnd"/>
      <w:r w:rsidRPr="000564ED">
        <w:rPr>
          <w:rFonts w:asciiTheme="minorHAnsi" w:eastAsia="MS Mincho" w:hAnsiTheme="minorHAnsi" w:cstheme="minorHAnsi"/>
        </w:rPr>
        <w:t>"Rercord/s were successfully inserted!!!");</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r w:rsidRPr="000564ED">
        <w:rPr>
          <w:rFonts w:asciiTheme="minorHAnsi" w:eastAsia="MS Mincho" w:hAnsiTheme="minorHAnsi" w:cstheme="minorHAnsi"/>
        </w:rPr>
        <w:tab/>
        <w:t>}</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r w:rsidRPr="000564ED">
        <w:rPr>
          <w:rFonts w:asciiTheme="minorHAnsi" w:eastAsia="MS Mincho" w:hAnsiTheme="minorHAnsi" w:cstheme="minorHAnsi"/>
        </w:rPr>
        <w:tab/>
      </w:r>
      <w:proofErr w:type="gramStart"/>
      <w:r w:rsidRPr="000564ED">
        <w:rPr>
          <w:rFonts w:asciiTheme="minorHAnsi" w:eastAsia="MS Mincho" w:hAnsiTheme="minorHAnsi" w:cstheme="minorHAnsi"/>
        </w:rPr>
        <w:t>else{</w:t>
      </w:r>
      <w:proofErr w:type="gramEnd"/>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r w:rsidRPr="000564ED">
        <w:rPr>
          <w:rFonts w:asciiTheme="minorHAnsi" w:eastAsia="MS Mincho" w:hAnsiTheme="minorHAnsi" w:cstheme="minorHAnsi"/>
        </w:rPr>
        <w:tab/>
      </w:r>
      <w:r w:rsidRPr="000564ED">
        <w:rPr>
          <w:rFonts w:asciiTheme="minorHAnsi" w:eastAsia="MS Mincho" w:hAnsiTheme="minorHAnsi" w:cstheme="minorHAnsi"/>
        </w:rPr>
        <w:tab/>
      </w:r>
      <w:proofErr w:type="gramStart"/>
      <w:r w:rsidRPr="000564ED">
        <w:rPr>
          <w:rFonts w:asciiTheme="minorHAnsi" w:eastAsia="MS Mincho" w:hAnsiTheme="minorHAnsi" w:cstheme="minorHAnsi"/>
        </w:rPr>
        <w:t>System.out.println(</w:t>
      </w:r>
      <w:proofErr w:type="gramEnd"/>
      <w:r w:rsidRPr="000564ED">
        <w:rPr>
          <w:rFonts w:asciiTheme="minorHAnsi" w:eastAsia="MS Mincho" w:hAnsiTheme="minorHAnsi" w:cstheme="minorHAnsi"/>
        </w:rPr>
        <w:t>"Record insertion failed!!!");</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r>
      <w:r w:rsidRPr="000564ED">
        <w:rPr>
          <w:rFonts w:asciiTheme="minorHAnsi" w:eastAsia="MS Mincho" w:hAnsiTheme="minorHAnsi" w:cstheme="minorHAnsi"/>
        </w:rPr>
        <w:tab/>
        <w:t>}//end if</w:t>
      </w:r>
    </w:p>
    <w:p w:rsidR="000564ED" w:rsidRPr="000564ED" w:rsidRDefault="000564ED" w:rsidP="000564ED">
      <w:pPr>
        <w:rPr>
          <w:rFonts w:asciiTheme="minorHAnsi" w:eastAsia="MS Mincho" w:hAnsiTheme="minorHAnsi" w:cstheme="minorHAnsi"/>
        </w:rPr>
      </w:pPr>
      <w:r w:rsidRPr="000564ED">
        <w:rPr>
          <w:rFonts w:asciiTheme="minorHAnsi" w:eastAsia="MS Mincho" w:hAnsiTheme="minorHAnsi" w:cstheme="minorHAnsi"/>
        </w:rPr>
        <w:tab/>
        <w:t xml:space="preserve">}//end </w:t>
      </w:r>
      <w:proofErr w:type="gramStart"/>
      <w:r w:rsidRPr="000564ED">
        <w:rPr>
          <w:rFonts w:asciiTheme="minorHAnsi" w:eastAsia="MS Mincho" w:hAnsiTheme="minorHAnsi" w:cstheme="minorHAnsi"/>
        </w:rPr>
        <w:t>main(</w:t>
      </w:r>
      <w:proofErr w:type="gramEnd"/>
      <w:r w:rsidRPr="000564ED">
        <w:rPr>
          <w:rFonts w:asciiTheme="minorHAnsi" w:eastAsia="MS Mincho" w:hAnsiTheme="minorHAnsi" w:cstheme="minorHAnsi"/>
        </w:rPr>
        <w:t>).</w:t>
      </w:r>
    </w:p>
    <w:p w:rsidR="009626AC" w:rsidRPr="009626AC" w:rsidRDefault="000564ED" w:rsidP="000564ED">
      <w:pPr>
        <w:rPr>
          <w:rFonts w:asciiTheme="minorHAnsi" w:eastAsia="MS Mincho" w:hAnsiTheme="minorHAnsi" w:cstheme="minorHAnsi"/>
        </w:rPr>
      </w:pPr>
      <w:proofErr w:type="gramStart"/>
      <w:r w:rsidRPr="000564ED">
        <w:rPr>
          <w:rFonts w:asciiTheme="minorHAnsi" w:eastAsia="MS Mincho" w:hAnsiTheme="minorHAnsi" w:cstheme="minorHAnsi"/>
        </w:rPr>
        <w:t>}//end class.</w:t>
      </w:r>
      <w:proofErr w:type="gramEnd"/>
    </w:p>
    <w:p w:rsidR="00020FA1" w:rsidRDefault="00020FA1" w:rsidP="00666B20">
      <w:pPr>
        <w:rPr>
          <w:rFonts w:asciiTheme="minorHAnsi" w:eastAsia="MS Mincho" w:hAnsiTheme="minorHAnsi" w:cstheme="minorHAnsi"/>
        </w:rPr>
      </w:pPr>
    </w:p>
    <w:p w:rsidR="00A55923" w:rsidRDefault="00A55923" w:rsidP="00666B20">
      <w:pPr>
        <w:rPr>
          <w:rFonts w:asciiTheme="minorHAnsi" w:eastAsia="MS Mincho" w:hAnsiTheme="minorHAnsi" w:cstheme="minorHAnsi"/>
        </w:rPr>
      </w:pPr>
    </w:p>
    <w:p w:rsidR="00560A40" w:rsidRDefault="000F37C1" w:rsidP="000F37C1">
      <w:pPr>
        <w:rPr>
          <w:rFonts w:asciiTheme="minorHAnsi" w:eastAsia="MS Mincho" w:hAnsiTheme="minorHAnsi" w:cstheme="minorHAnsi"/>
        </w:rPr>
      </w:pPr>
      <w:r>
        <w:rPr>
          <w:rFonts w:asciiTheme="minorHAnsi" w:eastAsia="MS Mincho" w:hAnsiTheme="minorHAnsi" w:cstheme="minorHAnsi"/>
        </w:rPr>
        <w:t xml:space="preserve">The figure below shows that no </w:t>
      </w:r>
      <w:r w:rsidR="00327E36">
        <w:rPr>
          <w:rFonts w:asciiTheme="minorHAnsi" w:eastAsia="MS Mincho" w:hAnsiTheme="minorHAnsi" w:cstheme="minorHAnsi"/>
        </w:rPr>
        <w:t>rows exist</w:t>
      </w:r>
      <w:r w:rsidR="00BD7FE4">
        <w:rPr>
          <w:rFonts w:asciiTheme="minorHAnsi" w:eastAsia="MS Mincho" w:hAnsiTheme="minorHAnsi" w:cstheme="minorHAnsi"/>
        </w:rPr>
        <w:t xml:space="preserve"> in the orders and order_products</w:t>
      </w:r>
      <w:r>
        <w:rPr>
          <w:rFonts w:asciiTheme="minorHAnsi" w:eastAsia="MS Mincho" w:hAnsiTheme="minorHAnsi" w:cstheme="minorHAnsi"/>
        </w:rPr>
        <w:t xml:space="preserve"> tables. </w:t>
      </w:r>
    </w:p>
    <w:p w:rsidR="000F37C1" w:rsidRDefault="00A55923" w:rsidP="00A55923">
      <w:pPr>
        <w:jc w:val="center"/>
        <w:rPr>
          <w:rFonts w:asciiTheme="minorHAnsi" w:eastAsia="MS Mincho" w:hAnsiTheme="minorHAnsi" w:cstheme="minorHAnsi"/>
        </w:rPr>
      </w:pPr>
      <w:r>
        <w:rPr>
          <w:noProof/>
          <w:lang w:val="en-GB" w:eastAsia="en-GB" w:bidi="ar-SA"/>
        </w:rPr>
        <w:drawing>
          <wp:inline distT="0" distB="0" distL="0" distR="0" wp14:anchorId="7DB86437" wp14:editId="25E97DE1">
            <wp:extent cx="4731798" cy="228899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8"/>
                    <a:stretch>
                      <a:fillRect/>
                    </a:stretch>
                  </pic:blipFill>
                  <pic:spPr>
                    <a:xfrm>
                      <a:off x="0" y="0"/>
                      <a:ext cx="4732940" cy="2289548"/>
                    </a:xfrm>
                    <a:prstGeom prst="rect">
                      <a:avLst/>
                    </a:prstGeom>
                  </pic:spPr>
                </pic:pic>
              </a:graphicData>
            </a:graphic>
          </wp:inline>
        </w:drawing>
      </w:r>
    </w:p>
    <w:p w:rsidR="000F37C1" w:rsidRDefault="000F37C1" w:rsidP="00666B20">
      <w:pPr>
        <w:rPr>
          <w:rFonts w:asciiTheme="minorHAnsi" w:eastAsia="MS Mincho" w:hAnsiTheme="minorHAnsi" w:cstheme="minorHAnsi"/>
        </w:rPr>
      </w:pPr>
    </w:p>
    <w:p w:rsidR="00020FA1" w:rsidRDefault="00020FA1" w:rsidP="00666B20">
      <w:pPr>
        <w:rPr>
          <w:rFonts w:asciiTheme="minorHAnsi" w:eastAsia="MS Mincho" w:hAnsiTheme="minorHAnsi" w:cstheme="minorHAnsi"/>
        </w:rPr>
      </w:pPr>
    </w:p>
    <w:p w:rsidR="00020FA1" w:rsidRDefault="00020FA1" w:rsidP="00666B20">
      <w:pPr>
        <w:rPr>
          <w:rFonts w:asciiTheme="minorHAnsi" w:eastAsia="MS Mincho" w:hAnsiTheme="minorHAnsi" w:cstheme="minorHAnsi"/>
        </w:rPr>
      </w:pPr>
    </w:p>
    <w:p w:rsidR="00020FA1" w:rsidRDefault="00020FA1" w:rsidP="00666B20">
      <w:pPr>
        <w:rPr>
          <w:rFonts w:asciiTheme="minorHAnsi" w:eastAsia="MS Mincho" w:hAnsiTheme="minorHAnsi" w:cstheme="minorHAnsi"/>
        </w:rPr>
      </w:pPr>
    </w:p>
    <w:p w:rsidR="00020FA1" w:rsidRDefault="00020FA1" w:rsidP="00666B20">
      <w:pPr>
        <w:rPr>
          <w:rFonts w:asciiTheme="minorHAnsi" w:eastAsia="MS Mincho" w:hAnsiTheme="minorHAnsi" w:cstheme="minorHAnsi"/>
        </w:rPr>
      </w:pPr>
    </w:p>
    <w:p w:rsidR="00441DA3" w:rsidRDefault="00441DA3" w:rsidP="00441DA3">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50401D" w:rsidRDefault="0050401D" w:rsidP="0050401D">
      <w:pPr>
        <w:rPr>
          <w:rFonts w:asciiTheme="minorHAnsi" w:eastAsia="MS Mincho" w:hAnsiTheme="minorHAnsi" w:cstheme="minorHAnsi"/>
          <w:b/>
          <w:sz w:val="24"/>
          <w:szCs w:val="24"/>
        </w:rPr>
      </w:pPr>
      <w:r>
        <w:rPr>
          <w:rFonts w:asciiTheme="minorHAnsi" w:eastAsia="MS Mincho" w:hAnsiTheme="minorHAnsi" w:cstheme="minorHAnsi"/>
          <w:b/>
          <w:sz w:val="24"/>
          <w:szCs w:val="24"/>
        </w:rPr>
        <w:lastRenderedPageBreak/>
        <w:t>Order insertion - test run scenario using BlueJ:</w:t>
      </w:r>
    </w:p>
    <w:p w:rsidR="00BD7FE4" w:rsidRPr="007470CF" w:rsidRDefault="00BD7FE4" w:rsidP="00BD7FE4">
      <w:pPr>
        <w:rPr>
          <w:rFonts w:asciiTheme="minorHAnsi" w:eastAsia="MS Mincho" w:hAnsiTheme="minorHAnsi" w:cstheme="minorHAnsi"/>
        </w:rPr>
      </w:pPr>
      <w:r w:rsidRPr="007470CF">
        <w:rPr>
          <w:rFonts w:asciiTheme="minorHAnsi" w:eastAsia="MS Mincho" w:hAnsiTheme="minorHAnsi" w:cstheme="minorHAnsi"/>
        </w:rPr>
        <w:t xml:space="preserve">-&gt;Insert the following </w:t>
      </w:r>
      <w:r>
        <w:rPr>
          <w:rFonts w:asciiTheme="minorHAnsi" w:eastAsia="MS Mincho" w:hAnsiTheme="minorHAnsi" w:cstheme="minorHAnsi"/>
        </w:rPr>
        <w:t>orders</w:t>
      </w:r>
      <w:r w:rsidRPr="007470CF">
        <w:rPr>
          <w:rFonts w:asciiTheme="minorHAnsi" w:eastAsia="MS Mincho" w:hAnsiTheme="minorHAnsi" w:cstheme="minorHAnsi"/>
        </w:rPr>
        <w:t xml:space="preserve"> information:</w:t>
      </w:r>
    </w:p>
    <w:p w:rsidR="00BD7FE4" w:rsidRDefault="00BD7FE4" w:rsidP="00BD7FE4">
      <w:pPr>
        <w:rPr>
          <w:rFonts w:asciiTheme="minorHAnsi" w:eastAsia="MS Mincho" w:hAnsiTheme="minorHAnsi" w:cstheme="minorHAnsi"/>
          <w:i/>
        </w:rPr>
      </w:pPr>
      <w:r>
        <w:rPr>
          <w:rFonts w:asciiTheme="minorHAnsi" w:eastAsia="MS Mincho" w:hAnsiTheme="minorHAnsi" w:cstheme="minorHAnsi"/>
          <w:i/>
        </w:rPr>
        <w:t>order_id = (auto_generated), order_date = (new system date)</w:t>
      </w:r>
    </w:p>
    <w:p w:rsidR="00BD7FE4" w:rsidRPr="007470CF" w:rsidRDefault="00BD7FE4" w:rsidP="00BD7FE4">
      <w:pPr>
        <w:rPr>
          <w:rFonts w:asciiTheme="minorHAnsi" w:eastAsia="MS Mincho" w:hAnsiTheme="minorHAnsi" w:cstheme="minorHAnsi"/>
        </w:rPr>
      </w:pPr>
      <w:r w:rsidRPr="007470CF">
        <w:rPr>
          <w:rFonts w:asciiTheme="minorHAnsi" w:eastAsia="MS Mincho" w:hAnsiTheme="minorHAnsi" w:cstheme="minorHAnsi"/>
        </w:rPr>
        <w:t xml:space="preserve">-&gt;Insert the following </w:t>
      </w:r>
      <w:r>
        <w:rPr>
          <w:rFonts w:asciiTheme="minorHAnsi" w:eastAsia="MS Mincho" w:hAnsiTheme="minorHAnsi" w:cstheme="minorHAnsi"/>
        </w:rPr>
        <w:t>order_products</w:t>
      </w:r>
      <w:r w:rsidRPr="007470CF">
        <w:rPr>
          <w:rFonts w:asciiTheme="minorHAnsi" w:eastAsia="MS Mincho" w:hAnsiTheme="minorHAnsi" w:cstheme="minorHAnsi"/>
        </w:rPr>
        <w:t xml:space="preserve"> information:</w:t>
      </w:r>
    </w:p>
    <w:p w:rsidR="0050401D" w:rsidRDefault="00BD7FE4" w:rsidP="0050401D">
      <w:pPr>
        <w:rPr>
          <w:rFonts w:asciiTheme="minorHAnsi" w:eastAsia="MS Mincho" w:hAnsiTheme="minorHAnsi" w:cstheme="minorHAnsi"/>
          <w:i/>
        </w:rPr>
      </w:pPr>
      <w:r>
        <w:rPr>
          <w:rFonts w:asciiTheme="minorHAnsi" w:eastAsia="MS Mincho" w:hAnsiTheme="minorHAnsi" w:cstheme="minorHAnsi"/>
          <w:i/>
        </w:rPr>
        <w:t>order_id = (get auto_generated id from orders), product_id = 3</w:t>
      </w:r>
    </w:p>
    <w:p w:rsidR="00354168" w:rsidRDefault="00354168" w:rsidP="00354168">
      <w:pPr>
        <w:rPr>
          <w:rFonts w:asciiTheme="minorHAnsi" w:eastAsia="MS Mincho" w:hAnsiTheme="minorHAnsi" w:cstheme="minorHAnsi"/>
        </w:rPr>
      </w:pPr>
      <w:r>
        <w:rPr>
          <w:rFonts w:asciiTheme="minorHAnsi" w:eastAsia="MS Mincho" w:hAnsiTheme="minorHAnsi" w:cstheme="minorHAnsi"/>
        </w:rPr>
        <w:t>-&gt;S</w:t>
      </w:r>
      <w:r w:rsidR="00E9769F">
        <w:rPr>
          <w:rFonts w:asciiTheme="minorHAnsi" w:eastAsia="MS Mincho" w:hAnsiTheme="minorHAnsi" w:cstheme="minorHAnsi"/>
        </w:rPr>
        <w:t>et the product_inventory update-</w:t>
      </w:r>
      <w:r>
        <w:rPr>
          <w:rFonts w:asciiTheme="minorHAnsi" w:eastAsia="MS Mincho" w:hAnsiTheme="minorHAnsi" w:cstheme="minorHAnsi"/>
        </w:rPr>
        <w:t>statement to null to fail the transaction:</w:t>
      </w:r>
    </w:p>
    <w:p w:rsidR="00354168" w:rsidRPr="0041027D" w:rsidRDefault="00354168" w:rsidP="00354168">
      <w:pPr>
        <w:rPr>
          <w:rFonts w:asciiTheme="minorHAnsi" w:eastAsia="MS Mincho" w:hAnsiTheme="minorHAnsi" w:cstheme="minorHAnsi"/>
          <w:i/>
        </w:rPr>
      </w:pPr>
      <w:proofErr w:type="gramStart"/>
      <w:r>
        <w:rPr>
          <w:rFonts w:asciiTheme="minorHAnsi" w:eastAsia="MS Mincho" w:hAnsiTheme="minorHAnsi" w:cstheme="minorHAnsi"/>
          <w:i/>
        </w:rPr>
        <w:t>updateStatement</w:t>
      </w:r>
      <w:proofErr w:type="gramEnd"/>
      <w:r>
        <w:rPr>
          <w:rFonts w:asciiTheme="minorHAnsi" w:eastAsia="MS Mincho" w:hAnsiTheme="minorHAnsi" w:cstheme="minorHAnsi"/>
          <w:i/>
        </w:rPr>
        <w:t xml:space="preserve"> = null;</w:t>
      </w:r>
    </w:p>
    <w:p w:rsidR="00354168" w:rsidRPr="007470CF" w:rsidRDefault="00354168" w:rsidP="00354168">
      <w:pPr>
        <w:rPr>
          <w:rFonts w:asciiTheme="minorHAnsi" w:eastAsia="MS Mincho" w:hAnsiTheme="minorHAnsi" w:cstheme="minorHAnsi"/>
        </w:rPr>
      </w:pPr>
      <w:r w:rsidRPr="007470CF">
        <w:rPr>
          <w:rFonts w:asciiTheme="minorHAnsi" w:eastAsia="MS Mincho" w:hAnsiTheme="minorHAnsi" w:cstheme="minorHAnsi"/>
        </w:rPr>
        <w:t>-&gt;</w:t>
      </w:r>
      <w:r w:rsidR="000F775A">
        <w:rPr>
          <w:rFonts w:asciiTheme="minorHAnsi" w:eastAsia="MS Mincho" w:hAnsiTheme="minorHAnsi" w:cstheme="minorHAnsi"/>
        </w:rPr>
        <w:t>Update</w:t>
      </w:r>
      <w:r w:rsidRPr="007470CF">
        <w:rPr>
          <w:rFonts w:asciiTheme="minorHAnsi" w:eastAsia="MS Mincho" w:hAnsiTheme="minorHAnsi" w:cstheme="minorHAnsi"/>
        </w:rPr>
        <w:t xml:space="preserve"> the following </w:t>
      </w:r>
      <w:r w:rsidR="000F775A">
        <w:rPr>
          <w:rFonts w:asciiTheme="minorHAnsi" w:eastAsia="MS Mincho" w:hAnsiTheme="minorHAnsi" w:cstheme="minorHAnsi"/>
        </w:rPr>
        <w:t>product_inventory</w:t>
      </w:r>
      <w:r w:rsidRPr="007470CF">
        <w:rPr>
          <w:rFonts w:asciiTheme="minorHAnsi" w:eastAsia="MS Mincho" w:hAnsiTheme="minorHAnsi" w:cstheme="minorHAnsi"/>
        </w:rPr>
        <w:t xml:space="preserve"> information:</w:t>
      </w:r>
    </w:p>
    <w:p w:rsidR="002C6EB5" w:rsidRPr="002C6EB5" w:rsidRDefault="000F775A" w:rsidP="0050401D">
      <w:pPr>
        <w:rPr>
          <w:rFonts w:asciiTheme="minorHAnsi" w:eastAsia="MS Mincho" w:hAnsiTheme="minorHAnsi" w:cstheme="minorHAnsi"/>
        </w:rPr>
      </w:pPr>
      <w:proofErr w:type="gramStart"/>
      <w:r>
        <w:rPr>
          <w:rFonts w:asciiTheme="minorHAnsi" w:eastAsia="MS Mincho" w:hAnsiTheme="minorHAnsi" w:cstheme="minorHAnsi"/>
          <w:i/>
        </w:rPr>
        <w:t>quantity_in_stock</w:t>
      </w:r>
      <w:proofErr w:type="gramEnd"/>
      <w:r>
        <w:rPr>
          <w:rFonts w:asciiTheme="minorHAnsi" w:eastAsia="MS Mincho" w:hAnsiTheme="minorHAnsi" w:cstheme="minorHAnsi"/>
          <w:i/>
        </w:rPr>
        <w:t xml:space="preserve"> -1;</w:t>
      </w:r>
    </w:p>
    <w:p w:rsidR="0050401D" w:rsidRDefault="0050401D" w:rsidP="0050401D">
      <w:pPr>
        <w:rPr>
          <w:rFonts w:asciiTheme="minorHAnsi" w:eastAsia="MS Mincho" w:hAnsiTheme="minorHAnsi" w:cstheme="minorHAnsi"/>
        </w:rPr>
      </w:pPr>
      <w:r>
        <w:rPr>
          <w:rFonts w:asciiTheme="minorHAnsi" w:eastAsia="MS Mincho" w:hAnsiTheme="minorHAnsi" w:cstheme="minorHAnsi"/>
        </w:rPr>
        <w:t>Result:</w:t>
      </w:r>
    </w:p>
    <w:p w:rsidR="00020FA1" w:rsidRDefault="00F8123B" w:rsidP="00F8123B">
      <w:pPr>
        <w:jc w:val="center"/>
        <w:rPr>
          <w:rFonts w:asciiTheme="minorHAnsi" w:eastAsia="MS Mincho" w:hAnsiTheme="minorHAnsi" w:cstheme="minorHAnsi"/>
        </w:rPr>
      </w:pPr>
      <w:r>
        <w:rPr>
          <w:noProof/>
          <w:lang w:val="en-GB" w:eastAsia="en-GB" w:bidi="ar-SA"/>
        </w:rPr>
        <w:drawing>
          <wp:inline distT="0" distB="0" distL="0" distR="0" wp14:anchorId="098EE9CC" wp14:editId="4AABEE68">
            <wp:extent cx="3812257" cy="1766656"/>
            <wp:effectExtent l="0" t="0" r="0" b="508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9"/>
                    <a:stretch>
                      <a:fillRect/>
                    </a:stretch>
                  </pic:blipFill>
                  <pic:spPr>
                    <a:xfrm>
                      <a:off x="0" y="0"/>
                      <a:ext cx="3828506" cy="1774186"/>
                    </a:xfrm>
                    <a:prstGeom prst="rect">
                      <a:avLst/>
                    </a:prstGeom>
                  </pic:spPr>
                </pic:pic>
              </a:graphicData>
            </a:graphic>
          </wp:inline>
        </w:drawing>
      </w:r>
    </w:p>
    <w:p w:rsidR="00DA7196" w:rsidRDefault="00DA7196" w:rsidP="00DA7196">
      <w:pPr>
        <w:rPr>
          <w:rFonts w:asciiTheme="minorHAnsi" w:eastAsia="MS Mincho" w:hAnsiTheme="minorHAnsi" w:cstheme="minorHAnsi"/>
        </w:rPr>
      </w:pPr>
      <w:r>
        <w:rPr>
          <w:rFonts w:asciiTheme="minorHAnsi" w:eastAsia="MS Mincho" w:hAnsiTheme="minorHAnsi" w:cstheme="minorHAnsi"/>
        </w:rPr>
        <w:t xml:space="preserve">Using phpMyAdmin, the figure below shows that the transaction failed and no rows were </w:t>
      </w:r>
      <w:r w:rsidR="00B40877">
        <w:rPr>
          <w:rFonts w:asciiTheme="minorHAnsi" w:eastAsia="MS Mincho" w:hAnsiTheme="minorHAnsi" w:cstheme="minorHAnsi"/>
        </w:rPr>
        <w:t>inserted and/or updated in</w:t>
      </w:r>
      <w:r>
        <w:rPr>
          <w:rFonts w:asciiTheme="minorHAnsi" w:eastAsia="MS Mincho" w:hAnsiTheme="minorHAnsi" w:cstheme="minorHAnsi"/>
        </w:rPr>
        <w:t xml:space="preserve"> the </w:t>
      </w:r>
      <w:r w:rsidR="00B40877">
        <w:rPr>
          <w:rFonts w:asciiTheme="minorHAnsi" w:eastAsia="MS Mincho" w:hAnsiTheme="minorHAnsi" w:cstheme="minorHAnsi"/>
        </w:rPr>
        <w:t xml:space="preserve">orders, product_orders and product_inventory </w:t>
      </w:r>
      <w:r>
        <w:rPr>
          <w:rFonts w:asciiTheme="minorHAnsi" w:eastAsia="MS Mincho" w:hAnsiTheme="minorHAnsi" w:cstheme="minorHAnsi"/>
        </w:rPr>
        <w:t>tables.</w:t>
      </w:r>
    </w:p>
    <w:p w:rsidR="00020FA1" w:rsidRDefault="00DA7196" w:rsidP="00DA7196">
      <w:pPr>
        <w:jc w:val="center"/>
        <w:rPr>
          <w:rFonts w:asciiTheme="minorHAnsi" w:eastAsia="MS Mincho" w:hAnsiTheme="minorHAnsi" w:cstheme="minorHAnsi"/>
        </w:rPr>
      </w:pPr>
      <w:r>
        <w:rPr>
          <w:noProof/>
          <w:lang w:val="en-GB" w:eastAsia="en-GB" w:bidi="ar-SA"/>
        </w:rPr>
        <w:drawing>
          <wp:inline distT="0" distB="0" distL="0" distR="0" wp14:anchorId="40E5E792" wp14:editId="4EF19312">
            <wp:extent cx="4802819" cy="2314501"/>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0"/>
                    <a:stretch>
                      <a:fillRect/>
                    </a:stretch>
                  </pic:blipFill>
                  <pic:spPr>
                    <a:xfrm>
                      <a:off x="0" y="0"/>
                      <a:ext cx="4806065" cy="2316065"/>
                    </a:xfrm>
                    <a:prstGeom prst="rect">
                      <a:avLst/>
                    </a:prstGeom>
                  </pic:spPr>
                </pic:pic>
              </a:graphicData>
            </a:graphic>
          </wp:inline>
        </w:drawing>
      </w:r>
    </w:p>
    <w:p w:rsidR="00020FA1" w:rsidRDefault="00020FA1" w:rsidP="00666B20">
      <w:pPr>
        <w:rPr>
          <w:rFonts w:asciiTheme="minorHAnsi" w:eastAsia="MS Mincho" w:hAnsiTheme="minorHAnsi" w:cstheme="minorHAnsi"/>
        </w:rPr>
      </w:pPr>
    </w:p>
    <w:p w:rsidR="00DA7196" w:rsidRPr="004E179B" w:rsidRDefault="00DA7196" w:rsidP="00DA7196">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DA7196" w:rsidRDefault="00DA7196" w:rsidP="00DA7196">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2049D7" w:rsidRDefault="002049D7" w:rsidP="002049D7">
      <w:pPr>
        <w:rPr>
          <w:rFonts w:asciiTheme="minorHAnsi" w:eastAsia="MS Mincho" w:hAnsiTheme="minorHAnsi" w:cstheme="minorHAnsi"/>
        </w:rPr>
      </w:pPr>
      <w:r>
        <w:rPr>
          <w:rFonts w:asciiTheme="minorHAnsi" w:eastAsia="MS Mincho" w:hAnsiTheme="minorHAnsi" w:cstheme="minorHAnsi"/>
        </w:rPr>
        <w:lastRenderedPageBreak/>
        <w:t>-&gt;Remove the statement that made the transaction fail:</w:t>
      </w:r>
    </w:p>
    <w:p w:rsidR="002049D7" w:rsidRDefault="002049D7" w:rsidP="002049D7">
      <w:pPr>
        <w:rPr>
          <w:rFonts w:asciiTheme="minorHAnsi" w:eastAsia="MS Mincho" w:hAnsiTheme="minorHAnsi" w:cstheme="minorHAnsi"/>
          <w:i/>
        </w:rPr>
      </w:pPr>
      <w:r>
        <w:rPr>
          <w:rFonts w:asciiTheme="minorHAnsi" w:eastAsia="MS Mincho" w:hAnsiTheme="minorHAnsi" w:cstheme="minorHAnsi"/>
        </w:rPr>
        <w:t>//</w:t>
      </w:r>
      <w:r w:rsidRPr="00577B6A">
        <w:rPr>
          <w:rFonts w:asciiTheme="minorHAnsi" w:eastAsia="MS Mincho" w:hAnsiTheme="minorHAnsi" w:cstheme="minorHAnsi"/>
          <w:i/>
        </w:rPr>
        <w:t xml:space="preserve"> </w:t>
      </w:r>
      <w:r>
        <w:rPr>
          <w:rFonts w:asciiTheme="minorHAnsi" w:eastAsia="MS Mincho" w:hAnsiTheme="minorHAnsi" w:cstheme="minorHAnsi"/>
          <w:i/>
        </w:rPr>
        <w:t>updateStatement</w:t>
      </w:r>
      <w:r w:rsidRPr="007470CF">
        <w:rPr>
          <w:rFonts w:asciiTheme="minorHAnsi" w:eastAsia="MS Mincho" w:hAnsiTheme="minorHAnsi" w:cstheme="minorHAnsi"/>
          <w:i/>
        </w:rPr>
        <w:t xml:space="preserve"> = null;</w:t>
      </w:r>
    </w:p>
    <w:p w:rsidR="00742AE2" w:rsidRDefault="00742AE2" w:rsidP="002049D7">
      <w:pPr>
        <w:rPr>
          <w:rFonts w:asciiTheme="minorHAnsi" w:eastAsia="MS Mincho" w:hAnsiTheme="minorHAnsi" w:cstheme="minorHAnsi"/>
        </w:rPr>
      </w:pPr>
    </w:p>
    <w:p w:rsidR="002049D7" w:rsidRDefault="002049D7" w:rsidP="002049D7">
      <w:pPr>
        <w:rPr>
          <w:rFonts w:asciiTheme="minorHAnsi" w:eastAsia="MS Mincho" w:hAnsiTheme="minorHAnsi" w:cstheme="minorHAnsi"/>
        </w:rPr>
      </w:pPr>
      <w:r>
        <w:rPr>
          <w:rFonts w:asciiTheme="minorHAnsi" w:eastAsia="MS Mincho" w:hAnsiTheme="minorHAnsi" w:cstheme="minorHAnsi"/>
        </w:rPr>
        <w:t>Result:</w:t>
      </w:r>
    </w:p>
    <w:p w:rsidR="00020FA1" w:rsidRDefault="00A10307" w:rsidP="00A10307">
      <w:pPr>
        <w:jc w:val="center"/>
        <w:rPr>
          <w:rFonts w:asciiTheme="minorHAnsi" w:eastAsia="MS Mincho" w:hAnsiTheme="minorHAnsi" w:cstheme="minorHAnsi"/>
        </w:rPr>
      </w:pPr>
      <w:r>
        <w:rPr>
          <w:noProof/>
          <w:lang w:val="en-GB" w:eastAsia="en-GB" w:bidi="ar-SA"/>
        </w:rPr>
        <w:drawing>
          <wp:inline distT="0" distB="0" distL="0" distR="0" wp14:anchorId="24A3FADF" wp14:editId="41DC14FA">
            <wp:extent cx="4030462" cy="1877323"/>
            <wp:effectExtent l="0" t="0" r="8255"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1"/>
                    <a:stretch>
                      <a:fillRect/>
                    </a:stretch>
                  </pic:blipFill>
                  <pic:spPr>
                    <a:xfrm>
                      <a:off x="0" y="0"/>
                      <a:ext cx="4037336" cy="1880525"/>
                    </a:xfrm>
                    <a:prstGeom prst="rect">
                      <a:avLst/>
                    </a:prstGeom>
                  </pic:spPr>
                </pic:pic>
              </a:graphicData>
            </a:graphic>
          </wp:inline>
        </w:drawing>
      </w:r>
    </w:p>
    <w:p w:rsidR="00742AE2" w:rsidRDefault="00742AE2" w:rsidP="00742AE2">
      <w:pPr>
        <w:rPr>
          <w:rFonts w:asciiTheme="minorHAnsi" w:eastAsia="MS Mincho" w:hAnsiTheme="minorHAnsi" w:cstheme="minorHAnsi"/>
        </w:rPr>
      </w:pPr>
    </w:p>
    <w:p w:rsidR="00742AE2" w:rsidRDefault="00742AE2" w:rsidP="00742AE2">
      <w:pPr>
        <w:rPr>
          <w:rFonts w:asciiTheme="minorHAnsi" w:eastAsia="MS Mincho" w:hAnsiTheme="minorHAnsi" w:cstheme="minorHAnsi"/>
        </w:rPr>
      </w:pPr>
    </w:p>
    <w:p w:rsidR="00742AE2" w:rsidRDefault="00742AE2" w:rsidP="00742AE2">
      <w:pPr>
        <w:rPr>
          <w:rFonts w:asciiTheme="minorHAnsi" w:eastAsia="MS Mincho" w:hAnsiTheme="minorHAnsi" w:cstheme="minorHAnsi"/>
        </w:rPr>
      </w:pPr>
      <w:r>
        <w:rPr>
          <w:rFonts w:asciiTheme="minorHAnsi" w:eastAsia="MS Mincho" w:hAnsiTheme="minorHAnsi" w:cstheme="minorHAnsi"/>
        </w:rPr>
        <w:t xml:space="preserve">The figure below shows the rows that were successfully </w:t>
      </w:r>
      <w:proofErr w:type="gramStart"/>
      <w:r w:rsidR="00FD2896">
        <w:rPr>
          <w:rFonts w:asciiTheme="minorHAnsi" w:eastAsia="MS Mincho" w:hAnsiTheme="minorHAnsi" w:cstheme="minorHAnsi"/>
        </w:rPr>
        <w:t>inserted/updated</w:t>
      </w:r>
      <w:proofErr w:type="gramEnd"/>
      <w:r w:rsidR="00FD2896">
        <w:rPr>
          <w:rFonts w:asciiTheme="minorHAnsi" w:eastAsia="MS Mincho" w:hAnsiTheme="minorHAnsi" w:cstheme="minorHAnsi"/>
        </w:rPr>
        <w:t xml:space="preserve"> for </w:t>
      </w:r>
      <w:r>
        <w:rPr>
          <w:rFonts w:asciiTheme="minorHAnsi" w:eastAsia="MS Mincho" w:hAnsiTheme="minorHAnsi" w:cstheme="minorHAnsi"/>
        </w:rPr>
        <w:t xml:space="preserve">the </w:t>
      </w:r>
      <w:r w:rsidR="00FD2896">
        <w:rPr>
          <w:rFonts w:asciiTheme="minorHAnsi" w:eastAsia="MS Mincho" w:hAnsiTheme="minorHAnsi" w:cstheme="minorHAnsi"/>
        </w:rPr>
        <w:t xml:space="preserve">orders, order_products and the product_inventory </w:t>
      </w:r>
      <w:r>
        <w:rPr>
          <w:rFonts w:asciiTheme="minorHAnsi" w:eastAsia="MS Mincho" w:hAnsiTheme="minorHAnsi" w:cstheme="minorHAnsi"/>
        </w:rPr>
        <w:t>tables after the transaction was successfully committed to the database:</w:t>
      </w:r>
    </w:p>
    <w:p w:rsidR="00020FA1" w:rsidRDefault="00742AE2" w:rsidP="00742AE2">
      <w:pPr>
        <w:jc w:val="center"/>
        <w:rPr>
          <w:rFonts w:asciiTheme="minorHAnsi" w:eastAsia="MS Mincho" w:hAnsiTheme="minorHAnsi" w:cstheme="minorHAnsi"/>
        </w:rPr>
      </w:pPr>
      <w:r>
        <w:rPr>
          <w:noProof/>
          <w:lang w:val="en-GB" w:eastAsia="en-GB" w:bidi="ar-SA"/>
        </w:rPr>
        <w:drawing>
          <wp:inline distT="0" distB="0" distL="0" distR="0" wp14:anchorId="331D9E1A" wp14:editId="124718C6">
            <wp:extent cx="4792194" cy="2281561"/>
            <wp:effectExtent l="0" t="0" r="889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2"/>
                    <a:stretch>
                      <a:fillRect/>
                    </a:stretch>
                  </pic:blipFill>
                  <pic:spPr>
                    <a:xfrm>
                      <a:off x="0" y="0"/>
                      <a:ext cx="4800940" cy="2285725"/>
                    </a:xfrm>
                    <a:prstGeom prst="rect">
                      <a:avLst/>
                    </a:prstGeom>
                  </pic:spPr>
                </pic:pic>
              </a:graphicData>
            </a:graphic>
          </wp:inline>
        </w:drawing>
      </w:r>
    </w:p>
    <w:p w:rsidR="00020FA1" w:rsidRDefault="00020FA1" w:rsidP="00666B20">
      <w:pPr>
        <w:rPr>
          <w:rFonts w:asciiTheme="minorHAnsi" w:eastAsia="MS Mincho" w:hAnsiTheme="minorHAnsi" w:cstheme="minorHAnsi"/>
        </w:rPr>
      </w:pPr>
    </w:p>
    <w:p w:rsidR="00AE3E07" w:rsidRDefault="00AE3E07" w:rsidP="00666B20">
      <w:pPr>
        <w:rPr>
          <w:rFonts w:asciiTheme="minorHAnsi" w:eastAsia="MS Mincho" w:hAnsiTheme="minorHAnsi" w:cstheme="minorHAnsi"/>
        </w:rPr>
      </w:pPr>
    </w:p>
    <w:p w:rsidR="00AE3E07" w:rsidRDefault="00AE3E07" w:rsidP="00666B20">
      <w:pPr>
        <w:rPr>
          <w:rFonts w:asciiTheme="minorHAnsi" w:eastAsia="MS Mincho" w:hAnsiTheme="minorHAnsi" w:cstheme="minorHAnsi"/>
        </w:rPr>
      </w:pPr>
    </w:p>
    <w:p w:rsidR="00AE3E07" w:rsidRDefault="00AE3E07" w:rsidP="00666B20">
      <w:pPr>
        <w:rPr>
          <w:rFonts w:asciiTheme="minorHAnsi" w:eastAsia="MS Mincho" w:hAnsiTheme="minorHAnsi" w:cstheme="minorHAnsi"/>
        </w:rPr>
      </w:pPr>
    </w:p>
    <w:p w:rsidR="00AE3E07" w:rsidRPr="004E179B" w:rsidRDefault="00AE3E07" w:rsidP="00AE3E07">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AE3E07" w:rsidRDefault="00AE3E07" w:rsidP="00AE3E07">
      <w:pPr>
        <w:rPr>
          <w:rFonts w:asciiTheme="minorHAnsi" w:eastAsia="MS Mincho" w:hAnsiTheme="minorHAnsi" w:cs="Arial"/>
          <w:sz w:val="16"/>
          <w:szCs w:val="16"/>
        </w:rPr>
      </w:pPr>
      <w:r w:rsidRPr="00BD7D32">
        <w:rPr>
          <w:rFonts w:asciiTheme="minorHAnsi" w:eastAsia="MS Mincho" w:hAnsiTheme="minorHAnsi" w:cs="Arial"/>
          <w:sz w:val="16"/>
          <w:szCs w:val="16"/>
        </w:rPr>
        <w:t xml:space="preserve">Olivier Müller, et al, 2001. </w:t>
      </w:r>
      <w:proofErr w:type="gramStart"/>
      <w:r w:rsidRPr="00BD7D32">
        <w:rPr>
          <w:rFonts w:asciiTheme="minorHAnsi" w:eastAsia="MS Mincho" w:hAnsiTheme="minorHAnsi" w:cs="Arial"/>
          <w:sz w:val="16"/>
          <w:szCs w:val="16"/>
        </w:rPr>
        <w:t>phpMyAdmin</w:t>
      </w:r>
      <w:proofErr w:type="gramEnd"/>
      <w:r w:rsidRPr="00BD7D32">
        <w:rPr>
          <w:rFonts w:asciiTheme="minorHAnsi" w:eastAsia="MS Mincho" w:hAnsiTheme="minorHAnsi" w:cs="Arial"/>
          <w:sz w:val="16"/>
          <w:szCs w:val="16"/>
        </w:rPr>
        <w:t>, [computer program]. SourceForge.net. Available at: &lt;http://www.p</w:t>
      </w:r>
      <w:r>
        <w:rPr>
          <w:rFonts w:asciiTheme="minorHAnsi" w:eastAsia="MS Mincho" w:hAnsiTheme="minorHAnsi" w:cs="Arial"/>
          <w:sz w:val="16"/>
          <w:szCs w:val="16"/>
        </w:rPr>
        <w:t>hpmyadmin.net/&gt; [Accessed May 05</w:t>
      </w:r>
      <w:r w:rsidRPr="00BD7D32">
        <w:rPr>
          <w:rFonts w:asciiTheme="minorHAnsi" w:eastAsia="MS Mincho" w:hAnsiTheme="minorHAnsi" w:cs="Arial"/>
          <w:sz w:val="16"/>
          <w:szCs w:val="16"/>
        </w:rPr>
        <w:t>, 2014]</w:t>
      </w:r>
    </w:p>
    <w:p w:rsidR="00AE3E07" w:rsidRPr="00AE3E07" w:rsidRDefault="00AE3E07" w:rsidP="00666B20">
      <w:pPr>
        <w:rPr>
          <w:rFonts w:asciiTheme="minorHAnsi" w:eastAsia="MS Mincho" w:hAnsiTheme="minorHAnsi" w:cstheme="minorHAnsi"/>
        </w:rPr>
      </w:pPr>
      <w:r>
        <w:rPr>
          <w:rFonts w:asciiTheme="minorHAnsi" w:eastAsia="MS Mincho" w:hAnsiTheme="minorHAnsi" w:cstheme="minorHAnsi"/>
          <w:b/>
        </w:rPr>
        <w:lastRenderedPageBreak/>
        <w:t>Test Log:</w:t>
      </w:r>
    </w:p>
    <w:p w:rsidR="00020FA1" w:rsidRDefault="008C740B" w:rsidP="008C740B">
      <w:pPr>
        <w:jc w:val="center"/>
        <w:rPr>
          <w:rFonts w:asciiTheme="minorHAnsi" w:eastAsia="MS Mincho" w:hAnsiTheme="minorHAnsi" w:cstheme="minorHAnsi"/>
        </w:rPr>
      </w:pPr>
      <w:r>
        <w:rPr>
          <w:noProof/>
          <w:lang w:val="en-GB" w:eastAsia="en-GB" w:bidi="ar-SA"/>
        </w:rPr>
        <w:drawing>
          <wp:inline distT="0" distB="0" distL="0" distR="0" wp14:anchorId="4C8E28CA" wp14:editId="04BFA474">
            <wp:extent cx="6320768" cy="1819922"/>
            <wp:effectExtent l="0" t="0" r="4445"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3"/>
                    <a:stretch>
                      <a:fillRect/>
                    </a:stretch>
                  </pic:blipFill>
                  <pic:spPr>
                    <a:xfrm>
                      <a:off x="0" y="0"/>
                      <a:ext cx="6316051" cy="1818564"/>
                    </a:xfrm>
                    <a:prstGeom prst="rect">
                      <a:avLst/>
                    </a:prstGeom>
                  </pic:spPr>
                </pic:pic>
              </a:graphicData>
            </a:graphic>
          </wp:inline>
        </w:drawing>
      </w:r>
    </w:p>
    <w:p w:rsidR="008C740B" w:rsidRDefault="008C740B" w:rsidP="008C740B">
      <w:pPr>
        <w:jc w:val="center"/>
        <w:rPr>
          <w:rFonts w:asciiTheme="minorHAnsi" w:eastAsia="MS Mincho" w:hAnsiTheme="minorHAnsi" w:cstheme="minorHAnsi"/>
        </w:rPr>
      </w:pPr>
    </w:p>
    <w:p w:rsidR="008C740B" w:rsidRDefault="0059611F" w:rsidP="008C740B">
      <w:pPr>
        <w:jc w:val="center"/>
        <w:rPr>
          <w:rFonts w:asciiTheme="minorHAnsi" w:eastAsia="MS Mincho" w:hAnsiTheme="minorHAnsi" w:cstheme="minorHAnsi"/>
        </w:rPr>
      </w:pPr>
      <w:r>
        <w:rPr>
          <w:noProof/>
          <w:lang w:val="en-GB" w:eastAsia="en-GB" w:bidi="ar-SA"/>
        </w:rPr>
        <w:drawing>
          <wp:inline distT="0" distB="0" distL="0" distR="0" wp14:anchorId="4714AC2A" wp14:editId="7F1D9FAB">
            <wp:extent cx="6384638" cy="4190260"/>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4"/>
                    <a:stretch>
                      <a:fillRect/>
                    </a:stretch>
                  </pic:blipFill>
                  <pic:spPr>
                    <a:xfrm>
                      <a:off x="0" y="0"/>
                      <a:ext cx="6390385" cy="4194032"/>
                    </a:xfrm>
                    <a:prstGeom prst="rect">
                      <a:avLst/>
                    </a:prstGeom>
                  </pic:spPr>
                </pic:pic>
              </a:graphicData>
            </a:graphic>
          </wp:inline>
        </w:drawing>
      </w:r>
    </w:p>
    <w:p w:rsidR="008C740B" w:rsidRDefault="008C740B" w:rsidP="008C740B">
      <w:pPr>
        <w:jc w:val="center"/>
        <w:rPr>
          <w:rFonts w:asciiTheme="minorHAnsi" w:eastAsia="MS Mincho" w:hAnsiTheme="minorHAnsi" w:cstheme="minorHAnsi"/>
        </w:rPr>
      </w:pPr>
    </w:p>
    <w:p w:rsidR="005E4F47" w:rsidRDefault="005E4F47" w:rsidP="008C740B">
      <w:pPr>
        <w:jc w:val="center"/>
        <w:rPr>
          <w:rFonts w:asciiTheme="minorHAnsi" w:eastAsia="MS Mincho" w:hAnsiTheme="minorHAnsi" w:cstheme="minorHAnsi"/>
        </w:rPr>
      </w:pPr>
    </w:p>
    <w:p w:rsidR="005E4F47" w:rsidRDefault="005E4F47" w:rsidP="008C740B">
      <w:pPr>
        <w:jc w:val="center"/>
        <w:rPr>
          <w:rFonts w:asciiTheme="minorHAnsi" w:eastAsia="MS Mincho" w:hAnsiTheme="minorHAnsi" w:cstheme="minorHAnsi"/>
        </w:rPr>
      </w:pPr>
    </w:p>
    <w:p w:rsidR="005E4F47" w:rsidRDefault="005E4F47" w:rsidP="008C740B">
      <w:pPr>
        <w:jc w:val="center"/>
        <w:rPr>
          <w:rFonts w:asciiTheme="minorHAnsi" w:eastAsia="MS Mincho" w:hAnsiTheme="minorHAnsi" w:cstheme="minorHAnsi"/>
        </w:rPr>
      </w:pPr>
    </w:p>
    <w:p w:rsidR="005E4F47" w:rsidRDefault="005E4F47" w:rsidP="008C740B">
      <w:pPr>
        <w:jc w:val="center"/>
        <w:rPr>
          <w:rFonts w:asciiTheme="minorHAnsi" w:eastAsia="MS Mincho" w:hAnsiTheme="minorHAnsi" w:cstheme="minorHAnsi"/>
        </w:rPr>
      </w:pPr>
    </w:p>
    <w:p w:rsidR="005E4F47" w:rsidRPr="00B237A6" w:rsidRDefault="005E4F47" w:rsidP="008C740B">
      <w:pPr>
        <w:jc w:val="center"/>
        <w:rPr>
          <w:rFonts w:asciiTheme="minorHAnsi" w:eastAsia="MS Mincho" w:hAnsiTheme="minorHAnsi" w:cstheme="minorHAnsi"/>
        </w:rPr>
      </w:pPr>
    </w:p>
    <w:p w:rsidR="0047469F" w:rsidRPr="00322606" w:rsidRDefault="0047469F" w:rsidP="00A62B6C">
      <w:pPr>
        <w:pStyle w:val="Heading2"/>
        <w:rPr>
          <w:rFonts w:asciiTheme="minorHAnsi" w:eastAsia="MS Mincho" w:hAnsiTheme="minorHAnsi" w:cstheme="minorHAnsi"/>
        </w:rPr>
      </w:pPr>
      <w:bookmarkStart w:id="236" w:name="_Toc328058752"/>
      <w:r w:rsidRPr="00322606">
        <w:rPr>
          <w:rFonts w:asciiTheme="minorHAnsi" w:eastAsia="MS Mincho" w:hAnsiTheme="minorHAnsi" w:cstheme="minorHAnsi"/>
        </w:rPr>
        <w:lastRenderedPageBreak/>
        <w:t xml:space="preserve">3.3. </w:t>
      </w:r>
      <w:bookmarkEnd w:id="236"/>
      <w:r w:rsidR="000A31B6">
        <w:rPr>
          <w:rFonts w:asciiTheme="minorHAnsi" w:eastAsia="MS Mincho" w:hAnsiTheme="minorHAnsi" w:cstheme="minorHAnsi"/>
        </w:rPr>
        <w:t>User document/guide</w:t>
      </w:r>
    </w:p>
    <w:p w:rsidR="00916237" w:rsidRDefault="00916237" w:rsidP="009F4538">
      <w:pPr>
        <w:rPr>
          <w:rFonts w:asciiTheme="minorHAnsi" w:eastAsia="MS Mincho" w:hAnsiTheme="minorHAnsi" w:cstheme="minorHAnsi"/>
        </w:rPr>
      </w:pPr>
    </w:p>
    <w:p w:rsidR="00383FBE" w:rsidRDefault="00383FBE" w:rsidP="009F4538">
      <w:pPr>
        <w:rPr>
          <w:rFonts w:asciiTheme="minorHAnsi" w:eastAsia="MS Mincho" w:hAnsiTheme="minorHAnsi" w:cstheme="minorHAnsi"/>
        </w:rPr>
      </w:pPr>
    </w:p>
    <w:p w:rsidR="00916237" w:rsidRPr="00916237" w:rsidRDefault="00916237" w:rsidP="00916237">
      <w:pPr>
        <w:pStyle w:val="NoSpacing"/>
        <w:jc w:val="center"/>
        <w:rPr>
          <w:rFonts w:asciiTheme="minorHAnsi" w:eastAsia="MS Mincho" w:hAnsiTheme="minorHAnsi"/>
          <w:b/>
          <w:sz w:val="40"/>
          <w:szCs w:val="40"/>
        </w:rPr>
      </w:pPr>
      <w:r w:rsidRPr="00916237">
        <w:rPr>
          <w:rFonts w:asciiTheme="minorHAnsi" w:eastAsia="MS Mincho" w:hAnsiTheme="minorHAnsi"/>
          <w:b/>
          <w:sz w:val="40"/>
          <w:szCs w:val="40"/>
        </w:rPr>
        <w:t>POS-Pi</w:t>
      </w:r>
    </w:p>
    <w:p w:rsidR="00383FBE" w:rsidRDefault="00916237" w:rsidP="00916237">
      <w:pPr>
        <w:pStyle w:val="NoSpacing"/>
        <w:jc w:val="center"/>
        <w:rPr>
          <w:rFonts w:asciiTheme="minorHAnsi" w:eastAsia="MS Mincho" w:hAnsiTheme="minorHAnsi"/>
          <w:b/>
          <w:sz w:val="36"/>
          <w:szCs w:val="36"/>
        </w:rPr>
      </w:pPr>
      <w:r w:rsidRPr="00916237">
        <w:rPr>
          <w:rFonts w:asciiTheme="minorHAnsi" w:eastAsia="MS Mincho" w:hAnsiTheme="minorHAnsi"/>
          <w:b/>
          <w:sz w:val="36"/>
          <w:szCs w:val="36"/>
        </w:rPr>
        <w:t>Point of Sale Application</w:t>
      </w:r>
    </w:p>
    <w:p w:rsidR="007D76E5" w:rsidRPr="004258D2" w:rsidRDefault="00383FBE" w:rsidP="00916237">
      <w:pPr>
        <w:pStyle w:val="NoSpacing"/>
        <w:jc w:val="center"/>
        <w:rPr>
          <w:rFonts w:asciiTheme="minorHAnsi" w:eastAsia="MS Mincho" w:hAnsiTheme="minorHAnsi"/>
          <w:sz w:val="24"/>
          <w:szCs w:val="24"/>
        </w:rPr>
      </w:pPr>
      <w:r w:rsidRPr="004258D2">
        <w:rPr>
          <w:rFonts w:asciiTheme="minorHAnsi" w:eastAsia="MS Mincho" w:hAnsiTheme="minorHAnsi"/>
          <w:sz w:val="24"/>
          <w:szCs w:val="24"/>
        </w:rPr>
        <w:t>(Working Prototype)</w:t>
      </w:r>
    </w:p>
    <w:p w:rsidR="00383FBE" w:rsidRPr="00383FBE" w:rsidRDefault="00383FBE" w:rsidP="00916237">
      <w:pPr>
        <w:pStyle w:val="NoSpacing"/>
        <w:jc w:val="center"/>
        <w:rPr>
          <w:rFonts w:asciiTheme="minorHAnsi" w:eastAsia="MS Mincho" w:hAnsiTheme="minorHAnsi"/>
          <w:b/>
          <w:sz w:val="24"/>
          <w:szCs w:val="24"/>
        </w:rPr>
      </w:pPr>
    </w:p>
    <w:p w:rsidR="00916237" w:rsidRPr="00916237" w:rsidRDefault="00916237" w:rsidP="00916237">
      <w:pPr>
        <w:pStyle w:val="NoSpacing"/>
        <w:jc w:val="center"/>
        <w:rPr>
          <w:rFonts w:asciiTheme="minorHAnsi" w:eastAsia="MS Mincho" w:hAnsiTheme="minorHAnsi"/>
          <w:b/>
          <w:sz w:val="36"/>
          <w:szCs w:val="36"/>
        </w:rPr>
      </w:pPr>
    </w:p>
    <w:p w:rsidR="00A62B6C" w:rsidRDefault="00916237" w:rsidP="00916237">
      <w:pPr>
        <w:jc w:val="center"/>
        <w:rPr>
          <w:rFonts w:asciiTheme="minorHAnsi" w:eastAsia="MS Mincho" w:hAnsiTheme="minorHAnsi" w:cstheme="minorHAnsi"/>
        </w:rPr>
      </w:pPr>
      <w:bookmarkStart w:id="237" w:name="_Toc93829144"/>
      <w:bookmarkStart w:id="238" w:name="_Toc93829936"/>
      <w:r>
        <w:rPr>
          <w:rFonts w:asciiTheme="minorHAnsi" w:eastAsia="MS Mincho" w:hAnsiTheme="minorHAnsi" w:cstheme="minorHAnsi"/>
          <w:noProof/>
          <w:lang w:val="en-GB" w:eastAsia="en-GB" w:bidi="ar-SA"/>
        </w:rPr>
        <w:drawing>
          <wp:inline distT="0" distB="0" distL="0" distR="0" wp14:anchorId="2E837036" wp14:editId="0374A2A9">
            <wp:extent cx="5208844" cy="2945567"/>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94.jpg"/>
                    <pic:cNvPicPr/>
                  </pic:nvPicPr>
                  <pic:blipFill>
                    <a:blip r:embed="rId455" cstate="print">
                      <a:extLst>
                        <a:ext uri="{28A0092B-C50C-407E-A947-70E740481C1C}">
                          <a14:useLocalDpi xmlns:a14="http://schemas.microsoft.com/office/drawing/2010/main" val="0"/>
                        </a:ext>
                      </a:extLst>
                    </a:blip>
                    <a:stretch>
                      <a:fillRect/>
                    </a:stretch>
                  </pic:blipFill>
                  <pic:spPr>
                    <a:xfrm>
                      <a:off x="0" y="0"/>
                      <a:ext cx="5214090" cy="2948533"/>
                    </a:xfrm>
                    <a:prstGeom prst="rect">
                      <a:avLst/>
                    </a:prstGeom>
                  </pic:spPr>
                </pic:pic>
              </a:graphicData>
            </a:graphic>
          </wp:inline>
        </w:drawing>
      </w:r>
    </w:p>
    <w:p w:rsidR="00916237" w:rsidRDefault="00916237" w:rsidP="00916237">
      <w:pPr>
        <w:jc w:val="center"/>
        <w:rPr>
          <w:rFonts w:asciiTheme="minorHAnsi" w:eastAsia="MS Mincho" w:hAnsiTheme="minorHAnsi" w:cstheme="minorHAnsi"/>
        </w:rPr>
      </w:pPr>
    </w:p>
    <w:p w:rsidR="007D76E5" w:rsidRDefault="007D76E5" w:rsidP="00916237">
      <w:pPr>
        <w:jc w:val="center"/>
        <w:rPr>
          <w:rFonts w:asciiTheme="minorHAnsi" w:eastAsia="MS Mincho" w:hAnsiTheme="minorHAnsi" w:cstheme="minorHAnsi"/>
        </w:rPr>
      </w:pPr>
    </w:p>
    <w:p w:rsidR="00916237" w:rsidRPr="00916237" w:rsidRDefault="00916237" w:rsidP="00916237">
      <w:pPr>
        <w:jc w:val="center"/>
        <w:rPr>
          <w:rFonts w:asciiTheme="minorHAnsi" w:eastAsia="MS Mincho" w:hAnsiTheme="minorHAnsi" w:cstheme="minorHAnsi"/>
          <w:b/>
          <w:sz w:val="36"/>
          <w:szCs w:val="36"/>
        </w:rPr>
      </w:pPr>
      <w:r>
        <w:rPr>
          <w:rFonts w:asciiTheme="minorHAnsi" w:eastAsia="MS Mincho" w:hAnsiTheme="minorHAnsi" w:cstheme="minorHAnsi"/>
          <w:b/>
          <w:sz w:val="36"/>
          <w:szCs w:val="36"/>
        </w:rPr>
        <w:t>User Guide</w:t>
      </w:r>
    </w:p>
    <w:p w:rsidR="00916237" w:rsidRDefault="00916237" w:rsidP="00916237">
      <w:pPr>
        <w:jc w:val="center"/>
        <w:rPr>
          <w:rFonts w:asciiTheme="minorHAnsi" w:eastAsia="MS Mincho" w:hAnsiTheme="minorHAnsi" w:cstheme="minorHAnsi"/>
        </w:rPr>
      </w:pPr>
      <w:r>
        <w:rPr>
          <w:rFonts w:asciiTheme="minorHAnsi" w:eastAsia="MS Mincho" w:hAnsiTheme="minorHAnsi" w:cstheme="minorHAnsi"/>
        </w:rPr>
        <w:t>Author: Angelo Romel Lopez</w:t>
      </w:r>
    </w:p>
    <w:p w:rsidR="00916237" w:rsidRDefault="00916237" w:rsidP="009F4538">
      <w:pPr>
        <w:rPr>
          <w:rFonts w:asciiTheme="minorHAnsi" w:eastAsia="MS Mincho" w:hAnsiTheme="minorHAnsi" w:cstheme="minorHAnsi"/>
        </w:rPr>
      </w:pPr>
    </w:p>
    <w:p w:rsidR="00916237" w:rsidRDefault="00916237" w:rsidP="009F4538">
      <w:pPr>
        <w:rPr>
          <w:rFonts w:asciiTheme="minorHAnsi" w:eastAsia="MS Mincho" w:hAnsiTheme="minorHAnsi" w:cstheme="minorHAnsi"/>
        </w:rPr>
      </w:pPr>
    </w:p>
    <w:p w:rsidR="00916237" w:rsidRDefault="00916237" w:rsidP="009F4538">
      <w:pPr>
        <w:rPr>
          <w:rFonts w:asciiTheme="minorHAnsi" w:eastAsia="MS Mincho" w:hAnsiTheme="minorHAnsi" w:cstheme="minorHAnsi"/>
        </w:rPr>
      </w:pPr>
    </w:p>
    <w:p w:rsidR="00916237" w:rsidRDefault="00916237" w:rsidP="009F4538">
      <w:pPr>
        <w:rPr>
          <w:rFonts w:asciiTheme="minorHAnsi" w:eastAsia="MS Mincho" w:hAnsiTheme="minorHAnsi" w:cstheme="minorHAnsi"/>
        </w:rPr>
      </w:pPr>
    </w:p>
    <w:p w:rsidR="00916237" w:rsidRDefault="00916237" w:rsidP="009F4538">
      <w:pPr>
        <w:rPr>
          <w:rFonts w:asciiTheme="minorHAnsi" w:eastAsia="MS Mincho" w:hAnsiTheme="minorHAnsi" w:cstheme="minorHAnsi"/>
        </w:rPr>
      </w:pPr>
    </w:p>
    <w:p w:rsidR="00916237" w:rsidRDefault="00916237" w:rsidP="009F4538">
      <w:pPr>
        <w:rPr>
          <w:rFonts w:asciiTheme="minorHAnsi" w:eastAsia="MS Mincho" w:hAnsiTheme="minorHAnsi" w:cstheme="minorHAnsi"/>
        </w:rPr>
      </w:pPr>
    </w:p>
    <w:p w:rsidR="006B31C5" w:rsidRDefault="006B31C5" w:rsidP="009F4538">
      <w:pPr>
        <w:rPr>
          <w:rFonts w:asciiTheme="minorHAnsi" w:eastAsia="MS Mincho" w:hAnsiTheme="minorHAnsi" w:cstheme="minorHAnsi"/>
          <w:b/>
          <w:sz w:val="28"/>
          <w:szCs w:val="28"/>
        </w:rPr>
      </w:pPr>
      <w:r>
        <w:rPr>
          <w:rFonts w:asciiTheme="minorHAnsi" w:eastAsia="MS Mincho" w:hAnsiTheme="minorHAnsi" w:cstheme="minorHAnsi"/>
          <w:b/>
          <w:sz w:val="28"/>
          <w:szCs w:val="28"/>
        </w:rPr>
        <w:lastRenderedPageBreak/>
        <w:t>OVERVIEW</w:t>
      </w:r>
    </w:p>
    <w:p w:rsidR="006B31C5" w:rsidRPr="006B31C5" w:rsidRDefault="006B31C5" w:rsidP="009F4538">
      <w:pPr>
        <w:rPr>
          <w:rFonts w:asciiTheme="minorHAnsi" w:eastAsia="MS Mincho" w:hAnsiTheme="minorHAnsi" w:cstheme="minorHAnsi"/>
        </w:rPr>
      </w:pPr>
      <w:r>
        <w:rPr>
          <w:rFonts w:asciiTheme="minorHAnsi" w:eastAsia="MS Mincho" w:hAnsiTheme="minorHAnsi" w:cstheme="minorHAnsi"/>
        </w:rPr>
        <w:t>POS-Pi  is a prototype for a point of sale application designed to run on a Raspberry Pi device.</w:t>
      </w:r>
      <w:r w:rsidR="00B22F2F">
        <w:rPr>
          <w:rFonts w:asciiTheme="minorHAnsi" w:eastAsia="MS Mincho" w:hAnsiTheme="minorHAnsi" w:cstheme="minorHAnsi"/>
        </w:rPr>
        <w:t xml:space="preserve"> It has the</w:t>
      </w:r>
      <w:r>
        <w:rPr>
          <w:rFonts w:asciiTheme="minorHAnsi" w:eastAsia="MS Mincho" w:hAnsiTheme="minorHAnsi" w:cstheme="minorHAnsi"/>
        </w:rPr>
        <w:t xml:space="preserve"> additional feature of </w:t>
      </w:r>
      <w:r w:rsidR="00387F73">
        <w:rPr>
          <w:rFonts w:asciiTheme="minorHAnsi" w:eastAsia="MS Mincho" w:hAnsiTheme="minorHAnsi" w:cstheme="minorHAnsi"/>
        </w:rPr>
        <w:t>giving the user the ability</w:t>
      </w:r>
      <w:r>
        <w:rPr>
          <w:rFonts w:asciiTheme="minorHAnsi" w:eastAsia="MS Mincho" w:hAnsiTheme="minorHAnsi" w:cstheme="minorHAnsi"/>
        </w:rPr>
        <w:t xml:space="preserve"> to</w:t>
      </w:r>
      <w:r w:rsidR="00A66676">
        <w:rPr>
          <w:rFonts w:asciiTheme="minorHAnsi" w:eastAsia="MS Mincho" w:hAnsiTheme="minorHAnsi" w:cstheme="minorHAnsi"/>
        </w:rPr>
        <w:t xml:space="preserve"> add, modify and delete product information. The graphical user interface was designed to be viewed and used on small touch screen (2.8” and 3.2”) form factor.</w:t>
      </w:r>
      <w:r w:rsidR="00F47CAC">
        <w:rPr>
          <w:rFonts w:asciiTheme="minorHAnsi" w:eastAsia="MS Mincho" w:hAnsiTheme="minorHAnsi" w:cstheme="minorHAnsi"/>
        </w:rPr>
        <w:t xml:space="preserve"> </w:t>
      </w:r>
      <w:r w:rsidR="0076399B">
        <w:rPr>
          <w:rFonts w:asciiTheme="minorHAnsi" w:eastAsia="MS Mincho" w:hAnsiTheme="minorHAnsi" w:cstheme="minorHAnsi"/>
        </w:rPr>
        <w:t xml:space="preserve">The </w:t>
      </w:r>
      <w:r w:rsidR="00F47CAC">
        <w:rPr>
          <w:rFonts w:asciiTheme="minorHAnsi" w:eastAsia="MS Mincho" w:hAnsiTheme="minorHAnsi" w:cstheme="minorHAnsi"/>
        </w:rPr>
        <w:t>POS-Pi can accept input from a barcode scanner, finger-touch; stylus-pen, mouse; virtual and physical keyboard.</w:t>
      </w:r>
    </w:p>
    <w:p w:rsidR="00916237" w:rsidRDefault="006214FE" w:rsidP="009F4538">
      <w:pPr>
        <w:rPr>
          <w:rFonts w:asciiTheme="minorHAnsi" w:eastAsia="MS Mincho" w:hAnsiTheme="minorHAnsi" w:cstheme="minorHAnsi"/>
          <w:b/>
          <w:sz w:val="28"/>
          <w:szCs w:val="28"/>
        </w:rPr>
      </w:pPr>
      <w:r w:rsidRPr="006214FE">
        <w:rPr>
          <w:rFonts w:asciiTheme="minorHAnsi" w:eastAsia="MS Mincho" w:hAnsiTheme="minorHAnsi" w:cstheme="minorHAnsi"/>
          <w:b/>
          <w:sz w:val="28"/>
          <w:szCs w:val="28"/>
        </w:rPr>
        <w:t>GETTING STARTED</w:t>
      </w:r>
    </w:p>
    <w:p w:rsidR="00F47CAC" w:rsidRPr="00F47CAC" w:rsidRDefault="00F47CAC" w:rsidP="009F4538">
      <w:pPr>
        <w:rPr>
          <w:rFonts w:asciiTheme="minorHAnsi" w:eastAsia="MS Mincho" w:hAnsiTheme="minorHAnsi" w:cstheme="minorHAnsi"/>
        </w:rPr>
      </w:pPr>
      <w:r>
        <w:rPr>
          <w:rFonts w:asciiTheme="minorHAnsi" w:eastAsia="MS Mincho" w:hAnsiTheme="minorHAnsi" w:cstheme="minorHAnsi"/>
        </w:rPr>
        <w:t xml:space="preserve">Power on the device by connecting one end (micro-USB) of the USB cable to the 5V micro-USB power port of the Raspberry Pi and the other end to the </w:t>
      </w:r>
      <w:r w:rsidR="005C4A18">
        <w:rPr>
          <w:rFonts w:asciiTheme="minorHAnsi" w:eastAsia="MS Mincho" w:hAnsiTheme="minorHAnsi" w:cstheme="minorHAnsi"/>
        </w:rPr>
        <w:t xml:space="preserve">2.1A output of the </w:t>
      </w:r>
      <w:r>
        <w:rPr>
          <w:rFonts w:asciiTheme="minorHAnsi" w:eastAsia="MS Mincho" w:hAnsiTheme="minorHAnsi" w:cstheme="minorHAnsi"/>
        </w:rPr>
        <w:t>portable USB power bank.</w:t>
      </w:r>
      <w:r w:rsidR="005C4A18">
        <w:rPr>
          <w:rFonts w:asciiTheme="minorHAnsi" w:eastAsia="MS Mincho" w:hAnsiTheme="minorHAnsi" w:cstheme="minorHAnsi"/>
        </w:rPr>
        <w:t xml:space="preserve"> Type </w:t>
      </w:r>
      <w:r w:rsidR="000E63FA">
        <w:rPr>
          <w:rFonts w:asciiTheme="minorHAnsi" w:eastAsia="MS Mincho" w:hAnsiTheme="minorHAnsi" w:cstheme="minorHAnsi"/>
        </w:rPr>
        <w:t>in the</w:t>
      </w:r>
      <w:r w:rsidR="005C4A18">
        <w:rPr>
          <w:rFonts w:asciiTheme="minorHAnsi" w:eastAsia="MS Mincho" w:hAnsiTheme="minorHAnsi" w:cstheme="minorHAnsi"/>
        </w:rPr>
        <w:t xml:space="preserve"> username “pi” and the password “raspberry” when prompted. After a successful login, type in the command “startx” (without the double quotes) to start the Raspbian operating system </w:t>
      </w:r>
      <w:r w:rsidR="007A49CD">
        <w:rPr>
          <w:rFonts w:asciiTheme="minorHAnsi" w:eastAsia="MS Mincho" w:hAnsiTheme="minorHAnsi" w:cstheme="minorHAnsi"/>
        </w:rPr>
        <w:t>in</w:t>
      </w:r>
      <w:r w:rsidR="005C4A18">
        <w:rPr>
          <w:rFonts w:asciiTheme="minorHAnsi" w:eastAsia="MS Mincho" w:hAnsiTheme="minorHAnsi" w:cstheme="minorHAnsi"/>
        </w:rPr>
        <w:t xml:space="preserve"> </w:t>
      </w:r>
      <w:r w:rsidR="005C5789">
        <w:rPr>
          <w:rFonts w:asciiTheme="minorHAnsi" w:eastAsia="MS Mincho" w:hAnsiTheme="minorHAnsi" w:cstheme="minorHAnsi"/>
        </w:rPr>
        <w:t>GUI</w:t>
      </w:r>
      <w:r w:rsidR="007A49CD">
        <w:rPr>
          <w:rFonts w:asciiTheme="minorHAnsi" w:eastAsia="MS Mincho" w:hAnsiTheme="minorHAnsi" w:cstheme="minorHAnsi"/>
        </w:rPr>
        <w:t xml:space="preserve"> mode</w:t>
      </w:r>
      <w:r w:rsidR="005C4A18">
        <w:rPr>
          <w:rFonts w:asciiTheme="minorHAnsi" w:eastAsia="MS Mincho" w:hAnsiTheme="minorHAnsi" w:cstheme="minorHAnsi"/>
        </w:rPr>
        <w:t>. Start the POS-Pi application by launching BlueJ (Java IDE) and right-clicking on the PosPiApplication class which is displayed on the BlueJ class diagram screen</w:t>
      </w:r>
      <w:r w:rsidR="00CA3E80">
        <w:rPr>
          <w:rFonts w:asciiTheme="minorHAnsi" w:eastAsia="MS Mincho" w:hAnsiTheme="minorHAnsi" w:cstheme="minorHAnsi"/>
        </w:rPr>
        <w:t xml:space="preserve"> (the main screen that you see).</w:t>
      </w:r>
      <w:r w:rsidR="007E27E0">
        <w:rPr>
          <w:rFonts w:asciiTheme="minorHAnsi" w:eastAsia="MS Mincho" w:hAnsiTheme="minorHAnsi" w:cstheme="minorHAnsi"/>
        </w:rPr>
        <w:t xml:space="preserve"> Click on the “void main(String[] args)” option from the context-menu that pops up.</w:t>
      </w:r>
    </w:p>
    <w:p w:rsidR="00916237" w:rsidRDefault="006214FE" w:rsidP="009F4538">
      <w:pPr>
        <w:rPr>
          <w:rFonts w:asciiTheme="minorHAnsi" w:eastAsia="MS Mincho" w:hAnsiTheme="minorHAnsi" w:cstheme="minorHAnsi"/>
          <w:b/>
        </w:rPr>
      </w:pPr>
      <w:r>
        <w:rPr>
          <w:rFonts w:asciiTheme="minorHAnsi" w:eastAsia="MS Mincho" w:hAnsiTheme="minorHAnsi" w:cstheme="minorHAnsi"/>
          <w:b/>
        </w:rPr>
        <w:t>Logging On</w:t>
      </w:r>
    </w:p>
    <w:p w:rsidR="006214FE" w:rsidRDefault="003F56F1" w:rsidP="009F4538">
      <w:pPr>
        <w:rPr>
          <w:rFonts w:asciiTheme="minorHAnsi" w:eastAsia="MS Mincho" w:hAnsiTheme="minorHAnsi" w:cstheme="minorHAnsi"/>
        </w:rPr>
      </w:pPr>
      <w:r>
        <w:rPr>
          <w:rFonts w:asciiTheme="minorHAnsi" w:eastAsia="MS Mincho" w:hAnsiTheme="minorHAnsi" w:cstheme="minorHAnsi"/>
        </w:rPr>
        <w:t xml:space="preserve">The first thing that you will see is </w:t>
      </w:r>
      <w:r w:rsidR="005C5789">
        <w:rPr>
          <w:rFonts w:asciiTheme="minorHAnsi" w:eastAsia="MS Mincho" w:hAnsiTheme="minorHAnsi" w:cstheme="minorHAnsi"/>
        </w:rPr>
        <w:t>the welcome</w:t>
      </w:r>
      <w:r>
        <w:rPr>
          <w:rFonts w:asciiTheme="minorHAnsi" w:eastAsia="MS Mincho" w:hAnsiTheme="minorHAnsi" w:cstheme="minorHAnsi"/>
        </w:rPr>
        <w:t xml:space="preserve"> screen</w:t>
      </w:r>
      <w:r w:rsidR="005C5789">
        <w:rPr>
          <w:rFonts w:asciiTheme="minorHAnsi" w:eastAsia="MS Mincho" w:hAnsiTheme="minorHAnsi" w:cstheme="minorHAnsi"/>
        </w:rPr>
        <w:t xml:space="preserve"> and the status of your database connection</w:t>
      </w:r>
      <w:r>
        <w:rPr>
          <w:rFonts w:asciiTheme="minorHAnsi" w:eastAsia="MS Mincho" w:hAnsiTheme="minorHAnsi" w:cstheme="minorHAnsi"/>
        </w:rPr>
        <w:t>:</w:t>
      </w:r>
    </w:p>
    <w:p w:rsidR="005C5789" w:rsidRDefault="005C5789" w:rsidP="005C5789">
      <w:pPr>
        <w:jc w:val="center"/>
        <w:rPr>
          <w:rFonts w:asciiTheme="minorHAnsi" w:eastAsia="MS Mincho" w:hAnsiTheme="minorHAnsi" w:cstheme="minorHAnsi"/>
        </w:rPr>
      </w:pPr>
      <w:r>
        <w:rPr>
          <w:noProof/>
          <w:lang w:val="en-GB" w:eastAsia="en-GB" w:bidi="ar-SA"/>
        </w:rPr>
        <w:drawing>
          <wp:inline distT="0" distB="0" distL="0" distR="0" wp14:anchorId="2C90D51C" wp14:editId="4B4C50FD">
            <wp:extent cx="3105150" cy="14097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6"/>
                    <a:stretch>
                      <a:fillRect/>
                    </a:stretch>
                  </pic:blipFill>
                  <pic:spPr>
                    <a:xfrm>
                      <a:off x="0" y="0"/>
                      <a:ext cx="3105150" cy="1409700"/>
                    </a:xfrm>
                    <a:prstGeom prst="rect">
                      <a:avLst/>
                    </a:prstGeom>
                  </pic:spPr>
                </pic:pic>
              </a:graphicData>
            </a:graphic>
          </wp:inline>
        </w:drawing>
      </w:r>
    </w:p>
    <w:p w:rsidR="00CA5C93" w:rsidRPr="006214FE" w:rsidRDefault="00CA5C93" w:rsidP="005C5789">
      <w:pPr>
        <w:jc w:val="center"/>
        <w:rPr>
          <w:rFonts w:asciiTheme="minorHAnsi" w:eastAsia="MS Mincho" w:hAnsiTheme="minorHAnsi" w:cstheme="minorHAnsi"/>
        </w:rPr>
      </w:pPr>
    </w:p>
    <w:p w:rsidR="007D76E5" w:rsidRPr="007D76E5" w:rsidRDefault="005854E0" w:rsidP="009F4538">
      <w:pPr>
        <w:rPr>
          <w:rFonts w:asciiTheme="minorHAnsi" w:eastAsia="MS Mincho" w:hAnsiTheme="minorHAnsi" w:cstheme="minorHAnsi"/>
        </w:rPr>
      </w:pPr>
      <w:r>
        <w:rPr>
          <w:rFonts w:asciiTheme="minorHAnsi" w:eastAsia="MS Mincho" w:hAnsiTheme="minorHAnsi" w:cstheme="minorHAnsi"/>
        </w:rPr>
        <w:t>If the database server has failed to start when you boot-up the Raspberry Pi, you will see this message pop-up:</w:t>
      </w:r>
    </w:p>
    <w:p w:rsidR="007D76E5" w:rsidRPr="007D76E5" w:rsidRDefault="005854E0" w:rsidP="005854E0">
      <w:pPr>
        <w:jc w:val="center"/>
        <w:rPr>
          <w:rFonts w:asciiTheme="minorHAnsi" w:eastAsia="MS Mincho" w:hAnsiTheme="minorHAnsi" w:cstheme="minorHAnsi"/>
        </w:rPr>
      </w:pPr>
      <w:r>
        <w:rPr>
          <w:noProof/>
          <w:lang w:val="en-GB" w:eastAsia="en-GB" w:bidi="ar-SA"/>
        </w:rPr>
        <w:drawing>
          <wp:inline distT="0" distB="0" distL="0" distR="0" wp14:anchorId="49CBCE21" wp14:editId="2AAFA81F">
            <wp:extent cx="6395706" cy="1154097"/>
            <wp:effectExtent l="0" t="0" r="5715"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7"/>
                    <a:stretch>
                      <a:fillRect/>
                    </a:stretch>
                  </pic:blipFill>
                  <pic:spPr>
                    <a:xfrm>
                      <a:off x="0" y="0"/>
                      <a:ext cx="6390933" cy="1153236"/>
                    </a:xfrm>
                    <a:prstGeom prst="rect">
                      <a:avLst/>
                    </a:prstGeom>
                  </pic:spPr>
                </pic:pic>
              </a:graphicData>
            </a:graphic>
          </wp:inline>
        </w:drawing>
      </w:r>
    </w:p>
    <w:p w:rsidR="00916237" w:rsidRDefault="00916237" w:rsidP="009F4538">
      <w:pPr>
        <w:rPr>
          <w:rFonts w:asciiTheme="minorHAnsi" w:eastAsia="MS Mincho" w:hAnsiTheme="minorHAnsi" w:cstheme="minorHAnsi"/>
        </w:rPr>
      </w:pPr>
    </w:p>
    <w:p w:rsidR="00CA5C93" w:rsidRDefault="00CA5C93" w:rsidP="009F4538">
      <w:pPr>
        <w:rPr>
          <w:rFonts w:asciiTheme="minorHAnsi" w:eastAsia="MS Mincho" w:hAnsiTheme="minorHAnsi" w:cstheme="minorHAnsi"/>
        </w:rPr>
      </w:pPr>
      <w:r>
        <w:rPr>
          <w:rFonts w:asciiTheme="minorHAnsi" w:eastAsia="MS Mincho" w:hAnsiTheme="minorHAnsi" w:cstheme="minorHAnsi"/>
        </w:rPr>
        <w:t>T</w:t>
      </w:r>
      <w:r w:rsidR="00C377D3">
        <w:rPr>
          <w:rFonts w:asciiTheme="minorHAnsi" w:eastAsia="MS Mincho" w:hAnsiTheme="minorHAnsi" w:cstheme="minorHAnsi"/>
        </w:rPr>
        <w:t>ype</w:t>
      </w:r>
      <w:r>
        <w:rPr>
          <w:rFonts w:asciiTheme="minorHAnsi" w:eastAsia="MS Mincho" w:hAnsiTheme="minorHAnsi" w:cstheme="minorHAnsi"/>
        </w:rPr>
        <w:t xml:space="preserve"> this c</w:t>
      </w:r>
      <w:r w:rsidR="00D70119">
        <w:rPr>
          <w:rFonts w:asciiTheme="minorHAnsi" w:eastAsia="MS Mincho" w:hAnsiTheme="minorHAnsi" w:cstheme="minorHAnsi"/>
        </w:rPr>
        <w:t>ommand from</w:t>
      </w:r>
      <w:r>
        <w:rPr>
          <w:rFonts w:asciiTheme="minorHAnsi" w:eastAsia="MS Mincho" w:hAnsiTheme="minorHAnsi" w:cstheme="minorHAnsi"/>
        </w:rPr>
        <w:t xml:space="preserve"> a terminal/console window to start the MySQL service:</w:t>
      </w:r>
    </w:p>
    <w:p w:rsidR="00CA5C93" w:rsidRDefault="00CA5C93" w:rsidP="009F4538">
      <w:pPr>
        <w:rPr>
          <w:rFonts w:asciiTheme="minorHAnsi" w:eastAsia="MS Mincho" w:hAnsiTheme="minorHAnsi" w:cstheme="minorHAnsi"/>
        </w:rPr>
      </w:pPr>
      <w:r>
        <w:rPr>
          <w:rFonts w:asciiTheme="minorHAnsi" w:eastAsia="MS Mincho" w:hAnsiTheme="minorHAnsi" w:cstheme="minorHAnsi"/>
        </w:rPr>
        <w:t>&gt;sudo service mysql start</w:t>
      </w:r>
    </w:p>
    <w:p w:rsidR="00CA5C93" w:rsidRDefault="00CA5C93" w:rsidP="009F4538">
      <w:pPr>
        <w:rPr>
          <w:rFonts w:asciiTheme="minorHAnsi" w:eastAsia="MS Mincho" w:hAnsiTheme="minorHAnsi" w:cstheme="minorHAnsi"/>
        </w:rPr>
      </w:pPr>
      <w:proofErr w:type="gramStart"/>
      <w:r>
        <w:rPr>
          <w:rFonts w:asciiTheme="minorHAnsi" w:eastAsia="MS Mincho" w:hAnsiTheme="minorHAnsi" w:cstheme="minorHAnsi"/>
        </w:rPr>
        <w:t>or</w:t>
      </w:r>
      <w:proofErr w:type="gramEnd"/>
    </w:p>
    <w:p w:rsidR="00CA5C93" w:rsidRDefault="00CA5C93" w:rsidP="009F4538">
      <w:pPr>
        <w:rPr>
          <w:rFonts w:asciiTheme="minorHAnsi" w:eastAsia="MS Mincho" w:hAnsiTheme="minorHAnsi" w:cstheme="minorHAnsi"/>
        </w:rPr>
      </w:pPr>
      <w:r>
        <w:rPr>
          <w:rFonts w:asciiTheme="minorHAnsi" w:eastAsia="MS Mincho" w:hAnsiTheme="minorHAnsi" w:cstheme="minorHAnsi"/>
        </w:rPr>
        <w:t>&gt;sudo service mysql restart</w:t>
      </w:r>
    </w:p>
    <w:p w:rsidR="00482CC8" w:rsidRPr="004E179B" w:rsidRDefault="00482CC8" w:rsidP="00482CC8">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916237" w:rsidRDefault="00C04CEA" w:rsidP="009F4538">
      <w:pPr>
        <w:rPr>
          <w:rFonts w:asciiTheme="minorHAnsi" w:eastAsia="MS Mincho" w:hAnsiTheme="minorHAnsi" w:cstheme="minorHAnsi"/>
        </w:rPr>
      </w:pPr>
      <w:r>
        <w:rPr>
          <w:rFonts w:asciiTheme="minorHAnsi" w:eastAsia="MS Mincho" w:hAnsiTheme="minorHAnsi" w:cstheme="minorHAnsi"/>
        </w:rPr>
        <w:lastRenderedPageBreak/>
        <w:t>After the database driver has been successfully registered and the connection to the database server established, you will then see the POS-Pi login screen:</w:t>
      </w:r>
    </w:p>
    <w:p w:rsidR="00C04CEA" w:rsidRDefault="00C04CEA" w:rsidP="00C04CEA">
      <w:pPr>
        <w:jc w:val="center"/>
        <w:rPr>
          <w:rFonts w:asciiTheme="minorHAnsi" w:eastAsia="MS Mincho" w:hAnsiTheme="minorHAnsi" w:cstheme="minorHAnsi"/>
        </w:rPr>
      </w:pPr>
      <w:r>
        <w:rPr>
          <w:noProof/>
          <w:lang w:val="en-GB" w:eastAsia="en-GB" w:bidi="ar-SA"/>
        </w:rPr>
        <w:drawing>
          <wp:inline distT="0" distB="0" distL="0" distR="0" wp14:anchorId="2FD188D3" wp14:editId="147ADF25">
            <wp:extent cx="2990850" cy="166687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8"/>
                    <a:stretch>
                      <a:fillRect/>
                    </a:stretch>
                  </pic:blipFill>
                  <pic:spPr>
                    <a:xfrm>
                      <a:off x="0" y="0"/>
                      <a:ext cx="2990850" cy="1666875"/>
                    </a:xfrm>
                    <a:prstGeom prst="rect">
                      <a:avLst/>
                    </a:prstGeom>
                  </pic:spPr>
                </pic:pic>
              </a:graphicData>
            </a:graphic>
          </wp:inline>
        </w:drawing>
      </w:r>
    </w:p>
    <w:p w:rsidR="00916237" w:rsidRDefault="00DA743C" w:rsidP="009F4538">
      <w:pPr>
        <w:rPr>
          <w:rFonts w:asciiTheme="minorHAnsi" w:eastAsia="MS Mincho" w:hAnsiTheme="minorHAnsi" w:cstheme="minorHAnsi"/>
        </w:rPr>
      </w:pPr>
      <w:r>
        <w:rPr>
          <w:rFonts w:asciiTheme="minorHAnsi" w:eastAsia="MS Mincho" w:hAnsiTheme="minorHAnsi" w:cstheme="minorHAnsi"/>
        </w:rPr>
        <w:t>Type your username and password (default username=</w:t>
      </w:r>
      <w:proofErr w:type="gramStart"/>
      <w:r>
        <w:rPr>
          <w:rFonts w:asciiTheme="minorHAnsi" w:eastAsia="MS Mincho" w:hAnsiTheme="minorHAnsi" w:cstheme="minorHAnsi"/>
        </w:rPr>
        <w:t>angelo</w:t>
      </w:r>
      <w:proofErr w:type="gramEnd"/>
      <w:r>
        <w:rPr>
          <w:rFonts w:asciiTheme="minorHAnsi" w:eastAsia="MS Mincho" w:hAnsiTheme="minorHAnsi" w:cstheme="minorHAnsi"/>
        </w:rPr>
        <w:t xml:space="preserve"> password=raspberry123), then press the “</w:t>
      </w:r>
      <w:r w:rsidRPr="006538E7">
        <w:rPr>
          <w:rFonts w:asciiTheme="minorHAnsi" w:eastAsia="MS Mincho" w:hAnsiTheme="minorHAnsi" w:cstheme="minorHAnsi"/>
          <w:b/>
        </w:rPr>
        <w:t>Login</w:t>
      </w:r>
      <w:r>
        <w:rPr>
          <w:rFonts w:asciiTheme="minorHAnsi" w:eastAsia="MS Mincho" w:hAnsiTheme="minorHAnsi" w:cstheme="minorHAnsi"/>
        </w:rPr>
        <w:t>” button</w:t>
      </w:r>
      <w:r w:rsidR="005159E7">
        <w:rPr>
          <w:rFonts w:asciiTheme="minorHAnsi" w:eastAsia="MS Mincho" w:hAnsiTheme="minorHAnsi" w:cstheme="minorHAnsi"/>
        </w:rPr>
        <w:t xml:space="preserve"> to login</w:t>
      </w:r>
      <w:r>
        <w:rPr>
          <w:rFonts w:asciiTheme="minorHAnsi" w:eastAsia="MS Mincho" w:hAnsiTheme="minorHAnsi" w:cstheme="minorHAnsi"/>
        </w:rPr>
        <w:t>.</w:t>
      </w:r>
    </w:p>
    <w:p w:rsidR="00CB3F44" w:rsidRDefault="00CB3F44" w:rsidP="009F4538">
      <w:pPr>
        <w:rPr>
          <w:rFonts w:asciiTheme="minorHAnsi" w:eastAsia="MS Mincho" w:hAnsiTheme="minorHAnsi" w:cstheme="minorHAnsi"/>
        </w:rPr>
      </w:pPr>
    </w:p>
    <w:p w:rsidR="00C377D3" w:rsidRDefault="00C377D3" w:rsidP="009F4538">
      <w:pPr>
        <w:rPr>
          <w:rFonts w:asciiTheme="minorHAnsi" w:eastAsia="MS Mincho" w:hAnsiTheme="minorHAnsi" w:cstheme="minorHAnsi"/>
        </w:rPr>
      </w:pPr>
      <w:r>
        <w:rPr>
          <w:rFonts w:asciiTheme="minorHAnsi" w:eastAsia="MS Mincho" w:hAnsiTheme="minorHAnsi" w:cstheme="minorHAnsi"/>
        </w:rPr>
        <w:t>You will see the following messages if you have typed your username or password incorrectly:</w:t>
      </w:r>
    </w:p>
    <w:p w:rsidR="00CB3F44" w:rsidRDefault="00CB3F44" w:rsidP="009F4538">
      <w:pPr>
        <w:rPr>
          <w:rFonts w:asciiTheme="minorHAnsi" w:eastAsia="MS Mincho" w:hAnsiTheme="minorHAnsi" w:cstheme="minorHAnsi"/>
        </w:rPr>
      </w:pPr>
    </w:p>
    <w:p w:rsidR="00C377D3" w:rsidRDefault="00C377D3" w:rsidP="00C377D3">
      <w:pPr>
        <w:jc w:val="center"/>
        <w:rPr>
          <w:rFonts w:asciiTheme="minorHAnsi" w:eastAsia="MS Mincho" w:hAnsiTheme="minorHAnsi" w:cstheme="minorHAnsi"/>
        </w:rPr>
      </w:pPr>
      <w:r>
        <w:rPr>
          <w:noProof/>
          <w:lang w:val="en-GB" w:eastAsia="en-GB" w:bidi="ar-SA"/>
        </w:rPr>
        <w:drawing>
          <wp:inline distT="0" distB="0" distL="0" distR="0" wp14:anchorId="48CF55C6" wp14:editId="551A63C5">
            <wp:extent cx="2876550" cy="12001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9"/>
                    <a:stretch>
                      <a:fillRect/>
                    </a:stretch>
                  </pic:blipFill>
                  <pic:spPr>
                    <a:xfrm>
                      <a:off x="0" y="0"/>
                      <a:ext cx="2876550" cy="1200150"/>
                    </a:xfrm>
                    <a:prstGeom prst="rect">
                      <a:avLst/>
                    </a:prstGeom>
                  </pic:spPr>
                </pic:pic>
              </a:graphicData>
            </a:graphic>
          </wp:inline>
        </w:drawing>
      </w:r>
    </w:p>
    <w:p w:rsidR="00CB3F44" w:rsidRDefault="00CB3F44" w:rsidP="00C377D3">
      <w:pPr>
        <w:jc w:val="center"/>
        <w:rPr>
          <w:rFonts w:asciiTheme="minorHAnsi" w:eastAsia="MS Mincho" w:hAnsiTheme="minorHAnsi" w:cstheme="minorHAnsi"/>
        </w:rPr>
      </w:pPr>
    </w:p>
    <w:p w:rsidR="00C377D3" w:rsidRDefault="00CB3F44" w:rsidP="00C377D3">
      <w:pPr>
        <w:jc w:val="center"/>
        <w:rPr>
          <w:rFonts w:asciiTheme="minorHAnsi" w:eastAsia="MS Mincho" w:hAnsiTheme="minorHAnsi" w:cstheme="minorHAnsi"/>
        </w:rPr>
      </w:pPr>
      <w:r>
        <w:rPr>
          <w:noProof/>
          <w:lang w:val="en-GB" w:eastAsia="en-GB" w:bidi="ar-SA"/>
        </w:rPr>
        <w:drawing>
          <wp:inline distT="0" distB="0" distL="0" distR="0" wp14:anchorId="70726A69" wp14:editId="706922EC">
            <wp:extent cx="2800939" cy="1313895"/>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0"/>
                    <a:stretch>
                      <a:fillRect/>
                    </a:stretch>
                  </pic:blipFill>
                  <pic:spPr>
                    <a:xfrm>
                      <a:off x="0" y="0"/>
                      <a:ext cx="2809186" cy="1317763"/>
                    </a:xfrm>
                    <a:prstGeom prst="rect">
                      <a:avLst/>
                    </a:prstGeom>
                  </pic:spPr>
                </pic:pic>
              </a:graphicData>
            </a:graphic>
          </wp:inline>
        </w:drawing>
      </w:r>
    </w:p>
    <w:p w:rsidR="00CB3F44" w:rsidRDefault="00CB3F44" w:rsidP="00CB3F44">
      <w:pPr>
        <w:rPr>
          <w:rFonts w:asciiTheme="minorHAnsi" w:eastAsia="MS Mincho" w:hAnsiTheme="minorHAnsi" w:cstheme="minorHAnsi"/>
        </w:rPr>
      </w:pPr>
    </w:p>
    <w:p w:rsidR="00CB3F44" w:rsidRDefault="00CB3F44" w:rsidP="00CB3F44">
      <w:pPr>
        <w:rPr>
          <w:rFonts w:asciiTheme="minorHAnsi" w:eastAsia="MS Mincho" w:hAnsiTheme="minorHAnsi" w:cstheme="minorHAnsi"/>
        </w:rPr>
      </w:pPr>
    </w:p>
    <w:p w:rsidR="00916237" w:rsidRDefault="00116D87" w:rsidP="009F4538">
      <w:pPr>
        <w:rPr>
          <w:rFonts w:asciiTheme="minorHAnsi" w:eastAsia="MS Mincho" w:hAnsiTheme="minorHAnsi" w:cstheme="minorHAnsi"/>
        </w:rPr>
      </w:pPr>
      <w:r>
        <w:rPr>
          <w:rFonts w:asciiTheme="minorHAnsi" w:eastAsia="MS Mincho" w:hAnsiTheme="minorHAnsi" w:cstheme="minorHAnsi"/>
        </w:rPr>
        <w:t>Typing the correct username and password will take you to the main menu.</w:t>
      </w:r>
    </w:p>
    <w:p w:rsidR="00916237" w:rsidRDefault="00916237" w:rsidP="009F4538">
      <w:pPr>
        <w:rPr>
          <w:rFonts w:asciiTheme="minorHAnsi" w:eastAsia="MS Mincho" w:hAnsiTheme="minorHAnsi" w:cstheme="minorHAnsi"/>
        </w:rPr>
      </w:pPr>
    </w:p>
    <w:p w:rsidR="00916237" w:rsidRDefault="00916237" w:rsidP="009F4538">
      <w:pPr>
        <w:rPr>
          <w:rFonts w:asciiTheme="minorHAnsi" w:eastAsia="MS Mincho" w:hAnsiTheme="minorHAnsi" w:cstheme="minorHAnsi"/>
        </w:rPr>
      </w:pPr>
    </w:p>
    <w:p w:rsidR="00116D87" w:rsidRPr="004E179B" w:rsidRDefault="00116D87" w:rsidP="00116D87">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916237" w:rsidRDefault="00916237" w:rsidP="009F4538">
      <w:pPr>
        <w:rPr>
          <w:rFonts w:asciiTheme="minorHAnsi" w:eastAsia="MS Mincho" w:hAnsiTheme="minorHAnsi" w:cstheme="minorHAnsi"/>
        </w:rPr>
      </w:pPr>
    </w:p>
    <w:p w:rsidR="007619BC" w:rsidRDefault="00A06E0C" w:rsidP="007619BC">
      <w:pPr>
        <w:rPr>
          <w:rFonts w:asciiTheme="minorHAnsi" w:eastAsia="MS Mincho" w:hAnsiTheme="minorHAnsi" w:cstheme="minorHAnsi"/>
          <w:b/>
          <w:sz w:val="28"/>
          <w:szCs w:val="28"/>
        </w:rPr>
      </w:pPr>
      <w:r>
        <w:rPr>
          <w:rFonts w:asciiTheme="minorHAnsi" w:eastAsia="MS Mincho" w:hAnsiTheme="minorHAnsi" w:cstheme="minorHAnsi"/>
          <w:b/>
          <w:sz w:val="28"/>
          <w:szCs w:val="28"/>
        </w:rPr>
        <w:lastRenderedPageBreak/>
        <w:t>MAIN</w:t>
      </w:r>
      <w:r w:rsidR="007619BC">
        <w:rPr>
          <w:rFonts w:asciiTheme="minorHAnsi" w:eastAsia="MS Mincho" w:hAnsiTheme="minorHAnsi" w:cstheme="minorHAnsi"/>
          <w:b/>
          <w:sz w:val="28"/>
          <w:szCs w:val="28"/>
        </w:rPr>
        <w:t xml:space="preserve"> MENU</w:t>
      </w:r>
    </w:p>
    <w:p w:rsidR="007619BC" w:rsidRDefault="00A06E0C" w:rsidP="007619BC">
      <w:pPr>
        <w:rPr>
          <w:rFonts w:asciiTheme="minorHAnsi" w:eastAsia="MS Mincho" w:hAnsiTheme="minorHAnsi" w:cstheme="minorHAnsi"/>
        </w:rPr>
      </w:pPr>
      <w:r>
        <w:rPr>
          <w:rFonts w:asciiTheme="minorHAnsi" w:eastAsia="MS Mincho" w:hAnsiTheme="minorHAnsi" w:cstheme="minorHAnsi"/>
        </w:rPr>
        <w:t xml:space="preserve">The main menu (figure below) is the main screen you’ll see after a successful login. The two options provided on the menu </w:t>
      </w:r>
      <w:r w:rsidR="00503C20">
        <w:rPr>
          <w:rFonts w:asciiTheme="minorHAnsi" w:eastAsia="MS Mincho" w:hAnsiTheme="minorHAnsi" w:cstheme="minorHAnsi"/>
        </w:rPr>
        <w:t>allow</w:t>
      </w:r>
      <w:r>
        <w:rPr>
          <w:rFonts w:asciiTheme="minorHAnsi" w:eastAsia="MS Mincho" w:hAnsiTheme="minorHAnsi" w:cstheme="minorHAnsi"/>
        </w:rPr>
        <w:t xml:space="preserve"> you to 1) manage product information by adding, modifying and deleting products stored in the database. Click or tap the “</w:t>
      </w:r>
      <w:r w:rsidRPr="006538E7">
        <w:rPr>
          <w:rFonts w:asciiTheme="minorHAnsi" w:eastAsia="MS Mincho" w:hAnsiTheme="minorHAnsi" w:cstheme="minorHAnsi"/>
          <w:b/>
        </w:rPr>
        <w:t>Update Products</w:t>
      </w:r>
      <w:r>
        <w:rPr>
          <w:rFonts w:asciiTheme="minorHAnsi" w:eastAsia="MS Mincho" w:hAnsiTheme="minorHAnsi" w:cstheme="minorHAnsi"/>
        </w:rPr>
        <w:t>” button to start managing product information. 2) You will also be able to access the main point-of-sale application from this screen to start a sale transaction by clicking or tapping on the “</w:t>
      </w:r>
      <w:r w:rsidRPr="006538E7">
        <w:rPr>
          <w:rFonts w:asciiTheme="minorHAnsi" w:eastAsia="MS Mincho" w:hAnsiTheme="minorHAnsi" w:cstheme="minorHAnsi"/>
          <w:b/>
        </w:rPr>
        <w:t>Point of Sale</w:t>
      </w:r>
      <w:r>
        <w:rPr>
          <w:rFonts w:asciiTheme="minorHAnsi" w:eastAsia="MS Mincho" w:hAnsiTheme="minorHAnsi" w:cstheme="minorHAnsi"/>
        </w:rPr>
        <w:t>” button.</w:t>
      </w:r>
    </w:p>
    <w:p w:rsidR="00A06E0C" w:rsidRDefault="00A06E0C" w:rsidP="007619BC">
      <w:pPr>
        <w:rPr>
          <w:rFonts w:asciiTheme="minorHAnsi" w:eastAsia="MS Mincho" w:hAnsiTheme="minorHAnsi" w:cstheme="minorHAnsi"/>
        </w:rPr>
      </w:pPr>
    </w:p>
    <w:p w:rsidR="007619BC" w:rsidRPr="007619BC" w:rsidRDefault="007619BC" w:rsidP="007619BC">
      <w:pPr>
        <w:jc w:val="center"/>
        <w:rPr>
          <w:rFonts w:asciiTheme="minorHAnsi" w:eastAsia="MS Mincho" w:hAnsiTheme="minorHAnsi" w:cstheme="minorHAnsi"/>
        </w:rPr>
      </w:pPr>
      <w:r>
        <w:rPr>
          <w:noProof/>
          <w:lang w:val="en-GB" w:eastAsia="en-GB" w:bidi="ar-SA"/>
        </w:rPr>
        <w:drawing>
          <wp:inline distT="0" distB="0" distL="0" distR="0" wp14:anchorId="0C6D9D6A" wp14:editId="643CB1B7">
            <wp:extent cx="2943225" cy="19716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2943225" cy="1971675"/>
                    </a:xfrm>
                    <a:prstGeom prst="rect">
                      <a:avLst/>
                    </a:prstGeom>
                  </pic:spPr>
                </pic:pic>
              </a:graphicData>
            </a:graphic>
          </wp:inline>
        </w:drawing>
      </w:r>
    </w:p>
    <w:p w:rsidR="00916237" w:rsidRDefault="00916237" w:rsidP="009F4538">
      <w:pPr>
        <w:rPr>
          <w:rFonts w:asciiTheme="minorHAnsi" w:eastAsia="MS Mincho" w:hAnsiTheme="minorHAnsi" w:cstheme="minorHAnsi"/>
        </w:rPr>
      </w:pPr>
    </w:p>
    <w:p w:rsidR="0012553E" w:rsidRPr="0012553E" w:rsidRDefault="0012553E" w:rsidP="009F4538">
      <w:pPr>
        <w:rPr>
          <w:rFonts w:asciiTheme="minorHAnsi" w:eastAsia="MS Mincho" w:hAnsiTheme="minorHAnsi" w:cstheme="minorHAnsi"/>
          <w:sz w:val="28"/>
          <w:szCs w:val="28"/>
        </w:rPr>
      </w:pPr>
      <w:r>
        <w:rPr>
          <w:rFonts w:asciiTheme="minorHAnsi" w:eastAsia="MS Mincho" w:hAnsiTheme="minorHAnsi" w:cstheme="minorHAnsi"/>
          <w:b/>
          <w:sz w:val="28"/>
          <w:szCs w:val="28"/>
        </w:rPr>
        <w:t>PRODUCT MAINTENANCE</w:t>
      </w:r>
    </w:p>
    <w:p w:rsidR="0012553E" w:rsidRDefault="0012553E" w:rsidP="009F4538">
      <w:pPr>
        <w:rPr>
          <w:rFonts w:asciiTheme="minorHAnsi" w:eastAsia="MS Mincho" w:hAnsiTheme="minorHAnsi" w:cstheme="minorHAnsi"/>
        </w:rPr>
      </w:pPr>
      <w:r>
        <w:rPr>
          <w:rFonts w:asciiTheme="minorHAnsi" w:eastAsia="MS Mincho" w:hAnsiTheme="minorHAnsi" w:cstheme="minorHAnsi"/>
        </w:rPr>
        <w:t xml:space="preserve">The Product Maintenance screen is accessed by choosing </w:t>
      </w:r>
      <w:proofErr w:type="gramStart"/>
      <w:r>
        <w:rPr>
          <w:rFonts w:asciiTheme="minorHAnsi" w:eastAsia="MS Mincho" w:hAnsiTheme="minorHAnsi" w:cstheme="minorHAnsi"/>
        </w:rPr>
        <w:t xml:space="preserve">the  </w:t>
      </w:r>
      <w:r w:rsidRPr="006538E7">
        <w:rPr>
          <w:rFonts w:asciiTheme="minorHAnsi" w:eastAsia="MS Mincho" w:hAnsiTheme="minorHAnsi" w:cstheme="minorHAnsi"/>
          <w:b/>
        </w:rPr>
        <w:t>Update</w:t>
      </w:r>
      <w:proofErr w:type="gramEnd"/>
      <w:r w:rsidRPr="006538E7">
        <w:rPr>
          <w:rFonts w:asciiTheme="minorHAnsi" w:eastAsia="MS Mincho" w:hAnsiTheme="minorHAnsi" w:cstheme="minorHAnsi"/>
          <w:b/>
        </w:rPr>
        <w:t xml:space="preserve"> Products</w:t>
      </w:r>
      <w:r>
        <w:rPr>
          <w:rFonts w:asciiTheme="minorHAnsi" w:eastAsia="MS Mincho" w:hAnsiTheme="minorHAnsi" w:cstheme="minorHAnsi"/>
        </w:rPr>
        <w:t xml:space="preserve"> option from the Main Menu. </w:t>
      </w:r>
      <w:r w:rsidR="003551F8">
        <w:rPr>
          <w:rFonts w:asciiTheme="minorHAnsi" w:eastAsia="MS Mincho" w:hAnsiTheme="minorHAnsi" w:cstheme="minorHAnsi"/>
        </w:rPr>
        <w:t xml:space="preserve">The products listed on the screen are the products currently stored in the database. </w:t>
      </w:r>
      <w:r>
        <w:rPr>
          <w:rFonts w:asciiTheme="minorHAnsi" w:eastAsia="MS Mincho" w:hAnsiTheme="minorHAnsi" w:cstheme="minorHAnsi"/>
        </w:rPr>
        <w:t xml:space="preserve">You can choose to add, modify or delete </w:t>
      </w:r>
      <w:proofErr w:type="gramStart"/>
      <w:r>
        <w:rPr>
          <w:rFonts w:asciiTheme="minorHAnsi" w:eastAsia="MS Mincho" w:hAnsiTheme="minorHAnsi" w:cstheme="minorHAnsi"/>
        </w:rPr>
        <w:t>a product</w:t>
      </w:r>
      <w:proofErr w:type="gramEnd"/>
      <w:r>
        <w:rPr>
          <w:rFonts w:asciiTheme="minorHAnsi" w:eastAsia="MS Mincho" w:hAnsiTheme="minorHAnsi" w:cstheme="minorHAnsi"/>
        </w:rPr>
        <w:t xml:space="preserve"> information by clicking </w:t>
      </w:r>
      <w:r w:rsidR="00A912BA">
        <w:rPr>
          <w:rFonts w:asciiTheme="minorHAnsi" w:eastAsia="MS Mincho" w:hAnsiTheme="minorHAnsi" w:cstheme="minorHAnsi"/>
        </w:rPr>
        <w:t xml:space="preserve">on </w:t>
      </w:r>
      <w:r>
        <w:rPr>
          <w:rFonts w:asciiTheme="minorHAnsi" w:eastAsia="MS Mincho" w:hAnsiTheme="minorHAnsi" w:cstheme="minorHAnsi"/>
        </w:rPr>
        <w:t>any of the three buttons at the bottom of the screen.</w:t>
      </w:r>
      <w:r w:rsidR="003551F8">
        <w:rPr>
          <w:rFonts w:asciiTheme="minorHAnsi" w:eastAsia="MS Mincho" w:hAnsiTheme="minorHAnsi" w:cstheme="minorHAnsi"/>
        </w:rPr>
        <w:t xml:space="preserve"> </w:t>
      </w:r>
    </w:p>
    <w:p w:rsidR="00B5660E" w:rsidRPr="0012553E" w:rsidRDefault="00B5660E" w:rsidP="009F4538">
      <w:pPr>
        <w:rPr>
          <w:rFonts w:asciiTheme="minorHAnsi" w:eastAsia="MS Mincho" w:hAnsiTheme="minorHAnsi" w:cstheme="minorHAnsi"/>
        </w:rPr>
      </w:pPr>
    </w:p>
    <w:p w:rsidR="0012553E" w:rsidRDefault="0012553E" w:rsidP="0012553E">
      <w:pPr>
        <w:jc w:val="center"/>
        <w:rPr>
          <w:rFonts w:asciiTheme="minorHAnsi" w:eastAsia="MS Mincho" w:hAnsiTheme="minorHAnsi" w:cstheme="minorHAnsi"/>
          <w:b/>
        </w:rPr>
      </w:pPr>
      <w:r>
        <w:rPr>
          <w:noProof/>
          <w:lang w:val="en-GB" w:eastAsia="en-GB" w:bidi="ar-SA"/>
        </w:rPr>
        <w:drawing>
          <wp:inline distT="0" distB="0" distL="0" distR="0" wp14:anchorId="077A9AE4" wp14:editId="0594D567">
            <wp:extent cx="3057525" cy="23241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2"/>
                    <a:stretch>
                      <a:fillRect/>
                    </a:stretch>
                  </pic:blipFill>
                  <pic:spPr>
                    <a:xfrm>
                      <a:off x="0" y="0"/>
                      <a:ext cx="3057525" cy="2324100"/>
                    </a:xfrm>
                    <a:prstGeom prst="rect">
                      <a:avLst/>
                    </a:prstGeom>
                  </pic:spPr>
                </pic:pic>
              </a:graphicData>
            </a:graphic>
          </wp:inline>
        </w:drawing>
      </w:r>
    </w:p>
    <w:p w:rsidR="003551F8" w:rsidRDefault="003551F8" w:rsidP="0012553E">
      <w:pPr>
        <w:jc w:val="center"/>
        <w:rPr>
          <w:rFonts w:asciiTheme="minorHAnsi" w:eastAsia="MS Mincho" w:hAnsiTheme="minorHAnsi" w:cstheme="minorHAnsi"/>
          <w:b/>
        </w:rPr>
      </w:pPr>
    </w:p>
    <w:p w:rsidR="003551F8" w:rsidRDefault="003551F8" w:rsidP="0012553E">
      <w:pPr>
        <w:jc w:val="center"/>
        <w:rPr>
          <w:rFonts w:asciiTheme="minorHAnsi" w:eastAsia="MS Mincho" w:hAnsiTheme="minorHAnsi" w:cstheme="minorHAnsi"/>
          <w:b/>
        </w:rPr>
      </w:pPr>
    </w:p>
    <w:p w:rsidR="00C80FD4" w:rsidRPr="004E179B" w:rsidRDefault="00C80FD4" w:rsidP="00C80FD4">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C80FD4" w:rsidRDefault="00C750D7" w:rsidP="00C80FD4">
      <w:pPr>
        <w:rPr>
          <w:rFonts w:asciiTheme="minorHAnsi" w:eastAsia="MS Mincho" w:hAnsiTheme="minorHAnsi" w:cstheme="minorHAnsi"/>
          <w:b/>
        </w:rPr>
      </w:pPr>
      <w:r>
        <w:rPr>
          <w:rFonts w:asciiTheme="minorHAnsi" w:eastAsia="MS Mincho" w:hAnsiTheme="minorHAnsi" w:cstheme="minorHAnsi"/>
          <w:b/>
        </w:rPr>
        <w:lastRenderedPageBreak/>
        <w:t>Adding a New Product</w:t>
      </w:r>
    </w:p>
    <w:p w:rsidR="00C750D7" w:rsidRDefault="00C750D7" w:rsidP="00C80FD4">
      <w:pPr>
        <w:rPr>
          <w:rFonts w:asciiTheme="minorHAnsi" w:eastAsia="MS Mincho" w:hAnsiTheme="minorHAnsi" w:cstheme="minorHAnsi"/>
        </w:rPr>
      </w:pPr>
      <w:r>
        <w:rPr>
          <w:rFonts w:asciiTheme="minorHAnsi" w:eastAsia="MS Mincho" w:hAnsiTheme="minorHAnsi" w:cstheme="minorHAnsi"/>
        </w:rPr>
        <w:t>Clicking or tapping on the “</w:t>
      </w:r>
      <w:r w:rsidRPr="00A14222">
        <w:rPr>
          <w:rFonts w:asciiTheme="minorHAnsi" w:eastAsia="MS Mincho" w:hAnsiTheme="minorHAnsi" w:cstheme="minorHAnsi"/>
          <w:b/>
        </w:rPr>
        <w:t>Insert</w:t>
      </w:r>
      <w:r>
        <w:rPr>
          <w:rFonts w:asciiTheme="minorHAnsi" w:eastAsia="MS Mincho" w:hAnsiTheme="minorHAnsi" w:cstheme="minorHAnsi"/>
        </w:rPr>
        <w:t xml:space="preserve">” button at Product Maintenance screen will take you to a data entry screen where you can </w:t>
      </w:r>
      <w:r w:rsidR="00B5213F">
        <w:rPr>
          <w:rFonts w:asciiTheme="minorHAnsi" w:eastAsia="MS Mincho" w:hAnsiTheme="minorHAnsi" w:cstheme="minorHAnsi"/>
        </w:rPr>
        <w:t xml:space="preserve">add </w:t>
      </w:r>
      <w:proofErr w:type="gramStart"/>
      <w:r>
        <w:rPr>
          <w:rFonts w:asciiTheme="minorHAnsi" w:eastAsia="MS Mincho" w:hAnsiTheme="minorHAnsi" w:cstheme="minorHAnsi"/>
        </w:rPr>
        <w:t>a new</w:t>
      </w:r>
      <w:proofErr w:type="gramEnd"/>
      <w:r>
        <w:rPr>
          <w:rFonts w:asciiTheme="minorHAnsi" w:eastAsia="MS Mincho" w:hAnsiTheme="minorHAnsi" w:cstheme="minorHAnsi"/>
        </w:rPr>
        <w:t xml:space="preserve"> product information.</w:t>
      </w:r>
    </w:p>
    <w:p w:rsidR="00AD620C" w:rsidRPr="00C750D7" w:rsidRDefault="00AD620C" w:rsidP="00C80FD4">
      <w:pPr>
        <w:rPr>
          <w:rFonts w:asciiTheme="minorHAnsi" w:eastAsia="MS Mincho" w:hAnsiTheme="minorHAnsi" w:cstheme="minorHAnsi"/>
        </w:rPr>
      </w:pPr>
    </w:p>
    <w:p w:rsidR="003551F8" w:rsidRDefault="001E38DD" w:rsidP="001E38DD">
      <w:pPr>
        <w:jc w:val="center"/>
        <w:rPr>
          <w:rFonts w:asciiTheme="minorHAnsi" w:eastAsia="MS Mincho" w:hAnsiTheme="minorHAnsi" w:cstheme="minorHAnsi"/>
          <w:b/>
        </w:rPr>
      </w:pPr>
      <w:r>
        <w:rPr>
          <w:noProof/>
          <w:lang w:val="en-GB" w:eastAsia="en-GB" w:bidi="ar-SA"/>
        </w:rPr>
        <w:drawing>
          <wp:inline distT="0" distB="0" distL="0" distR="0" wp14:anchorId="39CB8937" wp14:editId="505BD0AE">
            <wp:extent cx="3086100" cy="2209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3"/>
                    <a:stretch>
                      <a:fillRect/>
                    </a:stretch>
                  </pic:blipFill>
                  <pic:spPr>
                    <a:xfrm>
                      <a:off x="0" y="0"/>
                      <a:ext cx="3086100" cy="2209800"/>
                    </a:xfrm>
                    <a:prstGeom prst="rect">
                      <a:avLst/>
                    </a:prstGeom>
                  </pic:spPr>
                </pic:pic>
              </a:graphicData>
            </a:graphic>
          </wp:inline>
        </w:drawing>
      </w:r>
    </w:p>
    <w:p w:rsidR="003551F8" w:rsidRDefault="003551F8" w:rsidP="0012553E">
      <w:pPr>
        <w:jc w:val="center"/>
        <w:rPr>
          <w:rFonts w:asciiTheme="minorHAnsi" w:eastAsia="MS Mincho" w:hAnsiTheme="minorHAnsi" w:cstheme="minorHAnsi"/>
          <w:b/>
        </w:rPr>
      </w:pPr>
    </w:p>
    <w:p w:rsidR="00962A70" w:rsidRDefault="00962A70" w:rsidP="0012553E">
      <w:pPr>
        <w:jc w:val="center"/>
        <w:rPr>
          <w:rFonts w:asciiTheme="minorHAnsi" w:eastAsia="MS Mincho" w:hAnsiTheme="minorHAnsi" w:cstheme="minorHAnsi"/>
          <w:b/>
        </w:rPr>
      </w:pPr>
    </w:p>
    <w:p w:rsidR="003551F8" w:rsidRDefault="00AD620C" w:rsidP="00AD620C">
      <w:pPr>
        <w:rPr>
          <w:rFonts w:asciiTheme="minorHAnsi" w:eastAsia="MS Mincho" w:hAnsiTheme="minorHAnsi" w:cstheme="minorHAnsi"/>
        </w:rPr>
      </w:pPr>
      <w:r>
        <w:rPr>
          <w:rFonts w:asciiTheme="minorHAnsi" w:eastAsia="MS Mincho" w:hAnsiTheme="minorHAnsi" w:cstheme="minorHAnsi"/>
        </w:rPr>
        <w:t>Supply the following information by typing directly into the input boxes provided:</w:t>
      </w:r>
    </w:p>
    <w:p w:rsidR="00AD620C" w:rsidRDefault="00AD620C" w:rsidP="00AD620C">
      <w:pPr>
        <w:rPr>
          <w:rFonts w:asciiTheme="minorHAnsi" w:eastAsia="MS Mincho" w:hAnsiTheme="minorHAnsi" w:cstheme="minorHAnsi"/>
        </w:rPr>
      </w:pPr>
      <w:proofErr w:type="gramStart"/>
      <w:r>
        <w:rPr>
          <w:rFonts w:asciiTheme="minorHAnsi" w:eastAsia="MS Mincho" w:hAnsiTheme="minorHAnsi" w:cstheme="minorHAnsi"/>
        </w:rPr>
        <w:t>1.Barcode</w:t>
      </w:r>
      <w:proofErr w:type="gramEnd"/>
      <w:r>
        <w:rPr>
          <w:rFonts w:asciiTheme="minorHAnsi" w:eastAsia="MS Mincho" w:hAnsiTheme="minorHAnsi" w:cstheme="minorHAnsi"/>
        </w:rPr>
        <w:t xml:space="preserve"> – The barcode for the product that you are trying to add to the database. I have used an online tool from </w:t>
      </w:r>
      <w:hyperlink r:id="rId464" w:history="1">
        <w:r w:rsidRPr="00377933">
          <w:rPr>
            <w:rStyle w:val="Hyperlink"/>
            <w:rFonts w:asciiTheme="minorHAnsi" w:eastAsia="MS Mincho" w:hAnsiTheme="minorHAnsi" w:cstheme="minorHAnsi"/>
          </w:rPr>
          <w:t>www.scandit.com</w:t>
        </w:r>
      </w:hyperlink>
      <w:r>
        <w:rPr>
          <w:rFonts w:asciiTheme="minorHAnsi" w:eastAsia="MS Mincho" w:hAnsiTheme="minorHAnsi" w:cstheme="minorHAnsi"/>
        </w:rPr>
        <w:t xml:space="preserve"> to generate the barcode symbols for this project. </w:t>
      </w:r>
    </w:p>
    <w:p w:rsidR="00AD620C" w:rsidRDefault="00AD620C" w:rsidP="00AD620C">
      <w:pPr>
        <w:rPr>
          <w:rFonts w:asciiTheme="minorHAnsi" w:eastAsia="MS Mincho" w:hAnsiTheme="minorHAnsi" w:cstheme="minorHAnsi"/>
        </w:rPr>
      </w:pPr>
      <w:r w:rsidRPr="00AD620C">
        <w:rPr>
          <w:rFonts w:asciiTheme="minorHAnsi" w:eastAsia="MS Mincho" w:hAnsiTheme="minorHAnsi" w:cstheme="minorHAnsi"/>
        </w:rPr>
        <w:t>Scandit Inc, nd. Barcode Generator, [online tool], Scandit Inc. Available at: &lt;http://www.scandit.com/barcode-generator/&gt; [Accessed February 10, 2015]</w:t>
      </w:r>
    </w:p>
    <w:p w:rsidR="00AD620C" w:rsidRDefault="00AD620C" w:rsidP="00AD620C">
      <w:pPr>
        <w:rPr>
          <w:rFonts w:asciiTheme="minorHAnsi" w:eastAsia="MS Mincho" w:hAnsiTheme="minorHAnsi" w:cstheme="minorHAnsi"/>
        </w:rPr>
      </w:pPr>
      <w:proofErr w:type="gramStart"/>
      <w:r>
        <w:rPr>
          <w:rFonts w:asciiTheme="minorHAnsi" w:eastAsia="MS Mincho" w:hAnsiTheme="minorHAnsi" w:cstheme="minorHAnsi"/>
        </w:rPr>
        <w:t>2.Description</w:t>
      </w:r>
      <w:proofErr w:type="gramEnd"/>
      <w:r>
        <w:rPr>
          <w:rFonts w:asciiTheme="minorHAnsi" w:eastAsia="MS Mincho" w:hAnsiTheme="minorHAnsi" w:cstheme="minorHAnsi"/>
        </w:rPr>
        <w:t xml:space="preserve"> – A brief description of the product.</w:t>
      </w:r>
    </w:p>
    <w:p w:rsidR="00AD620C" w:rsidRDefault="00AD620C" w:rsidP="00AD620C">
      <w:pPr>
        <w:rPr>
          <w:rFonts w:asciiTheme="minorHAnsi" w:eastAsia="MS Mincho" w:hAnsiTheme="minorHAnsi" w:cstheme="minorHAnsi"/>
        </w:rPr>
      </w:pPr>
      <w:proofErr w:type="gramStart"/>
      <w:r>
        <w:rPr>
          <w:rFonts w:asciiTheme="minorHAnsi" w:eastAsia="MS Mincho" w:hAnsiTheme="minorHAnsi" w:cstheme="minorHAnsi"/>
        </w:rPr>
        <w:t>3.Price</w:t>
      </w:r>
      <w:proofErr w:type="gramEnd"/>
      <w:r>
        <w:rPr>
          <w:rFonts w:asciiTheme="minorHAnsi" w:eastAsia="MS Mincho" w:hAnsiTheme="minorHAnsi" w:cstheme="minorHAnsi"/>
        </w:rPr>
        <w:t xml:space="preserve"> – The selling amount (VAT not yet included).</w:t>
      </w:r>
    </w:p>
    <w:p w:rsidR="00AD620C" w:rsidRDefault="00AD620C" w:rsidP="00AD620C">
      <w:pPr>
        <w:rPr>
          <w:rFonts w:asciiTheme="minorHAnsi" w:eastAsia="MS Mincho" w:hAnsiTheme="minorHAnsi" w:cstheme="minorHAnsi"/>
        </w:rPr>
      </w:pPr>
      <w:proofErr w:type="gramStart"/>
      <w:r>
        <w:rPr>
          <w:rFonts w:asciiTheme="minorHAnsi" w:eastAsia="MS Mincho" w:hAnsiTheme="minorHAnsi" w:cstheme="minorHAnsi"/>
        </w:rPr>
        <w:t>4.UOM</w:t>
      </w:r>
      <w:proofErr w:type="gramEnd"/>
      <w:r>
        <w:rPr>
          <w:rFonts w:asciiTheme="minorHAnsi" w:eastAsia="MS Mincho" w:hAnsiTheme="minorHAnsi" w:cstheme="minorHAnsi"/>
        </w:rPr>
        <w:t>- The unit-of-measurement code for a product if the product cannot</w:t>
      </w:r>
      <w:r w:rsidR="003708DA">
        <w:rPr>
          <w:rFonts w:asciiTheme="minorHAnsi" w:eastAsia="MS Mincho" w:hAnsiTheme="minorHAnsi" w:cstheme="minorHAnsi"/>
        </w:rPr>
        <w:t xml:space="preserve"> have a barcode. Please note that a product can only have a barcode or a uom code, but not both. The application will give you a warning message if you supply both.</w:t>
      </w:r>
    </w:p>
    <w:p w:rsidR="002070D4" w:rsidRDefault="002070D4" w:rsidP="00AD620C">
      <w:pPr>
        <w:rPr>
          <w:rFonts w:asciiTheme="minorHAnsi" w:eastAsia="MS Mincho" w:hAnsiTheme="minorHAnsi" w:cstheme="minorHAnsi"/>
        </w:rPr>
      </w:pPr>
      <w:proofErr w:type="gramStart"/>
      <w:r>
        <w:rPr>
          <w:rFonts w:asciiTheme="minorHAnsi" w:eastAsia="MS Mincho" w:hAnsiTheme="minorHAnsi" w:cstheme="minorHAnsi"/>
        </w:rPr>
        <w:t>5.VAT</w:t>
      </w:r>
      <w:proofErr w:type="gramEnd"/>
      <w:r>
        <w:rPr>
          <w:rFonts w:asciiTheme="minorHAnsi" w:eastAsia="MS Mincho" w:hAnsiTheme="minorHAnsi" w:cstheme="minorHAnsi"/>
        </w:rPr>
        <w:t xml:space="preserve"> – The code for the value added tax for a product if applicable ( v20 = 20% vat, v0=vat excempt).</w:t>
      </w:r>
    </w:p>
    <w:p w:rsidR="003B7A54" w:rsidRDefault="003B7A54" w:rsidP="00AD620C">
      <w:pPr>
        <w:rPr>
          <w:rFonts w:asciiTheme="minorHAnsi" w:eastAsia="MS Mincho" w:hAnsiTheme="minorHAnsi" w:cstheme="minorHAnsi"/>
        </w:rPr>
      </w:pPr>
      <w:proofErr w:type="gramStart"/>
      <w:r>
        <w:rPr>
          <w:rFonts w:asciiTheme="minorHAnsi" w:eastAsia="MS Mincho" w:hAnsiTheme="minorHAnsi" w:cstheme="minorHAnsi"/>
        </w:rPr>
        <w:t>6.Quantity</w:t>
      </w:r>
      <w:proofErr w:type="gramEnd"/>
      <w:r>
        <w:rPr>
          <w:rFonts w:asciiTheme="minorHAnsi" w:eastAsia="MS Mincho" w:hAnsiTheme="minorHAnsi" w:cstheme="minorHAnsi"/>
        </w:rPr>
        <w:t xml:space="preserve"> in Stock – The amount of</w:t>
      </w:r>
      <w:r w:rsidR="00962A70">
        <w:rPr>
          <w:rFonts w:asciiTheme="minorHAnsi" w:eastAsia="MS Mincho" w:hAnsiTheme="minorHAnsi" w:cstheme="minorHAnsi"/>
        </w:rPr>
        <w:t xml:space="preserve"> items the product has in stock.</w:t>
      </w:r>
    </w:p>
    <w:p w:rsidR="003C07E6" w:rsidRDefault="003C07E6" w:rsidP="00AD620C">
      <w:pPr>
        <w:rPr>
          <w:rFonts w:asciiTheme="minorHAnsi" w:eastAsia="MS Mincho" w:hAnsiTheme="minorHAnsi" w:cstheme="minorHAnsi"/>
        </w:rPr>
      </w:pPr>
    </w:p>
    <w:p w:rsidR="00962A70" w:rsidRDefault="00962A70" w:rsidP="00AD620C">
      <w:pPr>
        <w:rPr>
          <w:rFonts w:asciiTheme="minorHAnsi" w:eastAsia="MS Mincho" w:hAnsiTheme="minorHAnsi" w:cstheme="minorHAnsi"/>
        </w:rPr>
      </w:pPr>
      <w:r>
        <w:rPr>
          <w:rFonts w:asciiTheme="minorHAnsi" w:eastAsia="MS Mincho" w:hAnsiTheme="minorHAnsi" w:cstheme="minorHAnsi"/>
        </w:rPr>
        <w:t>Click or tap on the “</w:t>
      </w:r>
      <w:r w:rsidRPr="00A14222">
        <w:rPr>
          <w:rFonts w:asciiTheme="minorHAnsi" w:eastAsia="MS Mincho" w:hAnsiTheme="minorHAnsi" w:cstheme="minorHAnsi"/>
          <w:b/>
        </w:rPr>
        <w:t>Save</w:t>
      </w:r>
      <w:r>
        <w:rPr>
          <w:rFonts w:asciiTheme="minorHAnsi" w:eastAsia="MS Mincho" w:hAnsiTheme="minorHAnsi" w:cstheme="minorHAnsi"/>
        </w:rPr>
        <w:t>” button to save your entry, or choose “</w:t>
      </w:r>
      <w:r w:rsidRPr="00A14222">
        <w:rPr>
          <w:rFonts w:asciiTheme="minorHAnsi" w:eastAsia="MS Mincho" w:hAnsiTheme="minorHAnsi" w:cstheme="minorHAnsi"/>
          <w:b/>
        </w:rPr>
        <w:t>Cancel</w:t>
      </w:r>
      <w:r>
        <w:rPr>
          <w:rFonts w:asciiTheme="minorHAnsi" w:eastAsia="MS Mincho" w:hAnsiTheme="minorHAnsi" w:cstheme="minorHAnsi"/>
        </w:rPr>
        <w:t>” to cancel and close the data entry screen.</w:t>
      </w:r>
    </w:p>
    <w:p w:rsidR="00962A70" w:rsidRDefault="00962A70" w:rsidP="00AD620C">
      <w:pPr>
        <w:rPr>
          <w:rFonts w:asciiTheme="minorHAnsi" w:eastAsia="MS Mincho" w:hAnsiTheme="minorHAnsi" w:cstheme="minorHAnsi"/>
        </w:rPr>
      </w:pPr>
    </w:p>
    <w:p w:rsidR="00962A70" w:rsidRDefault="00962A70" w:rsidP="00AD620C">
      <w:pPr>
        <w:rPr>
          <w:rFonts w:asciiTheme="minorHAnsi" w:eastAsia="MS Mincho" w:hAnsiTheme="minorHAnsi" w:cstheme="minorHAnsi"/>
        </w:rPr>
      </w:pPr>
    </w:p>
    <w:p w:rsidR="007B179C" w:rsidRPr="004E179B" w:rsidRDefault="007B179C" w:rsidP="007B179C">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962A70" w:rsidRDefault="00DA0CBA" w:rsidP="00AD620C">
      <w:pPr>
        <w:rPr>
          <w:rFonts w:asciiTheme="minorHAnsi" w:eastAsia="MS Mincho" w:hAnsiTheme="minorHAnsi" w:cstheme="minorHAnsi"/>
          <w:b/>
        </w:rPr>
      </w:pPr>
      <w:r>
        <w:rPr>
          <w:rFonts w:asciiTheme="minorHAnsi" w:eastAsia="MS Mincho" w:hAnsiTheme="minorHAnsi" w:cstheme="minorHAnsi"/>
          <w:b/>
        </w:rPr>
        <w:lastRenderedPageBreak/>
        <w:t>Modifying an Existing Product</w:t>
      </w:r>
      <w:r w:rsidR="00200246">
        <w:rPr>
          <w:rFonts w:asciiTheme="minorHAnsi" w:eastAsia="MS Mincho" w:hAnsiTheme="minorHAnsi" w:cstheme="minorHAnsi"/>
          <w:b/>
        </w:rPr>
        <w:t xml:space="preserve"> Information</w:t>
      </w:r>
    </w:p>
    <w:p w:rsidR="00DA0CBA" w:rsidRDefault="00DA0CBA" w:rsidP="00AD620C">
      <w:pPr>
        <w:rPr>
          <w:rFonts w:asciiTheme="minorHAnsi" w:eastAsia="MS Mincho" w:hAnsiTheme="minorHAnsi" w:cstheme="minorHAnsi"/>
        </w:rPr>
      </w:pPr>
      <w:r>
        <w:rPr>
          <w:rFonts w:asciiTheme="minorHAnsi" w:eastAsia="MS Mincho" w:hAnsiTheme="minorHAnsi" w:cstheme="minorHAnsi"/>
        </w:rPr>
        <w:t>Choose the product that you wish to edit from the Product Maintenance screen simply by selecting it. Once it is highlighted, click or tap on the “</w:t>
      </w:r>
      <w:r w:rsidRPr="00A14222">
        <w:rPr>
          <w:rFonts w:asciiTheme="minorHAnsi" w:eastAsia="MS Mincho" w:hAnsiTheme="minorHAnsi" w:cstheme="minorHAnsi"/>
          <w:b/>
        </w:rPr>
        <w:t>Update</w:t>
      </w:r>
      <w:r>
        <w:rPr>
          <w:rFonts w:asciiTheme="minorHAnsi" w:eastAsia="MS Mincho" w:hAnsiTheme="minorHAnsi" w:cstheme="minorHAnsi"/>
        </w:rPr>
        <w:t>” button at the bottom of the screen. You will then be taken to the data entry screen where you can make the changes to the product information.</w:t>
      </w:r>
    </w:p>
    <w:p w:rsidR="00E2134D" w:rsidRDefault="00E2134D" w:rsidP="00AD620C">
      <w:pPr>
        <w:rPr>
          <w:rFonts w:asciiTheme="minorHAnsi" w:eastAsia="MS Mincho" w:hAnsiTheme="minorHAnsi" w:cstheme="minorHAnsi"/>
        </w:rPr>
      </w:pPr>
    </w:p>
    <w:p w:rsidR="00E2134D" w:rsidRDefault="00E2134D" w:rsidP="00E2134D">
      <w:pPr>
        <w:jc w:val="center"/>
        <w:rPr>
          <w:rFonts w:asciiTheme="minorHAnsi" w:eastAsia="MS Mincho" w:hAnsiTheme="minorHAnsi" w:cstheme="minorHAnsi"/>
          <w:b/>
        </w:rPr>
      </w:pPr>
      <w:r>
        <w:rPr>
          <w:noProof/>
          <w:lang w:val="en-GB" w:eastAsia="en-GB" w:bidi="ar-SA"/>
        </w:rPr>
        <w:drawing>
          <wp:inline distT="0" distB="0" distL="0" distR="0" wp14:anchorId="6D618AE9" wp14:editId="521AF578">
            <wp:extent cx="3048000" cy="221932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5"/>
                    <a:stretch>
                      <a:fillRect/>
                    </a:stretch>
                  </pic:blipFill>
                  <pic:spPr>
                    <a:xfrm>
                      <a:off x="0" y="0"/>
                      <a:ext cx="3048000" cy="2219325"/>
                    </a:xfrm>
                    <a:prstGeom prst="rect">
                      <a:avLst/>
                    </a:prstGeom>
                  </pic:spPr>
                </pic:pic>
              </a:graphicData>
            </a:graphic>
          </wp:inline>
        </w:drawing>
      </w:r>
    </w:p>
    <w:p w:rsidR="004D4812" w:rsidRDefault="004D4812" w:rsidP="00E2134D">
      <w:pPr>
        <w:jc w:val="center"/>
        <w:rPr>
          <w:rFonts w:asciiTheme="minorHAnsi" w:eastAsia="MS Mincho" w:hAnsiTheme="minorHAnsi" w:cstheme="minorHAnsi"/>
          <w:b/>
        </w:rPr>
      </w:pPr>
    </w:p>
    <w:p w:rsidR="004D4812" w:rsidRDefault="004D4812" w:rsidP="004D4812">
      <w:pPr>
        <w:rPr>
          <w:rFonts w:asciiTheme="minorHAnsi" w:eastAsia="MS Mincho" w:hAnsiTheme="minorHAnsi" w:cstheme="minorHAnsi"/>
        </w:rPr>
      </w:pPr>
      <w:r>
        <w:rPr>
          <w:rFonts w:asciiTheme="minorHAnsi" w:eastAsia="MS Mincho" w:hAnsiTheme="minorHAnsi" w:cstheme="minorHAnsi"/>
        </w:rPr>
        <w:t>Once you are done editing, you can click or tap on the “</w:t>
      </w:r>
      <w:r w:rsidRPr="00A14222">
        <w:rPr>
          <w:rFonts w:asciiTheme="minorHAnsi" w:eastAsia="MS Mincho" w:hAnsiTheme="minorHAnsi" w:cstheme="minorHAnsi"/>
          <w:b/>
        </w:rPr>
        <w:t>Save</w:t>
      </w:r>
      <w:r>
        <w:rPr>
          <w:rFonts w:asciiTheme="minorHAnsi" w:eastAsia="MS Mincho" w:hAnsiTheme="minorHAnsi" w:cstheme="minorHAnsi"/>
        </w:rPr>
        <w:t>” button to save your entry, or choose “</w:t>
      </w:r>
      <w:r w:rsidRPr="00A14222">
        <w:rPr>
          <w:rFonts w:asciiTheme="minorHAnsi" w:eastAsia="MS Mincho" w:hAnsiTheme="minorHAnsi" w:cstheme="minorHAnsi"/>
          <w:b/>
        </w:rPr>
        <w:t>Cancel</w:t>
      </w:r>
      <w:r>
        <w:rPr>
          <w:rFonts w:asciiTheme="minorHAnsi" w:eastAsia="MS Mincho" w:hAnsiTheme="minorHAnsi" w:cstheme="minorHAnsi"/>
        </w:rPr>
        <w:t>” to cancel and close the data entry screen.</w:t>
      </w:r>
    </w:p>
    <w:p w:rsidR="00661E1D" w:rsidRDefault="00661E1D" w:rsidP="004D4812">
      <w:pPr>
        <w:rPr>
          <w:rFonts w:asciiTheme="minorHAnsi" w:eastAsia="MS Mincho" w:hAnsiTheme="minorHAnsi" w:cstheme="minorHAnsi"/>
          <w:b/>
        </w:rPr>
      </w:pPr>
    </w:p>
    <w:p w:rsidR="00661E1D" w:rsidRDefault="00661E1D" w:rsidP="004D4812">
      <w:pPr>
        <w:rPr>
          <w:rFonts w:asciiTheme="minorHAnsi" w:eastAsia="MS Mincho" w:hAnsiTheme="minorHAnsi" w:cstheme="minorHAnsi"/>
          <w:b/>
        </w:rPr>
      </w:pPr>
      <w:r>
        <w:rPr>
          <w:rFonts w:asciiTheme="minorHAnsi" w:eastAsia="MS Mincho" w:hAnsiTheme="minorHAnsi" w:cstheme="minorHAnsi"/>
          <w:b/>
        </w:rPr>
        <w:t>Deleting an Existing Product</w:t>
      </w:r>
    </w:p>
    <w:p w:rsidR="00661E1D" w:rsidRPr="00661E1D" w:rsidRDefault="00661E1D" w:rsidP="004D4812">
      <w:pPr>
        <w:rPr>
          <w:rFonts w:asciiTheme="minorHAnsi" w:eastAsia="MS Mincho" w:hAnsiTheme="minorHAnsi" w:cstheme="minorHAnsi"/>
        </w:rPr>
      </w:pPr>
      <w:r>
        <w:rPr>
          <w:rFonts w:asciiTheme="minorHAnsi" w:eastAsia="MS Mincho" w:hAnsiTheme="minorHAnsi" w:cstheme="minorHAnsi"/>
        </w:rPr>
        <w:t>Please be aware of the following</w:t>
      </w:r>
      <w:r w:rsidR="00A14222">
        <w:rPr>
          <w:rFonts w:asciiTheme="minorHAnsi" w:eastAsia="MS Mincho" w:hAnsiTheme="minorHAnsi" w:cstheme="minorHAnsi"/>
        </w:rPr>
        <w:t xml:space="preserve"> facts</w:t>
      </w:r>
      <w:r>
        <w:rPr>
          <w:rFonts w:asciiTheme="minorHAnsi" w:eastAsia="MS Mincho" w:hAnsiTheme="minorHAnsi" w:cstheme="minorHAnsi"/>
        </w:rPr>
        <w:t xml:space="preserve"> before</w:t>
      </w:r>
      <w:r w:rsidR="00560891">
        <w:rPr>
          <w:rFonts w:asciiTheme="minorHAnsi" w:eastAsia="MS Mincho" w:hAnsiTheme="minorHAnsi" w:cstheme="minorHAnsi"/>
        </w:rPr>
        <w:t xml:space="preserve"> you</w:t>
      </w:r>
      <w:r>
        <w:rPr>
          <w:rFonts w:asciiTheme="minorHAnsi" w:eastAsia="MS Mincho" w:hAnsiTheme="minorHAnsi" w:cstheme="minorHAnsi"/>
        </w:rPr>
        <w:t xml:space="preserve"> to decide to delete </w:t>
      </w:r>
      <w:proofErr w:type="gramStart"/>
      <w:r>
        <w:rPr>
          <w:rFonts w:asciiTheme="minorHAnsi" w:eastAsia="MS Mincho" w:hAnsiTheme="minorHAnsi" w:cstheme="minorHAnsi"/>
        </w:rPr>
        <w:t>a product</w:t>
      </w:r>
      <w:proofErr w:type="gramEnd"/>
      <w:r>
        <w:rPr>
          <w:rFonts w:asciiTheme="minorHAnsi" w:eastAsia="MS Mincho" w:hAnsiTheme="minorHAnsi" w:cstheme="minorHAnsi"/>
        </w:rPr>
        <w:t xml:space="preserve"> information from the database.</w:t>
      </w:r>
    </w:p>
    <w:p w:rsidR="003551F8" w:rsidRDefault="00661E1D" w:rsidP="007B179C">
      <w:pPr>
        <w:rPr>
          <w:rFonts w:asciiTheme="minorHAnsi" w:eastAsia="MS Mincho" w:hAnsiTheme="minorHAnsi" w:cstheme="minorHAnsi"/>
        </w:rPr>
      </w:pPr>
      <w:r>
        <w:rPr>
          <w:rFonts w:asciiTheme="minorHAnsi" w:eastAsia="MS Mincho" w:hAnsiTheme="minorHAnsi" w:cstheme="minorHAnsi"/>
        </w:rPr>
        <w:t xml:space="preserve">1.Please be warned that products deleted from the database cannot be easily undone. </w:t>
      </w:r>
    </w:p>
    <w:p w:rsidR="00661E1D" w:rsidRDefault="00661E1D" w:rsidP="007B179C">
      <w:pPr>
        <w:rPr>
          <w:rFonts w:asciiTheme="minorHAnsi" w:eastAsia="MS Mincho" w:hAnsiTheme="minorHAnsi" w:cstheme="minorHAnsi"/>
        </w:rPr>
      </w:pPr>
      <w:proofErr w:type="gramStart"/>
      <w:r>
        <w:rPr>
          <w:rFonts w:asciiTheme="minorHAnsi" w:eastAsia="MS Mincho" w:hAnsiTheme="minorHAnsi" w:cstheme="minorHAnsi"/>
        </w:rPr>
        <w:t>2.You</w:t>
      </w:r>
      <w:proofErr w:type="gramEnd"/>
      <w:r>
        <w:rPr>
          <w:rFonts w:asciiTheme="minorHAnsi" w:eastAsia="MS Mincho" w:hAnsiTheme="minorHAnsi" w:cstheme="minorHAnsi"/>
        </w:rPr>
        <w:t xml:space="preserve"> cannot delete a product information if it is being used/referenced in another table like the order_detail </w:t>
      </w:r>
      <w:r w:rsidR="00560891">
        <w:rPr>
          <w:rFonts w:asciiTheme="minorHAnsi" w:eastAsia="MS Mincho" w:hAnsiTheme="minorHAnsi" w:cstheme="minorHAnsi"/>
        </w:rPr>
        <w:t>and the product_inventory table</w:t>
      </w:r>
      <w:r>
        <w:rPr>
          <w:rFonts w:asciiTheme="minorHAnsi" w:eastAsia="MS Mincho" w:hAnsiTheme="minorHAnsi" w:cstheme="minorHAnsi"/>
        </w:rPr>
        <w:t>.</w:t>
      </w:r>
    </w:p>
    <w:p w:rsidR="00661E1D" w:rsidRDefault="00560891" w:rsidP="007B179C">
      <w:pPr>
        <w:rPr>
          <w:rFonts w:asciiTheme="minorHAnsi" w:eastAsia="MS Mincho" w:hAnsiTheme="minorHAnsi" w:cstheme="minorHAnsi"/>
        </w:rPr>
      </w:pPr>
      <w:r>
        <w:rPr>
          <w:rFonts w:asciiTheme="minorHAnsi" w:eastAsia="MS Mincho" w:hAnsiTheme="minorHAnsi" w:cstheme="minorHAnsi"/>
        </w:rPr>
        <w:t>If you have decided and are sure that the product information is no longer needed and referenced, then deleting the product information from the database is as easy as selecting it from the product list on the Product Maintenance screen; and clicking or tapping the “</w:t>
      </w:r>
      <w:r w:rsidRPr="00063B8B">
        <w:rPr>
          <w:rFonts w:asciiTheme="minorHAnsi" w:eastAsia="MS Mincho" w:hAnsiTheme="minorHAnsi" w:cstheme="minorHAnsi"/>
          <w:b/>
        </w:rPr>
        <w:t>Delete</w:t>
      </w:r>
      <w:r>
        <w:rPr>
          <w:rFonts w:asciiTheme="minorHAnsi" w:eastAsia="MS Mincho" w:hAnsiTheme="minorHAnsi" w:cstheme="minorHAnsi"/>
        </w:rPr>
        <w:t>” button at the bottom of the screen.</w:t>
      </w:r>
      <w:r w:rsidR="00063B8B">
        <w:rPr>
          <w:rFonts w:asciiTheme="minorHAnsi" w:eastAsia="MS Mincho" w:hAnsiTheme="minorHAnsi" w:cstheme="minorHAnsi"/>
        </w:rPr>
        <w:t xml:space="preserve"> Press ok to confirm your decision.</w:t>
      </w:r>
    </w:p>
    <w:p w:rsidR="00560891" w:rsidRDefault="00560891" w:rsidP="007B179C">
      <w:pPr>
        <w:rPr>
          <w:rFonts w:asciiTheme="minorHAnsi" w:eastAsia="MS Mincho" w:hAnsiTheme="minorHAnsi" w:cstheme="minorHAnsi"/>
        </w:rPr>
      </w:pPr>
    </w:p>
    <w:p w:rsidR="00560891" w:rsidRDefault="00560891" w:rsidP="007B179C">
      <w:pPr>
        <w:rPr>
          <w:rFonts w:asciiTheme="minorHAnsi" w:eastAsia="MS Mincho" w:hAnsiTheme="minorHAnsi" w:cstheme="minorHAnsi"/>
        </w:rPr>
      </w:pPr>
    </w:p>
    <w:p w:rsidR="00560891" w:rsidRDefault="00560891" w:rsidP="007B179C">
      <w:pPr>
        <w:rPr>
          <w:rFonts w:asciiTheme="minorHAnsi" w:eastAsia="MS Mincho" w:hAnsiTheme="minorHAnsi" w:cstheme="minorHAnsi"/>
        </w:rPr>
      </w:pPr>
    </w:p>
    <w:p w:rsidR="00560891" w:rsidRDefault="00560891" w:rsidP="007B179C">
      <w:pPr>
        <w:rPr>
          <w:rFonts w:asciiTheme="minorHAnsi" w:eastAsia="MS Mincho" w:hAnsiTheme="minorHAnsi" w:cstheme="minorHAnsi"/>
        </w:rPr>
      </w:pPr>
    </w:p>
    <w:p w:rsidR="00560891" w:rsidRDefault="00560891" w:rsidP="007B179C">
      <w:pPr>
        <w:rPr>
          <w:rFonts w:asciiTheme="minorHAnsi" w:eastAsia="MS Mincho" w:hAnsiTheme="minorHAnsi" w:cstheme="minorHAnsi"/>
        </w:rPr>
      </w:pPr>
    </w:p>
    <w:p w:rsidR="00560891" w:rsidRDefault="00560891" w:rsidP="007B179C">
      <w:pPr>
        <w:rPr>
          <w:rFonts w:asciiTheme="minorHAnsi" w:eastAsia="MS Mincho" w:hAnsiTheme="minorHAnsi" w:cstheme="minorHAnsi"/>
        </w:rPr>
      </w:pPr>
    </w:p>
    <w:p w:rsidR="00560891" w:rsidRPr="004E179B" w:rsidRDefault="00560891" w:rsidP="00560891">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700EC7" w:rsidRDefault="00700EC7" w:rsidP="00700EC7">
      <w:pPr>
        <w:rPr>
          <w:rFonts w:asciiTheme="minorHAnsi" w:eastAsia="MS Mincho" w:hAnsiTheme="minorHAnsi" w:cstheme="minorHAnsi"/>
          <w:b/>
          <w:sz w:val="28"/>
          <w:szCs w:val="28"/>
        </w:rPr>
      </w:pPr>
      <w:r>
        <w:rPr>
          <w:rFonts w:asciiTheme="minorHAnsi" w:eastAsia="MS Mincho" w:hAnsiTheme="minorHAnsi" w:cstheme="minorHAnsi"/>
          <w:b/>
          <w:sz w:val="28"/>
          <w:szCs w:val="28"/>
        </w:rPr>
        <w:lastRenderedPageBreak/>
        <w:t>POINT of SALE</w:t>
      </w:r>
    </w:p>
    <w:p w:rsidR="00700EC7" w:rsidRPr="00700EC7" w:rsidRDefault="00CA7D71" w:rsidP="00700EC7">
      <w:pPr>
        <w:rPr>
          <w:rFonts w:asciiTheme="minorHAnsi" w:eastAsia="MS Mincho" w:hAnsiTheme="minorHAnsi" w:cstheme="minorHAnsi"/>
        </w:rPr>
      </w:pPr>
      <w:r>
        <w:rPr>
          <w:rFonts w:asciiTheme="minorHAnsi" w:eastAsia="MS Mincho" w:hAnsiTheme="minorHAnsi" w:cstheme="minorHAnsi"/>
        </w:rPr>
        <w:t>Click or tap on the “</w:t>
      </w:r>
      <w:r w:rsidRPr="00504788">
        <w:rPr>
          <w:rFonts w:asciiTheme="minorHAnsi" w:eastAsia="MS Mincho" w:hAnsiTheme="minorHAnsi" w:cstheme="minorHAnsi"/>
          <w:b/>
        </w:rPr>
        <w:t>Point of Sale</w:t>
      </w:r>
      <w:r>
        <w:rPr>
          <w:rFonts w:asciiTheme="minorHAnsi" w:eastAsia="MS Mincho" w:hAnsiTheme="minorHAnsi" w:cstheme="minorHAnsi"/>
        </w:rPr>
        <w:t>” b</w:t>
      </w:r>
      <w:r w:rsidR="00B94A70">
        <w:rPr>
          <w:rFonts w:asciiTheme="minorHAnsi" w:eastAsia="MS Mincho" w:hAnsiTheme="minorHAnsi" w:cstheme="minorHAnsi"/>
        </w:rPr>
        <w:t>utton from</w:t>
      </w:r>
      <w:r w:rsidR="005F6A31">
        <w:rPr>
          <w:rFonts w:asciiTheme="minorHAnsi" w:eastAsia="MS Mincho" w:hAnsiTheme="minorHAnsi" w:cstheme="minorHAnsi"/>
        </w:rPr>
        <w:t xml:space="preserve"> the Main Menu screen</w:t>
      </w:r>
      <w:r>
        <w:rPr>
          <w:rFonts w:asciiTheme="minorHAnsi" w:eastAsia="MS Mincho" w:hAnsiTheme="minorHAnsi" w:cstheme="minorHAnsi"/>
        </w:rPr>
        <w:t>.</w:t>
      </w:r>
    </w:p>
    <w:p w:rsidR="005F6A31" w:rsidRDefault="00CA7D71" w:rsidP="004265B0">
      <w:pPr>
        <w:jc w:val="center"/>
        <w:rPr>
          <w:rFonts w:asciiTheme="minorHAnsi" w:eastAsia="MS Mincho" w:hAnsiTheme="minorHAnsi" w:cstheme="minorHAnsi"/>
        </w:rPr>
      </w:pPr>
      <w:r>
        <w:rPr>
          <w:noProof/>
          <w:lang w:val="en-GB" w:eastAsia="en-GB" w:bidi="ar-SA"/>
        </w:rPr>
        <w:drawing>
          <wp:inline distT="0" distB="0" distL="0" distR="0" wp14:anchorId="6F47DAED" wp14:editId="32A6AA3D">
            <wp:extent cx="2943225" cy="197167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1"/>
                    <a:stretch>
                      <a:fillRect/>
                    </a:stretch>
                  </pic:blipFill>
                  <pic:spPr>
                    <a:xfrm>
                      <a:off x="0" y="0"/>
                      <a:ext cx="2943225" cy="1971675"/>
                    </a:xfrm>
                    <a:prstGeom prst="rect">
                      <a:avLst/>
                    </a:prstGeom>
                  </pic:spPr>
                </pic:pic>
              </a:graphicData>
            </a:graphic>
          </wp:inline>
        </w:drawing>
      </w:r>
    </w:p>
    <w:p w:rsidR="004265B0" w:rsidRDefault="005F6A31" w:rsidP="005F6A31">
      <w:pPr>
        <w:rPr>
          <w:rFonts w:asciiTheme="minorHAnsi" w:eastAsia="MS Mincho" w:hAnsiTheme="minorHAnsi" w:cstheme="minorHAnsi"/>
        </w:rPr>
      </w:pPr>
      <w:r>
        <w:rPr>
          <w:rFonts w:asciiTheme="minorHAnsi" w:eastAsia="MS Mincho" w:hAnsiTheme="minorHAnsi" w:cstheme="minorHAnsi"/>
        </w:rPr>
        <w:t>Tap on the big button that says “</w:t>
      </w:r>
      <w:r w:rsidRPr="00034CB9">
        <w:rPr>
          <w:rFonts w:asciiTheme="minorHAnsi" w:eastAsia="MS Mincho" w:hAnsiTheme="minorHAnsi" w:cstheme="minorHAnsi"/>
          <w:b/>
        </w:rPr>
        <w:t>Tap Screen to Start Sale</w:t>
      </w:r>
      <w:r>
        <w:rPr>
          <w:rFonts w:asciiTheme="minorHAnsi" w:eastAsia="MS Mincho" w:hAnsiTheme="minorHAnsi" w:cstheme="minorHAnsi"/>
        </w:rPr>
        <w:t>” on the next screen that appears</w:t>
      </w:r>
      <w:r w:rsidR="007C7A31">
        <w:rPr>
          <w:rFonts w:asciiTheme="minorHAnsi" w:eastAsia="MS Mincho" w:hAnsiTheme="minorHAnsi" w:cstheme="minorHAnsi"/>
        </w:rPr>
        <w:t>…</w:t>
      </w:r>
      <w:r>
        <w:rPr>
          <w:rFonts w:asciiTheme="minorHAnsi" w:eastAsia="MS Mincho" w:hAnsiTheme="minorHAnsi" w:cstheme="minorHAnsi"/>
        </w:rPr>
        <w:t xml:space="preserve"> </w:t>
      </w:r>
    </w:p>
    <w:p w:rsidR="004265B0" w:rsidRDefault="004265B0" w:rsidP="004265B0">
      <w:pPr>
        <w:jc w:val="center"/>
        <w:rPr>
          <w:rFonts w:asciiTheme="minorHAnsi" w:eastAsia="MS Mincho" w:hAnsiTheme="minorHAnsi" w:cstheme="minorHAnsi"/>
        </w:rPr>
      </w:pPr>
      <w:r>
        <w:rPr>
          <w:noProof/>
          <w:lang w:val="en-GB" w:eastAsia="en-GB" w:bidi="ar-SA"/>
        </w:rPr>
        <w:drawing>
          <wp:inline distT="0" distB="0" distL="0" distR="0" wp14:anchorId="3EDDAE9E" wp14:editId="5980AFAD">
            <wp:extent cx="3000375" cy="226695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6"/>
                    <a:stretch>
                      <a:fillRect/>
                    </a:stretch>
                  </pic:blipFill>
                  <pic:spPr>
                    <a:xfrm>
                      <a:off x="0" y="0"/>
                      <a:ext cx="3000375" cy="2266950"/>
                    </a:xfrm>
                    <a:prstGeom prst="rect">
                      <a:avLst/>
                    </a:prstGeom>
                  </pic:spPr>
                </pic:pic>
              </a:graphicData>
            </a:graphic>
          </wp:inline>
        </w:drawing>
      </w:r>
    </w:p>
    <w:p w:rsidR="00C04076" w:rsidRDefault="005F6A31" w:rsidP="005F6A31">
      <w:pPr>
        <w:rPr>
          <w:rFonts w:asciiTheme="minorHAnsi" w:eastAsia="MS Mincho" w:hAnsiTheme="minorHAnsi" w:cstheme="minorHAnsi"/>
        </w:rPr>
      </w:pPr>
      <w:proofErr w:type="gramStart"/>
      <w:r>
        <w:rPr>
          <w:rFonts w:asciiTheme="minorHAnsi" w:eastAsia="MS Mincho" w:hAnsiTheme="minorHAnsi" w:cstheme="minorHAnsi"/>
        </w:rPr>
        <w:t>and</w:t>
      </w:r>
      <w:proofErr w:type="gramEnd"/>
      <w:r>
        <w:rPr>
          <w:rFonts w:asciiTheme="minorHAnsi" w:eastAsia="MS Mincho" w:hAnsiTheme="minorHAnsi" w:cstheme="minorHAnsi"/>
        </w:rPr>
        <w:t xml:space="preserve"> you’ll be taken to the Point of Sale transaction screen (see image below).</w:t>
      </w:r>
    </w:p>
    <w:p w:rsidR="009B5EDA" w:rsidRDefault="00C04076" w:rsidP="00C04076">
      <w:pPr>
        <w:jc w:val="center"/>
        <w:rPr>
          <w:rFonts w:asciiTheme="minorHAnsi" w:eastAsia="MS Mincho" w:hAnsiTheme="minorHAnsi" w:cstheme="minorHAnsi"/>
        </w:rPr>
      </w:pPr>
      <w:r>
        <w:rPr>
          <w:noProof/>
          <w:lang w:val="en-GB" w:eastAsia="en-GB" w:bidi="ar-SA"/>
        </w:rPr>
        <w:drawing>
          <wp:inline distT="0" distB="0" distL="0" distR="0" wp14:anchorId="38E0563E" wp14:editId="11594C90">
            <wp:extent cx="3028950" cy="227647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7"/>
                    <a:stretch>
                      <a:fillRect/>
                    </a:stretch>
                  </pic:blipFill>
                  <pic:spPr>
                    <a:xfrm>
                      <a:off x="0" y="0"/>
                      <a:ext cx="3028950" cy="2276475"/>
                    </a:xfrm>
                    <a:prstGeom prst="rect">
                      <a:avLst/>
                    </a:prstGeom>
                  </pic:spPr>
                </pic:pic>
              </a:graphicData>
            </a:graphic>
          </wp:inline>
        </w:drawing>
      </w:r>
    </w:p>
    <w:p w:rsidR="009B5EDA" w:rsidRDefault="009B5EDA" w:rsidP="007B179C">
      <w:pPr>
        <w:rPr>
          <w:rFonts w:asciiTheme="minorHAnsi" w:eastAsia="MS Mincho" w:hAnsiTheme="minorHAnsi" w:cstheme="minorHAnsi"/>
        </w:rPr>
      </w:pPr>
    </w:p>
    <w:p w:rsidR="004265B0" w:rsidRPr="004E179B" w:rsidRDefault="004265B0" w:rsidP="004265B0">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B94A70" w:rsidRPr="00B94A70" w:rsidRDefault="00B94A70" w:rsidP="007B179C">
      <w:pPr>
        <w:rPr>
          <w:rFonts w:asciiTheme="minorHAnsi" w:eastAsia="MS Mincho" w:hAnsiTheme="minorHAnsi" w:cstheme="minorHAnsi"/>
          <w:b/>
        </w:rPr>
      </w:pPr>
      <w:r>
        <w:rPr>
          <w:rFonts w:asciiTheme="minorHAnsi" w:eastAsia="MS Mincho" w:hAnsiTheme="minorHAnsi" w:cstheme="minorHAnsi"/>
          <w:b/>
        </w:rPr>
        <w:lastRenderedPageBreak/>
        <w:t>Adding Items to the Shopping Basket</w:t>
      </w:r>
    </w:p>
    <w:p w:rsidR="009B5EDA" w:rsidRDefault="00A713F0" w:rsidP="007B179C">
      <w:pPr>
        <w:rPr>
          <w:rFonts w:asciiTheme="minorHAnsi" w:eastAsia="MS Mincho" w:hAnsiTheme="minorHAnsi" w:cstheme="minorHAnsi"/>
        </w:rPr>
      </w:pPr>
      <w:r>
        <w:rPr>
          <w:rFonts w:asciiTheme="minorHAnsi" w:eastAsia="MS Mincho" w:hAnsiTheme="minorHAnsi" w:cstheme="minorHAnsi"/>
        </w:rPr>
        <w:t xml:space="preserve">You can use a barcode scanner/reader to start adding items to </w:t>
      </w:r>
      <w:r w:rsidR="00FC477B">
        <w:rPr>
          <w:rFonts w:asciiTheme="minorHAnsi" w:eastAsia="MS Mincho" w:hAnsiTheme="minorHAnsi" w:cstheme="minorHAnsi"/>
        </w:rPr>
        <w:t xml:space="preserve">the </w:t>
      </w:r>
      <w:r>
        <w:rPr>
          <w:rFonts w:asciiTheme="minorHAnsi" w:eastAsia="MS Mincho" w:hAnsiTheme="minorHAnsi" w:cstheme="minorHAnsi"/>
        </w:rPr>
        <w:t xml:space="preserve">shopping basket located at the left-hand side of the point-of-sale screen. </w:t>
      </w:r>
      <w:r w:rsidR="00B94A70">
        <w:rPr>
          <w:rFonts w:asciiTheme="minorHAnsi" w:eastAsia="MS Mincho" w:hAnsiTheme="minorHAnsi" w:cstheme="minorHAnsi"/>
        </w:rPr>
        <w:t xml:space="preserve">Barcodes scanned with the barcode scanner will automatically be recognized by the application </w:t>
      </w:r>
      <w:r w:rsidR="005A2812">
        <w:rPr>
          <w:rFonts w:asciiTheme="minorHAnsi" w:eastAsia="MS Mincho" w:hAnsiTheme="minorHAnsi" w:cstheme="minorHAnsi"/>
        </w:rPr>
        <w:t>(as</w:t>
      </w:r>
      <w:r w:rsidR="00B94A70">
        <w:rPr>
          <w:rFonts w:asciiTheme="minorHAnsi" w:eastAsia="MS Mincho" w:hAnsiTheme="minorHAnsi" w:cstheme="minorHAnsi"/>
        </w:rPr>
        <w:t xml:space="preserve"> long as the barcode and the corresponding product information is stored in the database) and the corresponding item will be displayed in the shopping basket and the VAT and total amount calculated and displayed. </w:t>
      </w:r>
      <w:r>
        <w:rPr>
          <w:rFonts w:asciiTheme="minorHAnsi" w:eastAsia="MS Mincho" w:hAnsiTheme="minorHAnsi" w:cstheme="minorHAnsi"/>
        </w:rPr>
        <w:t xml:space="preserve">Alternatively, you can use the numeric pad on the right-hand side of the screen </w:t>
      </w:r>
      <w:r w:rsidR="000B43FF">
        <w:rPr>
          <w:rFonts w:asciiTheme="minorHAnsi" w:eastAsia="MS Mincho" w:hAnsiTheme="minorHAnsi" w:cstheme="minorHAnsi"/>
        </w:rPr>
        <w:t xml:space="preserve">(see image below) </w:t>
      </w:r>
      <w:r>
        <w:rPr>
          <w:rFonts w:asciiTheme="minorHAnsi" w:eastAsia="MS Mincho" w:hAnsiTheme="minorHAnsi" w:cstheme="minorHAnsi"/>
        </w:rPr>
        <w:t>to</w:t>
      </w:r>
      <w:r w:rsidR="000B43FF">
        <w:rPr>
          <w:rFonts w:asciiTheme="minorHAnsi" w:eastAsia="MS Mincho" w:hAnsiTheme="minorHAnsi" w:cstheme="minorHAnsi"/>
        </w:rPr>
        <w:t xml:space="preserve"> enter a</w:t>
      </w:r>
      <w:r w:rsidR="00703F76">
        <w:rPr>
          <w:rFonts w:asciiTheme="minorHAnsi" w:eastAsia="MS Mincho" w:hAnsiTheme="minorHAnsi" w:cstheme="minorHAnsi"/>
        </w:rPr>
        <w:t xml:space="preserve"> </w:t>
      </w:r>
      <w:r w:rsidR="000B43FF">
        <w:rPr>
          <w:rFonts w:asciiTheme="minorHAnsi" w:eastAsia="MS Mincho" w:hAnsiTheme="minorHAnsi" w:cstheme="minorHAnsi"/>
        </w:rPr>
        <w:t xml:space="preserve">product’s barcode </w:t>
      </w:r>
      <w:r>
        <w:rPr>
          <w:rFonts w:asciiTheme="minorHAnsi" w:eastAsia="MS Mincho" w:hAnsiTheme="minorHAnsi" w:cstheme="minorHAnsi"/>
        </w:rPr>
        <w:t>if a barcode scanner/reader is not available</w:t>
      </w:r>
      <w:r w:rsidR="000B43FF">
        <w:rPr>
          <w:rFonts w:asciiTheme="minorHAnsi" w:eastAsia="MS Mincho" w:hAnsiTheme="minorHAnsi" w:cstheme="minorHAnsi"/>
        </w:rPr>
        <w:t>.</w:t>
      </w:r>
    </w:p>
    <w:p w:rsidR="005B05D7" w:rsidRDefault="005B05D7" w:rsidP="005B05D7">
      <w:pPr>
        <w:jc w:val="center"/>
        <w:rPr>
          <w:rFonts w:asciiTheme="minorHAnsi" w:eastAsia="MS Mincho" w:hAnsiTheme="minorHAnsi" w:cstheme="minorHAnsi"/>
        </w:rPr>
      </w:pPr>
      <w:r>
        <w:rPr>
          <w:noProof/>
          <w:lang w:val="en-GB" w:eastAsia="en-GB" w:bidi="ar-SA"/>
        </w:rPr>
        <w:drawing>
          <wp:inline distT="0" distB="0" distL="0" distR="0" wp14:anchorId="29DAE118" wp14:editId="4CFA12B6">
            <wp:extent cx="1524000" cy="13430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8"/>
                    <a:stretch>
                      <a:fillRect/>
                    </a:stretch>
                  </pic:blipFill>
                  <pic:spPr>
                    <a:xfrm>
                      <a:off x="0" y="0"/>
                      <a:ext cx="1524000" cy="1343025"/>
                    </a:xfrm>
                    <a:prstGeom prst="rect">
                      <a:avLst/>
                    </a:prstGeom>
                  </pic:spPr>
                </pic:pic>
              </a:graphicData>
            </a:graphic>
          </wp:inline>
        </w:drawing>
      </w:r>
    </w:p>
    <w:p w:rsidR="0004105A" w:rsidRDefault="0004105A" w:rsidP="007B179C">
      <w:pPr>
        <w:rPr>
          <w:rFonts w:asciiTheme="minorHAnsi" w:eastAsia="MS Mincho" w:hAnsiTheme="minorHAnsi" w:cstheme="minorHAnsi"/>
        </w:rPr>
      </w:pPr>
      <w:r>
        <w:rPr>
          <w:rFonts w:asciiTheme="minorHAnsi" w:eastAsia="MS Mincho" w:hAnsiTheme="minorHAnsi" w:cstheme="minorHAnsi"/>
        </w:rPr>
        <w:t>The figure below shows the shopping basket containing several items/products.</w:t>
      </w:r>
    </w:p>
    <w:p w:rsidR="009B5EDA" w:rsidRDefault="001F65BF" w:rsidP="00B94A70">
      <w:pPr>
        <w:jc w:val="center"/>
        <w:rPr>
          <w:rFonts w:asciiTheme="minorHAnsi" w:eastAsia="MS Mincho" w:hAnsiTheme="minorHAnsi" w:cstheme="minorHAnsi"/>
        </w:rPr>
      </w:pPr>
      <w:r>
        <w:rPr>
          <w:noProof/>
          <w:lang w:val="en-GB" w:eastAsia="en-GB" w:bidi="ar-SA"/>
        </w:rPr>
        <w:drawing>
          <wp:inline distT="0" distB="0" distL="0" distR="0" wp14:anchorId="30ACA46A" wp14:editId="6A2C373E">
            <wp:extent cx="3028950" cy="22479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9"/>
                    <a:stretch>
                      <a:fillRect/>
                    </a:stretch>
                  </pic:blipFill>
                  <pic:spPr>
                    <a:xfrm>
                      <a:off x="0" y="0"/>
                      <a:ext cx="3028950" cy="2247900"/>
                    </a:xfrm>
                    <a:prstGeom prst="rect">
                      <a:avLst/>
                    </a:prstGeom>
                  </pic:spPr>
                </pic:pic>
              </a:graphicData>
            </a:graphic>
          </wp:inline>
        </w:drawing>
      </w:r>
    </w:p>
    <w:p w:rsidR="009B5EDA" w:rsidRDefault="000A0D5E" w:rsidP="007B179C">
      <w:pPr>
        <w:rPr>
          <w:rFonts w:asciiTheme="minorHAnsi" w:eastAsia="MS Mincho" w:hAnsiTheme="minorHAnsi" w:cstheme="minorHAnsi"/>
        </w:rPr>
      </w:pPr>
      <w:r>
        <w:rPr>
          <w:rFonts w:asciiTheme="minorHAnsi" w:eastAsia="MS Mincho" w:hAnsiTheme="minorHAnsi" w:cstheme="minorHAnsi"/>
        </w:rPr>
        <w:t>Additional products that do</w:t>
      </w:r>
      <w:r w:rsidR="00EE5472">
        <w:rPr>
          <w:rFonts w:asciiTheme="minorHAnsi" w:eastAsia="MS Mincho" w:hAnsiTheme="minorHAnsi" w:cstheme="minorHAnsi"/>
        </w:rPr>
        <w:t xml:space="preserve"> not have any barcode can be accessed by clicking on the “</w:t>
      </w:r>
      <w:r w:rsidR="00EE5472" w:rsidRPr="00034CB9">
        <w:rPr>
          <w:rFonts w:asciiTheme="minorHAnsi" w:eastAsia="MS Mincho" w:hAnsiTheme="minorHAnsi" w:cstheme="minorHAnsi"/>
          <w:b/>
        </w:rPr>
        <w:t>other (i)</w:t>
      </w:r>
      <w:r w:rsidR="00EE5472">
        <w:rPr>
          <w:rFonts w:asciiTheme="minorHAnsi" w:eastAsia="MS Mincho" w:hAnsiTheme="minorHAnsi" w:cstheme="minorHAnsi"/>
        </w:rPr>
        <w:t>” button. You will then be able to add products to the shopping basket by unit-of-measurement.</w:t>
      </w:r>
      <w:r w:rsidR="000832FB">
        <w:rPr>
          <w:rFonts w:asciiTheme="minorHAnsi" w:eastAsia="MS Mincho" w:hAnsiTheme="minorHAnsi" w:cstheme="minorHAnsi"/>
        </w:rPr>
        <w:t xml:space="preserve"> Select the desired product from the drop-down list.</w:t>
      </w:r>
    </w:p>
    <w:p w:rsidR="00EE5472" w:rsidRDefault="00EE5472" w:rsidP="00EE5472">
      <w:pPr>
        <w:jc w:val="center"/>
        <w:rPr>
          <w:rFonts w:asciiTheme="minorHAnsi" w:eastAsia="MS Mincho" w:hAnsiTheme="minorHAnsi" w:cstheme="minorHAnsi"/>
        </w:rPr>
      </w:pPr>
      <w:r>
        <w:rPr>
          <w:noProof/>
          <w:lang w:val="en-GB" w:eastAsia="en-GB" w:bidi="ar-SA"/>
        </w:rPr>
        <w:drawing>
          <wp:inline distT="0" distB="0" distL="0" distR="0" wp14:anchorId="3D504354" wp14:editId="4B33C661">
            <wp:extent cx="2990850" cy="20097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0"/>
                    <a:stretch>
                      <a:fillRect/>
                    </a:stretch>
                  </pic:blipFill>
                  <pic:spPr>
                    <a:xfrm>
                      <a:off x="0" y="0"/>
                      <a:ext cx="2990850" cy="2009775"/>
                    </a:xfrm>
                    <a:prstGeom prst="rect">
                      <a:avLst/>
                    </a:prstGeom>
                  </pic:spPr>
                </pic:pic>
              </a:graphicData>
            </a:graphic>
          </wp:inline>
        </w:drawing>
      </w:r>
    </w:p>
    <w:p w:rsidR="009B5EDA" w:rsidRPr="00661E1D" w:rsidRDefault="009B5EDA" w:rsidP="007B179C">
      <w:pPr>
        <w:rPr>
          <w:rFonts w:asciiTheme="minorHAnsi" w:eastAsia="MS Mincho" w:hAnsiTheme="minorHAnsi" w:cstheme="minorHAnsi"/>
        </w:rPr>
      </w:pPr>
    </w:p>
    <w:p w:rsidR="00C05517" w:rsidRDefault="00C05517" w:rsidP="00C05517">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lastRenderedPageBreak/>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0832FB" w:rsidRPr="004E179B" w:rsidRDefault="000832FB" w:rsidP="00C05517">
      <w:pPr>
        <w:rPr>
          <w:rFonts w:asciiTheme="minorHAnsi" w:eastAsia="MS Mincho" w:hAnsiTheme="minorHAnsi" w:cstheme="minorHAnsi"/>
          <w:sz w:val="16"/>
          <w:szCs w:val="16"/>
        </w:rPr>
      </w:pPr>
    </w:p>
    <w:p w:rsidR="000832FB" w:rsidRDefault="00683302" w:rsidP="00B94A70">
      <w:pPr>
        <w:rPr>
          <w:rFonts w:asciiTheme="minorHAnsi" w:eastAsia="MS Mincho" w:hAnsiTheme="minorHAnsi" w:cstheme="minorHAnsi"/>
        </w:rPr>
      </w:pPr>
      <w:r>
        <w:rPr>
          <w:rFonts w:asciiTheme="minorHAnsi" w:eastAsia="MS Mincho" w:hAnsiTheme="minorHAnsi" w:cstheme="minorHAnsi"/>
        </w:rPr>
        <w:t>Use the numeric keypad on the left-hand side of the screen to enter the amount of unit-of-measurement. We have entered 0.5 (1/2) Kilograms of baking potatoes for this example, as shown in the image below.</w:t>
      </w:r>
    </w:p>
    <w:p w:rsidR="000832FB" w:rsidRDefault="000832FB" w:rsidP="00B94A70">
      <w:pPr>
        <w:rPr>
          <w:rFonts w:asciiTheme="minorHAnsi" w:eastAsia="MS Mincho" w:hAnsiTheme="minorHAnsi" w:cstheme="minorHAnsi"/>
        </w:rPr>
      </w:pPr>
    </w:p>
    <w:p w:rsidR="000832FB" w:rsidRDefault="00683302" w:rsidP="000832FB">
      <w:pPr>
        <w:jc w:val="center"/>
        <w:rPr>
          <w:rFonts w:asciiTheme="minorHAnsi" w:eastAsia="MS Mincho" w:hAnsiTheme="minorHAnsi" w:cstheme="minorHAnsi"/>
        </w:rPr>
      </w:pPr>
      <w:r>
        <w:rPr>
          <w:noProof/>
          <w:lang w:val="en-GB" w:eastAsia="en-GB" w:bidi="ar-SA"/>
        </w:rPr>
        <w:drawing>
          <wp:inline distT="0" distB="0" distL="0" distR="0" wp14:anchorId="1C4E616A" wp14:editId="05FBE1C0">
            <wp:extent cx="2981325" cy="19907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1"/>
                    <a:stretch>
                      <a:fillRect/>
                    </a:stretch>
                  </pic:blipFill>
                  <pic:spPr>
                    <a:xfrm>
                      <a:off x="0" y="0"/>
                      <a:ext cx="2981325" cy="1990725"/>
                    </a:xfrm>
                    <a:prstGeom prst="rect">
                      <a:avLst/>
                    </a:prstGeom>
                  </pic:spPr>
                </pic:pic>
              </a:graphicData>
            </a:graphic>
          </wp:inline>
        </w:drawing>
      </w:r>
    </w:p>
    <w:p w:rsidR="000832FB" w:rsidRDefault="000832FB" w:rsidP="000832FB">
      <w:pPr>
        <w:jc w:val="center"/>
        <w:rPr>
          <w:rFonts w:asciiTheme="minorHAnsi" w:eastAsia="MS Mincho" w:hAnsiTheme="minorHAnsi" w:cstheme="minorHAnsi"/>
        </w:rPr>
      </w:pPr>
    </w:p>
    <w:p w:rsidR="00B94A70" w:rsidRDefault="00683302" w:rsidP="00B94A70">
      <w:pPr>
        <w:rPr>
          <w:rFonts w:asciiTheme="minorHAnsi" w:eastAsia="MS Mincho" w:hAnsiTheme="minorHAnsi" w:cstheme="minorHAnsi"/>
        </w:rPr>
      </w:pPr>
      <w:r>
        <w:rPr>
          <w:rFonts w:asciiTheme="minorHAnsi" w:eastAsia="MS Mincho" w:hAnsiTheme="minorHAnsi" w:cstheme="minorHAnsi"/>
        </w:rPr>
        <w:t>Click or tap on the “</w:t>
      </w:r>
      <w:r w:rsidRPr="00034CB9">
        <w:rPr>
          <w:rFonts w:asciiTheme="minorHAnsi" w:eastAsia="MS Mincho" w:hAnsiTheme="minorHAnsi" w:cstheme="minorHAnsi"/>
          <w:b/>
        </w:rPr>
        <w:t>OK</w:t>
      </w:r>
      <w:r>
        <w:rPr>
          <w:rFonts w:asciiTheme="minorHAnsi" w:eastAsia="MS Mincho" w:hAnsiTheme="minorHAnsi" w:cstheme="minorHAnsi"/>
        </w:rPr>
        <w:t>” button when you’re done.</w:t>
      </w:r>
    </w:p>
    <w:p w:rsidR="000832FB" w:rsidRDefault="00683302" w:rsidP="00B94A70">
      <w:pPr>
        <w:rPr>
          <w:rFonts w:asciiTheme="minorHAnsi" w:eastAsia="MS Mincho" w:hAnsiTheme="minorHAnsi" w:cstheme="minorHAnsi"/>
        </w:rPr>
      </w:pPr>
      <w:r>
        <w:rPr>
          <w:rFonts w:asciiTheme="minorHAnsi" w:eastAsia="MS Mincho" w:hAnsiTheme="minorHAnsi" w:cstheme="minorHAnsi"/>
        </w:rPr>
        <w:t>As you can see from the image below, the item/product was added to the shopping basket. The VAT (if applicable) and the total amount is calculated and displayed on the screen.</w:t>
      </w:r>
      <w:r w:rsidR="00E25127">
        <w:rPr>
          <w:rFonts w:asciiTheme="minorHAnsi" w:eastAsia="MS Mincho" w:hAnsiTheme="minorHAnsi" w:cstheme="minorHAnsi"/>
        </w:rPr>
        <w:t xml:space="preserve"> The price for the potatoes is £1 per 1 kilogram (the prices for the products in the database does not reflect real-life actual prices). 0.5kg * £1.00 = 0.50p.</w:t>
      </w:r>
    </w:p>
    <w:p w:rsidR="000832FB" w:rsidRDefault="000832FB" w:rsidP="00B94A70">
      <w:pPr>
        <w:rPr>
          <w:rFonts w:asciiTheme="minorHAnsi" w:eastAsia="MS Mincho" w:hAnsiTheme="minorHAnsi" w:cstheme="minorHAnsi"/>
        </w:rPr>
      </w:pPr>
    </w:p>
    <w:p w:rsidR="00683302" w:rsidRDefault="00683302" w:rsidP="00683302">
      <w:pPr>
        <w:jc w:val="center"/>
        <w:rPr>
          <w:rFonts w:asciiTheme="minorHAnsi" w:eastAsia="MS Mincho" w:hAnsiTheme="minorHAnsi" w:cstheme="minorHAnsi"/>
        </w:rPr>
      </w:pPr>
      <w:r>
        <w:rPr>
          <w:noProof/>
          <w:lang w:val="en-GB" w:eastAsia="en-GB" w:bidi="ar-SA"/>
        </w:rPr>
        <w:drawing>
          <wp:inline distT="0" distB="0" distL="0" distR="0" wp14:anchorId="2B1025BE" wp14:editId="2584BD32">
            <wp:extent cx="3038475" cy="22860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2"/>
                    <a:stretch>
                      <a:fillRect/>
                    </a:stretch>
                  </pic:blipFill>
                  <pic:spPr>
                    <a:xfrm>
                      <a:off x="0" y="0"/>
                      <a:ext cx="3038475" cy="2286000"/>
                    </a:xfrm>
                    <a:prstGeom prst="rect">
                      <a:avLst/>
                    </a:prstGeom>
                  </pic:spPr>
                </pic:pic>
              </a:graphicData>
            </a:graphic>
          </wp:inline>
        </w:drawing>
      </w:r>
    </w:p>
    <w:p w:rsidR="00683302" w:rsidRDefault="00683302" w:rsidP="00B94A70">
      <w:pPr>
        <w:rPr>
          <w:rFonts w:asciiTheme="minorHAnsi" w:eastAsia="MS Mincho" w:hAnsiTheme="minorHAnsi" w:cstheme="minorHAnsi"/>
        </w:rPr>
      </w:pPr>
    </w:p>
    <w:p w:rsidR="00683302" w:rsidRDefault="00683302" w:rsidP="00B94A70">
      <w:pPr>
        <w:rPr>
          <w:rFonts w:asciiTheme="minorHAnsi" w:eastAsia="MS Mincho" w:hAnsiTheme="minorHAnsi" w:cstheme="minorHAnsi"/>
        </w:rPr>
      </w:pPr>
    </w:p>
    <w:p w:rsidR="00683302" w:rsidRDefault="00683302" w:rsidP="00B94A70">
      <w:pPr>
        <w:rPr>
          <w:rFonts w:asciiTheme="minorHAnsi" w:eastAsia="MS Mincho" w:hAnsiTheme="minorHAnsi" w:cstheme="minorHAnsi"/>
        </w:rPr>
      </w:pPr>
    </w:p>
    <w:p w:rsidR="000832FB" w:rsidRDefault="000832FB" w:rsidP="000832FB">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683302" w:rsidRDefault="00C31C96" w:rsidP="00B94A70">
      <w:pPr>
        <w:rPr>
          <w:rFonts w:asciiTheme="minorHAnsi" w:eastAsia="MS Mincho" w:hAnsiTheme="minorHAnsi" w:cstheme="minorHAnsi"/>
        </w:rPr>
      </w:pPr>
      <w:r>
        <w:rPr>
          <w:rFonts w:asciiTheme="minorHAnsi" w:eastAsia="MS Mincho" w:hAnsiTheme="minorHAnsi" w:cstheme="minorHAnsi"/>
          <w:b/>
        </w:rPr>
        <w:lastRenderedPageBreak/>
        <w:t>Item Cancellation</w:t>
      </w:r>
    </w:p>
    <w:p w:rsidR="00C31C96" w:rsidRDefault="00C31C96" w:rsidP="00B94A70">
      <w:pPr>
        <w:rPr>
          <w:rFonts w:asciiTheme="minorHAnsi" w:eastAsia="MS Mincho" w:hAnsiTheme="minorHAnsi" w:cstheme="minorHAnsi"/>
        </w:rPr>
      </w:pPr>
      <w:r>
        <w:rPr>
          <w:rFonts w:asciiTheme="minorHAnsi" w:eastAsia="MS Mincho" w:hAnsiTheme="minorHAnsi" w:cstheme="minorHAnsi"/>
        </w:rPr>
        <w:t>You can cancel an item by removing it from the shopping basket. The product information displayed on the shopping basket is always preceded by a line number. The item “7&gt;Strathmore Spring Water” is indicated by line number seven (&gt;7). To delete this product from the shopping basket, simply press on the “</w:t>
      </w:r>
      <w:r w:rsidRPr="007634E5">
        <w:rPr>
          <w:rFonts w:asciiTheme="minorHAnsi" w:eastAsia="MS Mincho" w:hAnsiTheme="minorHAnsi" w:cstheme="minorHAnsi"/>
          <w:b/>
        </w:rPr>
        <w:t>cancel (i)</w:t>
      </w:r>
      <w:r>
        <w:rPr>
          <w:rFonts w:asciiTheme="minorHAnsi" w:eastAsia="MS Mincho" w:hAnsiTheme="minorHAnsi" w:cstheme="minorHAnsi"/>
        </w:rPr>
        <w:t>” button and select the number seven (7) from the drop-down list.</w:t>
      </w:r>
    </w:p>
    <w:p w:rsidR="0006379A" w:rsidRDefault="0006379A" w:rsidP="00B94A70">
      <w:pPr>
        <w:rPr>
          <w:rFonts w:asciiTheme="minorHAnsi" w:eastAsia="MS Mincho" w:hAnsiTheme="minorHAnsi" w:cstheme="minorHAnsi"/>
        </w:rPr>
      </w:pPr>
    </w:p>
    <w:p w:rsidR="00C31C96" w:rsidRDefault="00C31C96" w:rsidP="00C31C96">
      <w:pPr>
        <w:jc w:val="center"/>
        <w:rPr>
          <w:rFonts w:asciiTheme="minorHAnsi" w:eastAsia="MS Mincho" w:hAnsiTheme="minorHAnsi" w:cstheme="minorHAnsi"/>
        </w:rPr>
      </w:pPr>
      <w:r>
        <w:rPr>
          <w:noProof/>
          <w:lang w:val="en-GB" w:eastAsia="en-GB" w:bidi="ar-SA"/>
        </w:rPr>
        <w:drawing>
          <wp:inline distT="0" distB="0" distL="0" distR="0" wp14:anchorId="705AF277" wp14:editId="6C14AE1F">
            <wp:extent cx="2600325" cy="145732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3"/>
                    <a:stretch>
                      <a:fillRect/>
                    </a:stretch>
                  </pic:blipFill>
                  <pic:spPr>
                    <a:xfrm>
                      <a:off x="0" y="0"/>
                      <a:ext cx="2600325" cy="1457325"/>
                    </a:xfrm>
                    <a:prstGeom prst="rect">
                      <a:avLst/>
                    </a:prstGeom>
                  </pic:spPr>
                </pic:pic>
              </a:graphicData>
            </a:graphic>
          </wp:inline>
        </w:drawing>
      </w:r>
    </w:p>
    <w:p w:rsidR="0006379A" w:rsidRPr="00C31C96" w:rsidRDefault="0006379A" w:rsidP="00C31C96">
      <w:pPr>
        <w:jc w:val="center"/>
        <w:rPr>
          <w:rFonts w:asciiTheme="minorHAnsi" w:eastAsia="MS Mincho" w:hAnsiTheme="minorHAnsi" w:cstheme="minorHAnsi"/>
        </w:rPr>
      </w:pPr>
    </w:p>
    <w:p w:rsidR="00683302" w:rsidRDefault="00C27962" w:rsidP="00B94A70">
      <w:pPr>
        <w:rPr>
          <w:rFonts w:asciiTheme="minorHAnsi" w:eastAsia="MS Mincho" w:hAnsiTheme="minorHAnsi" w:cstheme="minorHAnsi"/>
        </w:rPr>
      </w:pPr>
      <w:r>
        <w:rPr>
          <w:rFonts w:asciiTheme="minorHAnsi" w:eastAsia="MS Mincho" w:hAnsiTheme="minorHAnsi" w:cstheme="minorHAnsi"/>
        </w:rPr>
        <w:t>Press or tap on the “</w:t>
      </w:r>
      <w:r w:rsidRPr="007634E5">
        <w:rPr>
          <w:rFonts w:asciiTheme="minorHAnsi" w:eastAsia="MS Mincho" w:hAnsiTheme="minorHAnsi" w:cstheme="minorHAnsi"/>
          <w:b/>
        </w:rPr>
        <w:t>OK</w:t>
      </w:r>
      <w:r>
        <w:rPr>
          <w:rFonts w:asciiTheme="minorHAnsi" w:eastAsia="MS Mincho" w:hAnsiTheme="minorHAnsi" w:cstheme="minorHAnsi"/>
        </w:rPr>
        <w:t>” button to remove the product from the shopping basket. You can see the updated shopping basket and total amount from the image below.</w:t>
      </w:r>
    </w:p>
    <w:p w:rsidR="0006379A" w:rsidRDefault="0006379A" w:rsidP="00B94A70">
      <w:pPr>
        <w:rPr>
          <w:rFonts w:asciiTheme="minorHAnsi" w:eastAsia="MS Mincho" w:hAnsiTheme="minorHAnsi" w:cstheme="minorHAnsi"/>
        </w:rPr>
      </w:pPr>
    </w:p>
    <w:p w:rsidR="00C27962" w:rsidRDefault="00C27962" w:rsidP="00C27962">
      <w:pPr>
        <w:jc w:val="center"/>
        <w:rPr>
          <w:rFonts w:asciiTheme="minorHAnsi" w:eastAsia="MS Mincho" w:hAnsiTheme="minorHAnsi" w:cstheme="minorHAnsi"/>
        </w:rPr>
      </w:pPr>
      <w:r>
        <w:rPr>
          <w:noProof/>
          <w:lang w:val="en-GB" w:eastAsia="en-GB" w:bidi="ar-SA"/>
        </w:rPr>
        <w:drawing>
          <wp:inline distT="0" distB="0" distL="0" distR="0" wp14:anchorId="7068D4DE" wp14:editId="00BB415D">
            <wp:extent cx="3009900" cy="225742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4"/>
                    <a:stretch>
                      <a:fillRect/>
                    </a:stretch>
                  </pic:blipFill>
                  <pic:spPr>
                    <a:xfrm>
                      <a:off x="0" y="0"/>
                      <a:ext cx="3009900" cy="2257425"/>
                    </a:xfrm>
                    <a:prstGeom prst="rect">
                      <a:avLst/>
                    </a:prstGeom>
                  </pic:spPr>
                </pic:pic>
              </a:graphicData>
            </a:graphic>
          </wp:inline>
        </w:drawing>
      </w:r>
    </w:p>
    <w:p w:rsidR="00683302" w:rsidRDefault="00683302" w:rsidP="00B94A70">
      <w:pPr>
        <w:rPr>
          <w:rFonts w:asciiTheme="minorHAnsi" w:eastAsia="MS Mincho" w:hAnsiTheme="minorHAnsi" w:cstheme="minorHAnsi"/>
        </w:rPr>
      </w:pPr>
    </w:p>
    <w:p w:rsidR="0006379A" w:rsidRDefault="0006379A" w:rsidP="00B94A70">
      <w:pPr>
        <w:rPr>
          <w:rFonts w:asciiTheme="minorHAnsi" w:eastAsia="MS Mincho" w:hAnsiTheme="minorHAnsi" w:cstheme="minorHAnsi"/>
        </w:rPr>
      </w:pPr>
    </w:p>
    <w:p w:rsidR="00683302" w:rsidRPr="00200246" w:rsidRDefault="00200246" w:rsidP="00B94A70">
      <w:pPr>
        <w:rPr>
          <w:rFonts w:asciiTheme="minorHAnsi" w:eastAsia="MS Mincho" w:hAnsiTheme="minorHAnsi" w:cstheme="minorHAnsi"/>
          <w:b/>
        </w:rPr>
      </w:pPr>
      <w:r>
        <w:rPr>
          <w:rFonts w:asciiTheme="minorHAnsi" w:eastAsia="MS Mincho" w:hAnsiTheme="minorHAnsi" w:cstheme="minorHAnsi"/>
          <w:b/>
        </w:rPr>
        <w:t>Cancelling a Sale Transaction</w:t>
      </w:r>
    </w:p>
    <w:p w:rsidR="00377EC2" w:rsidRDefault="00377EC2" w:rsidP="00377EC2">
      <w:pPr>
        <w:rPr>
          <w:rFonts w:asciiTheme="minorHAnsi" w:eastAsia="MS Mincho" w:hAnsiTheme="minorHAnsi" w:cstheme="minorHAnsi"/>
        </w:rPr>
      </w:pPr>
      <w:r>
        <w:rPr>
          <w:rFonts w:asciiTheme="minorHAnsi" w:eastAsia="MS Mincho" w:hAnsiTheme="minorHAnsi" w:cstheme="minorHAnsi"/>
        </w:rPr>
        <w:t>Click or tap on the “</w:t>
      </w:r>
      <w:r w:rsidRPr="00377EC2">
        <w:rPr>
          <w:rFonts w:asciiTheme="minorHAnsi" w:eastAsia="MS Mincho" w:hAnsiTheme="minorHAnsi" w:cstheme="minorHAnsi"/>
          <w:b/>
        </w:rPr>
        <w:t>cancel sale</w:t>
      </w:r>
      <w:r>
        <w:rPr>
          <w:rFonts w:asciiTheme="minorHAnsi" w:eastAsia="MS Mincho" w:hAnsiTheme="minorHAnsi" w:cstheme="minorHAnsi"/>
        </w:rPr>
        <w:t>” button at any time during the transaction to cancel the current sale and be taken out of the point-of-sale screen.</w:t>
      </w:r>
    </w:p>
    <w:p w:rsidR="00683302" w:rsidRDefault="00683302" w:rsidP="00B94A70">
      <w:pPr>
        <w:rPr>
          <w:rFonts w:asciiTheme="minorHAnsi" w:eastAsia="MS Mincho" w:hAnsiTheme="minorHAnsi" w:cstheme="minorHAnsi"/>
        </w:rPr>
      </w:pPr>
    </w:p>
    <w:p w:rsidR="00683302" w:rsidRDefault="00683302" w:rsidP="00B94A70">
      <w:pPr>
        <w:rPr>
          <w:rFonts w:asciiTheme="minorHAnsi" w:eastAsia="MS Mincho" w:hAnsiTheme="minorHAnsi" w:cstheme="minorHAnsi"/>
        </w:rPr>
      </w:pPr>
    </w:p>
    <w:p w:rsidR="0006379A" w:rsidRDefault="0006379A" w:rsidP="0006379A">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683302" w:rsidRDefault="0085433A" w:rsidP="00B94A70">
      <w:pPr>
        <w:rPr>
          <w:rFonts w:asciiTheme="minorHAnsi" w:eastAsia="MS Mincho" w:hAnsiTheme="minorHAnsi" w:cstheme="minorHAnsi"/>
        </w:rPr>
      </w:pPr>
      <w:r>
        <w:rPr>
          <w:rFonts w:asciiTheme="minorHAnsi" w:eastAsia="MS Mincho" w:hAnsiTheme="minorHAnsi" w:cstheme="minorHAnsi"/>
          <w:b/>
        </w:rPr>
        <w:lastRenderedPageBreak/>
        <w:t>The Checkout</w:t>
      </w:r>
    </w:p>
    <w:p w:rsidR="0085433A" w:rsidRPr="0085433A" w:rsidRDefault="00A842E2" w:rsidP="00B94A70">
      <w:pPr>
        <w:rPr>
          <w:rFonts w:asciiTheme="minorHAnsi" w:eastAsia="MS Mincho" w:hAnsiTheme="minorHAnsi" w:cstheme="minorHAnsi"/>
        </w:rPr>
      </w:pPr>
      <w:r>
        <w:rPr>
          <w:rFonts w:asciiTheme="minorHAnsi" w:eastAsia="MS Mincho" w:hAnsiTheme="minorHAnsi" w:cstheme="minorHAnsi"/>
        </w:rPr>
        <w:t>If there are no more product/items to be added to the shopping basket, then you can press the “</w:t>
      </w:r>
      <w:r w:rsidRPr="00A842E2">
        <w:rPr>
          <w:rFonts w:asciiTheme="minorHAnsi" w:eastAsia="MS Mincho" w:hAnsiTheme="minorHAnsi" w:cstheme="minorHAnsi"/>
          <w:b/>
        </w:rPr>
        <w:t>cash</w:t>
      </w:r>
      <w:r>
        <w:rPr>
          <w:rFonts w:asciiTheme="minorHAnsi" w:eastAsia="MS Mincho" w:hAnsiTheme="minorHAnsi" w:cstheme="minorHAnsi"/>
        </w:rPr>
        <w:t>” button to checkout. At the moment, only cash payments are allowed by the application. The “</w:t>
      </w:r>
      <w:r w:rsidRPr="00A842E2">
        <w:rPr>
          <w:rFonts w:asciiTheme="minorHAnsi" w:eastAsia="MS Mincho" w:hAnsiTheme="minorHAnsi" w:cstheme="minorHAnsi"/>
          <w:b/>
        </w:rPr>
        <w:t>card</w:t>
      </w:r>
      <w:r>
        <w:rPr>
          <w:rFonts w:asciiTheme="minorHAnsi" w:eastAsia="MS Mincho" w:hAnsiTheme="minorHAnsi" w:cstheme="minorHAnsi"/>
        </w:rPr>
        <w:t>” button, although not yet implemented; is a feature that will enable the application to accept debit and credit card payments and is in the priority list for future improvements of the application.</w:t>
      </w:r>
    </w:p>
    <w:p w:rsidR="00683302" w:rsidRDefault="00494C62" w:rsidP="00B94A70">
      <w:pPr>
        <w:rPr>
          <w:rFonts w:asciiTheme="minorHAnsi" w:eastAsia="MS Mincho" w:hAnsiTheme="minorHAnsi" w:cstheme="minorHAnsi"/>
          <w:b/>
        </w:rPr>
      </w:pPr>
      <w:r>
        <w:rPr>
          <w:rFonts w:asciiTheme="minorHAnsi" w:eastAsia="MS Mincho" w:hAnsiTheme="minorHAnsi" w:cstheme="minorHAnsi"/>
          <w:b/>
        </w:rPr>
        <w:t>Cash Payment Checkout</w:t>
      </w:r>
    </w:p>
    <w:p w:rsidR="00494C62" w:rsidRDefault="00494C62" w:rsidP="00B94A70">
      <w:pPr>
        <w:rPr>
          <w:rFonts w:asciiTheme="minorHAnsi" w:eastAsia="MS Mincho" w:hAnsiTheme="minorHAnsi" w:cstheme="minorHAnsi"/>
        </w:rPr>
      </w:pPr>
      <w:r>
        <w:rPr>
          <w:rFonts w:asciiTheme="minorHAnsi" w:eastAsia="MS Mincho" w:hAnsiTheme="minorHAnsi" w:cstheme="minorHAnsi"/>
        </w:rPr>
        <w:t>To finalize the sale using the cash payment method, press the “</w:t>
      </w:r>
      <w:r w:rsidRPr="00494C62">
        <w:rPr>
          <w:rFonts w:asciiTheme="minorHAnsi" w:eastAsia="MS Mincho" w:hAnsiTheme="minorHAnsi" w:cstheme="minorHAnsi"/>
          <w:b/>
        </w:rPr>
        <w:t>cash</w:t>
      </w:r>
      <w:r>
        <w:rPr>
          <w:rFonts w:asciiTheme="minorHAnsi" w:eastAsia="MS Mincho" w:hAnsiTheme="minorHAnsi" w:cstheme="minorHAnsi"/>
        </w:rPr>
        <w:t>” button to start the checkout process. After a confirmation screen has been displayed, a screen will appear displaying the amount to be paid and an input box to enter the amount th</w:t>
      </w:r>
      <w:r w:rsidR="00E901AA">
        <w:rPr>
          <w:rFonts w:asciiTheme="minorHAnsi" w:eastAsia="MS Mincho" w:hAnsiTheme="minorHAnsi" w:cstheme="minorHAnsi"/>
        </w:rPr>
        <w:t>at the customer has tendered</w:t>
      </w:r>
      <w:r>
        <w:rPr>
          <w:rFonts w:asciiTheme="minorHAnsi" w:eastAsia="MS Mincho" w:hAnsiTheme="minorHAnsi" w:cstheme="minorHAnsi"/>
        </w:rPr>
        <w:t>.</w:t>
      </w:r>
    </w:p>
    <w:p w:rsidR="00494C62" w:rsidRDefault="00065882" w:rsidP="00065882">
      <w:pPr>
        <w:jc w:val="center"/>
        <w:rPr>
          <w:rFonts w:asciiTheme="minorHAnsi" w:eastAsia="MS Mincho" w:hAnsiTheme="minorHAnsi" w:cstheme="minorHAnsi"/>
        </w:rPr>
      </w:pPr>
      <w:r>
        <w:rPr>
          <w:noProof/>
          <w:lang w:val="en-GB" w:eastAsia="en-GB" w:bidi="ar-SA"/>
        </w:rPr>
        <w:drawing>
          <wp:inline distT="0" distB="0" distL="0" distR="0" wp14:anchorId="2AC731E0" wp14:editId="36D134D8">
            <wp:extent cx="2609850" cy="11811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5"/>
                    <a:stretch>
                      <a:fillRect/>
                    </a:stretch>
                  </pic:blipFill>
                  <pic:spPr>
                    <a:xfrm>
                      <a:off x="0" y="0"/>
                      <a:ext cx="2609850" cy="1181100"/>
                    </a:xfrm>
                    <a:prstGeom prst="rect">
                      <a:avLst/>
                    </a:prstGeom>
                  </pic:spPr>
                </pic:pic>
              </a:graphicData>
            </a:graphic>
          </wp:inline>
        </w:drawing>
      </w:r>
    </w:p>
    <w:p w:rsidR="00E238EF" w:rsidRPr="00494C62" w:rsidRDefault="00E238EF" w:rsidP="00065882">
      <w:pPr>
        <w:jc w:val="center"/>
        <w:rPr>
          <w:rFonts w:asciiTheme="minorHAnsi" w:eastAsia="MS Mincho" w:hAnsiTheme="minorHAnsi" w:cstheme="minorHAnsi"/>
        </w:rPr>
      </w:pPr>
    </w:p>
    <w:p w:rsidR="00683302" w:rsidRDefault="00065882" w:rsidP="00065882">
      <w:pPr>
        <w:jc w:val="center"/>
        <w:rPr>
          <w:rFonts w:asciiTheme="minorHAnsi" w:eastAsia="MS Mincho" w:hAnsiTheme="minorHAnsi" w:cstheme="minorHAnsi"/>
        </w:rPr>
      </w:pPr>
      <w:r>
        <w:rPr>
          <w:noProof/>
          <w:lang w:val="en-GB" w:eastAsia="en-GB" w:bidi="ar-SA"/>
        </w:rPr>
        <w:drawing>
          <wp:inline distT="0" distB="0" distL="0" distR="0" wp14:anchorId="12E518FA" wp14:editId="79FBEA29">
            <wp:extent cx="2886075" cy="189547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6"/>
                    <a:stretch>
                      <a:fillRect/>
                    </a:stretch>
                  </pic:blipFill>
                  <pic:spPr>
                    <a:xfrm>
                      <a:off x="0" y="0"/>
                      <a:ext cx="2886075" cy="1895475"/>
                    </a:xfrm>
                    <a:prstGeom prst="rect">
                      <a:avLst/>
                    </a:prstGeom>
                  </pic:spPr>
                </pic:pic>
              </a:graphicData>
            </a:graphic>
          </wp:inline>
        </w:drawing>
      </w:r>
    </w:p>
    <w:p w:rsidR="00065882" w:rsidRDefault="008E4152" w:rsidP="00065882">
      <w:pPr>
        <w:rPr>
          <w:rFonts w:asciiTheme="minorHAnsi" w:eastAsia="MS Mincho" w:hAnsiTheme="minorHAnsi" w:cstheme="minorHAnsi"/>
        </w:rPr>
      </w:pPr>
      <w:r>
        <w:rPr>
          <w:rFonts w:asciiTheme="minorHAnsi" w:eastAsia="MS Mincho" w:hAnsiTheme="minorHAnsi" w:cstheme="minorHAnsi"/>
        </w:rPr>
        <w:t>As show from the image above, the amount to be paid is £19.29. Use the numeric keypad located on the right-hand side of the screen to enter the amount tendered. After pressing the “OK” button, a screen will pop up showing the amount that the customer has tendered and the amount of change (if applicable).</w:t>
      </w:r>
    </w:p>
    <w:p w:rsidR="008E4152" w:rsidRDefault="008E4152" w:rsidP="008E4152">
      <w:pPr>
        <w:jc w:val="center"/>
        <w:rPr>
          <w:rFonts w:asciiTheme="minorHAnsi" w:eastAsia="MS Mincho" w:hAnsiTheme="minorHAnsi" w:cstheme="minorHAnsi"/>
        </w:rPr>
      </w:pPr>
      <w:r>
        <w:rPr>
          <w:noProof/>
          <w:lang w:val="en-GB" w:eastAsia="en-GB" w:bidi="ar-SA"/>
        </w:rPr>
        <w:drawing>
          <wp:inline distT="0" distB="0" distL="0" distR="0" wp14:anchorId="505321B4" wp14:editId="2040C524">
            <wp:extent cx="2609850" cy="17526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7"/>
                    <a:stretch>
                      <a:fillRect/>
                    </a:stretch>
                  </pic:blipFill>
                  <pic:spPr>
                    <a:xfrm>
                      <a:off x="0" y="0"/>
                      <a:ext cx="2609850" cy="1752600"/>
                    </a:xfrm>
                    <a:prstGeom prst="rect">
                      <a:avLst/>
                    </a:prstGeom>
                  </pic:spPr>
                </pic:pic>
              </a:graphicData>
            </a:graphic>
          </wp:inline>
        </w:drawing>
      </w:r>
    </w:p>
    <w:p w:rsidR="00E238EF" w:rsidRDefault="00E238EF" w:rsidP="00E238EF">
      <w:pPr>
        <w:rPr>
          <w:rFonts w:asciiTheme="minorHAnsi" w:eastAsia="MS Mincho" w:hAnsiTheme="minorHAnsi" w:cstheme="minorHAnsi"/>
          <w:sz w:val="16"/>
          <w:szCs w:val="16"/>
        </w:rPr>
      </w:pPr>
    </w:p>
    <w:p w:rsidR="00E238EF" w:rsidRDefault="00E238EF" w:rsidP="00E238EF">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683302" w:rsidRDefault="004A7015" w:rsidP="004A7015">
      <w:pPr>
        <w:jc w:val="center"/>
        <w:rPr>
          <w:rFonts w:asciiTheme="minorHAnsi" w:eastAsia="MS Mincho" w:hAnsiTheme="minorHAnsi" w:cstheme="minorHAnsi"/>
        </w:rPr>
      </w:pPr>
      <w:r>
        <w:rPr>
          <w:noProof/>
          <w:lang w:val="en-GB" w:eastAsia="en-GB" w:bidi="ar-SA"/>
        </w:rPr>
        <w:lastRenderedPageBreak/>
        <w:drawing>
          <wp:inline distT="0" distB="0" distL="0" distR="0" wp14:anchorId="6FD7CC3E" wp14:editId="44C36261">
            <wp:extent cx="2600325" cy="11906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8"/>
                    <a:stretch>
                      <a:fillRect/>
                    </a:stretch>
                  </pic:blipFill>
                  <pic:spPr>
                    <a:xfrm>
                      <a:off x="0" y="0"/>
                      <a:ext cx="2600325" cy="1190625"/>
                    </a:xfrm>
                    <a:prstGeom prst="rect">
                      <a:avLst/>
                    </a:prstGeom>
                  </pic:spPr>
                </pic:pic>
              </a:graphicData>
            </a:graphic>
          </wp:inline>
        </w:drawing>
      </w:r>
    </w:p>
    <w:p w:rsidR="001F1CB8" w:rsidRDefault="001F1CB8" w:rsidP="004A7015">
      <w:pPr>
        <w:jc w:val="center"/>
        <w:rPr>
          <w:rFonts w:asciiTheme="minorHAnsi" w:eastAsia="MS Mincho" w:hAnsiTheme="minorHAnsi" w:cstheme="minorHAnsi"/>
        </w:rPr>
      </w:pPr>
    </w:p>
    <w:p w:rsidR="004A7015" w:rsidRDefault="004A7015" w:rsidP="004A7015">
      <w:pPr>
        <w:rPr>
          <w:rFonts w:asciiTheme="minorHAnsi" w:eastAsia="MS Mincho" w:hAnsiTheme="minorHAnsi" w:cstheme="minorHAnsi"/>
        </w:rPr>
      </w:pPr>
      <w:r>
        <w:rPr>
          <w:rFonts w:asciiTheme="minorHAnsi" w:eastAsia="MS Mincho" w:hAnsiTheme="minorHAnsi" w:cstheme="minorHAnsi"/>
        </w:rPr>
        <w:t>A screen will pop up indicating the status of the checkout after pressing the “OK” button. In this case, the checkout process was successful as shown in the image above.</w:t>
      </w:r>
    </w:p>
    <w:p w:rsidR="00683302" w:rsidRDefault="00A40817" w:rsidP="00B94A70">
      <w:pPr>
        <w:rPr>
          <w:rFonts w:asciiTheme="minorHAnsi" w:eastAsia="MS Mincho" w:hAnsiTheme="minorHAnsi" w:cstheme="minorHAnsi"/>
        </w:rPr>
      </w:pPr>
      <w:r>
        <w:rPr>
          <w:rFonts w:asciiTheme="minorHAnsi" w:eastAsia="MS Mincho" w:hAnsiTheme="minorHAnsi" w:cstheme="minorHAnsi"/>
        </w:rPr>
        <w:t xml:space="preserve">A receipt will automatically be printed out if a printer is connected to the Raspberry Pi device. </w:t>
      </w:r>
      <w:r w:rsidR="007460E8">
        <w:rPr>
          <w:rFonts w:asciiTheme="minorHAnsi" w:eastAsia="MS Mincho" w:hAnsiTheme="minorHAnsi" w:cstheme="minorHAnsi"/>
        </w:rPr>
        <w:t>Otherwise, a</w:t>
      </w:r>
      <w:r>
        <w:rPr>
          <w:rFonts w:asciiTheme="minorHAnsi" w:eastAsia="MS Mincho" w:hAnsiTheme="minorHAnsi" w:cstheme="minorHAnsi"/>
        </w:rPr>
        <w:t xml:space="preserve"> warning</w:t>
      </w:r>
      <w:r w:rsidR="00D2542D">
        <w:rPr>
          <w:rFonts w:asciiTheme="minorHAnsi" w:eastAsia="MS Mincho" w:hAnsiTheme="minorHAnsi" w:cstheme="minorHAnsi"/>
        </w:rPr>
        <w:t xml:space="preserve"> message will appear if there are</w:t>
      </w:r>
      <w:r>
        <w:rPr>
          <w:rFonts w:asciiTheme="minorHAnsi" w:eastAsia="MS Mincho" w:hAnsiTheme="minorHAnsi" w:cstheme="minorHAnsi"/>
        </w:rPr>
        <w:t xml:space="preserve"> no printer</w:t>
      </w:r>
      <w:r w:rsidR="000A0D5E">
        <w:rPr>
          <w:rFonts w:asciiTheme="minorHAnsi" w:eastAsia="MS Mincho" w:hAnsiTheme="minorHAnsi" w:cstheme="minorHAnsi"/>
        </w:rPr>
        <w:t>s</w:t>
      </w:r>
      <w:r>
        <w:rPr>
          <w:rFonts w:asciiTheme="minorHAnsi" w:eastAsia="MS Mincho" w:hAnsiTheme="minorHAnsi" w:cstheme="minorHAnsi"/>
        </w:rPr>
        <w:t xml:space="preserve"> </w:t>
      </w:r>
      <w:r w:rsidR="00BC54E4">
        <w:rPr>
          <w:rFonts w:asciiTheme="minorHAnsi" w:eastAsia="MS Mincho" w:hAnsiTheme="minorHAnsi" w:cstheme="minorHAnsi"/>
        </w:rPr>
        <w:t xml:space="preserve">available </w:t>
      </w:r>
      <w:r>
        <w:rPr>
          <w:rFonts w:asciiTheme="minorHAnsi" w:eastAsia="MS Mincho" w:hAnsiTheme="minorHAnsi" w:cstheme="minorHAnsi"/>
        </w:rPr>
        <w:t xml:space="preserve">to print the receipt. In either case, the sale transaction will </w:t>
      </w:r>
      <w:r w:rsidR="006B352F">
        <w:rPr>
          <w:rFonts w:asciiTheme="minorHAnsi" w:eastAsia="MS Mincho" w:hAnsiTheme="minorHAnsi" w:cstheme="minorHAnsi"/>
        </w:rPr>
        <w:t xml:space="preserve">still </w:t>
      </w:r>
      <w:r>
        <w:rPr>
          <w:rFonts w:asciiTheme="minorHAnsi" w:eastAsia="MS Mincho" w:hAnsiTheme="minorHAnsi" w:cstheme="minorHAnsi"/>
        </w:rPr>
        <w:t>be committed to the database.</w:t>
      </w:r>
    </w:p>
    <w:p w:rsidR="001F1CB8" w:rsidRDefault="001F1CB8" w:rsidP="00B94A70">
      <w:pPr>
        <w:rPr>
          <w:rFonts w:asciiTheme="minorHAnsi" w:eastAsia="MS Mincho" w:hAnsiTheme="minorHAnsi" w:cstheme="minorHAnsi"/>
        </w:rPr>
      </w:pPr>
    </w:p>
    <w:p w:rsidR="001F1CB8" w:rsidRDefault="007C6627" w:rsidP="00B94A70">
      <w:pPr>
        <w:rPr>
          <w:rFonts w:asciiTheme="minorHAnsi" w:eastAsia="MS Mincho" w:hAnsiTheme="minorHAnsi" w:cstheme="minorHAnsi"/>
        </w:rPr>
      </w:pPr>
      <w:r>
        <w:rPr>
          <w:rFonts w:asciiTheme="minorHAnsi" w:eastAsia="MS Mincho" w:hAnsiTheme="minorHAnsi" w:cstheme="minorHAnsi"/>
        </w:rPr>
        <w:t>The image below is from an a</w:t>
      </w:r>
      <w:r w:rsidR="001F1CB8">
        <w:rPr>
          <w:rFonts w:asciiTheme="minorHAnsi" w:eastAsia="MS Mincho" w:hAnsiTheme="minorHAnsi" w:cstheme="minorHAnsi"/>
        </w:rPr>
        <w:t>ctual receipt printout:</w:t>
      </w:r>
    </w:p>
    <w:p w:rsidR="001F1CB8" w:rsidRDefault="001F1CB8" w:rsidP="00B94A70">
      <w:pPr>
        <w:rPr>
          <w:rFonts w:asciiTheme="minorHAnsi" w:eastAsia="MS Mincho" w:hAnsiTheme="minorHAnsi" w:cstheme="minorHAnsi"/>
        </w:rPr>
      </w:pPr>
    </w:p>
    <w:p w:rsidR="00683302" w:rsidRDefault="00A40817" w:rsidP="00A40817">
      <w:pPr>
        <w:jc w:val="center"/>
        <w:rPr>
          <w:rFonts w:asciiTheme="minorHAnsi" w:eastAsia="MS Mincho" w:hAnsiTheme="minorHAnsi" w:cstheme="minorHAnsi"/>
        </w:rPr>
      </w:pPr>
      <w:r>
        <w:rPr>
          <w:noProof/>
          <w:lang w:val="en-GB" w:eastAsia="en-GB" w:bidi="ar-SA"/>
        </w:rPr>
        <w:drawing>
          <wp:inline distT="0" distB="0" distL="0" distR="0" wp14:anchorId="16A206D2" wp14:editId="60EC6920">
            <wp:extent cx="3109182" cy="3320249"/>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9"/>
                    <a:stretch>
                      <a:fillRect/>
                    </a:stretch>
                  </pic:blipFill>
                  <pic:spPr>
                    <a:xfrm>
                      <a:off x="0" y="0"/>
                      <a:ext cx="3110245" cy="3321384"/>
                    </a:xfrm>
                    <a:prstGeom prst="rect">
                      <a:avLst/>
                    </a:prstGeom>
                  </pic:spPr>
                </pic:pic>
              </a:graphicData>
            </a:graphic>
          </wp:inline>
        </w:drawing>
      </w:r>
    </w:p>
    <w:p w:rsidR="00683302" w:rsidRDefault="00683302" w:rsidP="00B94A70">
      <w:pPr>
        <w:rPr>
          <w:rFonts w:asciiTheme="minorHAnsi" w:eastAsia="MS Mincho" w:hAnsiTheme="minorHAnsi" w:cstheme="minorHAnsi"/>
        </w:rPr>
      </w:pPr>
    </w:p>
    <w:p w:rsidR="00B94A70" w:rsidRDefault="00B94A70" w:rsidP="00B94A70">
      <w:pPr>
        <w:rPr>
          <w:rFonts w:asciiTheme="minorHAnsi" w:eastAsia="MS Mincho" w:hAnsiTheme="minorHAnsi" w:cstheme="minorHAnsi"/>
        </w:rPr>
      </w:pPr>
    </w:p>
    <w:p w:rsidR="003551F8" w:rsidRDefault="003551F8" w:rsidP="00B94A70">
      <w:pPr>
        <w:rPr>
          <w:rFonts w:asciiTheme="minorHAnsi" w:eastAsia="MS Mincho" w:hAnsiTheme="minorHAnsi" w:cstheme="minorHAnsi"/>
          <w:b/>
        </w:rPr>
      </w:pPr>
    </w:p>
    <w:p w:rsidR="001F1CB8" w:rsidRDefault="001F1CB8" w:rsidP="00B94A70">
      <w:pPr>
        <w:rPr>
          <w:rFonts w:asciiTheme="minorHAnsi" w:eastAsia="MS Mincho" w:hAnsiTheme="minorHAnsi" w:cstheme="minorHAnsi"/>
          <w:b/>
        </w:rPr>
      </w:pPr>
    </w:p>
    <w:p w:rsidR="001F1CB8" w:rsidRDefault="001F1CB8" w:rsidP="001F1CB8">
      <w:pPr>
        <w:rPr>
          <w:rFonts w:asciiTheme="minorHAnsi" w:eastAsia="MS Mincho" w:hAnsiTheme="minorHAnsi" w:cstheme="minorHAnsi"/>
          <w:sz w:val="16"/>
          <w:szCs w:val="16"/>
        </w:rPr>
      </w:pPr>
      <w:r w:rsidRPr="004E179B">
        <w:rPr>
          <w:rFonts w:asciiTheme="minorHAnsi" w:eastAsia="MS Mincho" w:hAnsiTheme="minorHAnsi" w:cstheme="minorHAnsi"/>
          <w:sz w:val="16"/>
          <w:szCs w:val="16"/>
        </w:rPr>
        <w:t xml:space="preserve">Michael Kölling, 1999. </w:t>
      </w:r>
      <w:proofErr w:type="gramStart"/>
      <w:r w:rsidRPr="004E179B">
        <w:rPr>
          <w:rFonts w:asciiTheme="minorHAnsi" w:eastAsia="MS Mincho" w:hAnsiTheme="minorHAnsi" w:cstheme="minorHAnsi"/>
          <w:sz w:val="16"/>
          <w:szCs w:val="16"/>
        </w:rPr>
        <w:t>BlueJ, [computer program].</w:t>
      </w:r>
      <w:proofErr w:type="gramEnd"/>
      <w:r w:rsidRPr="004E179B">
        <w:rPr>
          <w:rFonts w:asciiTheme="minorHAnsi" w:eastAsia="MS Mincho" w:hAnsiTheme="minorHAnsi" w:cstheme="minorHAnsi"/>
          <w:sz w:val="16"/>
          <w:szCs w:val="16"/>
        </w:rPr>
        <w:t xml:space="preserve"> </w:t>
      </w:r>
      <w:proofErr w:type="gramStart"/>
      <w:r w:rsidRPr="004E179B">
        <w:rPr>
          <w:rFonts w:asciiTheme="minorHAnsi" w:eastAsia="MS Mincho" w:hAnsiTheme="minorHAnsi" w:cstheme="minorHAnsi"/>
          <w:sz w:val="16"/>
          <w:szCs w:val="16"/>
        </w:rPr>
        <w:t>University of Kent.</w:t>
      </w:r>
      <w:proofErr w:type="gramEnd"/>
      <w:r w:rsidRPr="004E179B">
        <w:rPr>
          <w:rFonts w:asciiTheme="minorHAnsi" w:eastAsia="MS Mincho" w:hAnsiTheme="minorHAnsi" w:cstheme="minorHAnsi"/>
          <w:sz w:val="16"/>
          <w:szCs w:val="16"/>
        </w:rPr>
        <w:t xml:space="preserve"> Available at: &lt;http://www.bluej.org/&gt; [Accessed May 06, 2015]</w:t>
      </w:r>
    </w:p>
    <w:p w:rsidR="00B10B40" w:rsidRPr="00B10B40" w:rsidRDefault="005266F1" w:rsidP="00B94A70">
      <w:pPr>
        <w:rPr>
          <w:rFonts w:asciiTheme="minorHAnsi" w:eastAsia="MS Mincho" w:hAnsiTheme="minorHAnsi" w:cstheme="minorHAnsi"/>
          <w:b/>
          <w:sz w:val="28"/>
          <w:szCs w:val="28"/>
        </w:rPr>
      </w:pPr>
      <w:r w:rsidRPr="00B10B40">
        <w:rPr>
          <w:rFonts w:asciiTheme="minorHAnsi" w:eastAsia="MS Mincho" w:hAnsiTheme="minorHAnsi" w:cstheme="minorHAnsi"/>
          <w:b/>
          <w:sz w:val="28"/>
          <w:szCs w:val="28"/>
        </w:rPr>
        <w:lastRenderedPageBreak/>
        <w:t xml:space="preserve">Resources Used in the Development of the POS-Pi </w:t>
      </w:r>
    </w:p>
    <w:p w:rsidR="001F1CB8" w:rsidRPr="00B10B40" w:rsidRDefault="005266F1" w:rsidP="00B94A70">
      <w:pPr>
        <w:rPr>
          <w:rFonts w:asciiTheme="minorHAnsi" w:eastAsia="MS Mincho" w:hAnsiTheme="minorHAnsi" w:cstheme="minorHAnsi"/>
          <w:b/>
          <w:sz w:val="28"/>
          <w:szCs w:val="28"/>
        </w:rPr>
      </w:pPr>
      <w:r w:rsidRPr="00B10B40">
        <w:rPr>
          <w:rFonts w:asciiTheme="minorHAnsi" w:eastAsia="MS Mincho" w:hAnsiTheme="minorHAnsi" w:cstheme="minorHAnsi"/>
          <w:b/>
          <w:sz w:val="28"/>
          <w:szCs w:val="28"/>
        </w:rPr>
        <w:t>(</w:t>
      </w:r>
      <w:r w:rsidRPr="00B10B40">
        <w:rPr>
          <w:rFonts w:asciiTheme="minorHAnsi" w:eastAsia="MS Mincho" w:hAnsiTheme="minorHAnsi" w:cstheme="minorHAnsi"/>
          <w:b/>
          <w:sz w:val="40"/>
          <w:szCs w:val="40"/>
        </w:rPr>
        <w:t>P</w:t>
      </w:r>
      <w:r w:rsidRPr="00B10B40">
        <w:rPr>
          <w:rFonts w:asciiTheme="minorHAnsi" w:eastAsia="MS Mincho" w:hAnsiTheme="minorHAnsi" w:cstheme="minorHAnsi"/>
          <w:b/>
          <w:sz w:val="28"/>
          <w:szCs w:val="28"/>
        </w:rPr>
        <w:t xml:space="preserve">oint </w:t>
      </w:r>
      <w:r w:rsidRPr="00B10B40">
        <w:rPr>
          <w:rFonts w:asciiTheme="minorHAnsi" w:eastAsia="MS Mincho" w:hAnsiTheme="minorHAnsi" w:cstheme="minorHAnsi"/>
          <w:b/>
          <w:sz w:val="40"/>
          <w:szCs w:val="40"/>
        </w:rPr>
        <w:t>o</w:t>
      </w:r>
      <w:r w:rsidRPr="00B10B40">
        <w:rPr>
          <w:rFonts w:asciiTheme="minorHAnsi" w:eastAsia="MS Mincho" w:hAnsiTheme="minorHAnsi" w:cstheme="minorHAnsi"/>
          <w:b/>
          <w:sz w:val="28"/>
          <w:szCs w:val="28"/>
        </w:rPr>
        <w:t xml:space="preserve">f </w:t>
      </w:r>
      <w:r w:rsidRPr="00B10B40">
        <w:rPr>
          <w:rFonts w:asciiTheme="minorHAnsi" w:eastAsia="MS Mincho" w:hAnsiTheme="minorHAnsi" w:cstheme="minorHAnsi"/>
          <w:b/>
          <w:sz w:val="40"/>
          <w:szCs w:val="40"/>
        </w:rPr>
        <w:t>S</w:t>
      </w:r>
      <w:r w:rsidRPr="00B10B40">
        <w:rPr>
          <w:rFonts w:asciiTheme="minorHAnsi" w:eastAsia="MS Mincho" w:hAnsiTheme="minorHAnsi" w:cstheme="minorHAnsi"/>
          <w:b/>
          <w:sz w:val="28"/>
          <w:szCs w:val="28"/>
        </w:rPr>
        <w:t xml:space="preserve">ale </w:t>
      </w:r>
      <w:r w:rsidRPr="00E6696F">
        <w:rPr>
          <w:rFonts w:asciiTheme="minorHAnsi" w:eastAsia="MS Mincho" w:hAnsiTheme="minorHAnsi" w:cstheme="minorHAnsi"/>
          <w:sz w:val="40"/>
          <w:szCs w:val="40"/>
        </w:rPr>
        <w:t>A</w:t>
      </w:r>
      <w:r w:rsidRPr="00B10B40">
        <w:rPr>
          <w:rFonts w:asciiTheme="minorHAnsi" w:eastAsia="MS Mincho" w:hAnsiTheme="minorHAnsi" w:cstheme="minorHAnsi"/>
          <w:b/>
          <w:sz w:val="28"/>
          <w:szCs w:val="28"/>
        </w:rPr>
        <w:t xml:space="preserve">pplication on the Raspberry </w:t>
      </w:r>
      <w:r w:rsidRPr="00B10B40">
        <w:rPr>
          <w:rFonts w:asciiTheme="minorHAnsi" w:eastAsia="MS Mincho" w:hAnsiTheme="minorHAnsi" w:cstheme="minorHAnsi"/>
          <w:b/>
          <w:sz w:val="40"/>
          <w:szCs w:val="40"/>
        </w:rPr>
        <w:t>Pi</w:t>
      </w:r>
      <w:r w:rsidRPr="00B10B40">
        <w:rPr>
          <w:rFonts w:asciiTheme="minorHAnsi" w:eastAsia="MS Mincho" w:hAnsiTheme="minorHAnsi" w:cstheme="minorHAnsi"/>
          <w:b/>
          <w:sz w:val="28"/>
          <w:szCs w:val="28"/>
        </w:rPr>
        <w:t xml:space="preserve">) </w:t>
      </w:r>
    </w:p>
    <w:p w:rsidR="00B10B40" w:rsidRPr="00B10B40" w:rsidRDefault="00B10B40" w:rsidP="00B94A70">
      <w:pPr>
        <w:rPr>
          <w:rFonts w:asciiTheme="minorHAnsi" w:eastAsia="MS Mincho" w:hAnsiTheme="minorHAnsi" w:cstheme="minorHAnsi"/>
          <w:sz w:val="28"/>
          <w:szCs w:val="28"/>
        </w:rPr>
      </w:pPr>
    </w:p>
    <w:p w:rsidR="00B10B40" w:rsidRDefault="00B10B40" w:rsidP="00B10B40">
      <w:pPr>
        <w:pStyle w:val="NoSpacing"/>
        <w:rPr>
          <w:rFonts w:eastAsia="MS Mincho"/>
        </w:rPr>
      </w:pPr>
      <w:r>
        <w:rPr>
          <w:rFonts w:eastAsia="MS Mincho"/>
        </w:rPr>
        <w:t xml:space="preserve">[1] </w:t>
      </w:r>
      <w:r w:rsidRPr="00B10B40">
        <w:rPr>
          <w:rFonts w:eastAsia="MS Mincho"/>
          <w:b/>
        </w:rPr>
        <w:t>Javadoc</w:t>
      </w:r>
    </w:p>
    <w:p w:rsidR="00B10B40" w:rsidRDefault="00B10B40" w:rsidP="00B10B40">
      <w:pPr>
        <w:pStyle w:val="NoSpacing"/>
        <w:rPr>
          <w:rFonts w:eastAsia="MS Mincho"/>
        </w:rPr>
      </w:pPr>
      <w:r w:rsidRPr="00B10B40">
        <w:rPr>
          <w:rFonts w:eastAsia="MS Mincho"/>
        </w:rPr>
        <w:t xml:space="preserve">Oracle Corporation, nd. </w:t>
      </w:r>
      <w:proofErr w:type="gramStart"/>
      <w:r w:rsidRPr="00B10B40">
        <w:rPr>
          <w:rFonts w:eastAsia="MS Mincho"/>
        </w:rPr>
        <w:t>Javadoc.</w:t>
      </w:r>
      <w:proofErr w:type="gramEnd"/>
      <w:r w:rsidRPr="00B10B40">
        <w:rPr>
          <w:rFonts w:eastAsia="MS Mincho"/>
        </w:rPr>
        <w:t xml:space="preserve"> [</w:t>
      </w:r>
      <w:proofErr w:type="gramStart"/>
      <w:r w:rsidRPr="00B10B40">
        <w:rPr>
          <w:rFonts w:eastAsia="MS Mincho"/>
        </w:rPr>
        <w:t>computer</w:t>
      </w:r>
      <w:proofErr w:type="gramEnd"/>
      <w:r w:rsidRPr="00B10B40">
        <w:rPr>
          <w:rFonts w:eastAsia="MS Mincho"/>
        </w:rPr>
        <w:t xml:space="preserve"> program]. Oracle Corporation. </w:t>
      </w:r>
      <w:proofErr w:type="gramStart"/>
      <w:r w:rsidRPr="00B10B40">
        <w:rPr>
          <w:rFonts w:eastAsia="MS Mincho"/>
        </w:rPr>
        <w:t>[Accessed April 28, 2015].</w:t>
      </w:r>
      <w:proofErr w:type="gramEnd"/>
    </w:p>
    <w:p w:rsidR="00B10B40" w:rsidRPr="00B10B40" w:rsidRDefault="00B10B40" w:rsidP="00B10B40">
      <w:pPr>
        <w:pStyle w:val="NoSpacing"/>
        <w:rPr>
          <w:rFonts w:eastAsia="MS Mincho"/>
        </w:rPr>
      </w:pPr>
    </w:p>
    <w:p w:rsidR="00B10B40" w:rsidRDefault="00B10B40" w:rsidP="00B10B40">
      <w:pPr>
        <w:pStyle w:val="NoSpacing"/>
        <w:rPr>
          <w:rFonts w:eastAsia="MS Mincho"/>
        </w:rPr>
      </w:pPr>
      <w:r>
        <w:rPr>
          <w:rFonts w:eastAsia="MS Mincho"/>
        </w:rPr>
        <w:t xml:space="preserve">[2] </w:t>
      </w:r>
      <w:r w:rsidRPr="00B10B40">
        <w:rPr>
          <w:rFonts w:eastAsia="MS Mincho"/>
          <w:b/>
        </w:rPr>
        <w:t>Visual Paradigm</w:t>
      </w:r>
    </w:p>
    <w:p w:rsidR="00B10B40" w:rsidRDefault="00B10B40" w:rsidP="00B10B40">
      <w:pPr>
        <w:pStyle w:val="NoSpacing"/>
        <w:rPr>
          <w:rFonts w:eastAsia="MS Mincho"/>
        </w:rPr>
      </w:pPr>
      <w:r w:rsidRPr="00B10B40">
        <w:rPr>
          <w:rFonts w:eastAsia="MS Mincho"/>
        </w:rPr>
        <w:t xml:space="preserve">Visual Paradigm International, nd. </w:t>
      </w:r>
      <w:proofErr w:type="gramStart"/>
      <w:r w:rsidRPr="00B10B40">
        <w:rPr>
          <w:rFonts w:eastAsia="MS Mincho"/>
        </w:rPr>
        <w:t>Visual Paradigm.</w:t>
      </w:r>
      <w:proofErr w:type="gramEnd"/>
      <w:r w:rsidRPr="00B10B40">
        <w:rPr>
          <w:rFonts w:eastAsia="MS Mincho"/>
        </w:rPr>
        <w:t xml:space="preserve"> [</w:t>
      </w:r>
      <w:proofErr w:type="gramStart"/>
      <w:r w:rsidRPr="00B10B40">
        <w:rPr>
          <w:rFonts w:eastAsia="MS Mincho"/>
        </w:rPr>
        <w:t>computer</w:t>
      </w:r>
      <w:proofErr w:type="gramEnd"/>
      <w:r w:rsidRPr="00B10B40">
        <w:rPr>
          <w:rFonts w:eastAsia="MS Mincho"/>
        </w:rPr>
        <w:t xml:space="preserve"> program]. </w:t>
      </w:r>
      <w:proofErr w:type="gramStart"/>
      <w:r w:rsidRPr="00B10B40">
        <w:rPr>
          <w:rFonts w:eastAsia="MS Mincho"/>
        </w:rPr>
        <w:t>Visual Paradigm International.</w:t>
      </w:r>
      <w:proofErr w:type="gramEnd"/>
      <w:r w:rsidRPr="00B10B40">
        <w:rPr>
          <w:rFonts w:eastAsia="MS Mincho"/>
        </w:rPr>
        <w:t xml:space="preserve"> Available at: &lt;http://www.visual-paradigm.com/&gt; [Accessed April 29, 2015].</w:t>
      </w:r>
    </w:p>
    <w:p w:rsidR="00B10B40" w:rsidRPr="00B10B40" w:rsidRDefault="00B10B40" w:rsidP="00B10B40">
      <w:pPr>
        <w:pStyle w:val="NoSpacing"/>
        <w:rPr>
          <w:rFonts w:eastAsia="MS Mincho"/>
        </w:rPr>
      </w:pPr>
    </w:p>
    <w:p w:rsidR="00B10B40" w:rsidRDefault="00B10B40" w:rsidP="00B10B40">
      <w:pPr>
        <w:pStyle w:val="NoSpacing"/>
        <w:rPr>
          <w:rFonts w:eastAsia="MS Mincho"/>
        </w:rPr>
      </w:pPr>
      <w:r>
        <w:rPr>
          <w:rFonts w:eastAsia="MS Mincho"/>
        </w:rPr>
        <w:t xml:space="preserve">[3] </w:t>
      </w:r>
      <w:r w:rsidRPr="00B10B40">
        <w:rPr>
          <w:rFonts w:eastAsia="MS Mincho"/>
          <w:b/>
        </w:rPr>
        <w:t>ArgoUML</w:t>
      </w:r>
    </w:p>
    <w:p w:rsidR="00B10B40" w:rsidRDefault="00B10B40" w:rsidP="00B10B40">
      <w:pPr>
        <w:pStyle w:val="NoSpacing"/>
        <w:rPr>
          <w:rFonts w:eastAsia="MS Mincho"/>
        </w:rPr>
      </w:pPr>
      <w:r w:rsidRPr="00B10B40">
        <w:rPr>
          <w:rFonts w:eastAsia="MS Mincho"/>
        </w:rPr>
        <w:t xml:space="preserve">Jason E. Robbins, nd. </w:t>
      </w:r>
      <w:proofErr w:type="gramStart"/>
      <w:r w:rsidRPr="00B10B40">
        <w:rPr>
          <w:rFonts w:eastAsia="MS Mincho"/>
        </w:rPr>
        <w:t>ArgoUML.</w:t>
      </w:r>
      <w:proofErr w:type="gramEnd"/>
      <w:r w:rsidRPr="00B10B40">
        <w:rPr>
          <w:rFonts w:eastAsia="MS Mincho"/>
        </w:rPr>
        <w:t xml:space="preserve"> [</w:t>
      </w:r>
      <w:proofErr w:type="gramStart"/>
      <w:r w:rsidRPr="00B10B40">
        <w:rPr>
          <w:rFonts w:eastAsia="MS Mincho"/>
        </w:rPr>
        <w:t>computer</w:t>
      </w:r>
      <w:proofErr w:type="gramEnd"/>
      <w:r w:rsidRPr="00B10B40">
        <w:rPr>
          <w:rFonts w:eastAsia="MS Mincho"/>
        </w:rPr>
        <w:t xml:space="preserve"> program]. Tigris.org. Available at: &lt;http://sourceforge.net/projects/argouml/&gt; [Accessed April 29, 2015].</w:t>
      </w:r>
    </w:p>
    <w:p w:rsidR="00B10B40" w:rsidRPr="00B10B40" w:rsidRDefault="00B10B40" w:rsidP="00B10B40">
      <w:pPr>
        <w:pStyle w:val="NoSpacing"/>
        <w:rPr>
          <w:rFonts w:eastAsia="MS Mincho"/>
        </w:rPr>
      </w:pPr>
    </w:p>
    <w:p w:rsidR="00B10B40" w:rsidRDefault="00B10B40" w:rsidP="00B10B40">
      <w:pPr>
        <w:pStyle w:val="NoSpacing"/>
        <w:rPr>
          <w:rFonts w:eastAsia="MS Mincho"/>
        </w:rPr>
      </w:pPr>
      <w:r>
        <w:rPr>
          <w:rFonts w:eastAsia="MS Mincho"/>
        </w:rPr>
        <w:t xml:space="preserve">[4] </w:t>
      </w:r>
      <w:r w:rsidRPr="00B10B40">
        <w:rPr>
          <w:rFonts w:eastAsia="MS Mincho"/>
          <w:b/>
        </w:rPr>
        <w:t>Code Rocket for Eclipse</w:t>
      </w:r>
    </w:p>
    <w:p w:rsidR="00B10B40" w:rsidRDefault="00B10B40" w:rsidP="00B10B40">
      <w:pPr>
        <w:pStyle w:val="NoSpacing"/>
        <w:rPr>
          <w:rFonts w:eastAsia="MS Mincho"/>
        </w:rPr>
      </w:pPr>
      <w:r w:rsidRPr="00B10B40">
        <w:rPr>
          <w:rFonts w:eastAsia="MS Mincho"/>
        </w:rPr>
        <w:t xml:space="preserve">Rapid Quality Systems, nd. </w:t>
      </w:r>
      <w:proofErr w:type="gramStart"/>
      <w:r w:rsidRPr="00B10B40">
        <w:rPr>
          <w:rFonts w:eastAsia="MS Mincho"/>
        </w:rPr>
        <w:t>Code Rocket for Eclipse, [computer program].</w:t>
      </w:r>
      <w:proofErr w:type="gramEnd"/>
      <w:r w:rsidRPr="00B10B40">
        <w:rPr>
          <w:rFonts w:eastAsia="MS Mincho"/>
        </w:rPr>
        <w:t xml:space="preserve"> </w:t>
      </w:r>
      <w:proofErr w:type="gramStart"/>
      <w:r w:rsidRPr="00B10B40">
        <w:rPr>
          <w:rFonts w:eastAsia="MS Mincho"/>
        </w:rPr>
        <w:t>Rapid Quality Systems.</w:t>
      </w:r>
      <w:proofErr w:type="gramEnd"/>
      <w:r w:rsidRPr="00B10B40">
        <w:rPr>
          <w:rFonts w:eastAsia="MS Mincho"/>
        </w:rPr>
        <w:t xml:space="preserve"> Available at: &lt;http://www.rapidqualitysystems.com/&gt; [Accessed April 29, 2015]</w:t>
      </w:r>
    </w:p>
    <w:p w:rsidR="00322DC0" w:rsidRPr="00B10B40" w:rsidRDefault="00322DC0" w:rsidP="00B10B40">
      <w:pPr>
        <w:pStyle w:val="NoSpacing"/>
        <w:rPr>
          <w:rFonts w:eastAsia="MS Mincho"/>
        </w:rPr>
      </w:pPr>
    </w:p>
    <w:p w:rsidR="00322DC0" w:rsidRDefault="00322DC0" w:rsidP="00322DC0">
      <w:pPr>
        <w:pStyle w:val="NoSpacing"/>
        <w:rPr>
          <w:rFonts w:eastAsia="MS Mincho"/>
        </w:rPr>
      </w:pPr>
      <w:r>
        <w:rPr>
          <w:rFonts w:eastAsia="MS Mincho"/>
        </w:rPr>
        <w:t>[5</w:t>
      </w:r>
      <w:r w:rsidRPr="00322DC0">
        <w:rPr>
          <w:rFonts w:eastAsia="MS Mincho"/>
          <w:b/>
        </w:rPr>
        <w:t xml:space="preserve">] </w:t>
      </w:r>
      <w:proofErr w:type="gramStart"/>
      <w:r w:rsidRPr="00322DC0">
        <w:rPr>
          <w:rFonts w:eastAsia="MS Mincho"/>
          <w:b/>
        </w:rPr>
        <w:t>phpMyAdmin</w:t>
      </w:r>
      <w:proofErr w:type="gramEnd"/>
    </w:p>
    <w:p w:rsidR="00B10B40" w:rsidRDefault="00B10B40" w:rsidP="00322DC0">
      <w:pPr>
        <w:pStyle w:val="NoSpacing"/>
        <w:rPr>
          <w:rFonts w:eastAsia="MS Mincho"/>
        </w:rPr>
      </w:pPr>
      <w:r w:rsidRPr="00B10B40">
        <w:rPr>
          <w:rFonts w:eastAsia="MS Mincho"/>
        </w:rPr>
        <w:t xml:space="preserve">Olivier Müller, et al, 2001. </w:t>
      </w:r>
      <w:proofErr w:type="gramStart"/>
      <w:r w:rsidRPr="00B10B40">
        <w:rPr>
          <w:rFonts w:eastAsia="MS Mincho"/>
        </w:rPr>
        <w:t>phpMyAdmin</w:t>
      </w:r>
      <w:proofErr w:type="gramEnd"/>
      <w:r w:rsidRPr="00B10B40">
        <w:rPr>
          <w:rFonts w:eastAsia="MS Mincho"/>
        </w:rPr>
        <w:t>, [computer program]. SourceForge.net. Available at: &lt;http://www.phpmyadmin.net/&gt; [Accessed May 04, 2014]</w:t>
      </w:r>
    </w:p>
    <w:p w:rsidR="00322DC0" w:rsidRPr="00B10B40" w:rsidRDefault="00322DC0" w:rsidP="00322DC0">
      <w:pPr>
        <w:pStyle w:val="NoSpacing"/>
        <w:rPr>
          <w:rFonts w:eastAsia="MS Mincho"/>
        </w:rPr>
      </w:pPr>
    </w:p>
    <w:p w:rsidR="00322DC0" w:rsidRDefault="00322DC0" w:rsidP="00322DC0">
      <w:pPr>
        <w:pStyle w:val="NoSpacing"/>
        <w:rPr>
          <w:rFonts w:eastAsia="MS Mincho"/>
        </w:rPr>
      </w:pPr>
      <w:r>
        <w:rPr>
          <w:rFonts w:eastAsia="MS Mincho"/>
        </w:rPr>
        <w:t xml:space="preserve">[6] </w:t>
      </w:r>
      <w:r w:rsidRPr="00322DC0">
        <w:rPr>
          <w:rFonts w:eastAsia="MS Mincho"/>
          <w:b/>
        </w:rPr>
        <w:t>BlueJ</w:t>
      </w:r>
    </w:p>
    <w:p w:rsidR="00B10B40" w:rsidRDefault="00B10B40" w:rsidP="00322DC0">
      <w:pPr>
        <w:pStyle w:val="NoSpacing"/>
        <w:rPr>
          <w:rFonts w:eastAsia="MS Mincho"/>
        </w:rPr>
      </w:pPr>
      <w:r w:rsidRPr="00B10B40">
        <w:rPr>
          <w:rFonts w:eastAsia="MS Mincho"/>
        </w:rPr>
        <w:t xml:space="preserve">Michael Kölling, 1999. </w:t>
      </w:r>
      <w:proofErr w:type="gramStart"/>
      <w:r w:rsidRPr="00B10B40">
        <w:rPr>
          <w:rFonts w:eastAsia="MS Mincho"/>
        </w:rPr>
        <w:t>BlueJ, [computer program].</w:t>
      </w:r>
      <w:proofErr w:type="gramEnd"/>
      <w:r w:rsidRPr="00B10B40">
        <w:rPr>
          <w:rFonts w:eastAsia="MS Mincho"/>
        </w:rPr>
        <w:t xml:space="preserve"> </w:t>
      </w:r>
      <w:proofErr w:type="gramStart"/>
      <w:r w:rsidRPr="00B10B40">
        <w:rPr>
          <w:rFonts w:eastAsia="MS Mincho"/>
        </w:rPr>
        <w:t>University of Kent.</w:t>
      </w:r>
      <w:proofErr w:type="gramEnd"/>
      <w:r w:rsidRPr="00B10B40">
        <w:rPr>
          <w:rFonts w:eastAsia="MS Mincho"/>
        </w:rPr>
        <w:t xml:space="preserve"> Available at: &lt;http://www.bluej.org/&gt; [Accessed May 06, 2015]</w:t>
      </w:r>
    </w:p>
    <w:p w:rsidR="00322DC0" w:rsidRDefault="00322DC0" w:rsidP="00322DC0">
      <w:pPr>
        <w:pStyle w:val="NoSpacing"/>
        <w:rPr>
          <w:rFonts w:eastAsia="MS Mincho"/>
        </w:rPr>
      </w:pPr>
    </w:p>
    <w:p w:rsidR="00322DC0" w:rsidRPr="00B10B40" w:rsidRDefault="00322DC0" w:rsidP="00322DC0">
      <w:pPr>
        <w:pStyle w:val="NoSpacing"/>
        <w:rPr>
          <w:rFonts w:eastAsia="MS Mincho"/>
        </w:rPr>
      </w:pPr>
      <w:r>
        <w:rPr>
          <w:rFonts w:eastAsia="MS Mincho"/>
        </w:rPr>
        <w:t xml:space="preserve">[7] </w:t>
      </w:r>
      <w:r w:rsidRPr="00322DC0">
        <w:rPr>
          <w:rFonts w:eastAsia="MS Mincho"/>
          <w:b/>
        </w:rPr>
        <w:t>XAMPP</w:t>
      </w:r>
    </w:p>
    <w:p w:rsidR="00B10B40" w:rsidRDefault="00B10B40" w:rsidP="00322DC0">
      <w:pPr>
        <w:pStyle w:val="NoSpacing"/>
        <w:rPr>
          <w:rFonts w:asciiTheme="minorHAnsi" w:eastAsia="MS Mincho" w:hAnsiTheme="minorHAnsi" w:cstheme="minorHAnsi"/>
        </w:rPr>
      </w:pPr>
      <w:r w:rsidRPr="00B10B40">
        <w:rPr>
          <w:rFonts w:asciiTheme="minorHAnsi" w:eastAsia="MS Mincho" w:hAnsiTheme="minorHAnsi" w:cstheme="minorHAnsi"/>
        </w:rPr>
        <w:t xml:space="preserve">Apache Friends, nd. XAMPP Control Panel, [computer program]. </w:t>
      </w:r>
      <w:proofErr w:type="gramStart"/>
      <w:r w:rsidRPr="00B10B40">
        <w:rPr>
          <w:rFonts w:asciiTheme="minorHAnsi" w:eastAsia="MS Mincho" w:hAnsiTheme="minorHAnsi" w:cstheme="minorHAnsi"/>
        </w:rPr>
        <w:t>Apache Friends.</w:t>
      </w:r>
      <w:proofErr w:type="gramEnd"/>
      <w:r w:rsidRPr="00B10B40">
        <w:rPr>
          <w:rFonts w:asciiTheme="minorHAnsi" w:eastAsia="MS Mincho" w:hAnsiTheme="minorHAnsi" w:cstheme="minorHAnsi"/>
        </w:rPr>
        <w:t xml:space="preserve"> Available at: &lt;https://www.apachefriends.org/download.html&gt; [Accessed May 06, 2015]</w:t>
      </w:r>
    </w:p>
    <w:p w:rsidR="00322DC0" w:rsidRDefault="00322DC0" w:rsidP="00322DC0">
      <w:pPr>
        <w:pStyle w:val="NoSpacing"/>
        <w:rPr>
          <w:rFonts w:asciiTheme="minorHAnsi" w:eastAsia="MS Mincho" w:hAnsiTheme="minorHAnsi" w:cstheme="minorHAnsi"/>
        </w:rPr>
      </w:pPr>
    </w:p>
    <w:p w:rsidR="00322DC0" w:rsidRPr="00B10B40" w:rsidRDefault="00322DC0" w:rsidP="00322DC0">
      <w:pPr>
        <w:pStyle w:val="NoSpacing"/>
        <w:rPr>
          <w:rFonts w:eastAsia="MS Mincho"/>
        </w:rPr>
      </w:pPr>
      <w:r>
        <w:rPr>
          <w:rFonts w:eastAsia="MS Mincho"/>
        </w:rPr>
        <w:t xml:space="preserve">[8] </w:t>
      </w:r>
      <w:r w:rsidRPr="00322DC0">
        <w:rPr>
          <w:rFonts w:eastAsia="MS Mincho"/>
          <w:b/>
        </w:rPr>
        <w:t>Barcode Generator</w:t>
      </w:r>
    </w:p>
    <w:p w:rsidR="005266F1" w:rsidRDefault="00B10B40" w:rsidP="00322DC0">
      <w:pPr>
        <w:pStyle w:val="NoSpacing"/>
        <w:rPr>
          <w:rFonts w:eastAsia="MS Mincho"/>
        </w:rPr>
      </w:pPr>
      <w:r w:rsidRPr="00B10B40">
        <w:rPr>
          <w:rFonts w:eastAsia="MS Mincho"/>
        </w:rPr>
        <w:t>Scandit Inc, nd. Barcode Generator, [online tool], Scandit Inc. Available at: &lt;http://www.scandit.com/barcode-generator/&gt; [Accessed February 10, 2015]</w:t>
      </w:r>
    </w:p>
    <w:p w:rsidR="0061047B" w:rsidRDefault="0061047B" w:rsidP="00322DC0">
      <w:pPr>
        <w:pStyle w:val="NoSpacing"/>
        <w:rPr>
          <w:rFonts w:eastAsia="MS Mincho"/>
        </w:rPr>
      </w:pPr>
    </w:p>
    <w:p w:rsidR="0061047B" w:rsidRDefault="0061047B" w:rsidP="00322DC0">
      <w:pPr>
        <w:pStyle w:val="NoSpacing"/>
        <w:rPr>
          <w:rFonts w:eastAsia="MS Mincho"/>
        </w:rPr>
      </w:pPr>
      <w:r>
        <w:rPr>
          <w:rFonts w:eastAsia="MS Mincho"/>
        </w:rPr>
        <w:t xml:space="preserve">[9] </w:t>
      </w:r>
      <w:r w:rsidRPr="0061047B">
        <w:rPr>
          <w:rFonts w:eastAsia="MS Mincho"/>
          <w:b/>
        </w:rPr>
        <w:t>Eclipse IDE</w:t>
      </w:r>
    </w:p>
    <w:p w:rsidR="0061047B" w:rsidRPr="005266F1" w:rsidRDefault="0061047B" w:rsidP="00322DC0">
      <w:pPr>
        <w:pStyle w:val="NoSpacing"/>
        <w:rPr>
          <w:rFonts w:eastAsia="MS Mincho"/>
        </w:rPr>
      </w:pPr>
      <w:r w:rsidRPr="0061047B">
        <w:rPr>
          <w:rFonts w:eastAsia="MS Mincho"/>
        </w:rPr>
        <w:t>Eclipse Foundation, nd. Eclipse IDE Luna Service Release, [computer program]. Eclipse Foundation. Available at: &lt;www.eclipse.org&gt; [Accessed 2014]</w:t>
      </w:r>
    </w:p>
    <w:p w:rsidR="005266F1" w:rsidRDefault="005266F1" w:rsidP="00B94A70">
      <w:pPr>
        <w:rPr>
          <w:rFonts w:asciiTheme="minorHAnsi" w:eastAsia="MS Mincho" w:hAnsiTheme="minorHAnsi" w:cstheme="minorHAnsi"/>
          <w:b/>
        </w:rPr>
      </w:pPr>
    </w:p>
    <w:p w:rsidR="000844B0" w:rsidRDefault="000844B0" w:rsidP="00B94A70">
      <w:pPr>
        <w:rPr>
          <w:rFonts w:asciiTheme="minorHAnsi" w:eastAsia="MS Mincho" w:hAnsiTheme="minorHAnsi" w:cstheme="minorHAnsi"/>
          <w:b/>
        </w:rPr>
      </w:pPr>
    </w:p>
    <w:p w:rsidR="000844B0" w:rsidRDefault="000844B0" w:rsidP="00B94A70">
      <w:pPr>
        <w:rPr>
          <w:rFonts w:asciiTheme="minorHAnsi" w:eastAsia="MS Mincho" w:hAnsiTheme="minorHAnsi" w:cstheme="minorHAnsi"/>
          <w:b/>
        </w:rPr>
      </w:pPr>
    </w:p>
    <w:p w:rsidR="000844B0" w:rsidRDefault="000844B0" w:rsidP="00B94A70">
      <w:pPr>
        <w:rPr>
          <w:rFonts w:asciiTheme="minorHAnsi" w:eastAsia="MS Mincho" w:hAnsiTheme="minorHAnsi" w:cstheme="minorHAnsi"/>
          <w:b/>
        </w:rPr>
      </w:pPr>
    </w:p>
    <w:p w:rsidR="000844B0" w:rsidRDefault="000844B0" w:rsidP="00B94A70">
      <w:pPr>
        <w:rPr>
          <w:rFonts w:asciiTheme="minorHAnsi" w:eastAsia="MS Mincho" w:hAnsiTheme="minorHAnsi" w:cstheme="minorHAnsi"/>
          <w:b/>
        </w:rPr>
      </w:pPr>
    </w:p>
    <w:p w:rsidR="000844B0" w:rsidRDefault="000844B0" w:rsidP="00B94A70">
      <w:pPr>
        <w:rPr>
          <w:rFonts w:asciiTheme="minorHAnsi" w:eastAsia="MS Mincho" w:hAnsiTheme="minorHAnsi" w:cstheme="minorHAnsi"/>
          <w:b/>
        </w:rPr>
      </w:pPr>
    </w:p>
    <w:p w:rsidR="000844B0" w:rsidRDefault="000844B0" w:rsidP="00B94A70">
      <w:pPr>
        <w:rPr>
          <w:rFonts w:asciiTheme="minorHAnsi" w:eastAsia="MS Mincho" w:hAnsiTheme="minorHAnsi" w:cstheme="minorHAnsi"/>
          <w:b/>
        </w:rPr>
      </w:pPr>
    </w:p>
    <w:p w:rsidR="000844B0" w:rsidRPr="0012553E" w:rsidRDefault="000844B0" w:rsidP="00B94A70">
      <w:pPr>
        <w:rPr>
          <w:rFonts w:asciiTheme="minorHAnsi" w:eastAsia="MS Mincho" w:hAnsiTheme="minorHAnsi" w:cstheme="minorHAnsi"/>
          <w:b/>
        </w:rPr>
      </w:pPr>
    </w:p>
    <w:p w:rsidR="0047469F" w:rsidRPr="00322606" w:rsidRDefault="0047469F" w:rsidP="00DA0CBA">
      <w:pPr>
        <w:pStyle w:val="Heading1"/>
        <w:rPr>
          <w:rFonts w:asciiTheme="minorHAnsi" w:eastAsia="MS Mincho" w:hAnsiTheme="minorHAnsi" w:cstheme="minorHAnsi"/>
        </w:rPr>
      </w:pPr>
      <w:bookmarkStart w:id="239" w:name="_Toc328058753"/>
      <w:r w:rsidRPr="00322606">
        <w:rPr>
          <w:rFonts w:asciiTheme="minorHAnsi" w:eastAsia="MS Mincho" w:hAnsiTheme="minorHAnsi" w:cstheme="minorHAnsi"/>
        </w:rPr>
        <w:lastRenderedPageBreak/>
        <w:t>4. Evaluati</w:t>
      </w:r>
      <w:bookmarkEnd w:id="237"/>
      <w:bookmarkEnd w:id="238"/>
      <w:r w:rsidRPr="00322606">
        <w:rPr>
          <w:rFonts w:asciiTheme="minorHAnsi" w:eastAsia="MS Mincho" w:hAnsiTheme="minorHAnsi" w:cstheme="minorHAnsi"/>
        </w:rPr>
        <w:t>ng</w:t>
      </w:r>
      <w:bookmarkEnd w:id="239"/>
    </w:p>
    <w:p w:rsidR="00606BD2" w:rsidRDefault="00606BD2" w:rsidP="00606BD2">
      <w:pPr>
        <w:rPr>
          <w:rFonts w:asciiTheme="minorHAnsi" w:eastAsia="MS Mincho" w:hAnsiTheme="minorHAnsi" w:cstheme="minorHAnsi"/>
          <w:b/>
          <w:sz w:val="28"/>
          <w:szCs w:val="28"/>
        </w:rPr>
      </w:pPr>
      <w:r>
        <w:rPr>
          <w:rFonts w:asciiTheme="minorHAnsi" w:eastAsia="MS Mincho" w:hAnsiTheme="minorHAnsi" w:cstheme="minorHAnsi"/>
          <w:b/>
          <w:sz w:val="28"/>
          <w:szCs w:val="28"/>
        </w:rPr>
        <w:t>Evaluation of Software Quality</w:t>
      </w:r>
    </w:p>
    <w:p w:rsidR="0047469F" w:rsidRDefault="009F5AEF" w:rsidP="00606BD2">
      <w:pPr>
        <w:rPr>
          <w:rFonts w:asciiTheme="minorHAnsi" w:eastAsia="MS Mincho" w:hAnsiTheme="minorHAnsi" w:cstheme="minorHAnsi"/>
        </w:rPr>
      </w:pPr>
      <w:r>
        <w:rPr>
          <w:rFonts w:asciiTheme="minorHAnsi" w:eastAsia="MS Mincho" w:hAnsiTheme="minorHAnsi" w:cstheme="minorHAnsi"/>
        </w:rPr>
        <w:t>In order to produce an impartial evaluation of the software</w:t>
      </w:r>
      <w:r w:rsidR="00631379">
        <w:rPr>
          <w:rFonts w:asciiTheme="minorHAnsi" w:eastAsia="MS Mincho" w:hAnsiTheme="minorHAnsi" w:cstheme="minorHAnsi"/>
        </w:rPr>
        <w:t xml:space="preserve"> prototype</w:t>
      </w:r>
      <w:r>
        <w:rPr>
          <w:rFonts w:asciiTheme="minorHAnsi" w:eastAsia="MS Mincho" w:hAnsiTheme="minorHAnsi" w:cstheme="minorHAnsi"/>
        </w:rPr>
        <w:t xml:space="preserve">, </w:t>
      </w:r>
      <w:r w:rsidR="00F24A58">
        <w:rPr>
          <w:rFonts w:asciiTheme="minorHAnsi" w:eastAsia="MS Mincho" w:hAnsiTheme="minorHAnsi" w:cstheme="minorHAnsi"/>
        </w:rPr>
        <w:t>t</w:t>
      </w:r>
      <w:r w:rsidR="006D2B8F">
        <w:rPr>
          <w:rFonts w:asciiTheme="minorHAnsi" w:eastAsia="MS Mincho" w:hAnsiTheme="minorHAnsi" w:cstheme="minorHAnsi"/>
        </w:rPr>
        <w:t xml:space="preserve">he original </w:t>
      </w:r>
      <w:r w:rsidR="00631379">
        <w:rPr>
          <w:rFonts w:asciiTheme="minorHAnsi" w:eastAsia="MS Mincho" w:hAnsiTheme="minorHAnsi" w:cstheme="minorHAnsi"/>
        </w:rPr>
        <w:t>requirement specification</w:t>
      </w:r>
      <w:r w:rsidR="006D2B8F">
        <w:rPr>
          <w:rFonts w:asciiTheme="minorHAnsi" w:eastAsia="MS Mincho" w:hAnsiTheme="minorHAnsi" w:cstheme="minorHAnsi"/>
        </w:rPr>
        <w:t xml:space="preserve"> defined in the planning stage</w:t>
      </w:r>
      <w:r w:rsidR="00631379">
        <w:rPr>
          <w:rFonts w:asciiTheme="minorHAnsi" w:eastAsia="MS Mincho" w:hAnsiTheme="minorHAnsi" w:cstheme="minorHAnsi"/>
        </w:rPr>
        <w:t xml:space="preserve"> [2] (page 7 of this report)</w:t>
      </w:r>
      <w:r w:rsidR="00F24A58">
        <w:rPr>
          <w:rFonts w:asciiTheme="minorHAnsi" w:eastAsia="MS Mincho" w:hAnsiTheme="minorHAnsi" w:cstheme="minorHAnsi"/>
        </w:rPr>
        <w:t xml:space="preserve"> will be</w:t>
      </w:r>
      <w:r w:rsidR="00CE2E24">
        <w:rPr>
          <w:rFonts w:asciiTheme="minorHAnsi" w:eastAsia="MS Mincho" w:hAnsiTheme="minorHAnsi" w:cstheme="minorHAnsi"/>
        </w:rPr>
        <w:t xml:space="preserve"> evaluated</w:t>
      </w:r>
      <w:r w:rsidR="006D2B8F">
        <w:rPr>
          <w:rFonts w:asciiTheme="minorHAnsi" w:eastAsia="MS Mincho" w:hAnsiTheme="minorHAnsi" w:cstheme="minorHAnsi"/>
        </w:rPr>
        <w:t xml:space="preserve"> for this project</w:t>
      </w:r>
      <w:r w:rsidR="00CE2E24">
        <w:rPr>
          <w:rFonts w:asciiTheme="minorHAnsi" w:eastAsia="MS Mincho" w:hAnsiTheme="minorHAnsi" w:cstheme="minorHAnsi"/>
        </w:rPr>
        <w:t>;</w:t>
      </w:r>
      <w:r w:rsidR="006D2B8F">
        <w:rPr>
          <w:rFonts w:asciiTheme="minorHAnsi" w:eastAsia="MS Mincho" w:hAnsiTheme="minorHAnsi" w:cstheme="minorHAnsi"/>
        </w:rPr>
        <w:t xml:space="preserve"> against the 6 main software quality characteristics/criteria defined in the ISO 9126 (</w:t>
      </w:r>
      <w:r w:rsidR="006D2B8F" w:rsidRPr="00756875">
        <w:rPr>
          <w:rFonts w:asciiTheme="minorHAnsi" w:eastAsia="MS Mincho" w:hAnsiTheme="minorHAnsi" w:cstheme="minorHAnsi"/>
        </w:rPr>
        <w:t>http://www.sqa.net/iso9126.html</w:t>
      </w:r>
      <w:r w:rsidR="006D2B8F">
        <w:rPr>
          <w:rFonts w:asciiTheme="minorHAnsi" w:eastAsia="MS Mincho" w:hAnsiTheme="minorHAnsi" w:cstheme="minorHAnsi"/>
        </w:rPr>
        <w:t>)</w:t>
      </w:r>
      <w:r w:rsidR="005649D9">
        <w:rPr>
          <w:rFonts w:asciiTheme="minorHAnsi" w:eastAsia="MS Mincho" w:hAnsiTheme="minorHAnsi" w:cstheme="minorHAnsi"/>
        </w:rPr>
        <w:t xml:space="preserve"> software quality m</w:t>
      </w:r>
      <w:r w:rsidR="00BD67F2">
        <w:rPr>
          <w:rFonts w:asciiTheme="minorHAnsi" w:eastAsia="MS Mincho" w:hAnsiTheme="minorHAnsi" w:cstheme="minorHAnsi"/>
        </w:rPr>
        <w:t>odel</w:t>
      </w:r>
      <w:r w:rsidR="006D2B8F">
        <w:rPr>
          <w:rFonts w:asciiTheme="minorHAnsi" w:eastAsia="MS Mincho" w:hAnsiTheme="minorHAnsi" w:cstheme="minorHAnsi"/>
        </w:rPr>
        <w:t xml:space="preserve">. </w:t>
      </w:r>
      <w:r w:rsidR="0070080D">
        <w:rPr>
          <w:rFonts w:asciiTheme="minorHAnsi" w:eastAsia="MS Mincho" w:hAnsiTheme="minorHAnsi" w:cstheme="minorHAnsi"/>
        </w:rPr>
        <w:t xml:space="preserve">Reference will also be made to </w:t>
      </w:r>
      <w:r w:rsidR="00BB1633">
        <w:rPr>
          <w:rFonts w:asciiTheme="minorHAnsi" w:eastAsia="MS Mincho" w:hAnsiTheme="minorHAnsi" w:cstheme="minorHAnsi"/>
        </w:rPr>
        <w:t xml:space="preserve">the source code documentation to </w:t>
      </w:r>
      <w:r w:rsidR="0070080D">
        <w:rPr>
          <w:rFonts w:asciiTheme="minorHAnsi" w:eastAsia="MS Mincho" w:hAnsiTheme="minorHAnsi" w:cstheme="minorHAnsi"/>
        </w:rPr>
        <w:t>ensure that</w:t>
      </w:r>
      <w:r w:rsidR="00BB1633">
        <w:rPr>
          <w:rFonts w:asciiTheme="minorHAnsi" w:eastAsia="MS Mincho" w:hAnsiTheme="minorHAnsi" w:cstheme="minorHAnsi"/>
        </w:rPr>
        <w:t xml:space="preserve"> proper naming convention and design pattern (Model-View-Controller)</w:t>
      </w:r>
      <w:r w:rsidR="00620F48">
        <w:rPr>
          <w:rFonts w:asciiTheme="minorHAnsi" w:eastAsia="MS Mincho" w:hAnsiTheme="minorHAnsi" w:cstheme="minorHAnsi"/>
        </w:rPr>
        <w:t xml:space="preserve"> have been observed throughout the development of the software.</w:t>
      </w:r>
      <w:r w:rsidR="0070080D">
        <w:rPr>
          <w:rFonts w:asciiTheme="minorHAnsi" w:eastAsia="MS Mincho" w:hAnsiTheme="minorHAnsi" w:cstheme="minorHAnsi"/>
        </w:rPr>
        <w:t xml:space="preserve"> </w:t>
      </w:r>
      <w:r w:rsidR="00F24A58">
        <w:rPr>
          <w:rFonts w:asciiTheme="minorHAnsi" w:eastAsia="MS Mincho" w:hAnsiTheme="minorHAnsi" w:cstheme="minorHAnsi"/>
        </w:rPr>
        <w:t>Reference will also be made</w:t>
      </w:r>
      <w:r w:rsidR="006D2B8F">
        <w:rPr>
          <w:rFonts w:asciiTheme="minorHAnsi" w:eastAsia="MS Mincho" w:hAnsiTheme="minorHAnsi" w:cstheme="minorHAnsi"/>
        </w:rPr>
        <w:t xml:space="preserve"> to the</w:t>
      </w:r>
      <w:r w:rsidR="002A518D">
        <w:rPr>
          <w:rFonts w:asciiTheme="minorHAnsi" w:eastAsia="MS Mincho" w:hAnsiTheme="minorHAnsi" w:cstheme="minorHAnsi"/>
        </w:rPr>
        <w:t xml:space="preserve"> Testing/Implementation phase [3.2] </w:t>
      </w:r>
      <w:r w:rsidR="00631379">
        <w:rPr>
          <w:rFonts w:asciiTheme="minorHAnsi" w:eastAsia="MS Mincho" w:hAnsiTheme="minorHAnsi" w:cstheme="minorHAnsi"/>
        </w:rPr>
        <w:t>(</w:t>
      </w:r>
      <w:r w:rsidR="002A518D">
        <w:rPr>
          <w:rFonts w:asciiTheme="minorHAnsi" w:eastAsia="MS Mincho" w:hAnsiTheme="minorHAnsi" w:cstheme="minorHAnsi"/>
        </w:rPr>
        <w:t>page 308 of this report</w:t>
      </w:r>
      <w:r w:rsidR="00631379">
        <w:rPr>
          <w:rFonts w:asciiTheme="minorHAnsi" w:eastAsia="MS Mincho" w:hAnsiTheme="minorHAnsi" w:cstheme="minorHAnsi"/>
        </w:rPr>
        <w:t>)</w:t>
      </w:r>
      <w:r w:rsidR="002A518D">
        <w:rPr>
          <w:rFonts w:asciiTheme="minorHAnsi" w:eastAsia="MS Mincho" w:hAnsiTheme="minorHAnsi" w:cstheme="minorHAnsi"/>
        </w:rPr>
        <w:t xml:space="preserve"> </w:t>
      </w:r>
      <w:r w:rsidR="00AC02B4">
        <w:rPr>
          <w:rFonts w:asciiTheme="minorHAnsi" w:eastAsia="MS Mincho" w:hAnsiTheme="minorHAnsi" w:cstheme="minorHAnsi"/>
        </w:rPr>
        <w:t>and to the User Document/ Guide [3.3]</w:t>
      </w:r>
      <w:r w:rsidR="00E047D8">
        <w:rPr>
          <w:rFonts w:asciiTheme="minorHAnsi" w:eastAsia="MS Mincho" w:hAnsiTheme="minorHAnsi" w:cstheme="minorHAnsi"/>
        </w:rPr>
        <w:t xml:space="preserve"> on page 338</w:t>
      </w:r>
      <w:r w:rsidR="00AC02B4">
        <w:rPr>
          <w:rFonts w:asciiTheme="minorHAnsi" w:eastAsia="MS Mincho" w:hAnsiTheme="minorHAnsi" w:cstheme="minorHAnsi"/>
        </w:rPr>
        <w:t xml:space="preserve"> </w:t>
      </w:r>
      <w:r w:rsidR="002A518D">
        <w:rPr>
          <w:rFonts w:asciiTheme="minorHAnsi" w:eastAsia="MS Mincho" w:hAnsiTheme="minorHAnsi" w:cstheme="minorHAnsi"/>
        </w:rPr>
        <w:t>to provide evidence</w:t>
      </w:r>
      <w:r w:rsidR="00C57C9E">
        <w:rPr>
          <w:rFonts w:asciiTheme="minorHAnsi" w:eastAsia="MS Mincho" w:hAnsiTheme="minorHAnsi" w:cstheme="minorHAnsi"/>
        </w:rPr>
        <w:t xml:space="preserve"> that the</w:t>
      </w:r>
      <w:r w:rsidR="00463C98">
        <w:rPr>
          <w:rFonts w:asciiTheme="minorHAnsi" w:eastAsia="MS Mincho" w:hAnsiTheme="minorHAnsi" w:cstheme="minorHAnsi"/>
        </w:rPr>
        <w:t xml:space="preserve"> finished</w:t>
      </w:r>
      <w:r w:rsidR="00C57C9E">
        <w:rPr>
          <w:rFonts w:asciiTheme="minorHAnsi" w:eastAsia="MS Mincho" w:hAnsiTheme="minorHAnsi" w:cstheme="minorHAnsi"/>
        </w:rPr>
        <w:t xml:space="preserve"> software complied with t</w:t>
      </w:r>
      <w:r w:rsidR="00D72628">
        <w:rPr>
          <w:rFonts w:asciiTheme="minorHAnsi" w:eastAsia="MS Mincho" w:hAnsiTheme="minorHAnsi" w:cstheme="minorHAnsi"/>
        </w:rPr>
        <w:t>he requirements</w:t>
      </w:r>
      <w:r w:rsidR="00BB1633">
        <w:rPr>
          <w:rFonts w:asciiTheme="minorHAnsi" w:eastAsia="MS Mincho" w:hAnsiTheme="minorHAnsi" w:cstheme="minorHAnsi"/>
        </w:rPr>
        <w:t xml:space="preserve"> specification</w:t>
      </w:r>
      <w:r w:rsidR="00C57C9E">
        <w:rPr>
          <w:rFonts w:asciiTheme="minorHAnsi" w:eastAsia="MS Mincho" w:hAnsiTheme="minorHAnsi" w:cstheme="minorHAnsi"/>
        </w:rPr>
        <w:t>.</w:t>
      </w:r>
    </w:p>
    <w:p w:rsidR="006170AA" w:rsidRPr="006170AA" w:rsidRDefault="00AA4F40" w:rsidP="006170AA">
      <w:pPr>
        <w:pStyle w:val="NoSpacing"/>
        <w:rPr>
          <w:rFonts w:asciiTheme="minorHAnsi" w:hAnsiTheme="minorHAnsi"/>
        </w:rPr>
      </w:pPr>
      <w:r>
        <w:rPr>
          <w:rFonts w:asciiTheme="minorHAnsi" w:hAnsiTheme="minorHAnsi"/>
        </w:rPr>
        <w:t>Below is an excerpt (table included</w:t>
      </w:r>
      <w:r w:rsidR="006170AA">
        <w:rPr>
          <w:rFonts w:asciiTheme="minorHAnsi" w:hAnsiTheme="minorHAnsi"/>
        </w:rPr>
        <w:t>)</w:t>
      </w:r>
      <w:r w:rsidR="009A157E">
        <w:rPr>
          <w:rFonts w:asciiTheme="minorHAnsi" w:hAnsiTheme="minorHAnsi"/>
        </w:rPr>
        <w:t xml:space="preserve"> from an article on</w:t>
      </w:r>
      <w:r w:rsidR="006170AA">
        <w:rPr>
          <w:rFonts w:asciiTheme="minorHAnsi" w:hAnsiTheme="minorHAnsi"/>
        </w:rPr>
        <w:t xml:space="preserve"> the sqa.net (Software Quality Assurance)</w:t>
      </w:r>
      <w:r w:rsidR="009A157E">
        <w:rPr>
          <w:rFonts w:asciiTheme="minorHAnsi" w:hAnsiTheme="minorHAnsi"/>
        </w:rPr>
        <w:t xml:space="preserve"> website</w:t>
      </w:r>
      <w:r w:rsidR="00A07B05">
        <w:rPr>
          <w:rFonts w:asciiTheme="minorHAnsi" w:hAnsiTheme="minorHAnsi"/>
        </w:rPr>
        <w:t xml:space="preserve">. It </w:t>
      </w:r>
      <w:r w:rsidR="00A454F3">
        <w:rPr>
          <w:rFonts w:asciiTheme="minorHAnsi" w:hAnsiTheme="minorHAnsi"/>
        </w:rPr>
        <w:t>provides</w:t>
      </w:r>
      <w:r w:rsidR="00A07B05">
        <w:rPr>
          <w:rFonts w:asciiTheme="minorHAnsi" w:hAnsiTheme="minorHAnsi"/>
        </w:rPr>
        <w:t xml:space="preserve"> a detailed descripti</w:t>
      </w:r>
      <w:r w:rsidR="00A454F3">
        <w:rPr>
          <w:rFonts w:asciiTheme="minorHAnsi" w:hAnsiTheme="minorHAnsi"/>
        </w:rPr>
        <w:t>on on the international standard</w:t>
      </w:r>
      <w:r w:rsidR="00A07B05">
        <w:rPr>
          <w:rFonts w:asciiTheme="minorHAnsi" w:hAnsiTheme="minorHAnsi"/>
        </w:rPr>
        <w:t xml:space="preserve"> used for </w:t>
      </w:r>
      <w:r w:rsidR="00F273B0">
        <w:rPr>
          <w:rFonts w:asciiTheme="minorHAnsi" w:hAnsiTheme="minorHAnsi"/>
        </w:rPr>
        <w:t>the evaluation</w:t>
      </w:r>
      <w:r w:rsidR="00A07B05">
        <w:rPr>
          <w:rFonts w:asciiTheme="minorHAnsi" w:hAnsiTheme="minorHAnsi"/>
        </w:rPr>
        <w:t xml:space="preserve"> of software</w:t>
      </w:r>
      <w:r w:rsidR="006170AA">
        <w:rPr>
          <w:rFonts w:asciiTheme="minorHAnsi" w:hAnsiTheme="minorHAnsi"/>
        </w:rPr>
        <w:t>:</w:t>
      </w:r>
    </w:p>
    <w:p w:rsidR="006170AA" w:rsidRPr="006170AA" w:rsidRDefault="006170AA" w:rsidP="006170AA">
      <w:pPr>
        <w:pStyle w:val="NoSpacing"/>
        <w:rPr>
          <w:rFonts w:asciiTheme="minorHAnsi" w:hAnsiTheme="minorHAnsi"/>
          <w:i/>
        </w:rPr>
      </w:pPr>
      <w:r w:rsidRPr="006170AA">
        <w:rPr>
          <w:rFonts w:asciiTheme="minorHAnsi" w:hAnsiTheme="minorHAnsi"/>
          <w:b/>
          <w:i/>
        </w:rPr>
        <w:br/>
      </w:r>
      <w:r>
        <w:rPr>
          <w:rFonts w:asciiTheme="minorHAnsi" w:hAnsiTheme="minorHAnsi"/>
          <w:i/>
          <w:shd w:val="clear" w:color="auto" w:fill="D0D0D0"/>
        </w:rPr>
        <w:t>“</w:t>
      </w:r>
      <w:r w:rsidRPr="006170AA">
        <w:rPr>
          <w:rFonts w:asciiTheme="minorHAnsi" w:hAnsiTheme="minorHAnsi"/>
          <w:i/>
          <w:shd w:val="clear" w:color="auto" w:fill="D0D0D0"/>
        </w:rPr>
        <w:t xml:space="preserve">The </w:t>
      </w:r>
      <w:smartTag w:uri="urn:schemas-microsoft-com:office:smarttags" w:element="stockticker">
        <w:r w:rsidRPr="006170AA">
          <w:rPr>
            <w:rFonts w:asciiTheme="minorHAnsi" w:hAnsiTheme="minorHAnsi"/>
            <w:i/>
            <w:shd w:val="clear" w:color="auto" w:fill="D0D0D0"/>
          </w:rPr>
          <w:t>ISO</w:t>
        </w:r>
      </w:smartTag>
      <w:r w:rsidRPr="006170AA">
        <w:rPr>
          <w:rFonts w:asciiTheme="minorHAnsi" w:hAnsiTheme="minorHAnsi"/>
          <w:i/>
          <w:shd w:val="clear" w:color="auto" w:fill="D0D0D0"/>
        </w:rPr>
        <w:t xml:space="preserve"> 9126 documentation itself, from the</w:t>
      </w:r>
      <w:r w:rsidRPr="006170AA">
        <w:rPr>
          <w:rStyle w:val="apple-converted-space"/>
          <w:rFonts w:asciiTheme="minorHAnsi" w:hAnsiTheme="minorHAnsi"/>
          <w:i/>
          <w:shd w:val="clear" w:color="auto" w:fill="D0D0D0"/>
        </w:rPr>
        <w:t> </w:t>
      </w:r>
      <w:r w:rsidRPr="00756875">
        <w:rPr>
          <w:rFonts w:asciiTheme="minorHAnsi" w:hAnsiTheme="minorHAnsi"/>
          <w:i/>
          <w:shd w:val="clear" w:color="auto" w:fill="D0D0D0"/>
        </w:rPr>
        <w:t>official ISO 9126 documentation</w:t>
      </w:r>
      <w:r w:rsidRPr="006170AA">
        <w:rPr>
          <w:rFonts w:asciiTheme="minorHAnsi" w:hAnsiTheme="minorHAnsi"/>
          <w:i/>
          <w:shd w:val="clear" w:color="auto" w:fill="D0D0D0"/>
        </w:rPr>
        <w:t xml:space="preserve">, can only be purchased and is subject to copyright. </w:t>
      </w:r>
      <w:smartTag w:uri="urn:schemas-microsoft-com:office:smarttags" w:element="stockticker">
        <w:r w:rsidRPr="006170AA">
          <w:rPr>
            <w:rFonts w:asciiTheme="minorHAnsi" w:hAnsiTheme="minorHAnsi"/>
            <w:i/>
            <w:shd w:val="clear" w:color="auto" w:fill="D0D0D0"/>
          </w:rPr>
          <w:t>SQA</w:t>
        </w:r>
      </w:smartTag>
      <w:r w:rsidRPr="006170AA">
        <w:rPr>
          <w:rFonts w:asciiTheme="minorHAnsi" w:hAnsiTheme="minorHAnsi"/>
          <w:i/>
          <w:shd w:val="clear" w:color="auto" w:fill="D0D0D0"/>
        </w:rPr>
        <w:t xml:space="preserve">.net only reproduces the basic structure of the </w:t>
      </w:r>
      <w:smartTag w:uri="urn:schemas-microsoft-com:office:smarttags" w:element="stockticker">
        <w:r w:rsidRPr="006170AA">
          <w:rPr>
            <w:rFonts w:asciiTheme="minorHAnsi" w:hAnsiTheme="minorHAnsi"/>
            <w:i/>
            <w:shd w:val="clear" w:color="auto" w:fill="D0D0D0"/>
          </w:rPr>
          <w:t>ISO</w:t>
        </w:r>
      </w:smartTag>
      <w:r w:rsidRPr="006170AA">
        <w:rPr>
          <w:rFonts w:asciiTheme="minorHAnsi" w:hAnsiTheme="minorHAnsi"/>
          <w:i/>
          <w:shd w:val="clear" w:color="auto" w:fill="D0D0D0"/>
        </w:rPr>
        <w:t xml:space="preserve"> 9126 standard and any descriptions, commentary or guidance are original material based on public domain information as well as our own experience.</w:t>
      </w:r>
      <w:r w:rsidRPr="006170AA">
        <w:rPr>
          <w:rStyle w:val="apple-converted-space"/>
          <w:rFonts w:asciiTheme="minorHAnsi" w:hAnsiTheme="minorHAnsi"/>
          <w:i/>
          <w:shd w:val="clear" w:color="auto" w:fill="D0D0D0"/>
        </w:rPr>
        <w:t> </w:t>
      </w:r>
      <w:r w:rsidRPr="006170AA">
        <w:rPr>
          <w:rFonts w:asciiTheme="minorHAnsi" w:hAnsiTheme="minorHAnsi"/>
          <w:i/>
        </w:rPr>
        <w:br/>
      </w:r>
      <w:r w:rsidRPr="006170AA">
        <w:rPr>
          <w:rFonts w:asciiTheme="minorHAnsi" w:hAnsiTheme="minorHAnsi"/>
          <w:i/>
        </w:rPr>
        <w:br/>
      </w:r>
      <w:r w:rsidRPr="006170AA">
        <w:rPr>
          <w:rFonts w:asciiTheme="minorHAnsi" w:hAnsiTheme="minorHAnsi"/>
          <w:i/>
          <w:shd w:val="clear" w:color="auto" w:fill="D0D0D0"/>
        </w:rPr>
        <w:t xml:space="preserve">The </w:t>
      </w:r>
      <w:smartTag w:uri="urn:schemas-microsoft-com:office:smarttags" w:element="stockticker">
        <w:r w:rsidRPr="006170AA">
          <w:rPr>
            <w:rFonts w:asciiTheme="minorHAnsi" w:hAnsiTheme="minorHAnsi"/>
            <w:i/>
            <w:shd w:val="clear" w:color="auto" w:fill="D0D0D0"/>
          </w:rPr>
          <w:t>ISO</w:t>
        </w:r>
      </w:smartTag>
      <w:r w:rsidRPr="006170AA">
        <w:rPr>
          <w:rFonts w:asciiTheme="minorHAnsi" w:hAnsiTheme="minorHAnsi"/>
          <w:i/>
          <w:shd w:val="clear" w:color="auto" w:fill="D0D0D0"/>
        </w:rPr>
        <w:t xml:space="preserve"> 9126-1 software quality model identifies</w:t>
      </w:r>
      <w:r w:rsidRPr="006170AA">
        <w:rPr>
          <w:rStyle w:val="apple-converted-space"/>
          <w:rFonts w:asciiTheme="minorHAnsi" w:hAnsiTheme="minorHAnsi"/>
          <w:i/>
          <w:shd w:val="clear" w:color="auto" w:fill="D0D0D0"/>
        </w:rPr>
        <w:t> </w:t>
      </w:r>
      <w:r w:rsidRPr="006170AA">
        <w:rPr>
          <w:rFonts w:asciiTheme="minorHAnsi" w:hAnsiTheme="minorHAnsi"/>
          <w:bCs/>
          <w:i/>
          <w:shd w:val="clear" w:color="auto" w:fill="D0D0D0"/>
        </w:rPr>
        <w:t>6 main quality characteristics</w:t>
      </w:r>
      <w:r w:rsidRPr="006170AA">
        <w:rPr>
          <w:rFonts w:asciiTheme="minorHAnsi" w:hAnsiTheme="minorHAnsi"/>
          <w:i/>
          <w:shd w:val="clear" w:color="auto" w:fill="D0D0D0"/>
        </w:rPr>
        <w:t>, namely:</w:t>
      </w:r>
    </w:p>
    <w:p w:rsidR="006170AA" w:rsidRPr="006170AA" w:rsidRDefault="006170AA" w:rsidP="006170AA">
      <w:pPr>
        <w:pStyle w:val="NoSpacing"/>
        <w:rPr>
          <w:rFonts w:asciiTheme="minorHAnsi" w:hAnsiTheme="minorHAnsi"/>
          <w:i/>
        </w:rPr>
      </w:pPr>
      <w:r w:rsidRPr="006170AA">
        <w:rPr>
          <w:rFonts w:asciiTheme="minorHAnsi" w:hAnsiTheme="minorHAnsi"/>
          <w:i/>
        </w:rPr>
        <w:t>Functionality</w:t>
      </w:r>
    </w:p>
    <w:p w:rsidR="006170AA" w:rsidRPr="006170AA" w:rsidRDefault="006170AA" w:rsidP="006170AA">
      <w:pPr>
        <w:pStyle w:val="NoSpacing"/>
        <w:rPr>
          <w:rFonts w:asciiTheme="minorHAnsi" w:hAnsiTheme="minorHAnsi"/>
          <w:i/>
        </w:rPr>
      </w:pPr>
      <w:r w:rsidRPr="006170AA">
        <w:rPr>
          <w:rFonts w:asciiTheme="minorHAnsi" w:hAnsiTheme="minorHAnsi"/>
          <w:i/>
        </w:rPr>
        <w:t>Reliability</w:t>
      </w:r>
    </w:p>
    <w:p w:rsidR="006170AA" w:rsidRPr="006170AA" w:rsidRDefault="006170AA" w:rsidP="006170AA">
      <w:pPr>
        <w:pStyle w:val="NoSpacing"/>
        <w:rPr>
          <w:rFonts w:asciiTheme="minorHAnsi" w:hAnsiTheme="minorHAnsi"/>
          <w:i/>
        </w:rPr>
      </w:pPr>
      <w:r w:rsidRPr="006170AA">
        <w:rPr>
          <w:rFonts w:asciiTheme="minorHAnsi" w:hAnsiTheme="minorHAnsi"/>
          <w:i/>
        </w:rPr>
        <w:t>Usability</w:t>
      </w:r>
    </w:p>
    <w:p w:rsidR="006170AA" w:rsidRPr="006170AA" w:rsidRDefault="006170AA" w:rsidP="006170AA">
      <w:pPr>
        <w:pStyle w:val="NoSpacing"/>
        <w:rPr>
          <w:rFonts w:asciiTheme="minorHAnsi" w:hAnsiTheme="minorHAnsi"/>
          <w:i/>
        </w:rPr>
      </w:pPr>
      <w:r w:rsidRPr="006170AA">
        <w:rPr>
          <w:rFonts w:asciiTheme="minorHAnsi" w:hAnsiTheme="minorHAnsi"/>
          <w:i/>
        </w:rPr>
        <w:t>Efficiency</w:t>
      </w:r>
    </w:p>
    <w:p w:rsidR="006170AA" w:rsidRPr="006170AA" w:rsidRDefault="006170AA" w:rsidP="006170AA">
      <w:pPr>
        <w:pStyle w:val="NoSpacing"/>
        <w:rPr>
          <w:rFonts w:asciiTheme="minorHAnsi" w:hAnsiTheme="minorHAnsi"/>
          <w:i/>
        </w:rPr>
      </w:pPr>
      <w:r w:rsidRPr="006170AA">
        <w:rPr>
          <w:rFonts w:asciiTheme="minorHAnsi" w:hAnsiTheme="minorHAnsi"/>
          <w:i/>
        </w:rPr>
        <w:t>Maintainability</w:t>
      </w:r>
    </w:p>
    <w:p w:rsidR="006170AA" w:rsidRPr="006170AA" w:rsidRDefault="006170AA" w:rsidP="006170AA">
      <w:pPr>
        <w:pStyle w:val="NoSpacing"/>
        <w:rPr>
          <w:rFonts w:asciiTheme="minorHAnsi" w:hAnsiTheme="minorHAnsi"/>
          <w:i/>
        </w:rPr>
      </w:pPr>
      <w:r w:rsidRPr="006170AA">
        <w:rPr>
          <w:rFonts w:asciiTheme="minorHAnsi" w:hAnsiTheme="minorHAnsi"/>
          <w:i/>
        </w:rPr>
        <w:t>Portability</w:t>
      </w:r>
      <w:r w:rsidR="002430B9">
        <w:rPr>
          <w:rFonts w:asciiTheme="minorHAnsi" w:hAnsiTheme="minorHAnsi"/>
          <w:i/>
        </w:rPr>
        <w:t>”</w:t>
      </w:r>
    </w:p>
    <w:p w:rsidR="006170AA" w:rsidRPr="006170AA" w:rsidRDefault="002430B9" w:rsidP="006170AA">
      <w:pPr>
        <w:rPr>
          <w:rFonts w:asciiTheme="minorHAnsi" w:hAnsiTheme="minorHAnsi"/>
          <w:i/>
          <w:lang w:val="en-GB" w:eastAsia="en-GB" w:bidi="ar-SA"/>
        </w:rPr>
      </w:pPr>
      <w:r>
        <w:rPr>
          <w:rFonts w:asciiTheme="minorHAnsi" w:hAnsiTheme="minorHAnsi"/>
          <w:i/>
          <w:lang w:val="en-GB" w:eastAsia="en-GB" w:bidi="ar-SA"/>
        </w:rPr>
        <w:t>“</w:t>
      </w:r>
      <w:r w:rsidR="006170AA" w:rsidRPr="006170AA">
        <w:rPr>
          <w:rFonts w:asciiTheme="minorHAnsi" w:hAnsiTheme="minorHAnsi"/>
          <w:i/>
          <w:lang w:val="en-GB" w:eastAsia="en-GB" w:bidi="ar-SA"/>
        </w:rPr>
        <w:t>The full table of Characteristics and Subcharacteristics for the ISO 9126-1 Quality Model is:-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63"/>
        <w:gridCol w:w="1767"/>
        <w:gridCol w:w="6464"/>
      </w:tblGrid>
      <w:tr w:rsidR="006170AA" w:rsidRPr="006170AA" w:rsidTr="006170AA">
        <w:trPr>
          <w:tblCellSpacing w:w="15" w:type="dxa"/>
          <w:jc w:val="center"/>
        </w:trPr>
        <w:tc>
          <w:tcPr>
            <w:tcW w:w="0" w:type="auto"/>
            <w:shd w:val="clear" w:color="auto" w:fill="DDDDDD"/>
            <w:vAlign w:val="center"/>
            <w:hideMark/>
          </w:tcPr>
          <w:p w:rsidR="006170AA" w:rsidRPr="006170AA" w:rsidRDefault="006170AA" w:rsidP="002430B9">
            <w:pPr>
              <w:pStyle w:val="NoSpacing"/>
              <w:rPr>
                <w:lang w:val="en-GB" w:eastAsia="en-GB" w:bidi="ar-SA"/>
              </w:rPr>
            </w:pPr>
            <w:r w:rsidRPr="006170AA">
              <w:rPr>
                <w:lang w:val="en-GB" w:eastAsia="en-GB" w:bidi="ar-SA"/>
              </w:rPr>
              <w:t>Characteristics</w:t>
            </w:r>
          </w:p>
        </w:tc>
        <w:tc>
          <w:tcPr>
            <w:tcW w:w="0" w:type="auto"/>
            <w:shd w:val="clear" w:color="auto" w:fill="DDDDDD"/>
            <w:vAlign w:val="center"/>
            <w:hideMark/>
          </w:tcPr>
          <w:p w:rsidR="006170AA" w:rsidRPr="006170AA" w:rsidRDefault="006170AA" w:rsidP="002430B9">
            <w:pPr>
              <w:pStyle w:val="NoSpacing"/>
              <w:rPr>
                <w:lang w:val="en-GB" w:eastAsia="en-GB" w:bidi="ar-SA"/>
              </w:rPr>
            </w:pPr>
            <w:r w:rsidRPr="006170AA">
              <w:rPr>
                <w:lang w:val="en-GB" w:eastAsia="en-GB" w:bidi="ar-SA"/>
              </w:rPr>
              <w:t>Subcharacteristics</w:t>
            </w:r>
          </w:p>
        </w:tc>
        <w:tc>
          <w:tcPr>
            <w:tcW w:w="0" w:type="auto"/>
            <w:shd w:val="clear" w:color="auto" w:fill="DDDDDD"/>
            <w:vAlign w:val="center"/>
            <w:hideMark/>
          </w:tcPr>
          <w:p w:rsidR="006170AA" w:rsidRPr="006170AA" w:rsidRDefault="006170AA" w:rsidP="002430B9">
            <w:pPr>
              <w:pStyle w:val="NoSpacing"/>
              <w:rPr>
                <w:lang w:val="en-GB" w:eastAsia="en-GB" w:bidi="ar-SA"/>
              </w:rPr>
            </w:pPr>
            <w:r w:rsidRPr="006170AA">
              <w:rPr>
                <w:lang w:val="en-GB" w:eastAsia="en-GB" w:bidi="ar-SA"/>
              </w:rPr>
              <w:t>Definitions</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Suitability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This is the essential Functionality characteristic and refers to the appropriateness (to specification) of the functions of the software.</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Accurateness</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xml:space="preserve">This refers to the correctness of the </w:t>
            </w:r>
            <w:proofErr w:type="gramStart"/>
            <w:r w:rsidRPr="006170AA">
              <w:rPr>
                <w:lang w:val="en-GB" w:eastAsia="en-GB" w:bidi="ar-SA"/>
              </w:rPr>
              <w:t>functions,</w:t>
            </w:r>
            <w:proofErr w:type="gramEnd"/>
            <w:r w:rsidRPr="006170AA">
              <w:rPr>
                <w:lang w:val="en-GB" w:eastAsia="en-GB" w:bidi="ar-SA"/>
              </w:rPr>
              <w:t xml:space="preserve"> an ATM may provide a cash dispensing function but is the amount correct?</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Functionality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Interoperability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A given software component or system does not typically function in isolation. This subcharacteristic concerns the ability of a software component to interact with other components or systems.</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Compliance</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Where appropriate certain industry (or government) laws and guidelines need to be complied with, i.e. SOX. This subcharacteristic addresses the compliant capability of software.</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Security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This subcharacteristic relates to unauthorized access to the software functions.</w:t>
            </w:r>
          </w:p>
        </w:tc>
      </w:tr>
      <w:tr w:rsidR="006170AA" w:rsidRPr="006170AA" w:rsidTr="006170AA">
        <w:trPr>
          <w:tblCellSpacing w:w="15" w:type="dxa"/>
          <w:jc w:val="center"/>
        </w:trPr>
        <w:tc>
          <w:tcPr>
            <w:tcW w:w="0" w:type="auto"/>
            <w:gridSpan w:val="3"/>
            <w:shd w:val="clear" w:color="auto" w:fill="DDDDDD"/>
            <w:tcMar>
              <w:top w:w="30" w:type="dxa"/>
              <w:left w:w="75" w:type="dxa"/>
              <w:bottom w:w="30" w:type="dxa"/>
              <w:right w:w="75" w:type="dxa"/>
            </w:tcMar>
            <w:vAlign w:val="center"/>
            <w:hideMark/>
          </w:tcPr>
          <w:p w:rsidR="006170AA" w:rsidRPr="006170AA" w:rsidRDefault="003F2F3D" w:rsidP="002430B9">
            <w:pPr>
              <w:pStyle w:val="NoSpacing"/>
              <w:rPr>
                <w:lang w:val="en-GB" w:eastAsia="en-GB" w:bidi="ar-SA"/>
              </w:rPr>
            </w:pPr>
            <w:r>
              <w:rPr>
                <w:lang w:val="en-GB" w:eastAsia="en-GB" w:bidi="ar-SA"/>
              </w:rPr>
              <w:pict>
                <v:rect id="_x0000_i1343" style="width:0;height:1.5pt" o:hralign="center" o:hrstd="t" o:hr="t" fillcolor="#a0a0a0" stroked="f"/>
              </w:pic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Maturity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This subcharacteristic concerns frequency of failure of the software.</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Reliability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Fault tolerance</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The ability of software to withstand (and recover) from component, or environmental, failure.</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Recoverability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Ability to bring back a failed system to full operation, including data and network connections.</w:t>
            </w:r>
          </w:p>
        </w:tc>
      </w:tr>
      <w:tr w:rsidR="006170AA" w:rsidRPr="006170AA" w:rsidTr="006170AA">
        <w:trPr>
          <w:tblCellSpacing w:w="15" w:type="dxa"/>
          <w:jc w:val="center"/>
        </w:trPr>
        <w:tc>
          <w:tcPr>
            <w:tcW w:w="0" w:type="auto"/>
            <w:gridSpan w:val="3"/>
            <w:shd w:val="clear" w:color="auto" w:fill="DDDDDD"/>
            <w:tcMar>
              <w:top w:w="30" w:type="dxa"/>
              <w:left w:w="75" w:type="dxa"/>
              <w:bottom w:w="30" w:type="dxa"/>
              <w:right w:w="75" w:type="dxa"/>
            </w:tcMar>
            <w:vAlign w:val="center"/>
            <w:hideMark/>
          </w:tcPr>
          <w:p w:rsidR="006170AA" w:rsidRPr="006170AA" w:rsidRDefault="003F2F3D" w:rsidP="002430B9">
            <w:pPr>
              <w:pStyle w:val="NoSpacing"/>
              <w:rPr>
                <w:lang w:val="en-GB" w:eastAsia="en-GB" w:bidi="ar-SA"/>
              </w:rPr>
            </w:pPr>
            <w:r>
              <w:rPr>
                <w:lang w:val="en-GB" w:eastAsia="en-GB" w:bidi="ar-SA"/>
              </w:rPr>
              <w:pict>
                <v:rect id="_x0000_i1344" style="width:0;height:1.5pt" o:hralign="center" o:hrstd="t" o:hr="t" fillcolor="#a0a0a0" stroked="f"/>
              </w:pic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Understandability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Determines the ease of which the systems functions can be understood, relates to user mental models in Human Computer Interaction methods.</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lastRenderedPageBreak/>
              <w:br/>
              <w:t>Usability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Learnability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Learning effort for different users, i.e. novice, expert, casual etc.</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Operability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Ability of the software to be easily operated by a given user in a given environment.</w:t>
            </w:r>
          </w:p>
        </w:tc>
      </w:tr>
      <w:tr w:rsidR="006170AA" w:rsidRPr="006170AA" w:rsidTr="006170AA">
        <w:trPr>
          <w:tblCellSpacing w:w="15" w:type="dxa"/>
          <w:jc w:val="center"/>
        </w:trPr>
        <w:tc>
          <w:tcPr>
            <w:tcW w:w="0" w:type="auto"/>
            <w:gridSpan w:val="3"/>
            <w:shd w:val="clear" w:color="auto" w:fill="DDDDDD"/>
            <w:tcMar>
              <w:top w:w="30" w:type="dxa"/>
              <w:left w:w="75" w:type="dxa"/>
              <w:bottom w:w="30" w:type="dxa"/>
              <w:right w:w="75" w:type="dxa"/>
            </w:tcMar>
            <w:vAlign w:val="center"/>
            <w:hideMark/>
          </w:tcPr>
          <w:p w:rsidR="006170AA" w:rsidRPr="006170AA" w:rsidRDefault="003F2F3D" w:rsidP="002430B9">
            <w:pPr>
              <w:pStyle w:val="NoSpacing"/>
              <w:rPr>
                <w:lang w:val="en-GB" w:eastAsia="en-GB" w:bidi="ar-SA"/>
              </w:rPr>
            </w:pPr>
            <w:r>
              <w:rPr>
                <w:lang w:val="en-GB" w:eastAsia="en-GB" w:bidi="ar-SA"/>
              </w:rPr>
              <w:pict>
                <v:rect id="_x0000_i1345" style="width:0;height:1.5pt" o:hralign="center" o:hrstd="t" o:hr="t" fillcolor="#a0a0a0" stroked="f"/>
              </w:pic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br/>
              <w:t>Efficiency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Time behavior</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Characterizes response times for a given thru put, i.e. transaction rate.</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Resource behavior</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Characterizes resources used, i.e. memory, cpu, disk and network usage.</w:t>
            </w:r>
          </w:p>
        </w:tc>
      </w:tr>
      <w:tr w:rsidR="006170AA" w:rsidRPr="006170AA" w:rsidTr="006170AA">
        <w:trPr>
          <w:tblCellSpacing w:w="15" w:type="dxa"/>
          <w:jc w:val="center"/>
        </w:trPr>
        <w:tc>
          <w:tcPr>
            <w:tcW w:w="0" w:type="auto"/>
            <w:gridSpan w:val="3"/>
            <w:shd w:val="clear" w:color="auto" w:fill="DDDDDD"/>
            <w:tcMar>
              <w:top w:w="30" w:type="dxa"/>
              <w:left w:w="75" w:type="dxa"/>
              <w:bottom w:w="30" w:type="dxa"/>
              <w:right w:w="75" w:type="dxa"/>
            </w:tcMar>
            <w:vAlign w:val="center"/>
            <w:hideMark/>
          </w:tcPr>
          <w:p w:rsidR="006170AA" w:rsidRPr="006170AA" w:rsidRDefault="003F2F3D" w:rsidP="002430B9">
            <w:pPr>
              <w:pStyle w:val="NoSpacing"/>
              <w:rPr>
                <w:lang w:val="en-GB" w:eastAsia="en-GB" w:bidi="ar-SA"/>
              </w:rPr>
            </w:pPr>
            <w:r>
              <w:rPr>
                <w:lang w:val="en-GB" w:eastAsia="en-GB" w:bidi="ar-SA"/>
              </w:rPr>
              <w:pict>
                <v:rect id="_x0000_i1346" style="width:0;height:1.5pt" o:hralign="center" o:hrstd="t" o:hr="t" fillcolor="#a0a0a0" stroked="f"/>
              </w:pic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Analyzability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Characterizes the ability to identify the root cause of a failure within the software.</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Maintainability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Changeability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Characterizes the amount of effort to change a system.</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Stability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Characterizes the sensitivity to change of a given system that is the negative impact that may be caused by system changes.</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Testability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Characterizes the effort needed to verify (test) a system change.</w:t>
            </w:r>
          </w:p>
        </w:tc>
      </w:tr>
      <w:tr w:rsidR="006170AA" w:rsidRPr="006170AA" w:rsidTr="006170AA">
        <w:trPr>
          <w:tblCellSpacing w:w="15" w:type="dxa"/>
          <w:jc w:val="center"/>
        </w:trPr>
        <w:tc>
          <w:tcPr>
            <w:tcW w:w="0" w:type="auto"/>
            <w:gridSpan w:val="3"/>
            <w:shd w:val="clear" w:color="auto" w:fill="DDDDDD"/>
            <w:tcMar>
              <w:top w:w="30" w:type="dxa"/>
              <w:left w:w="75" w:type="dxa"/>
              <w:bottom w:w="30" w:type="dxa"/>
              <w:right w:w="75" w:type="dxa"/>
            </w:tcMar>
            <w:vAlign w:val="center"/>
            <w:hideMark/>
          </w:tcPr>
          <w:p w:rsidR="006170AA" w:rsidRPr="006170AA" w:rsidRDefault="003F2F3D" w:rsidP="002430B9">
            <w:pPr>
              <w:pStyle w:val="NoSpacing"/>
              <w:rPr>
                <w:lang w:val="en-GB" w:eastAsia="en-GB" w:bidi="ar-SA"/>
              </w:rPr>
            </w:pPr>
            <w:r>
              <w:rPr>
                <w:lang w:val="en-GB" w:eastAsia="en-GB" w:bidi="ar-SA"/>
              </w:rPr>
              <w:pict>
                <v:rect id="_x0000_i1347" style="width:0;height:1.5pt" o:hralign="center" o:hrstd="t" o:hr="t" fillcolor="#a0a0a0" stroked="f"/>
              </w:pic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Adaptability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Characterizes the ability of the system to change to new specifications or operating environments.</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Portability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Installability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Characterizes the effort required to install the software.</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Conformance</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Similar to compliance for functionality, but this characteristic relates to portability. One example would be Open SQL conformance which relates to portability of database used.</w:t>
            </w:r>
          </w:p>
        </w:tc>
      </w:tr>
      <w:tr w:rsidR="006170AA" w:rsidRPr="006170AA" w:rsidTr="006170AA">
        <w:trPr>
          <w:tblCellSpacing w:w="15" w:type="dxa"/>
          <w:jc w:val="center"/>
        </w:trPr>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 </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Replaceability</w:t>
            </w:r>
          </w:p>
        </w:tc>
        <w:tc>
          <w:tcPr>
            <w:tcW w:w="0" w:type="auto"/>
            <w:shd w:val="clear" w:color="auto" w:fill="DDDDDD"/>
            <w:tcMar>
              <w:top w:w="30" w:type="dxa"/>
              <w:left w:w="75" w:type="dxa"/>
              <w:bottom w:w="30" w:type="dxa"/>
              <w:right w:w="75" w:type="dxa"/>
            </w:tcMar>
            <w:vAlign w:val="center"/>
            <w:hideMark/>
          </w:tcPr>
          <w:p w:rsidR="006170AA" w:rsidRPr="006170AA" w:rsidRDefault="006170AA" w:rsidP="002430B9">
            <w:pPr>
              <w:pStyle w:val="NoSpacing"/>
              <w:rPr>
                <w:lang w:val="en-GB" w:eastAsia="en-GB" w:bidi="ar-SA"/>
              </w:rPr>
            </w:pPr>
            <w:r w:rsidRPr="006170AA">
              <w:rPr>
                <w:lang w:val="en-GB" w:eastAsia="en-GB" w:bidi="ar-SA"/>
              </w:rPr>
              <w:t>Characterizes the </w:t>
            </w:r>
            <w:r w:rsidRPr="006170AA">
              <w:rPr>
                <w:iCs/>
                <w:lang w:val="en-GB" w:eastAsia="en-GB" w:bidi="ar-SA"/>
              </w:rPr>
              <w:t>plug and play</w:t>
            </w:r>
            <w:r w:rsidRPr="006170AA">
              <w:rPr>
                <w:lang w:val="en-GB" w:eastAsia="en-GB" w:bidi="ar-SA"/>
              </w:rPr>
              <w:t> aspect of software components, that is how easy is it to exchange a given software component within a specified environment.</w:t>
            </w:r>
          </w:p>
        </w:tc>
      </w:tr>
    </w:tbl>
    <w:p w:rsidR="006170AA" w:rsidRDefault="002430B9" w:rsidP="00606BD2">
      <w:pPr>
        <w:rPr>
          <w:rFonts w:asciiTheme="minorHAnsi" w:eastAsia="MS Mincho" w:hAnsiTheme="minorHAnsi" w:cstheme="minorHAnsi"/>
        </w:rPr>
      </w:pPr>
      <w:r>
        <w:rPr>
          <w:rFonts w:asciiTheme="minorHAnsi" w:eastAsia="MS Mincho" w:hAnsiTheme="minorHAnsi" w:cstheme="minorHAnsi"/>
        </w:rPr>
        <w:t>“</w:t>
      </w:r>
    </w:p>
    <w:p w:rsidR="00606BD2" w:rsidRDefault="00BD71FF" w:rsidP="009F4538">
      <w:pPr>
        <w:rPr>
          <w:rFonts w:asciiTheme="minorHAnsi" w:eastAsia="MS Mincho" w:hAnsiTheme="minorHAnsi" w:cstheme="minorHAnsi"/>
          <w:i/>
        </w:rPr>
      </w:pPr>
      <w:r w:rsidRPr="00BD71FF">
        <w:rPr>
          <w:rFonts w:asciiTheme="minorHAnsi" w:eastAsia="MS Mincho" w:hAnsiTheme="minorHAnsi" w:cstheme="minorHAnsi"/>
          <w:i/>
        </w:rPr>
        <w:t>Software Quality Assurance (nd.) ISO 9126 Software Quality Characteristics [website] available from: http://www.sqa.net/iso9126.html [Accessed 25/05/2015]</w:t>
      </w:r>
    </w:p>
    <w:p w:rsidR="002E13E6" w:rsidRDefault="002E13E6" w:rsidP="009F4538">
      <w:pPr>
        <w:rPr>
          <w:rFonts w:asciiTheme="minorHAnsi" w:eastAsia="MS Mincho" w:hAnsiTheme="minorHAnsi" w:cstheme="minorHAnsi"/>
          <w:b/>
          <w:sz w:val="28"/>
          <w:szCs w:val="28"/>
        </w:rPr>
      </w:pPr>
    </w:p>
    <w:p w:rsidR="00E5639A" w:rsidRPr="00E5639A" w:rsidRDefault="00E5639A" w:rsidP="009F4538">
      <w:pPr>
        <w:rPr>
          <w:rFonts w:asciiTheme="minorHAnsi" w:eastAsia="MS Mincho" w:hAnsiTheme="minorHAnsi" w:cstheme="minorHAnsi"/>
          <w:b/>
          <w:sz w:val="32"/>
          <w:szCs w:val="32"/>
        </w:rPr>
      </w:pPr>
      <w:r w:rsidRPr="00E5639A">
        <w:rPr>
          <w:rFonts w:asciiTheme="minorHAnsi" w:eastAsia="MS Mincho" w:hAnsiTheme="minorHAnsi" w:cstheme="minorHAnsi"/>
          <w:b/>
          <w:sz w:val="32"/>
          <w:szCs w:val="32"/>
        </w:rPr>
        <w:t>EVALUATION</w:t>
      </w:r>
    </w:p>
    <w:p w:rsidR="00995137" w:rsidRDefault="00995137" w:rsidP="009F4538">
      <w:pPr>
        <w:rPr>
          <w:rFonts w:asciiTheme="minorHAnsi" w:eastAsia="MS Mincho" w:hAnsiTheme="minorHAnsi" w:cstheme="minorHAnsi"/>
          <w:b/>
          <w:sz w:val="28"/>
          <w:szCs w:val="28"/>
        </w:rPr>
      </w:pPr>
      <w:r>
        <w:rPr>
          <w:rFonts w:asciiTheme="minorHAnsi" w:eastAsia="MS Mincho" w:hAnsiTheme="minorHAnsi" w:cstheme="minorHAnsi"/>
          <w:b/>
          <w:sz w:val="28"/>
          <w:szCs w:val="28"/>
        </w:rPr>
        <w:t>Functionality</w:t>
      </w:r>
    </w:p>
    <w:p w:rsidR="00995137" w:rsidRDefault="00712109" w:rsidP="009F4538">
      <w:pPr>
        <w:rPr>
          <w:rFonts w:asciiTheme="minorHAnsi" w:eastAsia="MS Mincho" w:hAnsiTheme="minorHAnsi" w:cstheme="minorHAnsi"/>
        </w:rPr>
      </w:pPr>
      <w:r>
        <w:rPr>
          <w:rFonts w:asciiTheme="minorHAnsi" w:eastAsia="MS Mincho" w:hAnsiTheme="minorHAnsi" w:cstheme="minorHAnsi"/>
        </w:rPr>
        <w:t>Essential functions as described in the requirement specification:</w:t>
      </w:r>
    </w:p>
    <w:p w:rsidR="00712109" w:rsidRDefault="001F12AD" w:rsidP="00D73879">
      <w:pPr>
        <w:pStyle w:val="ListParagraph"/>
        <w:numPr>
          <w:ilvl w:val="0"/>
          <w:numId w:val="6"/>
        </w:numPr>
        <w:rPr>
          <w:rFonts w:asciiTheme="minorHAnsi" w:eastAsia="MS Mincho" w:hAnsiTheme="minorHAnsi" w:cstheme="minorHAnsi"/>
        </w:rPr>
      </w:pPr>
      <w:r w:rsidRPr="001F12AD">
        <w:rPr>
          <w:rFonts w:asciiTheme="minorHAnsi" w:eastAsia="MS Mincho" w:hAnsiTheme="minorHAnsi" w:cstheme="minorHAnsi"/>
          <w:b/>
        </w:rPr>
        <w:t>Retrieve</w:t>
      </w:r>
      <w:r w:rsidR="00712109" w:rsidRPr="001F12AD">
        <w:rPr>
          <w:rFonts w:asciiTheme="minorHAnsi" w:eastAsia="MS Mincho" w:hAnsiTheme="minorHAnsi" w:cstheme="minorHAnsi"/>
          <w:b/>
        </w:rPr>
        <w:t xml:space="preserve"> username and password</w:t>
      </w:r>
      <w:r w:rsidR="00712109" w:rsidRPr="001F12AD">
        <w:rPr>
          <w:rFonts w:asciiTheme="minorHAnsi" w:eastAsia="MS Mincho" w:hAnsiTheme="minorHAnsi" w:cstheme="minorHAnsi"/>
        </w:rPr>
        <w:t xml:space="preserve"> </w:t>
      </w:r>
      <w:r>
        <w:rPr>
          <w:rFonts w:asciiTheme="minorHAnsi" w:eastAsia="MS Mincho" w:hAnsiTheme="minorHAnsi" w:cstheme="minorHAnsi"/>
        </w:rPr>
        <w:t>(</w:t>
      </w:r>
      <w:r w:rsidR="00521654">
        <w:rPr>
          <w:rFonts w:asciiTheme="minorHAnsi" w:eastAsia="MS Mincho" w:hAnsiTheme="minorHAnsi" w:cstheme="minorHAnsi"/>
        </w:rPr>
        <w:t xml:space="preserve">Planning Stage [2], Initial Investigation [2.1], </w:t>
      </w:r>
      <w:r>
        <w:rPr>
          <w:rFonts w:asciiTheme="minorHAnsi" w:eastAsia="MS Mincho" w:hAnsiTheme="minorHAnsi" w:cstheme="minorHAnsi"/>
        </w:rPr>
        <w:t>page 7)</w:t>
      </w:r>
      <w:r w:rsidR="009D1D34">
        <w:rPr>
          <w:rFonts w:asciiTheme="minorHAnsi" w:eastAsia="MS Mincho" w:hAnsiTheme="minorHAnsi" w:cstheme="minorHAnsi"/>
        </w:rPr>
        <w:t>:</w:t>
      </w:r>
    </w:p>
    <w:p w:rsidR="009D1D34" w:rsidRPr="009D1D34" w:rsidRDefault="009D1D34" w:rsidP="009D1D34">
      <w:pPr>
        <w:pStyle w:val="ListParagraph"/>
        <w:rPr>
          <w:rFonts w:asciiTheme="minorHAnsi" w:eastAsia="MS Mincho" w:hAnsiTheme="minorHAnsi" w:cstheme="minorHAnsi"/>
        </w:rPr>
      </w:pPr>
      <w:r>
        <w:rPr>
          <w:rFonts w:asciiTheme="minorHAnsi" w:eastAsia="MS Mincho" w:hAnsiTheme="minorHAnsi" w:cstheme="minorHAnsi"/>
        </w:rPr>
        <w:t>-</w:t>
      </w:r>
      <w:r w:rsidRPr="009D1D34">
        <w:rPr>
          <w:rFonts w:asciiTheme="minorHAnsi" w:eastAsia="MS Mincho" w:hAnsiTheme="minorHAnsi" w:cstheme="minorHAnsi"/>
        </w:rPr>
        <w:t xml:space="preserve"> </w:t>
      </w:r>
      <w:r>
        <w:rPr>
          <w:rFonts w:asciiTheme="minorHAnsi" w:eastAsia="MS Mincho" w:hAnsiTheme="minorHAnsi" w:cstheme="minorHAnsi"/>
        </w:rPr>
        <w:t>Query MySQL database and retrieve user name and password where user name and password is equal to the input user name and password.</w:t>
      </w:r>
    </w:p>
    <w:p w:rsidR="00900F85" w:rsidRDefault="00900F85" w:rsidP="001F12AD">
      <w:pPr>
        <w:pStyle w:val="ListParagraph"/>
        <w:rPr>
          <w:rFonts w:asciiTheme="minorHAnsi" w:eastAsia="MS Mincho" w:hAnsiTheme="minorHAnsi" w:cstheme="minorHAnsi"/>
        </w:rPr>
      </w:pPr>
    </w:p>
    <w:p w:rsidR="00554EE0" w:rsidRDefault="00D44005" w:rsidP="001F12AD">
      <w:pPr>
        <w:pStyle w:val="ListParagraph"/>
        <w:rPr>
          <w:rFonts w:asciiTheme="minorHAnsi" w:eastAsia="MS Mincho" w:hAnsiTheme="minorHAnsi" w:cstheme="minorHAnsi"/>
        </w:rPr>
      </w:pPr>
      <w:r>
        <w:rPr>
          <w:rFonts w:asciiTheme="minorHAnsi" w:eastAsia="MS Mincho" w:hAnsiTheme="minorHAnsi" w:cstheme="minorHAnsi"/>
          <w:u w:val="single"/>
        </w:rPr>
        <w:t>Implementation</w:t>
      </w:r>
      <w:r w:rsidR="009D1D34">
        <w:rPr>
          <w:rFonts w:asciiTheme="minorHAnsi" w:eastAsia="MS Mincho" w:hAnsiTheme="minorHAnsi" w:cstheme="minorHAnsi"/>
        </w:rPr>
        <w:t>:</w:t>
      </w:r>
      <w:r w:rsidR="000A7304">
        <w:rPr>
          <w:rFonts w:asciiTheme="minorHAnsi" w:eastAsia="MS Mincho" w:hAnsiTheme="minorHAnsi" w:cstheme="minorHAnsi"/>
        </w:rPr>
        <w:t xml:space="preserve"> </w:t>
      </w:r>
    </w:p>
    <w:p w:rsidR="001F12AD" w:rsidRDefault="000A7304" w:rsidP="001F12AD">
      <w:pPr>
        <w:pStyle w:val="ListParagraph"/>
        <w:rPr>
          <w:rFonts w:asciiTheme="minorHAnsi" w:eastAsia="MS Mincho" w:hAnsiTheme="minorHAnsi" w:cstheme="minorHAnsi"/>
        </w:rPr>
      </w:pPr>
      <w:r>
        <w:rPr>
          <w:rFonts w:asciiTheme="minorHAnsi" w:eastAsia="MS Mincho" w:hAnsiTheme="minorHAnsi" w:cstheme="minorHAnsi"/>
        </w:rPr>
        <w:t>The software</w:t>
      </w:r>
      <w:r w:rsidR="00900F85">
        <w:rPr>
          <w:rFonts w:asciiTheme="minorHAnsi" w:eastAsia="MS Mincho" w:hAnsiTheme="minorHAnsi" w:cstheme="minorHAnsi"/>
        </w:rPr>
        <w:t xml:space="preserve"> provides a login screen that prompts the user for a valid username and password</w:t>
      </w:r>
      <w:r w:rsidR="00521654">
        <w:rPr>
          <w:rFonts w:asciiTheme="minorHAnsi" w:eastAsia="MS Mincho" w:hAnsiTheme="minorHAnsi" w:cstheme="minorHAnsi"/>
        </w:rPr>
        <w:t xml:space="preserve"> and searches </w:t>
      </w:r>
      <w:r w:rsidR="0013333C">
        <w:rPr>
          <w:rFonts w:asciiTheme="minorHAnsi" w:eastAsia="MS Mincho" w:hAnsiTheme="minorHAnsi" w:cstheme="minorHAnsi"/>
        </w:rPr>
        <w:t>the MySQL database for a match.</w:t>
      </w:r>
    </w:p>
    <w:p w:rsidR="0013333C" w:rsidRDefault="0013333C" w:rsidP="001F12AD">
      <w:pPr>
        <w:pStyle w:val="ListParagraph"/>
        <w:rPr>
          <w:rFonts w:asciiTheme="minorHAnsi" w:eastAsia="MS Mincho" w:hAnsiTheme="minorHAnsi" w:cstheme="minorHAnsi"/>
        </w:rPr>
      </w:pPr>
    </w:p>
    <w:p w:rsidR="00FF4D83" w:rsidRDefault="0013333C" w:rsidP="00FF4D83">
      <w:pPr>
        <w:pStyle w:val="ListParagraph"/>
        <w:rPr>
          <w:rFonts w:asciiTheme="minorHAnsi" w:eastAsia="MS Mincho" w:hAnsiTheme="minorHAnsi" w:cstheme="minorHAnsi"/>
        </w:rPr>
      </w:pPr>
      <w:r w:rsidRPr="0013333C">
        <w:rPr>
          <w:rFonts w:asciiTheme="minorHAnsi" w:eastAsia="MS Mincho" w:hAnsiTheme="minorHAnsi" w:cstheme="minorHAnsi"/>
          <w:u w:val="single"/>
        </w:rPr>
        <w:t xml:space="preserve">Evidence: </w:t>
      </w:r>
      <w:r w:rsidR="0006774A">
        <w:rPr>
          <w:rFonts w:asciiTheme="minorHAnsi" w:eastAsia="MS Mincho" w:hAnsiTheme="minorHAnsi" w:cstheme="minorHAnsi"/>
        </w:rPr>
        <w:t xml:space="preserve"> </w:t>
      </w:r>
    </w:p>
    <w:p w:rsidR="00FF4D83" w:rsidRDefault="001433EC" w:rsidP="00D73879">
      <w:pPr>
        <w:pStyle w:val="ListParagraph"/>
        <w:numPr>
          <w:ilvl w:val="0"/>
          <w:numId w:val="7"/>
        </w:numPr>
        <w:rPr>
          <w:rFonts w:asciiTheme="minorHAnsi" w:eastAsia="MS Mincho" w:hAnsiTheme="minorHAnsi" w:cstheme="minorHAnsi"/>
        </w:rPr>
      </w:pPr>
      <w:r>
        <w:rPr>
          <w:rFonts w:asciiTheme="minorHAnsi" w:eastAsia="MS Mincho" w:hAnsiTheme="minorHAnsi" w:cstheme="minorHAnsi"/>
        </w:rPr>
        <w:t xml:space="preserve">Refer to the </w:t>
      </w:r>
      <w:r w:rsidR="00FF4D83" w:rsidRPr="00316630">
        <w:rPr>
          <w:rFonts w:asciiTheme="minorHAnsi" w:eastAsia="MS Mincho" w:hAnsiTheme="minorHAnsi" w:cstheme="minorHAnsi"/>
        </w:rPr>
        <w:t>Developing [3]</w:t>
      </w:r>
      <w:r w:rsidR="007C09B4" w:rsidRPr="00316630">
        <w:rPr>
          <w:rFonts w:asciiTheme="minorHAnsi" w:eastAsia="MS Mincho" w:hAnsiTheme="minorHAnsi" w:cstheme="minorHAnsi"/>
        </w:rPr>
        <w:t xml:space="preserve"> stage</w:t>
      </w:r>
      <w:r w:rsidR="00FF4D83" w:rsidRPr="00316630">
        <w:rPr>
          <w:rFonts w:asciiTheme="minorHAnsi" w:eastAsia="MS Mincho" w:hAnsiTheme="minorHAnsi" w:cstheme="minorHAnsi"/>
        </w:rPr>
        <w:t>, Design/Production of Application [3.1]</w:t>
      </w:r>
      <w:r w:rsidR="007C09B4" w:rsidRPr="00316630">
        <w:rPr>
          <w:rFonts w:asciiTheme="minorHAnsi" w:eastAsia="MS Mincho" w:hAnsiTheme="minorHAnsi" w:cstheme="minorHAnsi"/>
        </w:rPr>
        <w:t>, UserLoginController class on page 49.</w:t>
      </w:r>
      <w:r w:rsidR="0011280E" w:rsidRPr="00316630">
        <w:rPr>
          <w:rFonts w:asciiTheme="minorHAnsi" w:eastAsia="MS Mincho" w:hAnsiTheme="minorHAnsi" w:cstheme="minorHAnsi"/>
        </w:rPr>
        <w:t xml:space="preserve"> The source code listing </w:t>
      </w:r>
      <w:r w:rsidR="003A1492" w:rsidRPr="00316630">
        <w:rPr>
          <w:rFonts w:asciiTheme="minorHAnsi" w:eastAsia="MS Mincho" w:hAnsiTheme="minorHAnsi" w:cstheme="minorHAnsi"/>
        </w:rPr>
        <w:t>show</w:t>
      </w:r>
      <w:r w:rsidR="0011280E" w:rsidRPr="00316630">
        <w:rPr>
          <w:rFonts w:asciiTheme="minorHAnsi" w:eastAsia="MS Mincho" w:hAnsiTheme="minorHAnsi" w:cstheme="minorHAnsi"/>
        </w:rPr>
        <w:t xml:space="preserve">s </w:t>
      </w:r>
      <w:r w:rsidR="003A1492" w:rsidRPr="00316630">
        <w:rPr>
          <w:rFonts w:asciiTheme="minorHAnsi" w:eastAsia="MS Mincho" w:hAnsiTheme="minorHAnsi" w:cstheme="minorHAnsi"/>
        </w:rPr>
        <w:t>how this functionality was implemented.</w:t>
      </w:r>
    </w:p>
    <w:p w:rsidR="00E178F4" w:rsidRPr="00E178F4" w:rsidRDefault="00E178F4" w:rsidP="00E178F4">
      <w:pPr>
        <w:pStyle w:val="ListParagraph"/>
        <w:ind w:left="1080"/>
        <w:rPr>
          <w:rFonts w:asciiTheme="minorHAnsi" w:eastAsia="MS Mincho" w:hAnsiTheme="minorHAnsi" w:cstheme="minorHAnsi"/>
        </w:rPr>
      </w:pPr>
      <w:r>
        <w:rPr>
          <w:rFonts w:asciiTheme="minorHAnsi" w:eastAsia="MS Mincho" w:hAnsiTheme="minorHAnsi" w:cstheme="minorHAnsi"/>
        </w:rPr>
        <w:lastRenderedPageBreak/>
        <w:t>-</w:t>
      </w:r>
      <w:r w:rsidRPr="00E178F4">
        <w:rPr>
          <w:rFonts w:asciiTheme="minorHAnsi" w:hAnsiTheme="minorHAnsi"/>
          <w:b/>
        </w:rPr>
        <w:t>public boolean isUserValid(String userName, char[] password)</w:t>
      </w:r>
      <w:r>
        <w:rPr>
          <w:rFonts w:asciiTheme="minorHAnsi" w:hAnsiTheme="minorHAnsi"/>
          <w:b/>
        </w:rPr>
        <w:t xml:space="preserve"> </w:t>
      </w:r>
      <w:r>
        <w:rPr>
          <w:rFonts w:asciiTheme="minorHAnsi" w:hAnsiTheme="minorHAnsi"/>
        </w:rPr>
        <w:t>on page 58.</w:t>
      </w:r>
    </w:p>
    <w:p w:rsidR="00316630" w:rsidRDefault="001433EC" w:rsidP="00D73879">
      <w:pPr>
        <w:pStyle w:val="ListParagraph"/>
        <w:numPr>
          <w:ilvl w:val="0"/>
          <w:numId w:val="7"/>
        </w:numPr>
        <w:rPr>
          <w:rFonts w:asciiTheme="minorHAnsi" w:eastAsia="MS Mincho" w:hAnsiTheme="minorHAnsi" w:cstheme="minorHAnsi"/>
        </w:rPr>
      </w:pPr>
      <w:r>
        <w:rPr>
          <w:rFonts w:asciiTheme="minorHAnsi" w:eastAsia="MS Mincho" w:hAnsiTheme="minorHAnsi" w:cstheme="minorHAnsi"/>
        </w:rPr>
        <w:t xml:space="preserve">Refer to the </w:t>
      </w:r>
      <w:r w:rsidR="00950797">
        <w:rPr>
          <w:rFonts w:asciiTheme="minorHAnsi" w:eastAsia="MS Mincho" w:hAnsiTheme="minorHAnsi" w:cstheme="minorHAnsi"/>
        </w:rPr>
        <w:t>Testing/Implementation [3.2] stage, Database registration and connection test run scenario on page 312. Test case #3 on the test log on page 313 shows a successful outcome.</w:t>
      </w:r>
      <w:r w:rsidR="007C09B4">
        <w:rPr>
          <w:rFonts w:asciiTheme="minorHAnsi" w:eastAsia="MS Mincho" w:hAnsiTheme="minorHAnsi" w:cstheme="minorHAnsi"/>
        </w:rPr>
        <w:t xml:space="preserve"> </w:t>
      </w:r>
    </w:p>
    <w:p w:rsidR="00316630" w:rsidRDefault="00316630" w:rsidP="00316630">
      <w:pPr>
        <w:pStyle w:val="ListParagraph"/>
        <w:ind w:left="1080"/>
        <w:rPr>
          <w:rFonts w:asciiTheme="minorHAnsi" w:eastAsia="MS Mincho" w:hAnsiTheme="minorHAnsi" w:cstheme="minorHAnsi"/>
        </w:rPr>
      </w:pPr>
    </w:p>
    <w:p w:rsidR="00316630" w:rsidRDefault="00316630" w:rsidP="00D73879">
      <w:pPr>
        <w:pStyle w:val="ListParagraph"/>
        <w:numPr>
          <w:ilvl w:val="0"/>
          <w:numId w:val="6"/>
        </w:numPr>
        <w:rPr>
          <w:rFonts w:asciiTheme="minorHAnsi" w:eastAsia="MS Mincho" w:hAnsiTheme="minorHAnsi" w:cstheme="minorHAnsi"/>
        </w:rPr>
      </w:pPr>
      <w:r>
        <w:rPr>
          <w:rFonts w:asciiTheme="minorHAnsi" w:eastAsia="MS Mincho" w:hAnsiTheme="minorHAnsi" w:cstheme="minorHAnsi"/>
          <w:b/>
        </w:rPr>
        <w:t xml:space="preserve">Retrieve item description and unit price </w:t>
      </w:r>
      <w:r>
        <w:rPr>
          <w:rFonts w:asciiTheme="minorHAnsi" w:eastAsia="MS Mincho" w:hAnsiTheme="minorHAnsi" w:cstheme="minorHAnsi"/>
        </w:rPr>
        <w:t>(Planning Stage [2], Ini</w:t>
      </w:r>
      <w:r w:rsidR="00E82AA3">
        <w:rPr>
          <w:rFonts w:asciiTheme="minorHAnsi" w:eastAsia="MS Mincho" w:hAnsiTheme="minorHAnsi" w:cstheme="minorHAnsi"/>
        </w:rPr>
        <w:t>tial Investigation [2.1], page 8</w:t>
      </w:r>
      <w:r>
        <w:rPr>
          <w:rFonts w:asciiTheme="minorHAnsi" w:eastAsia="MS Mincho" w:hAnsiTheme="minorHAnsi" w:cstheme="minorHAnsi"/>
        </w:rPr>
        <w:t>):</w:t>
      </w:r>
    </w:p>
    <w:p w:rsidR="00D21F0D" w:rsidRDefault="00D21F0D" w:rsidP="00D21F0D">
      <w:pPr>
        <w:pStyle w:val="ListParagraph"/>
        <w:rPr>
          <w:rFonts w:asciiTheme="minorHAnsi" w:eastAsia="MS Mincho" w:hAnsiTheme="minorHAnsi" w:cstheme="minorHAnsi"/>
        </w:rPr>
      </w:pPr>
      <w:r>
        <w:rPr>
          <w:rFonts w:asciiTheme="minorHAnsi" w:eastAsia="MS Mincho" w:hAnsiTheme="minorHAnsi" w:cstheme="minorHAnsi"/>
          <w:b/>
        </w:rPr>
        <w:t>-</w:t>
      </w:r>
      <w:r w:rsidRPr="00D21F0D">
        <w:rPr>
          <w:rFonts w:asciiTheme="minorHAnsi" w:eastAsia="MS Mincho" w:hAnsiTheme="minorHAnsi" w:cstheme="minorHAnsi"/>
        </w:rPr>
        <w:t xml:space="preserve"> </w:t>
      </w:r>
      <w:r>
        <w:rPr>
          <w:rFonts w:asciiTheme="minorHAnsi" w:eastAsia="MS Mincho" w:hAnsiTheme="minorHAnsi" w:cstheme="minorHAnsi"/>
        </w:rPr>
        <w:t>Query MySQL database and retrieve item description and unit price where item barcode is equal to the input barcode.</w:t>
      </w:r>
    </w:p>
    <w:p w:rsidR="00D21F0D" w:rsidRDefault="00D21F0D" w:rsidP="00D21F0D">
      <w:pPr>
        <w:pStyle w:val="ListParagraph"/>
        <w:rPr>
          <w:rFonts w:asciiTheme="minorHAnsi" w:eastAsia="MS Mincho" w:hAnsiTheme="minorHAnsi" w:cstheme="minorHAnsi"/>
        </w:rPr>
      </w:pPr>
    </w:p>
    <w:p w:rsidR="00554EE0" w:rsidRDefault="00010AB9" w:rsidP="00741092">
      <w:pPr>
        <w:pStyle w:val="ListParagraph"/>
        <w:rPr>
          <w:rFonts w:asciiTheme="minorHAnsi" w:eastAsia="MS Mincho" w:hAnsiTheme="minorHAnsi" w:cstheme="minorHAnsi"/>
        </w:rPr>
      </w:pPr>
      <w:r>
        <w:rPr>
          <w:rFonts w:asciiTheme="minorHAnsi" w:eastAsia="MS Mincho" w:hAnsiTheme="minorHAnsi" w:cstheme="minorHAnsi"/>
          <w:u w:val="single"/>
        </w:rPr>
        <w:t>Implementation</w:t>
      </w:r>
      <w:r w:rsidR="00D21F0D">
        <w:rPr>
          <w:rFonts w:asciiTheme="minorHAnsi" w:eastAsia="MS Mincho" w:hAnsiTheme="minorHAnsi" w:cstheme="minorHAnsi"/>
          <w:u w:val="single"/>
        </w:rPr>
        <w:t>:</w:t>
      </w:r>
      <w:r w:rsidR="00D21F0D">
        <w:rPr>
          <w:rFonts w:asciiTheme="minorHAnsi" w:eastAsia="MS Mincho" w:hAnsiTheme="minorHAnsi" w:cstheme="minorHAnsi"/>
        </w:rPr>
        <w:t xml:space="preserve"> </w:t>
      </w:r>
      <w:r w:rsidR="00741092">
        <w:rPr>
          <w:rFonts w:asciiTheme="minorHAnsi" w:eastAsia="MS Mincho" w:hAnsiTheme="minorHAnsi" w:cstheme="minorHAnsi"/>
        </w:rPr>
        <w:t xml:space="preserve"> </w:t>
      </w:r>
    </w:p>
    <w:p w:rsidR="001F12AD" w:rsidRDefault="000A7304" w:rsidP="00741092">
      <w:pPr>
        <w:pStyle w:val="ListParagraph"/>
        <w:rPr>
          <w:rFonts w:asciiTheme="minorHAnsi" w:eastAsia="MS Mincho" w:hAnsiTheme="minorHAnsi" w:cstheme="minorHAnsi"/>
        </w:rPr>
      </w:pPr>
      <w:r>
        <w:rPr>
          <w:rFonts w:asciiTheme="minorHAnsi" w:eastAsia="MS Mincho" w:hAnsiTheme="minorHAnsi" w:cstheme="minorHAnsi"/>
        </w:rPr>
        <w:t>The software provides a point-of-sale screen where a barcode scanner/reader or a keypad (physical/virtual keyboard) can be used to read/input a product’s barcode. The software will then check the database stored in MySQL server and return the corresponding product information</w:t>
      </w:r>
      <w:r w:rsidR="00C1780F">
        <w:rPr>
          <w:rFonts w:asciiTheme="minorHAnsi" w:eastAsia="MS Mincho" w:hAnsiTheme="minorHAnsi" w:cstheme="minorHAnsi"/>
        </w:rPr>
        <w:t xml:space="preserve"> (including description and unit price)</w:t>
      </w:r>
      <w:r>
        <w:rPr>
          <w:rFonts w:asciiTheme="minorHAnsi" w:eastAsia="MS Mincho" w:hAnsiTheme="minorHAnsi" w:cstheme="minorHAnsi"/>
        </w:rPr>
        <w:t xml:space="preserve"> if a match exists.</w:t>
      </w:r>
    </w:p>
    <w:p w:rsidR="00C147A0" w:rsidRDefault="00C147A0" w:rsidP="00741092">
      <w:pPr>
        <w:pStyle w:val="ListParagraph"/>
        <w:rPr>
          <w:rFonts w:asciiTheme="minorHAnsi" w:eastAsia="MS Mincho" w:hAnsiTheme="minorHAnsi" w:cstheme="minorHAnsi"/>
        </w:rPr>
      </w:pPr>
    </w:p>
    <w:p w:rsidR="00C147A0" w:rsidRDefault="00C147A0" w:rsidP="00741092">
      <w:pPr>
        <w:pStyle w:val="ListParagraph"/>
        <w:rPr>
          <w:rFonts w:asciiTheme="minorHAnsi" w:eastAsia="MS Mincho" w:hAnsiTheme="minorHAnsi" w:cstheme="minorHAnsi"/>
        </w:rPr>
      </w:pPr>
      <w:r>
        <w:rPr>
          <w:rFonts w:asciiTheme="minorHAnsi" w:eastAsia="MS Mincho" w:hAnsiTheme="minorHAnsi" w:cstheme="minorHAnsi"/>
          <w:u w:val="single"/>
        </w:rPr>
        <w:t>Evidence:</w:t>
      </w:r>
      <w:r>
        <w:rPr>
          <w:rFonts w:asciiTheme="minorHAnsi" w:eastAsia="MS Mincho" w:hAnsiTheme="minorHAnsi" w:cstheme="minorHAnsi"/>
        </w:rPr>
        <w:t xml:space="preserve"> </w:t>
      </w:r>
    </w:p>
    <w:p w:rsidR="00DD6F1A" w:rsidRDefault="00DD6F1A" w:rsidP="00D73879">
      <w:pPr>
        <w:pStyle w:val="ListParagraph"/>
        <w:numPr>
          <w:ilvl w:val="0"/>
          <w:numId w:val="8"/>
        </w:numPr>
        <w:rPr>
          <w:rFonts w:asciiTheme="minorHAnsi" w:eastAsia="MS Mincho" w:hAnsiTheme="minorHAnsi" w:cstheme="minorHAnsi"/>
        </w:rPr>
      </w:pPr>
      <w:r>
        <w:rPr>
          <w:rFonts w:asciiTheme="minorHAnsi" w:eastAsia="MS Mincho" w:hAnsiTheme="minorHAnsi" w:cstheme="minorHAnsi"/>
        </w:rPr>
        <w:t xml:space="preserve">Refer to the </w:t>
      </w:r>
      <w:r w:rsidRPr="00316630">
        <w:rPr>
          <w:rFonts w:asciiTheme="minorHAnsi" w:eastAsia="MS Mincho" w:hAnsiTheme="minorHAnsi" w:cstheme="minorHAnsi"/>
        </w:rPr>
        <w:t>Developing [3] stage, Design/Production of Application [3.1],</w:t>
      </w:r>
      <w:r>
        <w:rPr>
          <w:rFonts w:asciiTheme="minorHAnsi" w:eastAsia="MS Mincho" w:hAnsiTheme="minorHAnsi" w:cstheme="minorHAnsi"/>
        </w:rPr>
        <w:t xml:space="preserve"> PointOfSaleController class on page 120. The source code listing shows how this functionality was implemented.</w:t>
      </w:r>
    </w:p>
    <w:p w:rsidR="00B95240" w:rsidRDefault="00B95240" w:rsidP="00B95240">
      <w:pPr>
        <w:pStyle w:val="ListParagraph"/>
        <w:ind w:left="1080"/>
        <w:rPr>
          <w:rFonts w:asciiTheme="minorHAnsi" w:hAnsiTheme="minorHAnsi"/>
        </w:rPr>
      </w:pPr>
      <w:r>
        <w:rPr>
          <w:rFonts w:asciiTheme="minorHAnsi" w:eastAsia="MS Mincho" w:hAnsiTheme="minorHAnsi" w:cstheme="minorHAnsi"/>
        </w:rPr>
        <w:t>-</w:t>
      </w:r>
      <w:r w:rsidRPr="00B95240">
        <w:rPr>
          <w:rFonts w:asciiTheme="minorHAnsi" w:hAnsiTheme="minorHAnsi"/>
          <w:b/>
        </w:rPr>
        <w:t>public void getItemFromBarcode()</w:t>
      </w:r>
      <w:r>
        <w:rPr>
          <w:rFonts w:asciiTheme="minorHAnsi" w:hAnsiTheme="minorHAnsi"/>
          <w:b/>
        </w:rPr>
        <w:t xml:space="preserve"> </w:t>
      </w:r>
      <w:r>
        <w:rPr>
          <w:rFonts w:asciiTheme="minorHAnsi" w:hAnsiTheme="minorHAnsi"/>
        </w:rPr>
        <w:t>on page 130.</w:t>
      </w:r>
    </w:p>
    <w:p w:rsidR="00B95240" w:rsidRPr="00B95240" w:rsidRDefault="00B95240" w:rsidP="00B95240">
      <w:pPr>
        <w:pStyle w:val="ListParagraph"/>
        <w:ind w:left="1080"/>
        <w:rPr>
          <w:rFonts w:asciiTheme="minorHAnsi" w:eastAsia="MS Mincho" w:hAnsiTheme="minorHAnsi" w:cstheme="minorHAnsi"/>
        </w:rPr>
      </w:pPr>
      <w:r>
        <w:rPr>
          <w:rFonts w:asciiTheme="minorHAnsi" w:hAnsiTheme="minorHAnsi"/>
        </w:rPr>
        <w:t>-</w:t>
      </w:r>
      <w:r w:rsidRPr="00B95240">
        <w:rPr>
          <w:rFonts w:asciiTheme="minorHAnsi" w:hAnsiTheme="minorHAnsi"/>
          <w:b/>
        </w:rPr>
        <w:t>public void getItemFromUOM(int productID, double quantity)</w:t>
      </w:r>
      <w:r>
        <w:rPr>
          <w:rFonts w:asciiTheme="minorHAnsi" w:hAnsiTheme="minorHAnsi"/>
          <w:b/>
        </w:rPr>
        <w:t xml:space="preserve"> </w:t>
      </w:r>
      <w:r>
        <w:rPr>
          <w:rFonts w:asciiTheme="minorHAnsi" w:hAnsiTheme="minorHAnsi"/>
        </w:rPr>
        <w:t>on page 132.</w:t>
      </w:r>
    </w:p>
    <w:p w:rsidR="00DD6F1A" w:rsidRPr="002C64C9" w:rsidRDefault="00DD6F1A" w:rsidP="00D73879">
      <w:pPr>
        <w:pStyle w:val="ListParagraph"/>
        <w:numPr>
          <w:ilvl w:val="0"/>
          <w:numId w:val="8"/>
        </w:numPr>
        <w:rPr>
          <w:rFonts w:asciiTheme="minorHAnsi" w:eastAsia="MS Mincho" w:hAnsiTheme="minorHAnsi" w:cstheme="minorHAnsi"/>
        </w:rPr>
      </w:pPr>
      <w:r>
        <w:rPr>
          <w:rFonts w:asciiTheme="minorHAnsi" w:eastAsia="MS Mincho" w:hAnsiTheme="minorHAnsi" w:cstheme="minorHAnsi"/>
        </w:rPr>
        <w:t xml:space="preserve">Refer to the </w:t>
      </w:r>
      <w:r w:rsidRPr="00316630">
        <w:rPr>
          <w:rFonts w:asciiTheme="minorHAnsi" w:eastAsia="MS Mincho" w:hAnsiTheme="minorHAnsi" w:cstheme="minorHAnsi"/>
        </w:rPr>
        <w:t>Developing [3] stage, Design/Production of Application [3.1],</w:t>
      </w:r>
      <w:r>
        <w:rPr>
          <w:rFonts w:asciiTheme="minorHAnsi" w:eastAsia="MS Mincho" w:hAnsiTheme="minorHAnsi" w:cstheme="minorHAnsi"/>
        </w:rPr>
        <w:t xml:space="preserve"> </w:t>
      </w:r>
      <w:r w:rsidR="00BE2121">
        <w:rPr>
          <w:rFonts w:asciiTheme="minorHAnsi" w:eastAsia="MS Mincho" w:hAnsiTheme="minorHAnsi" w:cstheme="minorHAnsi"/>
        </w:rPr>
        <w:t>PointOfSaleView</w:t>
      </w:r>
      <w:r>
        <w:rPr>
          <w:rFonts w:asciiTheme="minorHAnsi" w:eastAsia="MS Mincho" w:hAnsiTheme="minorHAnsi" w:cstheme="minorHAnsi"/>
        </w:rPr>
        <w:t xml:space="preserve"> class on page</w:t>
      </w:r>
      <w:r w:rsidR="00BE2121">
        <w:rPr>
          <w:rFonts w:asciiTheme="minorHAnsi" w:eastAsia="MS Mincho" w:hAnsiTheme="minorHAnsi" w:cstheme="minorHAnsi"/>
        </w:rPr>
        <w:t xml:space="preserve"> 88</w:t>
      </w:r>
      <w:r>
        <w:rPr>
          <w:rFonts w:asciiTheme="minorHAnsi" w:eastAsia="MS Mincho" w:hAnsiTheme="minorHAnsi" w:cstheme="minorHAnsi"/>
        </w:rPr>
        <w:t>. The source code listing shows how th</w:t>
      </w:r>
      <w:r w:rsidR="00BE2121">
        <w:rPr>
          <w:rFonts w:asciiTheme="minorHAnsi" w:eastAsia="MS Mincho" w:hAnsiTheme="minorHAnsi" w:cstheme="minorHAnsi"/>
        </w:rPr>
        <w:t>is functionality was presented</w:t>
      </w:r>
      <w:r w:rsidR="002C64C9">
        <w:rPr>
          <w:rFonts w:asciiTheme="minorHAnsi" w:eastAsia="MS Mincho" w:hAnsiTheme="minorHAnsi" w:cstheme="minorHAnsi"/>
        </w:rPr>
        <w:t>.</w:t>
      </w:r>
    </w:p>
    <w:p w:rsidR="00DD6F1A" w:rsidRDefault="00DD6F1A" w:rsidP="00D73879">
      <w:pPr>
        <w:pStyle w:val="ListParagraph"/>
        <w:numPr>
          <w:ilvl w:val="0"/>
          <w:numId w:val="8"/>
        </w:numPr>
        <w:rPr>
          <w:rFonts w:asciiTheme="minorHAnsi" w:eastAsia="MS Mincho" w:hAnsiTheme="minorHAnsi" w:cstheme="minorHAnsi"/>
        </w:rPr>
      </w:pPr>
      <w:r>
        <w:rPr>
          <w:rFonts w:asciiTheme="minorHAnsi" w:eastAsia="MS Mincho" w:hAnsiTheme="minorHAnsi" w:cstheme="minorHAnsi"/>
        </w:rPr>
        <w:t>Refer to the Testing/Implementation [3.2] stage, Order insertion test run scenario on page 335.</w:t>
      </w:r>
      <w:r w:rsidR="002C64C9">
        <w:rPr>
          <w:rFonts w:asciiTheme="minorHAnsi" w:eastAsia="MS Mincho" w:hAnsiTheme="minorHAnsi" w:cstheme="minorHAnsi"/>
        </w:rPr>
        <w:t xml:space="preserve"> The test code</w:t>
      </w:r>
      <w:r w:rsidR="005B2324">
        <w:rPr>
          <w:rFonts w:asciiTheme="minorHAnsi" w:eastAsia="MS Mincho" w:hAnsiTheme="minorHAnsi" w:cstheme="minorHAnsi"/>
        </w:rPr>
        <w:t xml:space="preserve"> on page 331</w:t>
      </w:r>
      <w:r w:rsidR="002C64C9">
        <w:rPr>
          <w:rFonts w:asciiTheme="minorHAnsi" w:eastAsia="MS Mincho" w:hAnsiTheme="minorHAnsi" w:cstheme="minorHAnsi"/>
        </w:rPr>
        <w:t xml:space="preserve"> was the code used to implement the order and order –details insert transaction in the actual </w:t>
      </w:r>
      <w:r w:rsidR="00E82AA3">
        <w:rPr>
          <w:rFonts w:asciiTheme="minorHAnsi" w:eastAsia="MS Mincho" w:hAnsiTheme="minorHAnsi" w:cstheme="minorHAnsi"/>
        </w:rPr>
        <w:t>controller class to insert product</w:t>
      </w:r>
      <w:r w:rsidR="002C64C9">
        <w:rPr>
          <w:rFonts w:asciiTheme="minorHAnsi" w:eastAsia="MS Mincho" w:hAnsiTheme="minorHAnsi" w:cstheme="minorHAnsi"/>
        </w:rPr>
        <w:t xml:space="preserve"> information from</w:t>
      </w:r>
      <w:r w:rsidR="007D6588">
        <w:rPr>
          <w:rFonts w:asciiTheme="minorHAnsi" w:eastAsia="MS Mincho" w:hAnsiTheme="minorHAnsi" w:cstheme="minorHAnsi"/>
        </w:rPr>
        <w:t xml:space="preserve"> </w:t>
      </w:r>
      <w:r w:rsidR="002C64C9">
        <w:rPr>
          <w:rFonts w:asciiTheme="minorHAnsi" w:eastAsia="MS Mincho" w:hAnsiTheme="minorHAnsi" w:cstheme="minorHAnsi"/>
        </w:rPr>
        <w:t xml:space="preserve">a barcode input. </w:t>
      </w:r>
    </w:p>
    <w:p w:rsidR="00C1780F" w:rsidRDefault="00C1780F" w:rsidP="00C1780F">
      <w:pPr>
        <w:pStyle w:val="ListParagraph"/>
        <w:ind w:left="1080"/>
        <w:rPr>
          <w:rFonts w:asciiTheme="minorHAnsi" w:eastAsia="MS Mincho" w:hAnsiTheme="minorHAnsi" w:cstheme="minorHAnsi"/>
        </w:rPr>
      </w:pPr>
    </w:p>
    <w:p w:rsidR="00C1780F" w:rsidRDefault="00E82AA3" w:rsidP="00D73879">
      <w:pPr>
        <w:pStyle w:val="ListParagraph"/>
        <w:numPr>
          <w:ilvl w:val="0"/>
          <w:numId w:val="6"/>
        </w:numPr>
        <w:rPr>
          <w:rFonts w:asciiTheme="minorHAnsi" w:eastAsia="MS Mincho" w:hAnsiTheme="minorHAnsi" w:cstheme="minorHAnsi"/>
        </w:rPr>
      </w:pPr>
      <w:r>
        <w:rPr>
          <w:rFonts w:asciiTheme="minorHAnsi" w:eastAsia="MS Mincho" w:hAnsiTheme="minorHAnsi" w:cstheme="minorHAnsi"/>
          <w:b/>
        </w:rPr>
        <w:t>Manage cash payment</w:t>
      </w:r>
      <w:r>
        <w:rPr>
          <w:rFonts w:asciiTheme="minorHAnsi" w:eastAsia="MS Mincho" w:hAnsiTheme="minorHAnsi" w:cstheme="minorHAnsi"/>
        </w:rPr>
        <w:t xml:space="preserve"> (Planning Stage [2], Initial Investigation [2.1], page 8):</w:t>
      </w:r>
    </w:p>
    <w:p w:rsidR="00E82AA3" w:rsidRDefault="00E82AA3" w:rsidP="00E82AA3">
      <w:pPr>
        <w:pStyle w:val="ListParagraph"/>
        <w:rPr>
          <w:rFonts w:asciiTheme="minorHAnsi" w:eastAsia="MS Mincho" w:hAnsiTheme="minorHAnsi" w:cstheme="minorHAnsi"/>
        </w:rPr>
      </w:pPr>
      <w:r>
        <w:rPr>
          <w:rFonts w:asciiTheme="minorHAnsi" w:eastAsia="MS Mincho" w:hAnsiTheme="minorHAnsi" w:cstheme="minorHAnsi"/>
          <w:b/>
        </w:rPr>
        <w:t xml:space="preserve">- </w:t>
      </w:r>
      <w:r>
        <w:rPr>
          <w:rFonts w:asciiTheme="minorHAnsi" w:eastAsia="MS Mincho" w:hAnsiTheme="minorHAnsi" w:cstheme="minorHAnsi"/>
        </w:rPr>
        <w:t>If cash amount is greater than or equal to the amount to be paid then calculate change and save transaction to database.</w:t>
      </w:r>
    </w:p>
    <w:p w:rsidR="00824E63" w:rsidRDefault="00824E63" w:rsidP="00E82AA3">
      <w:pPr>
        <w:pStyle w:val="ListParagraph"/>
        <w:rPr>
          <w:rFonts w:asciiTheme="minorHAnsi" w:eastAsia="MS Mincho" w:hAnsiTheme="minorHAnsi" w:cstheme="minorHAnsi"/>
        </w:rPr>
      </w:pPr>
    </w:p>
    <w:p w:rsidR="00824E63" w:rsidRDefault="00010AB9" w:rsidP="00E82AA3">
      <w:pPr>
        <w:pStyle w:val="ListParagraph"/>
        <w:rPr>
          <w:rFonts w:asciiTheme="minorHAnsi" w:eastAsia="MS Mincho" w:hAnsiTheme="minorHAnsi" w:cstheme="minorHAnsi"/>
        </w:rPr>
      </w:pPr>
      <w:r>
        <w:rPr>
          <w:rFonts w:asciiTheme="minorHAnsi" w:eastAsia="MS Mincho" w:hAnsiTheme="minorHAnsi" w:cstheme="minorHAnsi"/>
          <w:u w:val="single"/>
        </w:rPr>
        <w:t>Implementation</w:t>
      </w:r>
      <w:r w:rsidR="00824E63">
        <w:rPr>
          <w:rFonts w:asciiTheme="minorHAnsi" w:eastAsia="MS Mincho" w:hAnsiTheme="minorHAnsi" w:cstheme="minorHAnsi"/>
          <w:u w:val="single"/>
        </w:rPr>
        <w:t>:</w:t>
      </w:r>
      <w:r w:rsidR="00824E63">
        <w:rPr>
          <w:rFonts w:asciiTheme="minorHAnsi" w:eastAsia="MS Mincho" w:hAnsiTheme="minorHAnsi" w:cstheme="minorHAnsi"/>
        </w:rPr>
        <w:t xml:space="preserve"> </w:t>
      </w:r>
    </w:p>
    <w:p w:rsidR="00824E63" w:rsidRDefault="00824E63" w:rsidP="00E82AA3">
      <w:pPr>
        <w:pStyle w:val="ListParagraph"/>
        <w:rPr>
          <w:rFonts w:asciiTheme="minorHAnsi" w:eastAsia="MS Mincho" w:hAnsiTheme="minorHAnsi" w:cstheme="minorHAnsi"/>
        </w:rPr>
      </w:pPr>
      <w:r>
        <w:rPr>
          <w:rFonts w:asciiTheme="minorHAnsi" w:eastAsia="MS Mincho" w:hAnsiTheme="minorHAnsi" w:cstheme="minorHAnsi"/>
        </w:rPr>
        <w:t>The software provides a cash payment checkout screen where the total amount to be paid is displayed and an input box to enter the cash payment amount is provided.</w:t>
      </w:r>
      <w:r w:rsidR="003E1215">
        <w:rPr>
          <w:rFonts w:asciiTheme="minorHAnsi" w:eastAsia="MS Mincho" w:hAnsiTheme="minorHAnsi" w:cstheme="minorHAnsi"/>
        </w:rPr>
        <w:t xml:space="preserve"> Once the cash amount has been accepted (cash amount is greater than or equal to the amount to be paid), the amount tendered and the amount of change (if applicable) is displayed.</w:t>
      </w:r>
      <w:r w:rsidR="00976566">
        <w:rPr>
          <w:rFonts w:asciiTheme="minorHAnsi" w:eastAsia="MS Mincho" w:hAnsiTheme="minorHAnsi" w:cstheme="minorHAnsi"/>
        </w:rPr>
        <w:t xml:space="preserve"> The sale will then be recorded in the database as a result of </w:t>
      </w:r>
      <w:r w:rsidR="0073073B">
        <w:rPr>
          <w:rFonts w:asciiTheme="minorHAnsi" w:eastAsia="MS Mincho" w:hAnsiTheme="minorHAnsi" w:cstheme="minorHAnsi"/>
        </w:rPr>
        <w:t>a successful</w:t>
      </w:r>
      <w:r w:rsidR="00976566">
        <w:rPr>
          <w:rFonts w:asciiTheme="minorHAnsi" w:eastAsia="MS Mincho" w:hAnsiTheme="minorHAnsi" w:cstheme="minorHAnsi"/>
        </w:rPr>
        <w:t xml:space="preserve"> transaction.</w:t>
      </w:r>
    </w:p>
    <w:p w:rsidR="00824E63" w:rsidRDefault="00824E63" w:rsidP="00E82AA3">
      <w:pPr>
        <w:pStyle w:val="ListParagraph"/>
        <w:rPr>
          <w:rFonts w:asciiTheme="minorHAnsi" w:eastAsia="MS Mincho" w:hAnsiTheme="minorHAnsi" w:cstheme="minorHAnsi"/>
        </w:rPr>
      </w:pPr>
    </w:p>
    <w:p w:rsidR="0073073B" w:rsidRDefault="0073073B" w:rsidP="00E82AA3">
      <w:pPr>
        <w:pStyle w:val="ListParagraph"/>
        <w:rPr>
          <w:rFonts w:asciiTheme="minorHAnsi" w:eastAsia="MS Mincho" w:hAnsiTheme="minorHAnsi" w:cstheme="minorHAnsi"/>
        </w:rPr>
      </w:pPr>
      <w:r>
        <w:rPr>
          <w:rFonts w:asciiTheme="minorHAnsi" w:eastAsia="MS Mincho" w:hAnsiTheme="minorHAnsi" w:cstheme="minorHAnsi"/>
          <w:u w:val="single"/>
        </w:rPr>
        <w:t>Evidence:</w:t>
      </w:r>
      <w:r>
        <w:rPr>
          <w:rFonts w:asciiTheme="minorHAnsi" w:eastAsia="MS Mincho" w:hAnsiTheme="minorHAnsi" w:cstheme="minorHAnsi"/>
        </w:rPr>
        <w:t xml:space="preserve"> </w:t>
      </w:r>
    </w:p>
    <w:p w:rsidR="0073073B" w:rsidRDefault="008C00BE" w:rsidP="00D73879">
      <w:pPr>
        <w:pStyle w:val="ListParagraph"/>
        <w:numPr>
          <w:ilvl w:val="0"/>
          <w:numId w:val="9"/>
        </w:numPr>
        <w:rPr>
          <w:rFonts w:asciiTheme="minorHAnsi" w:eastAsia="MS Mincho" w:hAnsiTheme="minorHAnsi" w:cstheme="minorHAnsi"/>
        </w:rPr>
      </w:pPr>
      <w:r>
        <w:rPr>
          <w:rFonts w:asciiTheme="minorHAnsi" w:eastAsia="MS Mincho" w:hAnsiTheme="minorHAnsi" w:cstheme="minorHAnsi"/>
        </w:rPr>
        <w:t xml:space="preserve">Refer to the </w:t>
      </w:r>
      <w:r w:rsidRPr="00316630">
        <w:rPr>
          <w:rFonts w:asciiTheme="minorHAnsi" w:eastAsia="MS Mincho" w:hAnsiTheme="minorHAnsi" w:cstheme="minorHAnsi"/>
        </w:rPr>
        <w:t>Developing [3] stage, Design/Production of Application [3.1],</w:t>
      </w:r>
      <w:r>
        <w:rPr>
          <w:rFonts w:asciiTheme="minorHAnsi" w:eastAsia="MS Mincho" w:hAnsiTheme="minorHAnsi" w:cstheme="minorHAnsi"/>
        </w:rPr>
        <w:t xml:space="preserve"> PayByCashDialog class on page </w:t>
      </w:r>
      <w:r w:rsidR="009653A6">
        <w:rPr>
          <w:rFonts w:asciiTheme="minorHAnsi" w:eastAsia="MS Mincho" w:hAnsiTheme="minorHAnsi" w:cstheme="minorHAnsi"/>
        </w:rPr>
        <w:t>159. The source code listing shows how this functionality was implemented.</w:t>
      </w:r>
    </w:p>
    <w:p w:rsidR="00E015F6" w:rsidRDefault="00E015F6" w:rsidP="00E015F6">
      <w:pPr>
        <w:pStyle w:val="ListParagraph"/>
        <w:ind w:left="1080"/>
        <w:rPr>
          <w:rFonts w:asciiTheme="minorHAnsi" w:eastAsia="MS Mincho" w:hAnsiTheme="minorHAnsi" w:cstheme="minorHAnsi"/>
        </w:rPr>
      </w:pPr>
      <w:r>
        <w:rPr>
          <w:rFonts w:asciiTheme="minorHAnsi" w:eastAsia="MS Mincho" w:hAnsiTheme="minorHAnsi" w:cstheme="minorHAnsi"/>
        </w:rPr>
        <w:t>-</w:t>
      </w:r>
      <w:r w:rsidRPr="00E015F6">
        <w:rPr>
          <w:rFonts w:asciiTheme="minorHAnsi" w:hAnsiTheme="minorHAnsi"/>
          <w:b/>
        </w:rPr>
        <w:t>public boolean isPaymentEnough(double paymentAmount)</w:t>
      </w:r>
      <w:r>
        <w:t xml:space="preserve"> on page 179.</w:t>
      </w:r>
    </w:p>
    <w:p w:rsidR="009653A6" w:rsidRDefault="009653A6" w:rsidP="00D73879">
      <w:pPr>
        <w:pStyle w:val="ListParagraph"/>
        <w:numPr>
          <w:ilvl w:val="0"/>
          <w:numId w:val="9"/>
        </w:numPr>
        <w:rPr>
          <w:rFonts w:asciiTheme="minorHAnsi" w:eastAsia="MS Mincho" w:hAnsiTheme="minorHAnsi" w:cstheme="minorHAnsi"/>
        </w:rPr>
      </w:pPr>
      <w:r>
        <w:rPr>
          <w:rFonts w:asciiTheme="minorHAnsi" w:eastAsia="MS Mincho" w:hAnsiTheme="minorHAnsi" w:cstheme="minorHAnsi"/>
        </w:rPr>
        <w:t>Refer to the Testing/Implementation [3.2] stage, Order insertion test run scenario on page 335. The test code on page 331 was the code used to implement the order and order –details insert transaction in the actual controller class after a successful cash payment checkout.</w:t>
      </w:r>
    </w:p>
    <w:p w:rsidR="009653A6" w:rsidRDefault="009653A6" w:rsidP="009653A6">
      <w:pPr>
        <w:pStyle w:val="ListParagraph"/>
        <w:ind w:left="1080"/>
        <w:rPr>
          <w:rFonts w:asciiTheme="minorHAnsi" w:eastAsia="MS Mincho" w:hAnsiTheme="minorHAnsi" w:cstheme="minorHAnsi"/>
        </w:rPr>
      </w:pPr>
    </w:p>
    <w:p w:rsidR="009653A6" w:rsidRDefault="009653A6" w:rsidP="00D73879">
      <w:pPr>
        <w:pStyle w:val="ListParagraph"/>
        <w:numPr>
          <w:ilvl w:val="0"/>
          <w:numId w:val="6"/>
        </w:numPr>
        <w:rPr>
          <w:rFonts w:asciiTheme="minorHAnsi" w:eastAsia="MS Mincho" w:hAnsiTheme="minorHAnsi" w:cstheme="minorHAnsi"/>
        </w:rPr>
      </w:pPr>
      <w:r>
        <w:rPr>
          <w:rFonts w:asciiTheme="minorHAnsi" w:eastAsia="MS Mincho" w:hAnsiTheme="minorHAnsi" w:cstheme="minorHAnsi"/>
          <w:b/>
        </w:rPr>
        <w:t xml:space="preserve">Reduce stock amount </w:t>
      </w:r>
      <w:r>
        <w:rPr>
          <w:rFonts w:asciiTheme="minorHAnsi" w:eastAsia="MS Mincho" w:hAnsiTheme="minorHAnsi" w:cstheme="minorHAnsi"/>
        </w:rPr>
        <w:t xml:space="preserve">(Planning Stage [2], Initial Investigation [2.1], page 9):  </w:t>
      </w:r>
    </w:p>
    <w:p w:rsidR="004A7272" w:rsidRDefault="004A7272" w:rsidP="004A7272">
      <w:pPr>
        <w:pStyle w:val="ListParagraph"/>
        <w:rPr>
          <w:rFonts w:asciiTheme="minorHAnsi" w:eastAsia="MS Mincho" w:hAnsiTheme="minorHAnsi" w:cstheme="minorHAnsi"/>
        </w:rPr>
      </w:pPr>
      <w:r>
        <w:rPr>
          <w:rFonts w:asciiTheme="minorHAnsi" w:eastAsia="MS Mincho" w:hAnsiTheme="minorHAnsi" w:cstheme="minorHAnsi"/>
          <w:b/>
        </w:rPr>
        <w:t xml:space="preserve">- </w:t>
      </w:r>
      <w:r>
        <w:rPr>
          <w:rFonts w:asciiTheme="minorHAnsi" w:eastAsia="MS Mincho" w:hAnsiTheme="minorHAnsi" w:cstheme="minorHAnsi"/>
        </w:rPr>
        <w:t>Item stock amount – 1.</w:t>
      </w:r>
    </w:p>
    <w:p w:rsidR="004A7272" w:rsidRDefault="004A7272" w:rsidP="004A7272">
      <w:pPr>
        <w:pStyle w:val="ListParagraph"/>
        <w:rPr>
          <w:rFonts w:asciiTheme="minorHAnsi" w:eastAsia="MS Mincho" w:hAnsiTheme="minorHAnsi" w:cstheme="minorHAnsi"/>
        </w:rPr>
      </w:pPr>
    </w:p>
    <w:p w:rsidR="004A7272" w:rsidRDefault="00010AB9" w:rsidP="004A7272">
      <w:pPr>
        <w:pStyle w:val="ListParagraph"/>
        <w:rPr>
          <w:rFonts w:asciiTheme="minorHAnsi" w:eastAsia="MS Mincho" w:hAnsiTheme="minorHAnsi" w:cstheme="minorHAnsi"/>
        </w:rPr>
      </w:pPr>
      <w:r>
        <w:rPr>
          <w:rFonts w:asciiTheme="minorHAnsi" w:eastAsia="MS Mincho" w:hAnsiTheme="minorHAnsi" w:cstheme="minorHAnsi"/>
          <w:u w:val="single"/>
        </w:rPr>
        <w:t>Implementation</w:t>
      </w:r>
      <w:r w:rsidR="004A7272">
        <w:rPr>
          <w:rFonts w:asciiTheme="minorHAnsi" w:eastAsia="MS Mincho" w:hAnsiTheme="minorHAnsi" w:cstheme="minorHAnsi"/>
          <w:u w:val="single"/>
        </w:rPr>
        <w:t>:</w:t>
      </w:r>
      <w:r w:rsidR="004A7272">
        <w:rPr>
          <w:rFonts w:asciiTheme="minorHAnsi" w:eastAsia="MS Mincho" w:hAnsiTheme="minorHAnsi" w:cstheme="minorHAnsi"/>
        </w:rPr>
        <w:t xml:space="preserve"> </w:t>
      </w:r>
    </w:p>
    <w:p w:rsidR="00205103" w:rsidRDefault="004A7272" w:rsidP="004A7272">
      <w:pPr>
        <w:pStyle w:val="ListParagraph"/>
        <w:rPr>
          <w:rFonts w:asciiTheme="minorHAnsi" w:eastAsia="MS Mincho" w:hAnsiTheme="minorHAnsi" w:cstheme="minorHAnsi"/>
          <w:u w:val="single"/>
        </w:rPr>
      </w:pPr>
      <w:r>
        <w:rPr>
          <w:rFonts w:asciiTheme="minorHAnsi" w:eastAsia="MS Mincho" w:hAnsiTheme="minorHAnsi" w:cstheme="minorHAnsi"/>
        </w:rPr>
        <w:lastRenderedPageBreak/>
        <w:t>The stock amount (product_inventory table) for a particular product will be deducted by the amount of items sold for that product as part of a successful sale transaction.</w:t>
      </w:r>
    </w:p>
    <w:p w:rsidR="00205103" w:rsidRDefault="00205103" w:rsidP="004A7272">
      <w:pPr>
        <w:pStyle w:val="ListParagraph"/>
        <w:rPr>
          <w:rFonts w:asciiTheme="minorHAnsi" w:eastAsia="MS Mincho" w:hAnsiTheme="minorHAnsi" w:cstheme="minorHAnsi"/>
          <w:u w:val="single"/>
        </w:rPr>
      </w:pPr>
    </w:p>
    <w:p w:rsidR="0047283D" w:rsidRDefault="0047283D" w:rsidP="004A7272">
      <w:pPr>
        <w:pStyle w:val="ListParagraph"/>
        <w:rPr>
          <w:rFonts w:asciiTheme="minorHAnsi" w:eastAsia="MS Mincho" w:hAnsiTheme="minorHAnsi" w:cstheme="minorHAnsi"/>
        </w:rPr>
      </w:pPr>
      <w:r>
        <w:rPr>
          <w:rFonts w:asciiTheme="minorHAnsi" w:eastAsia="MS Mincho" w:hAnsiTheme="minorHAnsi" w:cstheme="minorHAnsi"/>
          <w:u w:val="single"/>
        </w:rPr>
        <w:t>Evidence:</w:t>
      </w:r>
      <w:r>
        <w:rPr>
          <w:rFonts w:asciiTheme="minorHAnsi" w:eastAsia="MS Mincho" w:hAnsiTheme="minorHAnsi" w:cstheme="minorHAnsi"/>
        </w:rPr>
        <w:t xml:space="preserve"> </w:t>
      </w:r>
    </w:p>
    <w:p w:rsidR="00205103" w:rsidRDefault="00205103" w:rsidP="00D73879">
      <w:pPr>
        <w:pStyle w:val="ListParagraph"/>
        <w:numPr>
          <w:ilvl w:val="0"/>
          <w:numId w:val="10"/>
        </w:numPr>
        <w:rPr>
          <w:rFonts w:asciiTheme="minorHAnsi" w:eastAsia="MS Mincho" w:hAnsiTheme="minorHAnsi" w:cstheme="minorHAnsi"/>
        </w:rPr>
      </w:pPr>
      <w:r>
        <w:rPr>
          <w:rFonts w:asciiTheme="minorHAnsi" w:eastAsia="MS Mincho" w:hAnsiTheme="minorHAnsi" w:cstheme="minorHAnsi"/>
        </w:rPr>
        <w:t xml:space="preserve">Refer to the </w:t>
      </w:r>
      <w:r w:rsidRPr="00316630">
        <w:rPr>
          <w:rFonts w:asciiTheme="minorHAnsi" w:eastAsia="MS Mincho" w:hAnsiTheme="minorHAnsi" w:cstheme="minorHAnsi"/>
        </w:rPr>
        <w:t>Developing [3] stage, Design/Production of Application [3.1],</w:t>
      </w:r>
      <w:r>
        <w:rPr>
          <w:rFonts w:asciiTheme="minorHAnsi" w:eastAsia="MS Mincho" w:hAnsiTheme="minorHAnsi" w:cstheme="minorHAnsi"/>
        </w:rPr>
        <w:t xml:space="preserve"> PointOfSaleController class on page 120. The source code listing shows how this functionality was implemented.</w:t>
      </w:r>
    </w:p>
    <w:p w:rsidR="005315ED" w:rsidRDefault="005315ED" w:rsidP="005315ED">
      <w:pPr>
        <w:pStyle w:val="ListParagraph"/>
        <w:ind w:left="1080"/>
        <w:rPr>
          <w:rFonts w:asciiTheme="minorHAnsi" w:eastAsia="MS Mincho" w:hAnsiTheme="minorHAnsi" w:cstheme="minorHAnsi"/>
        </w:rPr>
      </w:pPr>
      <w:r>
        <w:rPr>
          <w:rFonts w:asciiTheme="minorHAnsi" w:eastAsia="MS Mincho" w:hAnsiTheme="minorHAnsi" w:cstheme="minorHAnsi"/>
        </w:rPr>
        <w:t>-</w:t>
      </w:r>
      <w:r w:rsidRPr="00D23AB8">
        <w:rPr>
          <w:rFonts w:asciiTheme="minorHAnsi" w:eastAsia="MS Mincho" w:hAnsiTheme="minorHAnsi" w:cstheme="minorHAnsi"/>
          <w:b/>
        </w:rPr>
        <w:t>public boolean commitSaleTransaction()</w:t>
      </w:r>
      <w:r>
        <w:rPr>
          <w:rFonts w:asciiTheme="minorHAnsi" w:eastAsia="MS Mincho" w:hAnsiTheme="minorHAnsi" w:cstheme="minorHAnsi"/>
        </w:rPr>
        <w:t xml:space="preserve"> on page 137.</w:t>
      </w:r>
    </w:p>
    <w:p w:rsidR="00E03921" w:rsidRDefault="00D64464" w:rsidP="00D73879">
      <w:pPr>
        <w:pStyle w:val="ListParagraph"/>
        <w:numPr>
          <w:ilvl w:val="0"/>
          <w:numId w:val="10"/>
        </w:numPr>
        <w:rPr>
          <w:rFonts w:asciiTheme="minorHAnsi" w:eastAsia="MS Mincho" w:hAnsiTheme="minorHAnsi" w:cstheme="minorHAnsi"/>
        </w:rPr>
      </w:pPr>
      <w:r w:rsidRPr="000D6BD4">
        <w:rPr>
          <w:rFonts w:asciiTheme="minorHAnsi" w:eastAsia="MS Mincho" w:hAnsiTheme="minorHAnsi" w:cstheme="minorHAnsi"/>
        </w:rPr>
        <w:t>Refer to the Testing/Implementation [3.2] stage, Order insertion test run scenario on page 335. The test code on page 331 was the code used to implement the order and order –details insert transaction in the actual controller class</w:t>
      </w:r>
      <w:r w:rsidR="00EB6C7B" w:rsidRPr="000D6BD4">
        <w:rPr>
          <w:rFonts w:asciiTheme="minorHAnsi" w:eastAsia="MS Mincho" w:hAnsiTheme="minorHAnsi" w:cstheme="minorHAnsi"/>
        </w:rPr>
        <w:t xml:space="preserve"> to</w:t>
      </w:r>
      <w:r w:rsidR="00BE6241" w:rsidRPr="000D6BD4">
        <w:rPr>
          <w:rFonts w:asciiTheme="minorHAnsi" w:eastAsia="MS Mincho" w:hAnsiTheme="minorHAnsi" w:cstheme="minorHAnsi"/>
        </w:rPr>
        <w:t xml:space="preserve"> update the product_inventory table</w:t>
      </w:r>
      <w:r w:rsidR="00E14989" w:rsidRPr="000D6BD4">
        <w:rPr>
          <w:rFonts w:asciiTheme="minorHAnsi" w:eastAsia="MS Mincho" w:hAnsiTheme="minorHAnsi" w:cstheme="minorHAnsi"/>
        </w:rPr>
        <w:t>. T</w:t>
      </w:r>
      <w:r w:rsidR="00BE6241" w:rsidRPr="000D6BD4">
        <w:rPr>
          <w:rFonts w:asciiTheme="minorHAnsi" w:eastAsia="MS Mincho" w:hAnsiTheme="minorHAnsi" w:cstheme="minorHAnsi"/>
        </w:rPr>
        <w:t>he amount of item</w:t>
      </w:r>
      <w:r w:rsidR="00EF6B4C" w:rsidRPr="000D6BD4">
        <w:rPr>
          <w:rFonts w:asciiTheme="minorHAnsi" w:eastAsia="MS Mincho" w:hAnsiTheme="minorHAnsi" w:cstheme="minorHAnsi"/>
        </w:rPr>
        <w:t>s</w:t>
      </w:r>
      <w:r w:rsidR="00BE6241" w:rsidRPr="000D6BD4">
        <w:rPr>
          <w:rFonts w:asciiTheme="minorHAnsi" w:eastAsia="MS Mincho" w:hAnsiTheme="minorHAnsi" w:cstheme="minorHAnsi"/>
        </w:rPr>
        <w:t xml:space="preserve"> sold </w:t>
      </w:r>
      <w:r w:rsidR="00E14989" w:rsidRPr="000D6BD4">
        <w:rPr>
          <w:rFonts w:asciiTheme="minorHAnsi" w:eastAsia="MS Mincho" w:hAnsiTheme="minorHAnsi" w:cstheme="minorHAnsi"/>
        </w:rPr>
        <w:t xml:space="preserve">will be deducted </w:t>
      </w:r>
      <w:r w:rsidR="00BE6241" w:rsidRPr="000D6BD4">
        <w:rPr>
          <w:rFonts w:asciiTheme="minorHAnsi" w:eastAsia="MS Mincho" w:hAnsiTheme="minorHAnsi" w:cstheme="minorHAnsi"/>
        </w:rPr>
        <w:t>for a particular product as part of</w:t>
      </w:r>
      <w:r w:rsidRPr="000D6BD4">
        <w:rPr>
          <w:rFonts w:asciiTheme="minorHAnsi" w:eastAsia="MS Mincho" w:hAnsiTheme="minorHAnsi" w:cstheme="minorHAnsi"/>
        </w:rPr>
        <w:t xml:space="preserve"> a successful </w:t>
      </w:r>
      <w:r w:rsidR="00BE6241" w:rsidRPr="000D6BD4">
        <w:rPr>
          <w:rFonts w:asciiTheme="minorHAnsi" w:eastAsia="MS Mincho" w:hAnsiTheme="minorHAnsi" w:cstheme="minorHAnsi"/>
        </w:rPr>
        <w:t>sale transaction</w:t>
      </w:r>
      <w:r w:rsidRPr="000D6BD4">
        <w:rPr>
          <w:rFonts w:asciiTheme="minorHAnsi" w:eastAsia="MS Mincho" w:hAnsiTheme="minorHAnsi" w:cstheme="minorHAnsi"/>
        </w:rPr>
        <w:t>.</w:t>
      </w:r>
    </w:p>
    <w:p w:rsidR="000D6BD4" w:rsidRPr="000D6BD4" w:rsidRDefault="000D6BD4" w:rsidP="000D6BD4">
      <w:pPr>
        <w:pStyle w:val="ListParagraph"/>
        <w:ind w:left="1080"/>
        <w:rPr>
          <w:rFonts w:asciiTheme="minorHAnsi" w:eastAsia="MS Mincho" w:hAnsiTheme="minorHAnsi" w:cstheme="minorHAnsi"/>
        </w:rPr>
      </w:pPr>
    </w:p>
    <w:p w:rsidR="00E03921" w:rsidRDefault="00E03921" w:rsidP="00D73879">
      <w:pPr>
        <w:pStyle w:val="ListParagraph"/>
        <w:numPr>
          <w:ilvl w:val="0"/>
          <w:numId w:val="6"/>
        </w:numPr>
        <w:rPr>
          <w:rFonts w:asciiTheme="minorHAnsi" w:eastAsia="MS Mincho" w:hAnsiTheme="minorHAnsi" w:cstheme="minorHAnsi"/>
        </w:rPr>
      </w:pPr>
      <w:r>
        <w:rPr>
          <w:rFonts w:asciiTheme="minorHAnsi" w:eastAsia="MS Mincho" w:hAnsiTheme="minorHAnsi" w:cstheme="minorHAnsi"/>
          <w:b/>
        </w:rPr>
        <w:t xml:space="preserve">Cancel sale </w:t>
      </w:r>
      <w:r>
        <w:rPr>
          <w:rFonts w:asciiTheme="minorHAnsi" w:eastAsia="MS Mincho" w:hAnsiTheme="minorHAnsi" w:cstheme="minorHAnsi"/>
        </w:rPr>
        <w:t>(Planning Stage [2], Initial Investigation [2.1], page 9):</w:t>
      </w:r>
    </w:p>
    <w:p w:rsidR="00E03921" w:rsidRDefault="00E03921" w:rsidP="00E03921">
      <w:pPr>
        <w:pStyle w:val="ListParagraph"/>
        <w:rPr>
          <w:rFonts w:asciiTheme="minorHAnsi" w:eastAsia="MS Mincho" w:hAnsiTheme="minorHAnsi" w:cstheme="minorHAnsi"/>
        </w:rPr>
      </w:pPr>
      <w:r>
        <w:rPr>
          <w:rFonts w:asciiTheme="minorHAnsi" w:eastAsia="MS Mincho" w:hAnsiTheme="minorHAnsi" w:cstheme="minorHAnsi"/>
        </w:rPr>
        <w:t>-</w:t>
      </w:r>
      <w:r w:rsidRPr="00E03921">
        <w:rPr>
          <w:rFonts w:asciiTheme="minorHAnsi" w:eastAsia="MS Mincho" w:hAnsiTheme="minorHAnsi" w:cstheme="minorHAnsi"/>
        </w:rPr>
        <w:t xml:space="preserve"> </w:t>
      </w:r>
      <w:r>
        <w:rPr>
          <w:rFonts w:asciiTheme="minorHAnsi" w:eastAsia="MS Mincho" w:hAnsiTheme="minorHAnsi" w:cstheme="minorHAnsi"/>
        </w:rPr>
        <w:t>Cancel a sale transaction.</w:t>
      </w:r>
    </w:p>
    <w:p w:rsidR="002A30EB" w:rsidRDefault="002A30EB" w:rsidP="00E03921">
      <w:pPr>
        <w:pStyle w:val="ListParagraph"/>
        <w:rPr>
          <w:rFonts w:asciiTheme="minorHAnsi" w:eastAsia="MS Mincho" w:hAnsiTheme="minorHAnsi" w:cstheme="minorHAnsi"/>
        </w:rPr>
      </w:pPr>
    </w:p>
    <w:p w:rsidR="002A30EB" w:rsidRDefault="00010AB9" w:rsidP="00E03921">
      <w:pPr>
        <w:pStyle w:val="ListParagraph"/>
        <w:rPr>
          <w:rFonts w:asciiTheme="minorHAnsi" w:eastAsia="MS Mincho" w:hAnsiTheme="minorHAnsi" w:cstheme="minorHAnsi"/>
        </w:rPr>
      </w:pPr>
      <w:r>
        <w:rPr>
          <w:rFonts w:asciiTheme="minorHAnsi" w:eastAsia="MS Mincho" w:hAnsiTheme="minorHAnsi" w:cstheme="minorHAnsi"/>
          <w:u w:val="single"/>
        </w:rPr>
        <w:t>Implementation</w:t>
      </w:r>
      <w:r w:rsidR="002A30EB">
        <w:rPr>
          <w:rFonts w:asciiTheme="minorHAnsi" w:eastAsia="MS Mincho" w:hAnsiTheme="minorHAnsi" w:cstheme="minorHAnsi"/>
          <w:u w:val="single"/>
        </w:rPr>
        <w:t>:</w:t>
      </w:r>
      <w:r w:rsidR="002A30EB">
        <w:rPr>
          <w:rFonts w:asciiTheme="minorHAnsi" w:eastAsia="MS Mincho" w:hAnsiTheme="minorHAnsi" w:cstheme="minorHAnsi"/>
        </w:rPr>
        <w:t xml:space="preserve"> </w:t>
      </w:r>
    </w:p>
    <w:p w:rsidR="002A30EB" w:rsidRDefault="00D06853" w:rsidP="00E03921">
      <w:pPr>
        <w:pStyle w:val="ListParagraph"/>
        <w:rPr>
          <w:rFonts w:asciiTheme="minorHAnsi" w:eastAsia="MS Mincho" w:hAnsiTheme="minorHAnsi" w:cstheme="minorHAnsi"/>
        </w:rPr>
      </w:pPr>
      <w:r>
        <w:rPr>
          <w:rFonts w:asciiTheme="minorHAnsi" w:eastAsia="MS Mincho" w:hAnsiTheme="minorHAnsi" w:cstheme="minorHAnsi"/>
        </w:rPr>
        <w:t>Click</w:t>
      </w:r>
      <w:r w:rsidR="00A07455">
        <w:rPr>
          <w:rFonts w:asciiTheme="minorHAnsi" w:eastAsia="MS Mincho" w:hAnsiTheme="minorHAnsi" w:cstheme="minorHAnsi"/>
        </w:rPr>
        <w:t>ing</w:t>
      </w:r>
      <w:r>
        <w:rPr>
          <w:rFonts w:asciiTheme="minorHAnsi" w:eastAsia="MS Mincho" w:hAnsiTheme="minorHAnsi" w:cstheme="minorHAnsi"/>
        </w:rPr>
        <w:t xml:space="preserve"> or tap</w:t>
      </w:r>
      <w:r w:rsidR="00A07455">
        <w:rPr>
          <w:rFonts w:asciiTheme="minorHAnsi" w:eastAsia="MS Mincho" w:hAnsiTheme="minorHAnsi" w:cstheme="minorHAnsi"/>
        </w:rPr>
        <w:t>ping</w:t>
      </w:r>
      <w:r>
        <w:rPr>
          <w:rFonts w:asciiTheme="minorHAnsi" w:eastAsia="MS Mincho" w:hAnsiTheme="minorHAnsi" w:cstheme="minorHAnsi"/>
        </w:rPr>
        <w:t xml:space="preserve"> on the “</w:t>
      </w:r>
      <w:r>
        <w:rPr>
          <w:rFonts w:asciiTheme="minorHAnsi" w:eastAsia="MS Mincho" w:hAnsiTheme="minorHAnsi" w:cstheme="minorHAnsi"/>
          <w:b/>
        </w:rPr>
        <w:t>cancel sale</w:t>
      </w:r>
      <w:r>
        <w:rPr>
          <w:rFonts w:asciiTheme="minorHAnsi" w:eastAsia="MS Mincho" w:hAnsiTheme="minorHAnsi" w:cstheme="minorHAnsi"/>
        </w:rPr>
        <w:t>” button at any time during the sale transaction</w:t>
      </w:r>
      <w:r w:rsidR="00C73E67">
        <w:rPr>
          <w:rFonts w:asciiTheme="minorHAnsi" w:eastAsia="MS Mincho" w:hAnsiTheme="minorHAnsi" w:cstheme="minorHAnsi"/>
        </w:rPr>
        <w:t xml:space="preserve"> will</w:t>
      </w:r>
      <w:r>
        <w:rPr>
          <w:rFonts w:asciiTheme="minorHAnsi" w:eastAsia="MS Mincho" w:hAnsiTheme="minorHAnsi" w:cstheme="minorHAnsi"/>
        </w:rPr>
        <w:t xml:space="preserve"> cancel the current sale and be taken out of the point-of-sale screen.</w:t>
      </w:r>
    </w:p>
    <w:p w:rsidR="00D06853" w:rsidRDefault="00D06853" w:rsidP="00E03921">
      <w:pPr>
        <w:pStyle w:val="ListParagraph"/>
        <w:rPr>
          <w:rFonts w:asciiTheme="minorHAnsi" w:eastAsia="MS Mincho" w:hAnsiTheme="minorHAnsi" w:cstheme="minorHAnsi"/>
        </w:rPr>
      </w:pPr>
    </w:p>
    <w:p w:rsidR="00B82C86" w:rsidRDefault="00B82C86" w:rsidP="00E03921">
      <w:pPr>
        <w:pStyle w:val="ListParagraph"/>
        <w:rPr>
          <w:rFonts w:asciiTheme="minorHAnsi" w:eastAsia="MS Mincho" w:hAnsiTheme="minorHAnsi" w:cstheme="minorHAnsi"/>
        </w:rPr>
      </w:pPr>
      <w:r>
        <w:rPr>
          <w:rFonts w:asciiTheme="minorHAnsi" w:eastAsia="MS Mincho" w:hAnsiTheme="minorHAnsi" w:cstheme="minorHAnsi"/>
          <w:u w:val="single"/>
        </w:rPr>
        <w:t>Evidence:</w:t>
      </w:r>
    </w:p>
    <w:p w:rsidR="00B82C86" w:rsidRDefault="00AC02B4" w:rsidP="00D73879">
      <w:pPr>
        <w:pStyle w:val="ListParagraph"/>
        <w:numPr>
          <w:ilvl w:val="0"/>
          <w:numId w:val="11"/>
        </w:numPr>
        <w:rPr>
          <w:rFonts w:asciiTheme="minorHAnsi" w:eastAsia="MS Mincho" w:hAnsiTheme="minorHAnsi" w:cstheme="minorHAnsi"/>
        </w:rPr>
      </w:pPr>
      <w:r>
        <w:rPr>
          <w:rFonts w:asciiTheme="minorHAnsi" w:eastAsia="MS Mincho" w:hAnsiTheme="minorHAnsi" w:cstheme="minorHAnsi"/>
        </w:rPr>
        <w:t>Refer to the Developing [3] stage, Design/Production of Application [3.1], PointOfSaleController class on page 120. The source code listing shows how this functionality was implemented.</w:t>
      </w:r>
    </w:p>
    <w:p w:rsidR="007D28F0" w:rsidRDefault="007D28F0" w:rsidP="007D28F0">
      <w:pPr>
        <w:pStyle w:val="ListParagraph"/>
        <w:ind w:left="1080"/>
        <w:rPr>
          <w:rFonts w:asciiTheme="minorHAnsi" w:eastAsia="MS Mincho" w:hAnsiTheme="minorHAnsi" w:cstheme="minorHAnsi"/>
        </w:rPr>
      </w:pPr>
      <w:r>
        <w:rPr>
          <w:rFonts w:asciiTheme="minorHAnsi" w:eastAsia="MS Mincho" w:hAnsiTheme="minorHAnsi" w:cstheme="minorHAnsi"/>
        </w:rPr>
        <w:t>-</w:t>
      </w:r>
      <w:r w:rsidRPr="00D23AB8">
        <w:rPr>
          <w:rFonts w:asciiTheme="minorHAnsi" w:hAnsiTheme="minorHAnsi"/>
          <w:b/>
        </w:rPr>
        <w:t>public void actionPerformed(ActionEvent e)</w:t>
      </w:r>
      <w:r>
        <w:rPr>
          <w:rFonts w:asciiTheme="minorHAnsi" w:hAnsiTheme="minorHAnsi"/>
        </w:rPr>
        <w:t xml:space="preserve">, </w:t>
      </w:r>
      <w:r>
        <w:rPr>
          <w:rFonts w:asciiTheme="minorHAnsi" w:eastAsia="MS Mincho" w:hAnsiTheme="minorHAnsi" w:cstheme="minorHAnsi"/>
        </w:rPr>
        <w:t>case: “cancel sale” on page 129.</w:t>
      </w:r>
    </w:p>
    <w:p w:rsidR="00AC02B4" w:rsidRDefault="00A37940" w:rsidP="00D73879">
      <w:pPr>
        <w:pStyle w:val="ListParagraph"/>
        <w:numPr>
          <w:ilvl w:val="0"/>
          <w:numId w:val="11"/>
        </w:numPr>
        <w:rPr>
          <w:rFonts w:asciiTheme="minorHAnsi" w:eastAsia="MS Mincho" w:hAnsiTheme="minorHAnsi" w:cstheme="minorHAnsi"/>
        </w:rPr>
      </w:pPr>
      <w:r>
        <w:rPr>
          <w:rFonts w:asciiTheme="minorHAnsi" w:eastAsia="MS Mincho" w:hAnsiTheme="minorHAnsi" w:cstheme="minorHAnsi"/>
        </w:rPr>
        <w:t xml:space="preserve">Refer to the User Document/Guide [3.3,] </w:t>
      </w:r>
      <w:r w:rsidR="00D06853">
        <w:rPr>
          <w:rFonts w:asciiTheme="minorHAnsi" w:eastAsia="MS Mincho" w:hAnsiTheme="minorHAnsi" w:cstheme="minorHAnsi"/>
        </w:rPr>
        <w:t>Cancelling a Sale Transaction</w:t>
      </w:r>
      <w:r>
        <w:rPr>
          <w:rFonts w:asciiTheme="minorHAnsi" w:eastAsia="MS Mincho" w:hAnsiTheme="minorHAnsi" w:cstheme="minorHAnsi"/>
        </w:rPr>
        <w:t xml:space="preserve"> on page 347</w:t>
      </w:r>
      <w:r w:rsidR="00D06853">
        <w:rPr>
          <w:rFonts w:asciiTheme="minorHAnsi" w:eastAsia="MS Mincho" w:hAnsiTheme="minorHAnsi" w:cstheme="minorHAnsi"/>
        </w:rPr>
        <w:t>.</w:t>
      </w:r>
    </w:p>
    <w:p w:rsidR="00D06853" w:rsidRDefault="00D06853" w:rsidP="00D06853">
      <w:pPr>
        <w:pStyle w:val="ListParagraph"/>
        <w:ind w:left="1080"/>
        <w:rPr>
          <w:rFonts w:asciiTheme="minorHAnsi" w:eastAsia="MS Mincho" w:hAnsiTheme="minorHAnsi" w:cstheme="minorHAnsi"/>
        </w:rPr>
      </w:pPr>
    </w:p>
    <w:p w:rsidR="0088766F" w:rsidRDefault="00D06853" w:rsidP="00D73879">
      <w:pPr>
        <w:pStyle w:val="ListParagraph"/>
        <w:numPr>
          <w:ilvl w:val="0"/>
          <w:numId w:val="6"/>
        </w:numPr>
        <w:rPr>
          <w:rFonts w:asciiTheme="minorHAnsi" w:eastAsia="MS Mincho" w:hAnsiTheme="minorHAnsi" w:cstheme="minorHAnsi"/>
        </w:rPr>
      </w:pPr>
      <w:r>
        <w:rPr>
          <w:rFonts w:asciiTheme="minorHAnsi" w:eastAsia="MS Mincho" w:hAnsiTheme="minorHAnsi" w:cstheme="minorHAnsi"/>
          <w:b/>
        </w:rPr>
        <w:t xml:space="preserve">Print receipt </w:t>
      </w:r>
      <w:r>
        <w:rPr>
          <w:rFonts w:asciiTheme="minorHAnsi" w:eastAsia="MS Mincho" w:hAnsiTheme="minorHAnsi" w:cstheme="minorHAnsi"/>
        </w:rPr>
        <w:t>(Planning Stage [2], Initial Investigation [2.1], page 9):</w:t>
      </w:r>
    </w:p>
    <w:p w:rsidR="0088766F" w:rsidRDefault="0088766F" w:rsidP="0088766F">
      <w:pPr>
        <w:pStyle w:val="ListParagraph"/>
        <w:rPr>
          <w:rFonts w:asciiTheme="minorHAnsi" w:eastAsia="MS Mincho" w:hAnsiTheme="minorHAnsi" w:cstheme="minorHAnsi"/>
        </w:rPr>
      </w:pPr>
      <w:r>
        <w:rPr>
          <w:rFonts w:asciiTheme="minorHAnsi" w:eastAsia="MS Mincho" w:hAnsiTheme="minorHAnsi" w:cstheme="minorHAnsi"/>
          <w:b/>
        </w:rPr>
        <w:t>-</w:t>
      </w:r>
      <w:r w:rsidRPr="0088766F">
        <w:rPr>
          <w:rFonts w:asciiTheme="minorHAnsi" w:eastAsia="MS Mincho" w:hAnsiTheme="minorHAnsi" w:cstheme="minorHAnsi"/>
        </w:rPr>
        <w:t xml:space="preserve"> </w:t>
      </w:r>
      <w:r>
        <w:rPr>
          <w:rFonts w:asciiTheme="minorHAnsi" w:eastAsia="MS Mincho" w:hAnsiTheme="minorHAnsi" w:cstheme="minorHAnsi"/>
        </w:rPr>
        <w:t>Print items sold, sub-total and amount to be paid.</w:t>
      </w:r>
    </w:p>
    <w:p w:rsidR="0088766F" w:rsidRDefault="0088766F" w:rsidP="0088766F">
      <w:pPr>
        <w:pStyle w:val="ListParagraph"/>
        <w:rPr>
          <w:rFonts w:asciiTheme="minorHAnsi" w:eastAsia="MS Mincho" w:hAnsiTheme="minorHAnsi" w:cstheme="minorHAnsi"/>
        </w:rPr>
      </w:pPr>
    </w:p>
    <w:p w:rsidR="0088766F" w:rsidRDefault="0088766F" w:rsidP="0088766F">
      <w:pPr>
        <w:pStyle w:val="ListParagraph"/>
        <w:rPr>
          <w:rFonts w:asciiTheme="minorHAnsi" w:eastAsia="MS Mincho" w:hAnsiTheme="minorHAnsi" w:cstheme="minorHAnsi"/>
        </w:rPr>
      </w:pPr>
      <w:r>
        <w:rPr>
          <w:rFonts w:asciiTheme="minorHAnsi" w:eastAsia="MS Mincho" w:hAnsiTheme="minorHAnsi" w:cstheme="minorHAnsi"/>
          <w:u w:val="single"/>
        </w:rPr>
        <w:t>Implementation:</w:t>
      </w:r>
    </w:p>
    <w:p w:rsidR="00D06853" w:rsidRDefault="00E54E25" w:rsidP="0088766F">
      <w:pPr>
        <w:pStyle w:val="ListParagraph"/>
        <w:rPr>
          <w:rFonts w:asciiTheme="minorHAnsi" w:eastAsia="MS Mincho" w:hAnsiTheme="minorHAnsi" w:cstheme="minorHAnsi"/>
        </w:rPr>
      </w:pPr>
      <w:r>
        <w:rPr>
          <w:rFonts w:asciiTheme="minorHAnsi" w:eastAsia="MS Mincho" w:hAnsiTheme="minorHAnsi" w:cstheme="minorHAnsi"/>
        </w:rPr>
        <w:t>After a successful checkout, a receipt will automatically be printed out if a printer is connected to the Raspberry Pi device.</w:t>
      </w:r>
    </w:p>
    <w:p w:rsidR="00C73E67" w:rsidRDefault="00C73E67" w:rsidP="0088766F">
      <w:pPr>
        <w:pStyle w:val="ListParagraph"/>
        <w:rPr>
          <w:rFonts w:asciiTheme="minorHAnsi" w:eastAsia="MS Mincho" w:hAnsiTheme="minorHAnsi" w:cstheme="minorHAnsi"/>
        </w:rPr>
      </w:pPr>
    </w:p>
    <w:p w:rsidR="00C73E67" w:rsidRDefault="00C73E67" w:rsidP="0088766F">
      <w:pPr>
        <w:pStyle w:val="ListParagraph"/>
        <w:rPr>
          <w:rFonts w:asciiTheme="minorHAnsi" w:eastAsia="MS Mincho" w:hAnsiTheme="minorHAnsi" w:cstheme="minorHAnsi"/>
        </w:rPr>
      </w:pPr>
      <w:r>
        <w:rPr>
          <w:rFonts w:asciiTheme="minorHAnsi" w:eastAsia="MS Mincho" w:hAnsiTheme="minorHAnsi" w:cstheme="minorHAnsi"/>
          <w:u w:val="single"/>
        </w:rPr>
        <w:t>Evidence:</w:t>
      </w:r>
    </w:p>
    <w:p w:rsidR="00C73E67" w:rsidRDefault="00CD7B84" w:rsidP="00D73879">
      <w:pPr>
        <w:pStyle w:val="ListParagraph"/>
        <w:numPr>
          <w:ilvl w:val="0"/>
          <w:numId w:val="12"/>
        </w:numPr>
        <w:rPr>
          <w:rFonts w:asciiTheme="minorHAnsi" w:eastAsia="MS Mincho" w:hAnsiTheme="minorHAnsi" w:cstheme="minorHAnsi"/>
        </w:rPr>
      </w:pPr>
      <w:r>
        <w:rPr>
          <w:rFonts w:asciiTheme="minorHAnsi" w:eastAsia="MS Mincho" w:hAnsiTheme="minorHAnsi" w:cstheme="minorHAnsi"/>
        </w:rPr>
        <w:t>Refer to the Developing [3] stage, Design/Production of Application [3.1], PointOfSaleController class on page 120. The source code listing shows how this functio</w:t>
      </w:r>
      <w:r w:rsidR="00894DEF">
        <w:rPr>
          <w:rFonts w:asciiTheme="minorHAnsi" w:eastAsia="MS Mincho" w:hAnsiTheme="minorHAnsi" w:cstheme="minorHAnsi"/>
        </w:rPr>
        <w:t>nality was implemented.</w:t>
      </w:r>
    </w:p>
    <w:p w:rsidR="00CD7B84" w:rsidRDefault="00D73879" w:rsidP="00D73879">
      <w:pPr>
        <w:pStyle w:val="ListParagraph"/>
        <w:ind w:left="1080"/>
        <w:rPr>
          <w:rFonts w:asciiTheme="minorHAnsi" w:eastAsia="MS Mincho" w:hAnsiTheme="minorHAnsi" w:cstheme="minorHAnsi"/>
        </w:rPr>
      </w:pPr>
      <w:r>
        <w:rPr>
          <w:rFonts w:asciiTheme="minorHAnsi" w:eastAsia="MS Mincho" w:hAnsiTheme="minorHAnsi" w:cstheme="minorHAnsi"/>
        </w:rPr>
        <w:t>-</w:t>
      </w:r>
      <w:r w:rsidRPr="00D23AB8">
        <w:rPr>
          <w:rFonts w:asciiTheme="minorHAnsi" w:eastAsia="MS Mincho" w:hAnsiTheme="minorHAnsi" w:cstheme="minorHAnsi"/>
          <w:b/>
        </w:rPr>
        <w:t>public void printReceipt()</w:t>
      </w:r>
      <w:r>
        <w:rPr>
          <w:rFonts w:asciiTheme="minorHAnsi" w:eastAsia="MS Mincho" w:hAnsiTheme="minorHAnsi" w:cstheme="minorHAnsi"/>
        </w:rPr>
        <w:t xml:space="preserve"> on page 140.</w:t>
      </w:r>
    </w:p>
    <w:p w:rsidR="001D6D2D" w:rsidRDefault="00D73879" w:rsidP="00D73879">
      <w:pPr>
        <w:pStyle w:val="ListParagraph"/>
        <w:ind w:left="1080"/>
        <w:rPr>
          <w:rFonts w:asciiTheme="minorHAnsi" w:hAnsiTheme="minorHAnsi"/>
        </w:rPr>
      </w:pPr>
      <w:r>
        <w:rPr>
          <w:rFonts w:asciiTheme="minorHAnsi" w:eastAsia="MS Mincho" w:hAnsiTheme="minorHAnsi" w:cstheme="minorHAnsi"/>
        </w:rPr>
        <w:t>-</w:t>
      </w:r>
      <w:r w:rsidR="007D7A42" w:rsidRPr="00D23AB8">
        <w:rPr>
          <w:rFonts w:asciiTheme="minorHAnsi" w:hAnsiTheme="minorHAnsi"/>
          <w:b/>
        </w:rPr>
        <w:t>public int print(Graphics graphics, PageFormat pageFormat, int pageIndex) throws PrinterException</w:t>
      </w:r>
      <w:r w:rsidR="009E3603">
        <w:rPr>
          <w:rFonts w:asciiTheme="minorHAnsi" w:hAnsiTheme="minorHAnsi"/>
        </w:rPr>
        <w:t xml:space="preserve"> on page 141.</w:t>
      </w:r>
    </w:p>
    <w:p w:rsidR="001D6D2D" w:rsidRPr="001D6D2D" w:rsidRDefault="001D6D2D" w:rsidP="00D73879">
      <w:pPr>
        <w:pStyle w:val="ListParagraph"/>
        <w:ind w:left="1080"/>
        <w:rPr>
          <w:rFonts w:asciiTheme="minorHAnsi" w:hAnsiTheme="minorHAnsi"/>
        </w:rPr>
      </w:pPr>
    </w:p>
    <w:p w:rsidR="009653A6" w:rsidRDefault="001D6D2D" w:rsidP="001D6D2D">
      <w:pPr>
        <w:pStyle w:val="ListParagraph"/>
        <w:numPr>
          <w:ilvl w:val="0"/>
          <w:numId w:val="12"/>
        </w:numPr>
        <w:rPr>
          <w:rFonts w:asciiTheme="minorHAnsi" w:eastAsia="MS Mincho" w:hAnsiTheme="minorHAnsi" w:cstheme="minorHAnsi"/>
        </w:rPr>
      </w:pPr>
      <w:r>
        <w:rPr>
          <w:rFonts w:asciiTheme="minorHAnsi" w:eastAsia="MS Mincho" w:hAnsiTheme="minorHAnsi" w:cstheme="minorHAnsi"/>
        </w:rPr>
        <w:t xml:space="preserve">Refer to the User Document/Guide [3.3,] Cash Payment Checkout on page 348. </w:t>
      </w:r>
      <w:r w:rsidR="00B33E37">
        <w:rPr>
          <w:rFonts w:asciiTheme="minorHAnsi" w:eastAsia="MS Mincho" w:hAnsiTheme="minorHAnsi" w:cstheme="minorHAnsi"/>
        </w:rPr>
        <w:t>Page 349 shows</w:t>
      </w:r>
      <w:r>
        <w:rPr>
          <w:rFonts w:asciiTheme="minorHAnsi" w:eastAsia="MS Mincho" w:hAnsiTheme="minorHAnsi" w:cstheme="minorHAnsi"/>
        </w:rPr>
        <w:t xml:space="preserve"> an image of an actual receipt printout.</w:t>
      </w:r>
      <w:r w:rsidRPr="001D6D2D">
        <w:rPr>
          <w:rFonts w:asciiTheme="minorHAnsi" w:eastAsia="MS Mincho" w:hAnsiTheme="minorHAnsi" w:cstheme="minorHAnsi"/>
        </w:rPr>
        <w:t xml:space="preserve"> </w:t>
      </w:r>
    </w:p>
    <w:p w:rsidR="00EA78F6" w:rsidRDefault="00EA78F6" w:rsidP="00EA78F6">
      <w:pPr>
        <w:pStyle w:val="ListParagraph"/>
        <w:ind w:left="1080"/>
        <w:rPr>
          <w:rFonts w:asciiTheme="minorHAnsi" w:eastAsia="MS Mincho" w:hAnsiTheme="minorHAnsi" w:cstheme="minorHAnsi"/>
        </w:rPr>
      </w:pPr>
    </w:p>
    <w:p w:rsidR="00EA78F6" w:rsidRDefault="000454A3" w:rsidP="00EA78F6">
      <w:pPr>
        <w:pStyle w:val="ListParagraph"/>
        <w:numPr>
          <w:ilvl w:val="0"/>
          <w:numId w:val="6"/>
        </w:numPr>
        <w:rPr>
          <w:rFonts w:asciiTheme="minorHAnsi" w:eastAsia="MS Mincho" w:hAnsiTheme="minorHAnsi" w:cstheme="minorHAnsi"/>
        </w:rPr>
      </w:pPr>
      <w:r>
        <w:rPr>
          <w:rFonts w:asciiTheme="minorHAnsi" w:eastAsia="MS Mincho" w:hAnsiTheme="minorHAnsi" w:cstheme="minorHAnsi"/>
          <w:b/>
        </w:rPr>
        <w:t>Insert discount on items</w:t>
      </w:r>
      <w:r>
        <w:rPr>
          <w:rFonts w:asciiTheme="minorHAnsi" w:eastAsia="MS Mincho" w:hAnsiTheme="minorHAnsi" w:cstheme="minorHAnsi"/>
        </w:rPr>
        <w:t xml:space="preserve"> (Planning Stage [2], Initial Investigation [2.1], page 10):</w:t>
      </w:r>
    </w:p>
    <w:p w:rsidR="000454A3" w:rsidRDefault="000454A3" w:rsidP="000454A3">
      <w:pPr>
        <w:pStyle w:val="ListParagraph"/>
        <w:rPr>
          <w:rFonts w:asciiTheme="minorHAnsi" w:eastAsia="MS Mincho" w:hAnsiTheme="minorHAnsi" w:cstheme="minorHAnsi"/>
        </w:rPr>
      </w:pPr>
      <w:r>
        <w:rPr>
          <w:rFonts w:asciiTheme="minorHAnsi" w:eastAsia="MS Mincho" w:hAnsiTheme="minorHAnsi" w:cstheme="minorHAnsi"/>
        </w:rPr>
        <w:t>-</w:t>
      </w:r>
      <w:r w:rsidRPr="000454A3">
        <w:rPr>
          <w:rFonts w:asciiTheme="minorHAnsi" w:eastAsia="MS Mincho" w:hAnsiTheme="minorHAnsi" w:cstheme="minorHAnsi"/>
        </w:rPr>
        <w:t xml:space="preserve"> </w:t>
      </w:r>
      <w:r w:rsidRPr="00684A23">
        <w:rPr>
          <w:rFonts w:asciiTheme="minorHAnsi" w:eastAsia="MS Mincho" w:hAnsiTheme="minorHAnsi" w:cstheme="minorHAnsi"/>
        </w:rPr>
        <w:t>Insert product</w:t>
      </w:r>
      <w:r>
        <w:rPr>
          <w:rFonts w:asciiTheme="minorHAnsi" w:eastAsia="MS Mincho" w:hAnsiTheme="minorHAnsi" w:cstheme="minorHAnsi"/>
        </w:rPr>
        <w:t xml:space="preserve"> + discount.</w:t>
      </w:r>
    </w:p>
    <w:p w:rsidR="000B28AA" w:rsidRDefault="000454A3" w:rsidP="000454A3">
      <w:pPr>
        <w:pStyle w:val="ListParagraph"/>
        <w:rPr>
          <w:rFonts w:asciiTheme="minorHAnsi" w:eastAsia="MS Mincho" w:hAnsiTheme="minorHAnsi" w:cstheme="minorHAnsi"/>
        </w:rPr>
      </w:pPr>
      <w:r>
        <w:rPr>
          <w:rFonts w:asciiTheme="minorHAnsi" w:eastAsia="MS Mincho" w:hAnsiTheme="minorHAnsi" w:cstheme="minorHAnsi"/>
        </w:rPr>
        <w:t xml:space="preserve">*This feature was not implemented due to </w:t>
      </w:r>
      <w:r w:rsidR="000B28AA">
        <w:rPr>
          <w:rFonts w:asciiTheme="minorHAnsi" w:eastAsia="MS Mincho" w:hAnsiTheme="minorHAnsi" w:cstheme="minorHAnsi"/>
        </w:rPr>
        <w:t>design and time constraints</w:t>
      </w:r>
      <w:r>
        <w:rPr>
          <w:rFonts w:asciiTheme="minorHAnsi" w:eastAsia="MS Mincho" w:hAnsiTheme="minorHAnsi" w:cstheme="minorHAnsi"/>
        </w:rPr>
        <w:t>.</w:t>
      </w:r>
    </w:p>
    <w:p w:rsidR="000B28AA" w:rsidRDefault="000B28AA" w:rsidP="000454A3">
      <w:pPr>
        <w:pStyle w:val="ListParagraph"/>
        <w:rPr>
          <w:rFonts w:asciiTheme="minorHAnsi" w:eastAsia="MS Mincho" w:hAnsiTheme="minorHAnsi" w:cstheme="minorHAnsi"/>
        </w:rPr>
      </w:pPr>
    </w:p>
    <w:p w:rsidR="000B28AA" w:rsidRDefault="000B28AA" w:rsidP="000454A3">
      <w:pPr>
        <w:pStyle w:val="ListParagraph"/>
        <w:rPr>
          <w:rFonts w:asciiTheme="minorHAnsi" w:eastAsia="MS Mincho" w:hAnsiTheme="minorHAnsi" w:cstheme="minorHAnsi"/>
        </w:rPr>
      </w:pPr>
    </w:p>
    <w:p w:rsidR="000B28AA" w:rsidRDefault="000B28AA" w:rsidP="000B28AA">
      <w:pPr>
        <w:pStyle w:val="ListParagraph"/>
        <w:numPr>
          <w:ilvl w:val="0"/>
          <w:numId w:val="6"/>
        </w:numPr>
        <w:rPr>
          <w:rFonts w:asciiTheme="minorHAnsi" w:eastAsia="MS Mincho" w:hAnsiTheme="minorHAnsi" w:cstheme="minorHAnsi"/>
        </w:rPr>
      </w:pPr>
      <w:r>
        <w:rPr>
          <w:rFonts w:asciiTheme="minorHAnsi" w:eastAsia="MS Mincho" w:hAnsiTheme="minorHAnsi" w:cstheme="minorHAnsi"/>
          <w:b/>
        </w:rPr>
        <w:t>Update discount on items</w:t>
      </w:r>
      <w:r>
        <w:rPr>
          <w:rFonts w:asciiTheme="minorHAnsi" w:eastAsia="MS Mincho" w:hAnsiTheme="minorHAnsi" w:cstheme="minorHAnsi"/>
        </w:rPr>
        <w:t xml:space="preserve"> (Planning Stage [2], Initial Investigation [2.1], page 10):</w:t>
      </w:r>
    </w:p>
    <w:p w:rsidR="000B28AA" w:rsidRDefault="000B28AA" w:rsidP="000B28AA">
      <w:pPr>
        <w:pStyle w:val="ListParagraph"/>
        <w:rPr>
          <w:rFonts w:asciiTheme="minorHAnsi" w:eastAsia="MS Mincho" w:hAnsiTheme="minorHAnsi" w:cstheme="minorHAnsi"/>
        </w:rPr>
      </w:pPr>
      <w:r>
        <w:rPr>
          <w:rFonts w:asciiTheme="minorHAnsi" w:eastAsia="MS Mincho" w:hAnsiTheme="minorHAnsi" w:cstheme="minorHAnsi"/>
        </w:rPr>
        <w:t>-Update discount.</w:t>
      </w:r>
    </w:p>
    <w:p w:rsidR="000B28AA" w:rsidRDefault="000B28AA" w:rsidP="000B28AA">
      <w:pPr>
        <w:pStyle w:val="ListParagraph"/>
        <w:rPr>
          <w:rFonts w:asciiTheme="minorHAnsi" w:eastAsia="MS Mincho" w:hAnsiTheme="minorHAnsi" w:cstheme="minorHAnsi"/>
        </w:rPr>
      </w:pPr>
      <w:r>
        <w:rPr>
          <w:rFonts w:asciiTheme="minorHAnsi" w:eastAsia="MS Mincho" w:hAnsiTheme="minorHAnsi" w:cstheme="minorHAnsi"/>
        </w:rPr>
        <w:lastRenderedPageBreak/>
        <w:t>*This feature was not implemented due to design and time constraints.</w:t>
      </w:r>
    </w:p>
    <w:p w:rsidR="00F64684" w:rsidRDefault="00F64684" w:rsidP="000B28AA">
      <w:pPr>
        <w:pStyle w:val="ListParagraph"/>
        <w:rPr>
          <w:rFonts w:asciiTheme="minorHAnsi" w:eastAsia="MS Mincho" w:hAnsiTheme="minorHAnsi" w:cstheme="minorHAnsi"/>
        </w:rPr>
      </w:pPr>
    </w:p>
    <w:p w:rsidR="00F64684" w:rsidRDefault="00F64684" w:rsidP="00F64684">
      <w:pPr>
        <w:pStyle w:val="ListParagraph"/>
        <w:numPr>
          <w:ilvl w:val="0"/>
          <w:numId w:val="6"/>
        </w:numPr>
        <w:rPr>
          <w:rFonts w:asciiTheme="minorHAnsi" w:eastAsia="MS Mincho" w:hAnsiTheme="minorHAnsi" w:cstheme="minorHAnsi"/>
        </w:rPr>
      </w:pPr>
      <w:r>
        <w:rPr>
          <w:rFonts w:asciiTheme="minorHAnsi" w:eastAsia="MS Mincho" w:hAnsiTheme="minorHAnsi" w:cstheme="minorHAnsi"/>
          <w:b/>
        </w:rPr>
        <w:t>Delete discount on items</w:t>
      </w:r>
      <w:r>
        <w:rPr>
          <w:rFonts w:asciiTheme="minorHAnsi" w:eastAsia="MS Mincho" w:hAnsiTheme="minorHAnsi" w:cstheme="minorHAnsi"/>
        </w:rPr>
        <w:t xml:space="preserve"> (Planning Stage [2], Initial Investigation [2.1], page 10):</w:t>
      </w:r>
    </w:p>
    <w:p w:rsidR="00F64684" w:rsidRDefault="00F64684" w:rsidP="00F64684">
      <w:pPr>
        <w:pStyle w:val="ListParagraph"/>
        <w:rPr>
          <w:rFonts w:asciiTheme="minorHAnsi" w:eastAsia="MS Mincho" w:hAnsiTheme="minorHAnsi" w:cstheme="minorHAnsi"/>
        </w:rPr>
      </w:pPr>
      <w:r>
        <w:rPr>
          <w:rFonts w:asciiTheme="minorHAnsi" w:eastAsia="MS Mincho" w:hAnsiTheme="minorHAnsi" w:cstheme="minorHAnsi"/>
          <w:b/>
        </w:rPr>
        <w:t>-</w:t>
      </w:r>
      <w:r w:rsidR="003D46EE">
        <w:rPr>
          <w:rFonts w:asciiTheme="minorHAnsi" w:eastAsia="MS Mincho" w:hAnsiTheme="minorHAnsi" w:cstheme="minorHAnsi"/>
        </w:rPr>
        <w:t>Item discount = 0.</w:t>
      </w:r>
    </w:p>
    <w:p w:rsidR="003D46EE" w:rsidRDefault="003D46EE" w:rsidP="00F64684">
      <w:pPr>
        <w:pStyle w:val="ListParagraph"/>
        <w:rPr>
          <w:rFonts w:asciiTheme="minorHAnsi" w:eastAsia="MS Mincho" w:hAnsiTheme="minorHAnsi" w:cstheme="minorHAnsi"/>
        </w:rPr>
      </w:pPr>
      <w:r>
        <w:rPr>
          <w:rFonts w:asciiTheme="minorHAnsi" w:eastAsia="MS Mincho" w:hAnsiTheme="minorHAnsi" w:cstheme="minorHAnsi"/>
          <w:b/>
        </w:rPr>
        <w:t>*</w:t>
      </w:r>
      <w:r>
        <w:rPr>
          <w:rFonts w:asciiTheme="minorHAnsi" w:eastAsia="MS Mincho" w:hAnsiTheme="minorHAnsi" w:cstheme="minorHAnsi"/>
        </w:rPr>
        <w:t>This feature was not implemented due to design and time constraints.</w:t>
      </w:r>
    </w:p>
    <w:p w:rsidR="00D94863" w:rsidRDefault="00D94863" w:rsidP="009F4538">
      <w:pPr>
        <w:rPr>
          <w:rFonts w:asciiTheme="minorHAnsi" w:eastAsia="MS Mincho" w:hAnsiTheme="minorHAnsi" w:cstheme="minorHAnsi"/>
          <w:b/>
          <w:sz w:val="28"/>
          <w:szCs w:val="28"/>
        </w:rPr>
      </w:pPr>
    </w:p>
    <w:p w:rsidR="00606BD2" w:rsidRDefault="00D94863" w:rsidP="009F4538">
      <w:pPr>
        <w:rPr>
          <w:rFonts w:asciiTheme="minorHAnsi" w:eastAsia="MS Mincho" w:hAnsiTheme="minorHAnsi" w:cstheme="minorHAnsi"/>
          <w:b/>
          <w:sz w:val="28"/>
          <w:szCs w:val="28"/>
        </w:rPr>
      </w:pPr>
      <w:r>
        <w:rPr>
          <w:rFonts w:asciiTheme="minorHAnsi" w:eastAsia="MS Mincho" w:hAnsiTheme="minorHAnsi" w:cstheme="minorHAnsi"/>
          <w:b/>
          <w:sz w:val="28"/>
          <w:szCs w:val="28"/>
        </w:rPr>
        <w:t>Reliability</w:t>
      </w:r>
    </w:p>
    <w:p w:rsidR="00D94863" w:rsidRPr="00856575" w:rsidRDefault="00284ADB" w:rsidP="00856575">
      <w:pPr>
        <w:pStyle w:val="ListParagraph"/>
        <w:numPr>
          <w:ilvl w:val="0"/>
          <w:numId w:val="13"/>
        </w:numPr>
        <w:rPr>
          <w:rFonts w:asciiTheme="minorHAnsi" w:eastAsia="MS Mincho" w:hAnsiTheme="minorHAnsi" w:cstheme="minorHAnsi"/>
        </w:rPr>
      </w:pPr>
      <w:r w:rsidRPr="00856575">
        <w:rPr>
          <w:rFonts w:asciiTheme="minorHAnsi" w:eastAsia="MS Mincho" w:hAnsiTheme="minorHAnsi" w:cstheme="minorHAnsi"/>
          <w:b/>
        </w:rPr>
        <w:t>Fault tolerance</w:t>
      </w:r>
      <w:r w:rsidRPr="00856575">
        <w:rPr>
          <w:rFonts w:asciiTheme="minorHAnsi" w:eastAsia="MS Mincho" w:hAnsiTheme="minorHAnsi" w:cstheme="minorHAnsi"/>
        </w:rPr>
        <w:t xml:space="preserve"> </w:t>
      </w:r>
      <w:r w:rsidR="00F27EBB" w:rsidRPr="00856575">
        <w:rPr>
          <w:rFonts w:asciiTheme="minorHAnsi" w:eastAsia="MS Mincho" w:hAnsiTheme="minorHAnsi" w:cstheme="minorHAnsi"/>
        </w:rPr>
        <w:t>–</w:t>
      </w:r>
      <w:r w:rsidRPr="00856575">
        <w:rPr>
          <w:rFonts w:asciiTheme="minorHAnsi" w:eastAsia="MS Mincho" w:hAnsiTheme="minorHAnsi" w:cstheme="minorHAnsi"/>
        </w:rPr>
        <w:t xml:space="preserve"> </w:t>
      </w:r>
      <w:r w:rsidR="00F27EBB" w:rsidRPr="00856575">
        <w:rPr>
          <w:rFonts w:asciiTheme="minorHAnsi" w:eastAsia="MS Mincho" w:hAnsiTheme="minorHAnsi" w:cstheme="minorHAnsi"/>
        </w:rPr>
        <w:t>The software currently relies on two external software components to run successfully. These components must be correctly installed, up and running for the software to function. Failure</w:t>
      </w:r>
      <w:r w:rsidR="004F255A">
        <w:rPr>
          <w:rFonts w:asciiTheme="minorHAnsi" w:eastAsia="MS Mincho" w:hAnsiTheme="minorHAnsi" w:cstheme="minorHAnsi"/>
        </w:rPr>
        <w:t xml:space="preserve"> to start these compo</w:t>
      </w:r>
      <w:r w:rsidR="00F27EBB" w:rsidRPr="00856575">
        <w:rPr>
          <w:rFonts w:asciiTheme="minorHAnsi" w:eastAsia="MS Mincho" w:hAnsiTheme="minorHAnsi" w:cstheme="minorHAnsi"/>
        </w:rPr>
        <w:t>nents or services or the ability to maintain its service for a defined period of time will cause the software to fail.</w:t>
      </w:r>
    </w:p>
    <w:p w:rsidR="00856575" w:rsidRDefault="00856575" w:rsidP="00856575">
      <w:pPr>
        <w:pStyle w:val="ListParagraph"/>
        <w:numPr>
          <w:ilvl w:val="0"/>
          <w:numId w:val="14"/>
        </w:numPr>
        <w:rPr>
          <w:rFonts w:asciiTheme="minorHAnsi" w:eastAsia="MS Mincho" w:hAnsiTheme="minorHAnsi" w:cstheme="minorHAnsi"/>
        </w:rPr>
      </w:pPr>
      <w:r>
        <w:rPr>
          <w:rFonts w:asciiTheme="minorHAnsi" w:eastAsia="MS Mincho" w:hAnsiTheme="minorHAnsi" w:cstheme="minorHAnsi"/>
        </w:rPr>
        <w:t xml:space="preserve">Apache HTTP Server – this component must be started and must be able to maintain its state for defined periods of time. </w:t>
      </w:r>
    </w:p>
    <w:p w:rsidR="00E71FDE" w:rsidRDefault="00856575" w:rsidP="00E71FDE">
      <w:pPr>
        <w:pStyle w:val="ListParagraph"/>
        <w:numPr>
          <w:ilvl w:val="0"/>
          <w:numId w:val="14"/>
        </w:numPr>
        <w:rPr>
          <w:rFonts w:asciiTheme="minorHAnsi" w:eastAsia="MS Mincho" w:hAnsiTheme="minorHAnsi" w:cstheme="minorHAnsi"/>
        </w:rPr>
      </w:pPr>
      <w:r w:rsidRPr="00CB5D39">
        <w:rPr>
          <w:rFonts w:asciiTheme="minorHAnsi" w:eastAsia="MS Mincho" w:hAnsiTheme="minorHAnsi" w:cstheme="minorHAnsi"/>
        </w:rPr>
        <w:t xml:space="preserve">MySQL Community Server – this </w:t>
      </w:r>
      <w:r w:rsidR="003D123D" w:rsidRPr="00CB5D39">
        <w:rPr>
          <w:rFonts w:asciiTheme="minorHAnsi" w:eastAsia="MS Mincho" w:hAnsiTheme="minorHAnsi" w:cstheme="minorHAnsi"/>
        </w:rPr>
        <w:t>compon</w:t>
      </w:r>
      <w:r w:rsidRPr="00CB5D39">
        <w:rPr>
          <w:rFonts w:asciiTheme="minorHAnsi" w:eastAsia="MS Mincho" w:hAnsiTheme="minorHAnsi" w:cstheme="minorHAnsi"/>
        </w:rPr>
        <w:t>ent must be started and the database available for defined periods of time.</w:t>
      </w:r>
      <w:r w:rsidR="0075190C" w:rsidRPr="00CB5D39">
        <w:rPr>
          <w:rFonts w:asciiTheme="minorHAnsi" w:eastAsia="MS Mincho" w:hAnsiTheme="minorHAnsi" w:cstheme="minorHAnsi"/>
        </w:rPr>
        <w:t xml:space="preserve"> </w:t>
      </w:r>
      <w:r w:rsidR="00F22F7C" w:rsidRPr="00CB5D39">
        <w:rPr>
          <w:rFonts w:asciiTheme="minorHAnsi" w:eastAsia="MS Mincho" w:hAnsiTheme="minorHAnsi" w:cstheme="minorHAnsi"/>
        </w:rPr>
        <w:t xml:space="preserve"> The database community server s</w:t>
      </w:r>
      <w:r w:rsidR="00C041B9" w:rsidRPr="00CB5D39">
        <w:rPr>
          <w:rFonts w:asciiTheme="minorHAnsi" w:eastAsia="MS Mincho" w:hAnsiTheme="minorHAnsi" w:cstheme="minorHAnsi"/>
        </w:rPr>
        <w:t>upports database replication,</w:t>
      </w:r>
      <w:r w:rsidR="00F22F7C" w:rsidRPr="00CB5D39">
        <w:rPr>
          <w:rFonts w:asciiTheme="minorHAnsi" w:eastAsia="MS Mincho" w:hAnsiTheme="minorHAnsi" w:cstheme="minorHAnsi"/>
        </w:rPr>
        <w:t xml:space="preserve"> database backup and res</w:t>
      </w:r>
      <w:r w:rsidR="00D51375" w:rsidRPr="00CB5D39">
        <w:rPr>
          <w:rFonts w:asciiTheme="minorHAnsi" w:eastAsia="MS Mincho" w:hAnsiTheme="minorHAnsi" w:cstheme="minorHAnsi"/>
        </w:rPr>
        <w:t>tore. The database backup can be stored and compressed</w:t>
      </w:r>
      <w:r w:rsidR="00F22F7C" w:rsidRPr="00CB5D39">
        <w:rPr>
          <w:rFonts w:asciiTheme="minorHAnsi" w:eastAsia="MS Mincho" w:hAnsiTheme="minorHAnsi" w:cstheme="minorHAnsi"/>
        </w:rPr>
        <w:t xml:space="preserve"> using different format</w:t>
      </w:r>
      <w:r w:rsidR="00D51375" w:rsidRPr="00CB5D39">
        <w:rPr>
          <w:rFonts w:asciiTheme="minorHAnsi" w:eastAsia="MS Mincho" w:hAnsiTheme="minorHAnsi" w:cstheme="minorHAnsi"/>
        </w:rPr>
        <w:t>s</w:t>
      </w:r>
      <w:r w:rsidR="003D123D" w:rsidRPr="00CB5D39">
        <w:rPr>
          <w:rFonts w:asciiTheme="minorHAnsi" w:eastAsia="MS Mincho" w:hAnsiTheme="minorHAnsi" w:cstheme="minorHAnsi"/>
        </w:rPr>
        <w:t>. H</w:t>
      </w:r>
      <w:r w:rsidR="00F22F7C" w:rsidRPr="00CB5D39">
        <w:rPr>
          <w:rFonts w:asciiTheme="minorHAnsi" w:eastAsia="MS Mincho" w:hAnsiTheme="minorHAnsi" w:cstheme="minorHAnsi"/>
        </w:rPr>
        <w:t>owever</w:t>
      </w:r>
      <w:r w:rsidR="003D123D" w:rsidRPr="00CB5D39">
        <w:rPr>
          <w:rFonts w:asciiTheme="minorHAnsi" w:eastAsia="MS Mincho" w:hAnsiTheme="minorHAnsi" w:cstheme="minorHAnsi"/>
        </w:rPr>
        <w:t>,</w:t>
      </w:r>
      <w:r w:rsidR="00F22F7C" w:rsidRPr="00CB5D39">
        <w:rPr>
          <w:rFonts w:asciiTheme="minorHAnsi" w:eastAsia="MS Mincho" w:hAnsiTheme="minorHAnsi" w:cstheme="minorHAnsi"/>
        </w:rPr>
        <w:t xml:space="preserve"> </w:t>
      </w:r>
      <w:r w:rsidR="00D91CE9" w:rsidRPr="00CB5D39">
        <w:rPr>
          <w:rFonts w:asciiTheme="minorHAnsi" w:eastAsia="MS Mincho" w:hAnsiTheme="minorHAnsi" w:cstheme="minorHAnsi"/>
        </w:rPr>
        <w:t>scheduled backups do</w:t>
      </w:r>
      <w:r w:rsidR="00F22F7C" w:rsidRPr="00CB5D39">
        <w:rPr>
          <w:rFonts w:asciiTheme="minorHAnsi" w:eastAsia="MS Mincho" w:hAnsiTheme="minorHAnsi" w:cstheme="minorHAnsi"/>
        </w:rPr>
        <w:t xml:space="preserve"> not seem to be available with the current version of the database server installed.</w:t>
      </w:r>
    </w:p>
    <w:p w:rsidR="00CB5D39" w:rsidRPr="00CB5D39" w:rsidRDefault="00CB5D39" w:rsidP="00CB5D39">
      <w:pPr>
        <w:pStyle w:val="ListParagraph"/>
        <w:ind w:left="1080"/>
        <w:rPr>
          <w:rFonts w:asciiTheme="minorHAnsi" w:eastAsia="MS Mincho" w:hAnsiTheme="minorHAnsi" w:cstheme="minorHAnsi"/>
        </w:rPr>
      </w:pPr>
    </w:p>
    <w:p w:rsidR="00E71FDE" w:rsidRDefault="00E71FDE" w:rsidP="00E71FDE">
      <w:pPr>
        <w:pStyle w:val="ListParagraph"/>
        <w:numPr>
          <w:ilvl w:val="0"/>
          <w:numId w:val="13"/>
        </w:numPr>
        <w:rPr>
          <w:rFonts w:asciiTheme="minorHAnsi" w:eastAsia="MS Mincho" w:hAnsiTheme="minorHAnsi" w:cstheme="minorHAnsi"/>
        </w:rPr>
      </w:pPr>
      <w:r>
        <w:rPr>
          <w:rFonts w:asciiTheme="minorHAnsi" w:eastAsia="MS Mincho" w:hAnsiTheme="minorHAnsi" w:cstheme="minorHAnsi"/>
          <w:b/>
        </w:rPr>
        <w:t xml:space="preserve">Load test </w:t>
      </w:r>
      <w:r w:rsidR="00134E41">
        <w:rPr>
          <w:rFonts w:asciiTheme="minorHAnsi" w:eastAsia="MS Mincho" w:hAnsiTheme="minorHAnsi" w:cstheme="minorHAnsi"/>
        </w:rPr>
        <w:t>–</w:t>
      </w:r>
      <w:r>
        <w:rPr>
          <w:rFonts w:asciiTheme="minorHAnsi" w:eastAsia="MS Mincho" w:hAnsiTheme="minorHAnsi" w:cstheme="minorHAnsi"/>
        </w:rPr>
        <w:t xml:space="preserve"> </w:t>
      </w:r>
      <w:r w:rsidR="00134E41">
        <w:rPr>
          <w:rFonts w:asciiTheme="minorHAnsi" w:eastAsia="MS Mincho" w:hAnsiTheme="minorHAnsi" w:cstheme="minorHAnsi"/>
        </w:rPr>
        <w:t xml:space="preserve">The server is currently installed locally on the same device where the software is installed. Load testing was performed on a single user connection per account with </w:t>
      </w:r>
      <w:r w:rsidR="00BC12F0">
        <w:rPr>
          <w:rFonts w:asciiTheme="minorHAnsi" w:eastAsia="MS Mincho" w:hAnsiTheme="minorHAnsi" w:cstheme="minorHAnsi"/>
        </w:rPr>
        <w:t>the max</w:t>
      </w:r>
      <w:r w:rsidR="00134E41">
        <w:rPr>
          <w:rFonts w:asciiTheme="minorHAnsi" w:eastAsia="MS Mincho" w:hAnsiTheme="minorHAnsi" w:cstheme="minorHAnsi"/>
        </w:rPr>
        <w:t>_connection variable set to 150</w:t>
      </w:r>
      <w:r w:rsidR="00DB31B7">
        <w:rPr>
          <w:rFonts w:asciiTheme="minorHAnsi" w:eastAsia="MS Mincho" w:hAnsiTheme="minorHAnsi" w:cstheme="minorHAnsi"/>
        </w:rPr>
        <w:t xml:space="preserve"> (default) </w:t>
      </w:r>
      <w:r w:rsidR="00134E41">
        <w:rPr>
          <w:rFonts w:asciiTheme="minorHAnsi" w:eastAsia="MS Mincho" w:hAnsiTheme="minorHAnsi" w:cstheme="minorHAnsi"/>
        </w:rPr>
        <w:t>and max_user_connection set to 0</w:t>
      </w:r>
      <w:r w:rsidR="00DB31B7">
        <w:rPr>
          <w:rFonts w:asciiTheme="minorHAnsi" w:eastAsia="MS Mincho" w:hAnsiTheme="minorHAnsi" w:cstheme="minorHAnsi"/>
        </w:rPr>
        <w:t xml:space="preserve"> (dafault)</w:t>
      </w:r>
      <w:r w:rsidR="00134E41">
        <w:rPr>
          <w:rFonts w:asciiTheme="minorHAnsi" w:eastAsia="MS Mincho" w:hAnsiTheme="minorHAnsi" w:cstheme="minorHAnsi"/>
        </w:rPr>
        <w:t>.</w:t>
      </w:r>
      <w:r w:rsidR="00C52E9D">
        <w:rPr>
          <w:rFonts w:asciiTheme="minorHAnsi" w:eastAsia="MS Mincho" w:hAnsiTheme="minorHAnsi" w:cstheme="minorHAnsi"/>
        </w:rPr>
        <w:t xml:space="preserve"> 150 is the maximum amount permitted for simultaneous client connections while the maximum amount for concurrent client connection per account is unlimited.</w:t>
      </w:r>
    </w:p>
    <w:p w:rsidR="00CB5D39" w:rsidRDefault="00CB5D39" w:rsidP="00CB5D39">
      <w:pPr>
        <w:pStyle w:val="ListParagraph"/>
        <w:rPr>
          <w:rFonts w:asciiTheme="minorHAnsi" w:eastAsia="MS Mincho" w:hAnsiTheme="minorHAnsi" w:cstheme="minorHAnsi"/>
        </w:rPr>
      </w:pPr>
    </w:p>
    <w:p w:rsidR="00CB5D39" w:rsidRPr="00CB5D39" w:rsidRDefault="00CB5D39" w:rsidP="00CB5D39">
      <w:pPr>
        <w:pStyle w:val="ListParagraph"/>
        <w:numPr>
          <w:ilvl w:val="0"/>
          <w:numId w:val="13"/>
        </w:numPr>
        <w:rPr>
          <w:rFonts w:asciiTheme="minorHAnsi" w:eastAsia="MS Mincho" w:hAnsiTheme="minorHAnsi" w:cstheme="minorHAnsi"/>
        </w:rPr>
      </w:pPr>
      <w:r>
        <w:rPr>
          <w:rFonts w:asciiTheme="minorHAnsi" w:eastAsia="MS Mincho" w:hAnsiTheme="minorHAnsi" w:cstheme="minorHAnsi"/>
          <w:b/>
        </w:rPr>
        <w:t>Feature test</w:t>
      </w:r>
      <w:r>
        <w:rPr>
          <w:rFonts w:asciiTheme="minorHAnsi" w:eastAsia="MS Mincho" w:hAnsiTheme="minorHAnsi" w:cstheme="minorHAnsi"/>
        </w:rPr>
        <w:t xml:space="preserve"> – Software features were tested and checked in the testing stage of the development. Please refer to the Testing/Implementation phase [3.2] starting on page 308 of this document.</w:t>
      </w:r>
    </w:p>
    <w:p w:rsidR="004F255A" w:rsidRDefault="004F255A" w:rsidP="00E71FDE">
      <w:pPr>
        <w:pStyle w:val="ListParagraph"/>
        <w:ind w:left="1080"/>
        <w:rPr>
          <w:rFonts w:asciiTheme="minorHAnsi" w:eastAsia="MS Mincho" w:hAnsiTheme="minorHAnsi" w:cstheme="minorHAnsi"/>
        </w:rPr>
      </w:pPr>
    </w:p>
    <w:p w:rsidR="004F255A" w:rsidRPr="0046796D" w:rsidRDefault="004F255A" w:rsidP="00E71FDE">
      <w:pPr>
        <w:pStyle w:val="ListParagraph"/>
        <w:ind w:left="1080"/>
        <w:rPr>
          <w:rFonts w:asciiTheme="minorHAnsi" w:eastAsia="MS Mincho" w:hAnsiTheme="minorHAnsi" w:cstheme="minorHAnsi"/>
        </w:rPr>
      </w:pPr>
    </w:p>
    <w:p w:rsidR="004F255A" w:rsidRDefault="004F255A" w:rsidP="004F255A">
      <w:pPr>
        <w:rPr>
          <w:rFonts w:asciiTheme="minorHAnsi" w:eastAsia="MS Mincho" w:hAnsiTheme="minorHAnsi" w:cstheme="minorHAnsi"/>
          <w:b/>
          <w:sz w:val="28"/>
          <w:szCs w:val="28"/>
        </w:rPr>
      </w:pPr>
      <w:r>
        <w:rPr>
          <w:rFonts w:asciiTheme="minorHAnsi" w:eastAsia="MS Mincho" w:hAnsiTheme="minorHAnsi" w:cstheme="minorHAnsi"/>
          <w:b/>
          <w:sz w:val="28"/>
          <w:szCs w:val="28"/>
        </w:rPr>
        <w:t>Usability</w:t>
      </w:r>
    </w:p>
    <w:p w:rsidR="00826CE4" w:rsidRDefault="00826CE4" w:rsidP="0046796D">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The graphical user interface of the software was designed to display information</w:t>
      </w:r>
      <w:r w:rsidR="003A2A74">
        <w:rPr>
          <w:rFonts w:asciiTheme="minorHAnsi" w:eastAsia="MS Mincho" w:hAnsiTheme="minorHAnsi" w:cstheme="minorHAnsi"/>
        </w:rPr>
        <w:t xml:space="preserve"> that is</w:t>
      </w:r>
      <w:r>
        <w:rPr>
          <w:rFonts w:asciiTheme="minorHAnsi" w:eastAsia="MS Mincho" w:hAnsiTheme="minorHAnsi" w:cstheme="minorHAnsi"/>
        </w:rPr>
        <w:t xml:space="preserve"> easily accessible on a smaller screen. </w:t>
      </w:r>
    </w:p>
    <w:p w:rsidR="00826CE4" w:rsidRDefault="00826CE4" w:rsidP="00826CE4">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The software can accept input</w:t>
      </w:r>
      <w:r w:rsidR="007973C5">
        <w:rPr>
          <w:rFonts w:asciiTheme="minorHAnsi" w:eastAsia="MS Mincho" w:hAnsiTheme="minorHAnsi" w:cstheme="minorHAnsi"/>
        </w:rPr>
        <w:t xml:space="preserve"> from multiple sources.</w:t>
      </w:r>
    </w:p>
    <w:p w:rsidR="00DD6B21" w:rsidRDefault="00826CE4" w:rsidP="00826CE4">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Information is presented in a clear and concise manner.</w:t>
      </w:r>
    </w:p>
    <w:p w:rsidR="00DD0473" w:rsidRDefault="00DD0473" w:rsidP="00826CE4">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 xml:space="preserve">The design is minimal. Information that is irrelevant is not displayed. </w:t>
      </w:r>
    </w:p>
    <w:p w:rsidR="00DD0473" w:rsidRDefault="00DD0473" w:rsidP="00826CE4">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Dialog boxes show one information at a time.</w:t>
      </w:r>
    </w:p>
    <w:p w:rsidR="00DD0473" w:rsidRDefault="00DD0473" w:rsidP="00826CE4">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Input boxes accept one input at a time.</w:t>
      </w:r>
    </w:p>
    <w:p w:rsidR="0046796D" w:rsidRDefault="007973C5" w:rsidP="000F0179">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Virtual numeric keypad is displayed on-screen during a sale transaction</w:t>
      </w:r>
      <w:r w:rsidR="00B94CDD">
        <w:rPr>
          <w:rFonts w:asciiTheme="minorHAnsi" w:eastAsia="MS Mincho" w:hAnsiTheme="minorHAnsi" w:cstheme="minorHAnsi"/>
        </w:rPr>
        <w:t xml:space="preserve"> as an alternative way</w:t>
      </w:r>
      <w:r>
        <w:rPr>
          <w:rFonts w:asciiTheme="minorHAnsi" w:eastAsia="MS Mincho" w:hAnsiTheme="minorHAnsi" w:cstheme="minorHAnsi"/>
        </w:rPr>
        <w:t xml:space="preserve"> to facilitate the input of the barcode,</w:t>
      </w:r>
      <w:r w:rsidR="00B94CDD">
        <w:rPr>
          <w:rFonts w:asciiTheme="minorHAnsi" w:eastAsia="MS Mincho" w:hAnsiTheme="minorHAnsi" w:cstheme="minorHAnsi"/>
        </w:rPr>
        <w:t xml:space="preserve"> item quantity, payment amount, etc.</w:t>
      </w:r>
    </w:p>
    <w:p w:rsidR="0046796D" w:rsidRDefault="001F1AFC" w:rsidP="000F0179">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Error Handling was used were the code would likely throw an exception.</w:t>
      </w:r>
    </w:p>
    <w:p w:rsidR="006953CF" w:rsidRDefault="006953CF" w:rsidP="000F0179">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Feedback is displayed where and when appropriate.</w:t>
      </w:r>
    </w:p>
    <w:p w:rsidR="00F737B7" w:rsidRDefault="00F737B7" w:rsidP="000F0179">
      <w:pPr>
        <w:pStyle w:val="ListParagraph"/>
        <w:numPr>
          <w:ilvl w:val="0"/>
          <w:numId w:val="17"/>
        </w:numPr>
        <w:rPr>
          <w:rFonts w:asciiTheme="minorHAnsi" w:eastAsia="MS Mincho" w:hAnsiTheme="minorHAnsi" w:cstheme="minorHAnsi"/>
        </w:rPr>
      </w:pPr>
      <w:r>
        <w:rPr>
          <w:rFonts w:asciiTheme="minorHAnsi" w:eastAsia="MS Mincho" w:hAnsiTheme="minorHAnsi" w:cstheme="minorHAnsi"/>
        </w:rPr>
        <w:t xml:space="preserve">User document and guide is </w:t>
      </w:r>
      <w:r w:rsidR="00D24558">
        <w:rPr>
          <w:rFonts w:asciiTheme="minorHAnsi" w:eastAsia="MS Mincho" w:hAnsiTheme="minorHAnsi" w:cstheme="minorHAnsi"/>
        </w:rPr>
        <w:t>included</w:t>
      </w:r>
      <w:r>
        <w:rPr>
          <w:rFonts w:asciiTheme="minorHAnsi" w:eastAsia="MS Mincho" w:hAnsiTheme="minorHAnsi" w:cstheme="minorHAnsi"/>
        </w:rPr>
        <w:t xml:space="preserve"> within this document</w:t>
      </w:r>
      <w:r w:rsidR="00D24558">
        <w:rPr>
          <w:rFonts w:asciiTheme="minorHAnsi" w:eastAsia="MS Mincho" w:hAnsiTheme="minorHAnsi" w:cstheme="minorHAnsi"/>
        </w:rPr>
        <w:t xml:space="preserve"> to show people step-by-step instruction on how to use the software. The user document includes screenshots to give people a visual guide of the instructions.</w:t>
      </w:r>
    </w:p>
    <w:p w:rsidR="00CB0701" w:rsidRDefault="00CB0701" w:rsidP="00CB0701">
      <w:pPr>
        <w:rPr>
          <w:rFonts w:asciiTheme="minorHAnsi" w:eastAsia="MS Mincho" w:hAnsiTheme="minorHAnsi" w:cstheme="minorHAnsi"/>
        </w:rPr>
      </w:pPr>
    </w:p>
    <w:p w:rsidR="00CB0701" w:rsidRDefault="0073126B" w:rsidP="00CB0701">
      <w:pPr>
        <w:rPr>
          <w:rFonts w:asciiTheme="minorHAnsi" w:eastAsia="MS Mincho" w:hAnsiTheme="minorHAnsi" w:cstheme="minorHAnsi"/>
        </w:rPr>
      </w:pPr>
      <w:r>
        <w:rPr>
          <w:rFonts w:asciiTheme="minorHAnsi" w:eastAsia="MS Mincho" w:hAnsiTheme="minorHAnsi" w:cstheme="minorHAnsi"/>
          <w:b/>
          <w:sz w:val="28"/>
          <w:szCs w:val="28"/>
        </w:rPr>
        <w:lastRenderedPageBreak/>
        <w:t>Efficiency</w:t>
      </w:r>
    </w:p>
    <w:p w:rsidR="00836198" w:rsidRDefault="005873F0" w:rsidP="00792C85">
      <w:pPr>
        <w:rPr>
          <w:rFonts w:asciiTheme="minorHAnsi" w:eastAsia="MS Mincho" w:hAnsiTheme="minorHAnsi" w:cstheme="minorHAnsi"/>
        </w:rPr>
      </w:pPr>
      <w:r>
        <w:rPr>
          <w:rFonts w:asciiTheme="minorHAnsi" w:eastAsia="MS Mincho" w:hAnsiTheme="minorHAnsi" w:cstheme="minorHAnsi"/>
        </w:rPr>
        <w:t xml:space="preserve">The </w:t>
      </w:r>
      <w:r w:rsidR="004956DD">
        <w:rPr>
          <w:rFonts w:asciiTheme="minorHAnsi" w:eastAsia="MS Mincho" w:hAnsiTheme="minorHAnsi" w:cstheme="minorHAnsi"/>
        </w:rPr>
        <w:t>screenshots</w:t>
      </w:r>
      <w:r>
        <w:rPr>
          <w:rFonts w:asciiTheme="minorHAnsi" w:eastAsia="MS Mincho" w:hAnsiTheme="minorHAnsi" w:cstheme="minorHAnsi"/>
        </w:rPr>
        <w:t xml:space="preserve"> below show the </w:t>
      </w:r>
      <w:r w:rsidR="004C12DA">
        <w:rPr>
          <w:rFonts w:asciiTheme="minorHAnsi" w:eastAsia="MS Mincho" w:hAnsiTheme="minorHAnsi" w:cstheme="minorHAnsi"/>
        </w:rPr>
        <w:t>resource</w:t>
      </w:r>
      <w:r w:rsidR="00A3077F">
        <w:rPr>
          <w:rFonts w:asciiTheme="minorHAnsi" w:eastAsia="MS Mincho" w:hAnsiTheme="minorHAnsi" w:cstheme="minorHAnsi"/>
        </w:rPr>
        <w:t xml:space="preserve"> usage of the POS-Pi application</w:t>
      </w:r>
      <w:r>
        <w:rPr>
          <w:rFonts w:asciiTheme="minorHAnsi" w:eastAsia="MS Mincho" w:hAnsiTheme="minorHAnsi" w:cstheme="minorHAnsi"/>
        </w:rPr>
        <w:t xml:space="preserve">. </w:t>
      </w:r>
      <w:r w:rsidR="006D239E">
        <w:rPr>
          <w:rFonts w:asciiTheme="minorHAnsi" w:eastAsia="MS Mincho" w:hAnsiTheme="minorHAnsi" w:cstheme="minorHAnsi"/>
        </w:rPr>
        <w:t xml:space="preserve"> Data was obtained</w:t>
      </w:r>
      <w:r w:rsidR="004C12DA">
        <w:rPr>
          <w:rFonts w:asciiTheme="minorHAnsi" w:eastAsia="MS Mincho" w:hAnsiTheme="minorHAnsi" w:cstheme="minorHAnsi"/>
        </w:rPr>
        <w:t xml:space="preserve"> using </w:t>
      </w:r>
      <w:r w:rsidR="0020200F">
        <w:rPr>
          <w:rFonts w:asciiTheme="minorHAnsi" w:eastAsia="MS Mincho" w:hAnsiTheme="minorHAnsi" w:cstheme="minorHAnsi"/>
        </w:rPr>
        <w:t>a lightweight</w:t>
      </w:r>
      <w:r w:rsidR="004C12DA">
        <w:rPr>
          <w:rFonts w:asciiTheme="minorHAnsi" w:eastAsia="MS Mincho" w:hAnsiTheme="minorHAnsi" w:cstheme="minorHAnsi"/>
        </w:rPr>
        <w:t xml:space="preserve"> </w:t>
      </w:r>
      <w:r w:rsidR="00E8412D">
        <w:rPr>
          <w:rFonts w:asciiTheme="minorHAnsi" w:eastAsia="MS Mincho" w:hAnsiTheme="minorHAnsi" w:cstheme="minorHAnsi"/>
        </w:rPr>
        <w:t>profiling tool</w:t>
      </w:r>
      <w:r w:rsidR="004C12DA">
        <w:rPr>
          <w:rFonts w:asciiTheme="minorHAnsi" w:eastAsia="MS Mincho" w:hAnsiTheme="minorHAnsi" w:cstheme="minorHAnsi"/>
        </w:rPr>
        <w:t xml:space="preserve"> called </w:t>
      </w:r>
      <w:r w:rsidR="0020200F">
        <w:rPr>
          <w:rFonts w:asciiTheme="minorHAnsi" w:eastAsia="MS Mincho" w:hAnsiTheme="minorHAnsi" w:cstheme="minorHAnsi"/>
        </w:rPr>
        <w:t>the “</w:t>
      </w:r>
      <w:r w:rsidR="004C12DA">
        <w:rPr>
          <w:rFonts w:asciiTheme="minorHAnsi" w:eastAsia="MS Mincho" w:hAnsiTheme="minorHAnsi" w:cstheme="minorHAnsi"/>
        </w:rPr>
        <w:t>VisualVM</w:t>
      </w:r>
      <w:r w:rsidR="00334D23">
        <w:rPr>
          <w:rFonts w:asciiTheme="minorHAnsi" w:eastAsia="MS Mincho" w:hAnsiTheme="minorHAnsi" w:cstheme="minorHAnsi"/>
        </w:rPr>
        <w:t xml:space="preserve"> – All in One Java Troubleshooting Tool</w:t>
      </w:r>
      <w:r w:rsidR="0020200F">
        <w:rPr>
          <w:rFonts w:asciiTheme="minorHAnsi" w:eastAsia="MS Mincho" w:hAnsiTheme="minorHAnsi" w:cstheme="minorHAnsi"/>
        </w:rPr>
        <w:t>”</w:t>
      </w:r>
      <w:r w:rsidR="004828E6">
        <w:rPr>
          <w:rFonts w:asciiTheme="minorHAnsi" w:eastAsia="MS Mincho" w:hAnsiTheme="minorHAnsi" w:cstheme="minorHAnsi"/>
        </w:rPr>
        <w:t xml:space="preserve"> available at the VisualVM website (</w:t>
      </w:r>
      <w:r w:rsidR="005B3E37" w:rsidRPr="005B3E37">
        <w:rPr>
          <w:rFonts w:asciiTheme="minorHAnsi" w:eastAsia="MS Mincho" w:hAnsiTheme="minorHAnsi" w:cstheme="minorHAnsi"/>
        </w:rPr>
        <w:t>https://visualvm.java.net/?VisualVM_1.3.8</w:t>
      </w:r>
      <w:r w:rsidR="004828E6">
        <w:rPr>
          <w:rFonts w:asciiTheme="minorHAnsi" w:eastAsia="MS Mincho" w:hAnsiTheme="minorHAnsi" w:cstheme="minorHAnsi"/>
        </w:rPr>
        <w:t>)</w:t>
      </w:r>
      <w:r w:rsidR="004C12DA">
        <w:rPr>
          <w:rFonts w:asciiTheme="minorHAnsi" w:eastAsia="MS Mincho" w:hAnsiTheme="minorHAnsi" w:cstheme="minorHAnsi"/>
        </w:rPr>
        <w:t>.</w:t>
      </w:r>
      <w:r w:rsidR="005B3E37">
        <w:rPr>
          <w:rFonts w:asciiTheme="minorHAnsi" w:eastAsia="MS Mincho" w:hAnsiTheme="minorHAnsi" w:cstheme="minorHAnsi"/>
        </w:rPr>
        <w:t xml:space="preserve"> </w:t>
      </w:r>
      <w:r w:rsidR="00836198">
        <w:rPr>
          <w:rFonts w:asciiTheme="minorHAnsi" w:eastAsia="MS Mincho" w:hAnsiTheme="minorHAnsi" w:cstheme="minorHAnsi"/>
        </w:rPr>
        <w:t>D</w:t>
      </w:r>
      <w:r w:rsidR="005B71D1">
        <w:rPr>
          <w:rFonts w:asciiTheme="minorHAnsi" w:eastAsia="MS Mincho" w:hAnsiTheme="minorHAnsi" w:cstheme="minorHAnsi"/>
        </w:rPr>
        <w:t>ata was captured over a</w:t>
      </w:r>
      <w:r w:rsidR="00836198">
        <w:rPr>
          <w:rFonts w:asciiTheme="minorHAnsi" w:eastAsia="MS Mincho" w:hAnsiTheme="minorHAnsi" w:cstheme="minorHAnsi"/>
        </w:rPr>
        <w:t xml:space="preserve"> period of</w:t>
      </w:r>
      <w:r w:rsidR="005B71D1">
        <w:rPr>
          <w:rFonts w:asciiTheme="minorHAnsi" w:eastAsia="MS Mincho" w:hAnsiTheme="minorHAnsi" w:cstheme="minorHAnsi"/>
        </w:rPr>
        <w:t xml:space="preserve"> 29 minutes.</w:t>
      </w:r>
    </w:p>
    <w:p w:rsidR="0025312D" w:rsidRDefault="004C12DA" w:rsidP="0046796D">
      <w:pPr>
        <w:rPr>
          <w:rFonts w:asciiTheme="minorHAnsi" w:eastAsia="MS Mincho" w:hAnsiTheme="minorHAnsi" w:cstheme="minorHAnsi"/>
        </w:rPr>
      </w:pPr>
      <w:r>
        <w:rPr>
          <w:rFonts w:asciiTheme="minorHAnsi" w:eastAsia="MS Mincho" w:hAnsiTheme="minorHAnsi" w:cstheme="minorHAnsi"/>
        </w:rPr>
        <w:t xml:space="preserve">[1] </w:t>
      </w:r>
      <w:r w:rsidR="009E34A6">
        <w:rPr>
          <w:rFonts w:asciiTheme="minorHAnsi" w:eastAsia="MS Mincho" w:hAnsiTheme="minorHAnsi" w:cstheme="minorHAnsi"/>
        </w:rPr>
        <w:t>Database connection and registration</w:t>
      </w:r>
      <w:r w:rsidR="00806633">
        <w:rPr>
          <w:rFonts w:asciiTheme="minorHAnsi" w:eastAsia="MS Mincho" w:hAnsiTheme="minorHAnsi" w:cstheme="minorHAnsi"/>
        </w:rPr>
        <w:t xml:space="preserve"> -</w:t>
      </w:r>
      <w:r w:rsidR="009E34A6">
        <w:rPr>
          <w:rFonts w:asciiTheme="minorHAnsi" w:eastAsia="MS Mincho" w:hAnsiTheme="minorHAnsi" w:cstheme="minorHAnsi"/>
        </w:rPr>
        <w:t xml:space="preserve"> </w:t>
      </w:r>
      <w:r>
        <w:rPr>
          <w:rFonts w:asciiTheme="minorHAnsi" w:eastAsia="MS Mincho" w:hAnsiTheme="minorHAnsi" w:cstheme="minorHAnsi"/>
        </w:rPr>
        <w:t xml:space="preserve">(CPU usage: 0.3%, </w:t>
      </w:r>
      <w:r w:rsidR="0098241A">
        <w:rPr>
          <w:rFonts w:asciiTheme="minorHAnsi" w:eastAsia="MS Mincho" w:hAnsiTheme="minorHAnsi" w:cstheme="minorHAnsi"/>
        </w:rPr>
        <w:t xml:space="preserve">Used </w:t>
      </w:r>
      <w:r>
        <w:rPr>
          <w:rFonts w:asciiTheme="minorHAnsi" w:eastAsia="MS Mincho" w:hAnsiTheme="minorHAnsi" w:cstheme="minorHAnsi"/>
        </w:rPr>
        <w:t>Heap: 35.075mb)</w:t>
      </w:r>
    </w:p>
    <w:p w:rsidR="006258C8" w:rsidRDefault="00792C85" w:rsidP="006258C8">
      <w:pPr>
        <w:rPr>
          <w:rFonts w:asciiTheme="minorHAnsi" w:eastAsia="MS Mincho" w:hAnsiTheme="minorHAnsi" w:cstheme="minorHAnsi"/>
        </w:rPr>
      </w:pPr>
      <w:r>
        <w:rPr>
          <w:noProof/>
          <w:lang w:val="en-GB" w:eastAsia="en-GB" w:bidi="ar-SA"/>
        </w:rPr>
        <w:drawing>
          <wp:inline distT="0" distB="0" distL="0" distR="0" wp14:anchorId="3EEFBA5E" wp14:editId="7F5C7A7B">
            <wp:extent cx="5943600" cy="3370580"/>
            <wp:effectExtent l="0" t="0" r="0" b="127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0"/>
                    <a:stretch>
                      <a:fillRect/>
                    </a:stretch>
                  </pic:blipFill>
                  <pic:spPr>
                    <a:xfrm>
                      <a:off x="0" y="0"/>
                      <a:ext cx="5943600" cy="3370580"/>
                    </a:xfrm>
                    <a:prstGeom prst="rect">
                      <a:avLst/>
                    </a:prstGeom>
                  </pic:spPr>
                </pic:pic>
              </a:graphicData>
            </a:graphic>
          </wp:inline>
        </w:drawing>
      </w:r>
    </w:p>
    <w:p w:rsidR="00B830B5" w:rsidRDefault="00B830B5" w:rsidP="0046796D">
      <w:pPr>
        <w:rPr>
          <w:rFonts w:asciiTheme="minorHAnsi" w:eastAsia="MS Mincho" w:hAnsiTheme="minorHAnsi" w:cstheme="minorHAnsi"/>
        </w:rPr>
      </w:pPr>
      <w:r>
        <w:rPr>
          <w:rFonts w:asciiTheme="minorHAnsi" w:eastAsia="MS Mincho" w:hAnsiTheme="minorHAnsi" w:cstheme="minorHAnsi"/>
        </w:rPr>
        <w:t xml:space="preserve">[2] </w:t>
      </w:r>
      <w:r w:rsidR="009E34A6">
        <w:rPr>
          <w:rFonts w:asciiTheme="minorHAnsi" w:eastAsia="MS Mincho" w:hAnsiTheme="minorHAnsi" w:cstheme="minorHAnsi"/>
        </w:rPr>
        <w:t xml:space="preserve">User authentication </w:t>
      </w:r>
      <w:r w:rsidR="00806633">
        <w:rPr>
          <w:rFonts w:asciiTheme="minorHAnsi" w:eastAsia="MS Mincho" w:hAnsiTheme="minorHAnsi" w:cstheme="minorHAnsi"/>
        </w:rPr>
        <w:t xml:space="preserve">- </w:t>
      </w:r>
      <w:r w:rsidR="00A3077F">
        <w:rPr>
          <w:rFonts w:asciiTheme="minorHAnsi" w:eastAsia="MS Mincho" w:hAnsiTheme="minorHAnsi" w:cstheme="minorHAnsi"/>
        </w:rPr>
        <w:t>(CPU usage: 1.2%, Used Heap: 7.166mb)</w:t>
      </w:r>
      <w:r>
        <w:rPr>
          <w:noProof/>
          <w:lang w:val="en-GB" w:eastAsia="en-GB" w:bidi="ar-SA"/>
        </w:rPr>
        <w:drawing>
          <wp:inline distT="0" distB="0" distL="0" distR="0" wp14:anchorId="1E1E98BE" wp14:editId="1F0BFD77">
            <wp:extent cx="5943600" cy="3404870"/>
            <wp:effectExtent l="0" t="0" r="0" b="508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1"/>
                    <a:stretch>
                      <a:fillRect/>
                    </a:stretch>
                  </pic:blipFill>
                  <pic:spPr>
                    <a:xfrm>
                      <a:off x="0" y="0"/>
                      <a:ext cx="5943600" cy="3404870"/>
                    </a:xfrm>
                    <a:prstGeom prst="rect">
                      <a:avLst/>
                    </a:prstGeom>
                  </pic:spPr>
                </pic:pic>
              </a:graphicData>
            </a:graphic>
          </wp:inline>
        </w:drawing>
      </w:r>
    </w:p>
    <w:p w:rsidR="00A569AC" w:rsidRDefault="00A569AC" w:rsidP="0046796D">
      <w:pPr>
        <w:rPr>
          <w:rFonts w:asciiTheme="minorHAnsi" w:eastAsia="MS Mincho" w:hAnsiTheme="minorHAnsi" w:cstheme="minorHAnsi"/>
        </w:rPr>
      </w:pPr>
    </w:p>
    <w:p w:rsidR="009E34A6" w:rsidRDefault="00A569AC" w:rsidP="0046796D">
      <w:pPr>
        <w:rPr>
          <w:rFonts w:asciiTheme="minorHAnsi" w:eastAsia="MS Mincho" w:hAnsiTheme="minorHAnsi" w:cstheme="minorHAnsi"/>
        </w:rPr>
      </w:pPr>
      <w:r>
        <w:rPr>
          <w:rFonts w:asciiTheme="minorHAnsi" w:eastAsia="MS Mincho" w:hAnsiTheme="minorHAnsi" w:cstheme="minorHAnsi"/>
        </w:rPr>
        <w:lastRenderedPageBreak/>
        <w:t xml:space="preserve"> </w:t>
      </w:r>
      <w:r w:rsidR="00850642">
        <w:rPr>
          <w:rFonts w:asciiTheme="minorHAnsi" w:eastAsia="MS Mincho" w:hAnsiTheme="minorHAnsi" w:cstheme="minorHAnsi"/>
        </w:rPr>
        <w:t xml:space="preserve">[3] </w:t>
      </w:r>
      <w:r w:rsidR="009E34A6">
        <w:rPr>
          <w:rFonts w:asciiTheme="minorHAnsi" w:eastAsia="MS Mincho" w:hAnsiTheme="minorHAnsi" w:cstheme="minorHAnsi"/>
        </w:rPr>
        <w:t xml:space="preserve">Display product list </w:t>
      </w:r>
      <w:r w:rsidR="00806633">
        <w:rPr>
          <w:rFonts w:asciiTheme="minorHAnsi" w:eastAsia="MS Mincho" w:hAnsiTheme="minorHAnsi" w:cstheme="minorHAnsi"/>
        </w:rPr>
        <w:t xml:space="preserve">- </w:t>
      </w:r>
      <w:r w:rsidR="00A3077F">
        <w:rPr>
          <w:rFonts w:asciiTheme="minorHAnsi" w:eastAsia="MS Mincho" w:hAnsiTheme="minorHAnsi" w:cstheme="minorHAnsi"/>
        </w:rPr>
        <w:t>(CPU usage: 3.1%, Used Heap: 13.309mb)</w:t>
      </w:r>
    </w:p>
    <w:p w:rsidR="00170A6C" w:rsidRDefault="00536005" w:rsidP="00170A6C">
      <w:pPr>
        <w:rPr>
          <w:rFonts w:asciiTheme="minorHAnsi" w:eastAsia="MS Mincho" w:hAnsiTheme="minorHAnsi" w:cstheme="minorHAnsi"/>
        </w:rPr>
      </w:pPr>
      <w:r>
        <w:rPr>
          <w:noProof/>
          <w:lang w:val="en-GB" w:eastAsia="en-GB" w:bidi="ar-SA"/>
        </w:rPr>
        <w:drawing>
          <wp:inline distT="0" distB="0" distL="0" distR="0" wp14:anchorId="2B6E731C" wp14:editId="69191219">
            <wp:extent cx="5943600" cy="343789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2"/>
                    <a:stretch>
                      <a:fillRect/>
                    </a:stretch>
                  </pic:blipFill>
                  <pic:spPr>
                    <a:xfrm>
                      <a:off x="0" y="0"/>
                      <a:ext cx="5943600" cy="3437890"/>
                    </a:xfrm>
                    <a:prstGeom prst="rect">
                      <a:avLst/>
                    </a:prstGeom>
                  </pic:spPr>
                </pic:pic>
              </a:graphicData>
            </a:graphic>
          </wp:inline>
        </w:drawing>
      </w:r>
    </w:p>
    <w:p w:rsidR="00860D47" w:rsidRDefault="00850642" w:rsidP="009F1307">
      <w:pPr>
        <w:rPr>
          <w:rFonts w:asciiTheme="minorHAnsi" w:eastAsia="MS Mincho" w:hAnsiTheme="minorHAnsi" w:cstheme="minorHAnsi"/>
        </w:rPr>
      </w:pPr>
      <w:r>
        <w:rPr>
          <w:rFonts w:asciiTheme="minorHAnsi" w:eastAsia="MS Mincho" w:hAnsiTheme="minorHAnsi" w:cstheme="minorHAnsi"/>
        </w:rPr>
        <w:t xml:space="preserve">[4] </w:t>
      </w:r>
      <w:r w:rsidR="00860D47">
        <w:rPr>
          <w:rFonts w:asciiTheme="minorHAnsi" w:eastAsia="MS Mincho" w:hAnsiTheme="minorHAnsi" w:cstheme="minorHAnsi"/>
        </w:rPr>
        <w:t>Updating product information</w:t>
      </w:r>
      <w:r w:rsidR="00806633">
        <w:rPr>
          <w:rFonts w:asciiTheme="minorHAnsi" w:eastAsia="MS Mincho" w:hAnsiTheme="minorHAnsi" w:cstheme="minorHAnsi"/>
        </w:rPr>
        <w:t xml:space="preserve"> - (CPU usage: 5.0%, Used Heap: 26.584mb)</w:t>
      </w:r>
      <w:r w:rsidR="00860D47">
        <w:rPr>
          <w:rFonts w:asciiTheme="minorHAnsi" w:eastAsia="MS Mincho" w:hAnsiTheme="minorHAnsi" w:cstheme="minorHAnsi"/>
        </w:rPr>
        <w:t xml:space="preserve"> </w:t>
      </w:r>
    </w:p>
    <w:p w:rsidR="00170A6C" w:rsidRDefault="00850642" w:rsidP="00170A6C">
      <w:pPr>
        <w:rPr>
          <w:rFonts w:asciiTheme="minorHAnsi" w:eastAsia="MS Mincho" w:hAnsiTheme="minorHAnsi" w:cstheme="minorHAnsi"/>
        </w:rPr>
      </w:pPr>
      <w:r>
        <w:rPr>
          <w:noProof/>
          <w:lang w:val="en-GB" w:eastAsia="en-GB" w:bidi="ar-SA"/>
        </w:rPr>
        <w:drawing>
          <wp:inline distT="0" distB="0" distL="0" distR="0" wp14:anchorId="1B30F7B7" wp14:editId="36345A4A">
            <wp:extent cx="5943600" cy="34163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3"/>
                    <a:stretch>
                      <a:fillRect/>
                    </a:stretch>
                  </pic:blipFill>
                  <pic:spPr>
                    <a:xfrm>
                      <a:off x="0" y="0"/>
                      <a:ext cx="5943600" cy="3416300"/>
                    </a:xfrm>
                    <a:prstGeom prst="rect">
                      <a:avLst/>
                    </a:prstGeom>
                  </pic:spPr>
                </pic:pic>
              </a:graphicData>
            </a:graphic>
          </wp:inline>
        </w:drawing>
      </w:r>
    </w:p>
    <w:p w:rsidR="00850642" w:rsidRDefault="00850642" w:rsidP="00170A6C">
      <w:pPr>
        <w:rPr>
          <w:rFonts w:asciiTheme="minorHAnsi" w:eastAsia="MS Mincho" w:hAnsiTheme="minorHAnsi" w:cstheme="minorHAnsi"/>
        </w:rPr>
      </w:pPr>
    </w:p>
    <w:p w:rsidR="00850642" w:rsidRDefault="00850642" w:rsidP="00170A6C">
      <w:pPr>
        <w:rPr>
          <w:rFonts w:asciiTheme="minorHAnsi" w:eastAsia="MS Mincho" w:hAnsiTheme="minorHAnsi" w:cstheme="minorHAnsi"/>
        </w:rPr>
      </w:pPr>
    </w:p>
    <w:p w:rsidR="00A569AC" w:rsidRPr="00A569AC" w:rsidRDefault="00A569AC" w:rsidP="00A569AC">
      <w:pPr>
        <w:rPr>
          <w:rFonts w:asciiTheme="minorHAnsi" w:eastAsia="MS Mincho" w:hAnsiTheme="minorHAnsi" w:cstheme="minorHAnsi"/>
          <w:sz w:val="16"/>
          <w:szCs w:val="16"/>
        </w:rPr>
      </w:pPr>
      <w:r w:rsidRPr="00A569AC">
        <w:rPr>
          <w:rFonts w:asciiTheme="minorHAnsi" w:eastAsia="MS Mincho" w:hAnsiTheme="minorHAnsi" w:cstheme="minorHAnsi"/>
          <w:sz w:val="16"/>
          <w:szCs w:val="16"/>
        </w:rPr>
        <w:t>Jiri Sedlacek and Tomas Hurka, nd. VisualVM, [computer program]. Java.net. Available at: &lt;https://visualvm.java.net/?VisualVM_1.3.8&gt; [Accessed May 26, 2015] [3] Display product list - (CPU usage: 3.1%, Used Heap: 13.309mb)</w:t>
      </w:r>
    </w:p>
    <w:p w:rsidR="00D01F9C" w:rsidRDefault="00D01F9C" w:rsidP="00170A6C">
      <w:pPr>
        <w:rPr>
          <w:rFonts w:asciiTheme="minorHAnsi" w:eastAsia="MS Mincho" w:hAnsiTheme="minorHAnsi" w:cstheme="minorHAnsi"/>
        </w:rPr>
      </w:pPr>
    </w:p>
    <w:p w:rsidR="00170A6C" w:rsidRDefault="00850642" w:rsidP="00170A6C">
      <w:pPr>
        <w:rPr>
          <w:rFonts w:asciiTheme="minorHAnsi" w:eastAsia="MS Mincho" w:hAnsiTheme="minorHAnsi" w:cstheme="minorHAnsi"/>
        </w:rPr>
      </w:pPr>
      <w:r>
        <w:rPr>
          <w:rFonts w:asciiTheme="minorHAnsi" w:eastAsia="MS Mincho" w:hAnsiTheme="minorHAnsi" w:cstheme="minorHAnsi"/>
        </w:rPr>
        <w:t xml:space="preserve">[5] </w:t>
      </w:r>
      <w:r w:rsidR="00170A6C">
        <w:rPr>
          <w:rFonts w:asciiTheme="minorHAnsi" w:eastAsia="MS Mincho" w:hAnsiTheme="minorHAnsi" w:cstheme="minorHAnsi"/>
        </w:rPr>
        <w:t>Inserting product information</w:t>
      </w:r>
      <w:r w:rsidR="005B3E37">
        <w:rPr>
          <w:rFonts w:asciiTheme="minorHAnsi" w:eastAsia="MS Mincho" w:hAnsiTheme="minorHAnsi" w:cstheme="minorHAnsi"/>
        </w:rPr>
        <w:t xml:space="preserve"> - (CPU usage: 3.1%, Used Heap: 15.898mb)</w:t>
      </w:r>
    </w:p>
    <w:p w:rsidR="00170A6C" w:rsidRDefault="00850642" w:rsidP="00170A6C">
      <w:pPr>
        <w:rPr>
          <w:rFonts w:asciiTheme="minorHAnsi" w:eastAsia="MS Mincho" w:hAnsiTheme="minorHAnsi" w:cstheme="minorHAnsi"/>
        </w:rPr>
      </w:pPr>
      <w:r>
        <w:rPr>
          <w:noProof/>
          <w:lang w:val="en-GB" w:eastAsia="en-GB" w:bidi="ar-SA"/>
        </w:rPr>
        <w:drawing>
          <wp:inline distT="0" distB="0" distL="0" distR="0" wp14:anchorId="032A5E8B" wp14:editId="57FCA525">
            <wp:extent cx="5943600" cy="341503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4"/>
                    <a:stretch>
                      <a:fillRect/>
                    </a:stretch>
                  </pic:blipFill>
                  <pic:spPr>
                    <a:xfrm>
                      <a:off x="0" y="0"/>
                      <a:ext cx="5943600" cy="3415030"/>
                    </a:xfrm>
                    <a:prstGeom prst="rect">
                      <a:avLst/>
                    </a:prstGeom>
                  </pic:spPr>
                </pic:pic>
              </a:graphicData>
            </a:graphic>
          </wp:inline>
        </w:drawing>
      </w:r>
    </w:p>
    <w:p w:rsidR="00860D47" w:rsidRDefault="00850642" w:rsidP="0046796D">
      <w:pPr>
        <w:rPr>
          <w:rFonts w:asciiTheme="minorHAnsi" w:eastAsia="MS Mincho" w:hAnsiTheme="minorHAnsi" w:cstheme="minorHAnsi"/>
        </w:rPr>
      </w:pPr>
      <w:r>
        <w:rPr>
          <w:rFonts w:asciiTheme="minorHAnsi" w:eastAsia="MS Mincho" w:hAnsiTheme="minorHAnsi" w:cstheme="minorHAnsi"/>
        </w:rPr>
        <w:t xml:space="preserve">[6] </w:t>
      </w:r>
      <w:r w:rsidR="00860D47">
        <w:rPr>
          <w:rFonts w:asciiTheme="minorHAnsi" w:eastAsia="MS Mincho" w:hAnsiTheme="minorHAnsi" w:cstheme="minorHAnsi"/>
        </w:rPr>
        <w:t xml:space="preserve">Deleting product information </w:t>
      </w:r>
      <w:r w:rsidR="005B3E37">
        <w:rPr>
          <w:rFonts w:asciiTheme="minorHAnsi" w:eastAsia="MS Mincho" w:hAnsiTheme="minorHAnsi" w:cstheme="minorHAnsi"/>
        </w:rPr>
        <w:t>- (CPU usage: 4.2%, Used Heap: 10.779mb)</w:t>
      </w:r>
    </w:p>
    <w:p w:rsidR="00850642" w:rsidRDefault="00850642" w:rsidP="0046796D">
      <w:pPr>
        <w:rPr>
          <w:rFonts w:asciiTheme="minorHAnsi" w:eastAsia="MS Mincho" w:hAnsiTheme="minorHAnsi" w:cstheme="minorHAnsi"/>
        </w:rPr>
      </w:pPr>
      <w:r>
        <w:rPr>
          <w:noProof/>
          <w:lang w:val="en-GB" w:eastAsia="en-GB" w:bidi="ar-SA"/>
        </w:rPr>
        <w:drawing>
          <wp:inline distT="0" distB="0" distL="0" distR="0" wp14:anchorId="53057D1A" wp14:editId="6FF65DF6">
            <wp:extent cx="5943600" cy="341185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5"/>
                    <a:stretch>
                      <a:fillRect/>
                    </a:stretch>
                  </pic:blipFill>
                  <pic:spPr>
                    <a:xfrm>
                      <a:off x="0" y="0"/>
                      <a:ext cx="5943600" cy="3411855"/>
                    </a:xfrm>
                    <a:prstGeom prst="rect">
                      <a:avLst/>
                    </a:prstGeom>
                  </pic:spPr>
                </pic:pic>
              </a:graphicData>
            </a:graphic>
          </wp:inline>
        </w:drawing>
      </w:r>
    </w:p>
    <w:p w:rsidR="00D01F9C" w:rsidRDefault="00D01F9C" w:rsidP="00BD04E4">
      <w:pPr>
        <w:rPr>
          <w:rFonts w:asciiTheme="minorHAnsi" w:eastAsia="MS Mincho" w:hAnsiTheme="minorHAnsi" w:cstheme="minorHAnsi"/>
        </w:rPr>
      </w:pPr>
    </w:p>
    <w:p w:rsidR="00A569AC" w:rsidRPr="00A569AC" w:rsidRDefault="00A569AC" w:rsidP="00A569AC">
      <w:pPr>
        <w:rPr>
          <w:rFonts w:asciiTheme="minorHAnsi" w:eastAsia="MS Mincho" w:hAnsiTheme="minorHAnsi" w:cstheme="minorHAnsi"/>
          <w:sz w:val="16"/>
          <w:szCs w:val="16"/>
        </w:rPr>
      </w:pPr>
      <w:r w:rsidRPr="00A569AC">
        <w:rPr>
          <w:rFonts w:asciiTheme="minorHAnsi" w:eastAsia="MS Mincho" w:hAnsiTheme="minorHAnsi" w:cstheme="minorHAnsi"/>
          <w:sz w:val="16"/>
          <w:szCs w:val="16"/>
        </w:rPr>
        <w:t>Jiri Sedlacek and Tomas Hurka, nd. VisualVM, [computer program]. Java.net. Available at: &lt;https://visualvm.java.net/?VisualVM_1.3.8&gt; [Accessed May 26, 2015] [3] Display product list - (CPU usage: 3.1%, Used Heap: 13.309mb)</w:t>
      </w:r>
    </w:p>
    <w:p w:rsidR="006B3510" w:rsidRDefault="00850642" w:rsidP="00BD04E4">
      <w:pPr>
        <w:rPr>
          <w:rFonts w:asciiTheme="minorHAnsi" w:eastAsia="MS Mincho" w:hAnsiTheme="minorHAnsi" w:cstheme="minorHAnsi"/>
        </w:rPr>
      </w:pPr>
      <w:r>
        <w:rPr>
          <w:rFonts w:asciiTheme="minorHAnsi" w:eastAsia="MS Mincho" w:hAnsiTheme="minorHAnsi" w:cstheme="minorHAnsi"/>
        </w:rPr>
        <w:lastRenderedPageBreak/>
        <w:t xml:space="preserve">[7] </w:t>
      </w:r>
      <w:r w:rsidR="009C3106">
        <w:rPr>
          <w:rFonts w:asciiTheme="minorHAnsi" w:eastAsia="MS Mincho" w:hAnsiTheme="minorHAnsi" w:cstheme="minorHAnsi"/>
        </w:rPr>
        <w:t>Checkout</w:t>
      </w:r>
      <w:r w:rsidR="005B3E37">
        <w:rPr>
          <w:rFonts w:asciiTheme="minorHAnsi" w:eastAsia="MS Mincho" w:hAnsiTheme="minorHAnsi" w:cstheme="minorHAnsi"/>
        </w:rPr>
        <w:t xml:space="preserve"> - (CPU usage: 3.5%, Used Heap: 14.193mb)</w:t>
      </w:r>
      <w:r w:rsidR="009C3106">
        <w:rPr>
          <w:rFonts w:asciiTheme="minorHAnsi" w:eastAsia="MS Mincho" w:hAnsiTheme="minorHAnsi" w:cstheme="minorHAnsi"/>
        </w:rPr>
        <w:t xml:space="preserve"> </w:t>
      </w:r>
    </w:p>
    <w:p w:rsidR="00850642" w:rsidRPr="0046796D" w:rsidRDefault="005B71D1" w:rsidP="00BD04E4">
      <w:pPr>
        <w:rPr>
          <w:rFonts w:asciiTheme="minorHAnsi" w:eastAsia="MS Mincho" w:hAnsiTheme="minorHAnsi" w:cstheme="minorHAnsi"/>
        </w:rPr>
      </w:pPr>
      <w:r>
        <w:rPr>
          <w:noProof/>
          <w:lang w:val="en-GB" w:eastAsia="en-GB" w:bidi="ar-SA"/>
        </w:rPr>
        <w:drawing>
          <wp:inline distT="0" distB="0" distL="0" distR="0" wp14:anchorId="04381431" wp14:editId="02C384A7">
            <wp:extent cx="5943600" cy="3404235"/>
            <wp:effectExtent l="0" t="0" r="0" b="571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6"/>
                    <a:stretch>
                      <a:fillRect/>
                    </a:stretch>
                  </pic:blipFill>
                  <pic:spPr>
                    <a:xfrm>
                      <a:off x="0" y="0"/>
                      <a:ext cx="5943600" cy="3404235"/>
                    </a:xfrm>
                    <a:prstGeom prst="rect">
                      <a:avLst/>
                    </a:prstGeom>
                  </pic:spPr>
                </pic:pic>
              </a:graphicData>
            </a:graphic>
          </wp:inline>
        </w:drawing>
      </w:r>
    </w:p>
    <w:p w:rsidR="00C42E7D" w:rsidRDefault="00C42E7D" w:rsidP="00E47877">
      <w:pPr>
        <w:rPr>
          <w:rFonts w:asciiTheme="minorHAnsi" w:eastAsia="MS Mincho" w:hAnsiTheme="minorHAnsi" w:cstheme="minorHAnsi"/>
        </w:rPr>
      </w:pPr>
    </w:p>
    <w:p w:rsidR="00E47877" w:rsidRDefault="00C42E7D" w:rsidP="00E47877">
      <w:pPr>
        <w:rPr>
          <w:rFonts w:asciiTheme="minorHAnsi" w:eastAsia="MS Mincho" w:hAnsiTheme="minorHAnsi" w:cstheme="minorHAnsi"/>
        </w:rPr>
      </w:pPr>
      <w:r>
        <w:rPr>
          <w:rFonts w:asciiTheme="minorHAnsi" w:eastAsia="MS Mincho" w:hAnsiTheme="minorHAnsi" w:cstheme="minorHAnsi"/>
        </w:rPr>
        <w:t xml:space="preserve">Maximum CPU usage of 5.0% occurs when product information is being updated, while maximum memory usage </w:t>
      </w:r>
      <w:r w:rsidR="00184AF1">
        <w:rPr>
          <w:rFonts w:asciiTheme="minorHAnsi" w:eastAsia="MS Mincho" w:hAnsiTheme="minorHAnsi" w:cstheme="minorHAnsi"/>
        </w:rPr>
        <w:t xml:space="preserve">of </w:t>
      </w:r>
      <w:r w:rsidR="00D65B17">
        <w:rPr>
          <w:rFonts w:asciiTheme="minorHAnsi" w:eastAsia="MS Mincho" w:hAnsiTheme="minorHAnsi" w:cstheme="minorHAnsi"/>
        </w:rPr>
        <w:t>35.075MB</w:t>
      </w:r>
      <w:r w:rsidR="00184AF1">
        <w:rPr>
          <w:rFonts w:asciiTheme="minorHAnsi" w:eastAsia="MS Mincho" w:hAnsiTheme="minorHAnsi" w:cstheme="minorHAnsi"/>
        </w:rPr>
        <w:t xml:space="preserve"> occurs during database connection and registration.</w:t>
      </w:r>
      <w:r w:rsidR="00D65B17">
        <w:rPr>
          <w:rFonts w:asciiTheme="minorHAnsi" w:eastAsia="MS Mincho" w:hAnsiTheme="minorHAnsi" w:cstheme="minorHAnsi"/>
        </w:rPr>
        <w:t xml:space="preserve"> Overall performance on a regular computer with 8GB ram and dual core processor is excellent. </w:t>
      </w:r>
      <w:r w:rsidR="00E47877">
        <w:rPr>
          <w:rFonts w:asciiTheme="minorHAnsi" w:eastAsia="MS Mincho" w:hAnsiTheme="minorHAnsi" w:cstheme="minorHAnsi"/>
        </w:rPr>
        <w:t>However</w:t>
      </w:r>
      <w:r w:rsidR="00D65B17">
        <w:rPr>
          <w:rFonts w:asciiTheme="minorHAnsi" w:eastAsia="MS Mincho" w:hAnsiTheme="minorHAnsi" w:cstheme="minorHAnsi"/>
        </w:rPr>
        <w:t>, the 512MB</w:t>
      </w:r>
      <w:r w:rsidR="00E47877">
        <w:rPr>
          <w:rFonts w:asciiTheme="minorHAnsi" w:eastAsia="MS Mincho" w:hAnsiTheme="minorHAnsi" w:cstheme="minorHAnsi"/>
        </w:rPr>
        <w:t xml:space="preserve"> </w:t>
      </w:r>
      <w:r w:rsidR="005A457A">
        <w:rPr>
          <w:rFonts w:asciiTheme="minorHAnsi" w:eastAsia="MS Mincho" w:hAnsiTheme="minorHAnsi" w:cstheme="minorHAnsi"/>
        </w:rPr>
        <w:t xml:space="preserve">maximum </w:t>
      </w:r>
      <w:r w:rsidR="00E47877">
        <w:rPr>
          <w:rFonts w:asciiTheme="minorHAnsi" w:eastAsia="MS Mincho" w:hAnsiTheme="minorHAnsi" w:cstheme="minorHAnsi"/>
        </w:rPr>
        <w:t xml:space="preserve">memory </w:t>
      </w:r>
      <w:r>
        <w:rPr>
          <w:rFonts w:asciiTheme="minorHAnsi" w:eastAsia="MS Mincho" w:hAnsiTheme="minorHAnsi" w:cstheme="minorHAnsi"/>
        </w:rPr>
        <w:t xml:space="preserve">capacity </w:t>
      </w:r>
      <w:r w:rsidR="00E47877">
        <w:rPr>
          <w:rFonts w:asciiTheme="minorHAnsi" w:eastAsia="MS Mincho" w:hAnsiTheme="minorHAnsi" w:cstheme="minorHAnsi"/>
        </w:rPr>
        <w:t xml:space="preserve">of the rapberry pi </w:t>
      </w:r>
      <w:r w:rsidR="005A457A">
        <w:rPr>
          <w:rFonts w:asciiTheme="minorHAnsi" w:eastAsia="MS Mincho" w:hAnsiTheme="minorHAnsi" w:cstheme="minorHAnsi"/>
        </w:rPr>
        <w:t xml:space="preserve">b+ model </w:t>
      </w:r>
      <w:r w:rsidR="00D65B17">
        <w:rPr>
          <w:rFonts w:asciiTheme="minorHAnsi" w:eastAsia="MS Mincho" w:hAnsiTheme="minorHAnsi" w:cstheme="minorHAnsi"/>
        </w:rPr>
        <w:t xml:space="preserve">gave unimpressive result when running the software, although I believe </w:t>
      </w:r>
      <w:r w:rsidR="00FE1750">
        <w:rPr>
          <w:rFonts w:asciiTheme="minorHAnsi" w:eastAsia="MS Mincho" w:hAnsiTheme="minorHAnsi" w:cstheme="minorHAnsi"/>
        </w:rPr>
        <w:t xml:space="preserve">that </w:t>
      </w:r>
      <w:r w:rsidR="00D65B17">
        <w:rPr>
          <w:rFonts w:asciiTheme="minorHAnsi" w:eastAsia="MS Mincho" w:hAnsiTheme="minorHAnsi" w:cstheme="minorHAnsi"/>
        </w:rPr>
        <w:t>this is due to the fact that the MySQL Server that resides on the same device</w:t>
      </w:r>
      <w:r w:rsidR="00C467A2">
        <w:rPr>
          <w:rFonts w:asciiTheme="minorHAnsi" w:eastAsia="MS Mincho" w:hAnsiTheme="minorHAnsi" w:cstheme="minorHAnsi"/>
        </w:rPr>
        <w:t xml:space="preserve"> also contributed</w:t>
      </w:r>
      <w:r w:rsidR="00AD6143">
        <w:rPr>
          <w:rFonts w:asciiTheme="minorHAnsi" w:eastAsia="MS Mincho" w:hAnsiTheme="minorHAnsi" w:cstheme="minorHAnsi"/>
        </w:rPr>
        <w:t xml:space="preserve"> </w:t>
      </w:r>
      <w:r w:rsidR="00D65B17">
        <w:rPr>
          <w:rFonts w:asciiTheme="minorHAnsi" w:eastAsia="MS Mincho" w:hAnsiTheme="minorHAnsi" w:cstheme="minorHAnsi"/>
        </w:rPr>
        <w:t>to</w:t>
      </w:r>
      <w:r w:rsidR="00AE5663">
        <w:rPr>
          <w:rFonts w:asciiTheme="minorHAnsi" w:eastAsia="MS Mincho" w:hAnsiTheme="minorHAnsi" w:cstheme="minorHAnsi"/>
        </w:rPr>
        <w:t xml:space="preserve"> </w:t>
      </w:r>
      <w:r w:rsidR="00D65B17">
        <w:rPr>
          <w:rFonts w:asciiTheme="minorHAnsi" w:eastAsia="MS Mincho" w:hAnsiTheme="minorHAnsi" w:cstheme="minorHAnsi"/>
        </w:rPr>
        <w:t>resource usage.</w:t>
      </w:r>
    </w:p>
    <w:p w:rsidR="00AA6760" w:rsidRDefault="00484A72" w:rsidP="00E47877">
      <w:pPr>
        <w:rPr>
          <w:rFonts w:asciiTheme="minorHAnsi" w:eastAsia="MS Mincho" w:hAnsiTheme="minorHAnsi" w:cstheme="minorHAnsi"/>
          <w:sz w:val="16"/>
          <w:szCs w:val="16"/>
        </w:rPr>
      </w:pPr>
      <w:r>
        <w:rPr>
          <w:rFonts w:asciiTheme="minorHAnsi" w:eastAsia="MS Mincho" w:hAnsiTheme="minorHAnsi" w:cstheme="minorHAnsi"/>
        </w:rPr>
        <w:t xml:space="preserve">If I had more time for this project, then I would </w:t>
      </w:r>
      <w:r w:rsidR="00586A6E">
        <w:rPr>
          <w:rFonts w:asciiTheme="minorHAnsi" w:eastAsia="MS Mincho" w:hAnsiTheme="minorHAnsi" w:cstheme="minorHAnsi"/>
        </w:rPr>
        <w:t>allocate</w:t>
      </w:r>
      <w:r>
        <w:rPr>
          <w:rFonts w:asciiTheme="minorHAnsi" w:eastAsia="MS Mincho" w:hAnsiTheme="minorHAnsi" w:cstheme="minorHAnsi"/>
        </w:rPr>
        <w:t xml:space="preserve"> time to per</w:t>
      </w:r>
      <w:r w:rsidR="00586A6E">
        <w:rPr>
          <w:rFonts w:asciiTheme="minorHAnsi" w:eastAsia="MS Mincho" w:hAnsiTheme="minorHAnsi" w:cstheme="minorHAnsi"/>
        </w:rPr>
        <w:t xml:space="preserve">form a thorough </w:t>
      </w:r>
      <w:r>
        <w:rPr>
          <w:rFonts w:asciiTheme="minorHAnsi" w:eastAsia="MS Mincho" w:hAnsiTheme="minorHAnsi" w:cstheme="minorHAnsi"/>
        </w:rPr>
        <w:t>analysis and profiling on the MySQL Server to try and figure out where and how to m</w:t>
      </w:r>
      <w:r w:rsidR="00586A6E">
        <w:rPr>
          <w:rFonts w:asciiTheme="minorHAnsi" w:eastAsia="MS Mincho" w:hAnsiTheme="minorHAnsi" w:cstheme="minorHAnsi"/>
        </w:rPr>
        <w:t>ake</w:t>
      </w:r>
      <w:r w:rsidR="00427D98">
        <w:rPr>
          <w:rFonts w:asciiTheme="minorHAnsi" w:eastAsia="MS Mincho" w:hAnsiTheme="minorHAnsi" w:cstheme="minorHAnsi"/>
        </w:rPr>
        <w:t xml:space="preserve"> performance</w:t>
      </w:r>
      <w:r w:rsidR="00586A6E">
        <w:rPr>
          <w:rFonts w:asciiTheme="minorHAnsi" w:eastAsia="MS Mincho" w:hAnsiTheme="minorHAnsi" w:cstheme="minorHAnsi"/>
        </w:rPr>
        <w:t xml:space="preserve"> improvements and where the bottleneck occurs.</w:t>
      </w:r>
    </w:p>
    <w:p w:rsidR="007276F1" w:rsidRDefault="007276F1" w:rsidP="00E47877">
      <w:pPr>
        <w:rPr>
          <w:rFonts w:asciiTheme="minorHAnsi" w:eastAsia="MS Mincho" w:hAnsiTheme="minorHAnsi" w:cstheme="minorHAnsi"/>
          <w:sz w:val="16"/>
          <w:szCs w:val="16"/>
        </w:rPr>
      </w:pPr>
      <w:r w:rsidRPr="007276F1">
        <w:rPr>
          <w:rFonts w:asciiTheme="minorHAnsi" w:eastAsia="MS Mincho" w:hAnsiTheme="minorHAnsi" w:cstheme="minorHAnsi"/>
          <w:sz w:val="16"/>
          <w:szCs w:val="16"/>
        </w:rPr>
        <w:t>Jiri Sedlacek and Tomas Hurka, nd. VisualVM, [computer program]. Java.net. Available at: &lt;https://visualvm.java.net/?VisualVM_1.3.8&gt; [Accessed May 26, 2015]</w:t>
      </w:r>
    </w:p>
    <w:p w:rsidR="00AF290E" w:rsidRPr="007276F1" w:rsidRDefault="00AF290E" w:rsidP="00E47877">
      <w:pPr>
        <w:rPr>
          <w:rFonts w:asciiTheme="minorHAnsi" w:eastAsia="MS Mincho" w:hAnsiTheme="minorHAnsi" w:cstheme="minorHAnsi"/>
          <w:sz w:val="16"/>
          <w:szCs w:val="16"/>
        </w:rPr>
      </w:pPr>
    </w:p>
    <w:p w:rsidR="00BC49F1" w:rsidRDefault="00D775B9" w:rsidP="00E47877">
      <w:pPr>
        <w:rPr>
          <w:rFonts w:asciiTheme="minorHAnsi" w:eastAsia="MS Mincho" w:hAnsiTheme="minorHAnsi" w:cstheme="minorHAnsi"/>
          <w:b/>
          <w:sz w:val="28"/>
          <w:szCs w:val="28"/>
        </w:rPr>
      </w:pPr>
      <w:r>
        <w:rPr>
          <w:rFonts w:asciiTheme="minorHAnsi" w:eastAsia="MS Mincho" w:hAnsiTheme="minorHAnsi" w:cstheme="minorHAnsi"/>
          <w:b/>
          <w:sz w:val="28"/>
          <w:szCs w:val="28"/>
        </w:rPr>
        <w:t>M</w:t>
      </w:r>
      <w:r w:rsidR="002D6F6B">
        <w:rPr>
          <w:rFonts w:asciiTheme="minorHAnsi" w:eastAsia="MS Mincho" w:hAnsiTheme="minorHAnsi" w:cstheme="minorHAnsi"/>
          <w:b/>
          <w:sz w:val="28"/>
          <w:szCs w:val="28"/>
        </w:rPr>
        <w:t>aintainability</w:t>
      </w:r>
    </w:p>
    <w:p w:rsidR="00D775B9" w:rsidRDefault="00777C67" w:rsidP="00E47877">
      <w:pPr>
        <w:rPr>
          <w:rFonts w:asciiTheme="minorHAnsi" w:eastAsia="MS Mincho" w:hAnsiTheme="minorHAnsi" w:cstheme="minorHAnsi"/>
        </w:rPr>
      </w:pPr>
      <w:r>
        <w:rPr>
          <w:rFonts w:asciiTheme="minorHAnsi" w:eastAsia="MS Mincho" w:hAnsiTheme="minorHAnsi" w:cstheme="minorHAnsi"/>
        </w:rPr>
        <w:t xml:space="preserve">Since code readability and testability has a direct impact on </w:t>
      </w:r>
      <w:r w:rsidR="00BA70F0">
        <w:rPr>
          <w:rFonts w:asciiTheme="minorHAnsi" w:eastAsia="MS Mincho" w:hAnsiTheme="minorHAnsi" w:cstheme="minorHAnsi"/>
        </w:rPr>
        <w:t>the software’s</w:t>
      </w:r>
      <w:r>
        <w:rPr>
          <w:rFonts w:asciiTheme="minorHAnsi" w:eastAsia="MS Mincho" w:hAnsiTheme="minorHAnsi" w:cstheme="minorHAnsi"/>
        </w:rPr>
        <w:t xml:space="preserve"> level of maintainability</w:t>
      </w:r>
      <w:r w:rsidR="00F63E85">
        <w:rPr>
          <w:rFonts w:asciiTheme="minorHAnsi" w:eastAsia="MS Mincho" w:hAnsiTheme="minorHAnsi" w:cstheme="minorHAnsi"/>
        </w:rPr>
        <w:t>, code conventions were observed and implemented throughout the design and development of the software.</w:t>
      </w:r>
    </w:p>
    <w:p w:rsidR="00AA6760" w:rsidRDefault="00AA6760" w:rsidP="00AA6760">
      <w:pPr>
        <w:rPr>
          <w:rFonts w:asciiTheme="minorHAnsi" w:eastAsia="MS Mincho" w:hAnsiTheme="minorHAnsi" w:cstheme="minorHAnsi"/>
        </w:rPr>
      </w:pPr>
      <w:r>
        <w:rPr>
          <w:rFonts w:asciiTheme="minorHAnsi" w:eastAsia="MS Mincho" w:hAnsiTheme="minorHAnsi" w:cstheme="minorHAnsi"/>
        </w:rPr>
        <w:t xml:space="preserve">Below is a list on how </w:t>
      </w:r>
      <w:r w:rsidRPr="00E17C9F">
        <w:rPr>
          <w:rFonts w:asciiTheme="minorHAnsi" w:eastAsia="MS Mincho" w:hAnsiTheme="minorHAnsi" w:cstheme="minorHAnsi"/>
          <w:b/>
        </w:rPr>
        <w:t>code conventions</w:t>
      </w:r>
      <w:r>
        <w:rPr>
          <w:rFonts w:asciiTheme="minorHAnsi" w:eastAsia="MS Mincho" w:hAnsiTheme="minorHAnsi" w:cstheme="minorHAnsi"/>
        </w:rPr>
        <w:t xml:space="preserve"> were implemented on the design and development of the POS-Pi application:</w:t>
      </w:r>
    </w:p>
    <w:p w:rsidR="00AA6760" w:rsidRDefault="00AA6760" w:rsidP="00AA6760">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A Javadoc style comment appears at the top of every source file that lists the name of the author and the purpose of the class.</w:t>
      </w:r>
    </w:p>
    <w:p w:rsidR="00AA6760" w:rsidRDefault="0099227F" w:rsidP="00AA6760">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A whitespace is used between operators.</w:t>
      </w:r>
    </w:p>
    <w:p w:rsidR="0099227F" w:rsidRDefault="0099227F" w:rsidP="00AA6760">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If an expression is continued on a newline, then it is aligned on the same indentation level as the first line.</w:t>
      </w:r>
    </w:p>
    <w:p w:rsidR="009917BC" w:rsidRDefault="000E6996" w:rsidP="00AA6760">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Single-line comments are used for short comment where the comment does not exceed a single line.</w:t>
      </w:r>
    </w:p>
    <w:p w:rsidR="000E6996" w:rsidRDefault="000E6996" w:rsidP="00AA6760">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lastRenderedPageBreak/>
        <w:t>Block comments are used for longer comments where comments span multiple lines.</w:t>
      </w:r>
    </w:p>
    <w:p w:rsidR="000E6996" w:rsidRDefault="00C02E20" w:rsidP="00AA6760">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Javadoc</w:t>
      </w:r>
      <w:r w:rsidR="000E6996">
        <w:rPr>
          <w:rFonts w:asciiTheme="minorHAnsi" w:eastAsia="MS Mincho" w:hAnsiTheme="minorHAnsi" w:cstheme="minorHAnsi"/>
        </w:rPr>
        <w:t xml:space="preserve"> block comments are used to describe class</w:t>
      </w:r>
      <w:r>
        <w:rPr>
          <w:rFonts w:asciiTheme="minorHAnsi" w:eastAsia="MS Mincho" w:hAnsiTheme="minorHAnsi" w:cstheme="minorHAnsi"/>
        </w:rPr>
        <w:t>es, interfaces</w:t>
      </w:r>
      <w:r w:rsidR="000E6996">
        <w:rPr>
          <w:rFonts w:asciiTheme="minorHAnsi" w:eastAsia="MS Mincho" w:hAnsiTheme="minorHAnsi" w:cstheme="minorHAnsi"/>
        </w:rPr>
        <w:t>, constructor</w:t>
      </w:r>
      <w:r>
        <w:rPr>
          <w:rFonts w:asciiTheme="minorHAnsi" w:eastAsia="MS Mincho" w:hAnsiTheme="minorHAnsi" w:cstheme="minorHAnsi"/>
        </w:rPr>
        <w:t>s</w:t>
      </w:r>
      <w:r w:rsidR="000E6996">
        <w:rPr>
          <w:rFonts w:asciiTheme="minorHAnsi" w:eastAsia="MS Mincho" w:hAnsiTheme="minorHAnsi" w:cstheme="minorHAnsi"/>
        </w:rPr>
        <w:t xml:space="preserve"> and methods.</w:t>
      </w:r>
    </w:p>
    <w:p w:rsidR="00C02E20" w:rsidRDefault="00C02E20" w:rsidP="00C02E20">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This pattern is used where Javadoc style block comments are used:</w:t>
      </w:r>
    </w:p>
    <w:p w:rsidR="00C02E20" w:rsidRDefault="00C02E20" w:rsidP="00C02E20">
      <w:pPr>
        <w:pStyle w:val="ListParagraph"/>
        <w:ind w:left="1080"/>
        <w:rPr>
          <w:rFonts w:asciiTheme="minorHAnsi" w:eastAsia="MS Mincho" w:hAnsiTheme="minorHAnsi" w:cstheme="minorHAnsi"/>
        </w:rPr>
      </w:pPr>
      <w:r>
        <w:rPr>
          <w:rFonts w:asciiTheme="minorHAnsi" w:eastAsia="MS Mincho" w:hAnsiTheme="minorHAnsi" w:cstheme="minorHAnsi"/>
        </w:rPr>
        <w:t>/**</w:t>
      </w:r>
    </w:p>
    <w:p w:rsidR="00C02E20" w:rsidRDefault="00C02E20" w:rsidP="00C02E20">
      <w:pPr>
        <w:pStyle w:val="ListParagraph"/>
        <w:ind w:left="1080"/>
        <w:rPr>
          <w:rFonts w:asciiTheme="minorHAnsi" w:eastAsia="MS Mincho" w:hAnsiTheme="minorHAnsi" w:cstheme="minorHAnsi"/>
        </w:rPr>
      </w:pPr>
      <w:r>
        <w:rPr>
          <w:rFonts w:asciiTheme="minorHAnsi" w:eastAsia="MS Mincho" w:hAnsiTheme="minorHAnsi" w:cstheme="minorHAnsi"/>
        </w:rPr>
        <w:t>*&lt;Description of the method&gt;</w:t>
      </w:r>
    </w:p>
    <w:p w:rsidR="00C02E20" w:rsidRDefault="00C02E20" w:rsidP="00C02E20">
      <w:pPr>
        <w:pStyle w:val="ListParagraph"/>
        <w:ind w:left="1080"/>
        <w:rPr>
          <w:rFonts w:asciiTheme="minorHAnsi" w:eastAsia="MS Mincho" w:hAnsiTheme="minorHAnsi" w:cstheme="minorHAnsi"/>
        </w:rPr>
      </w:pPr>
      <w:r>
        <w:rPr>
          <w:rFonts w:asciiTheme="minorHAnsi" w:eastAsia="MS Mincho" w:hAnsiTheme="minorHAnsi" w:cstheme="minorHAnsi"/>
        </w:rPr>
        <w:t>*&lt;parameter 1&gt;</w:t>
      </w:r>
    </w:p>
    <w:p w:rsidR="00C02E20" w:rsidRDefault="00C02E20" w:rsidP="00C02E20">
      <w:pPr>
        <w:pStyle w:val="ListParagraph"/>
        <w:ind w:left="1080"/>
        <w:rPr>
          <w:rFonts w:asciiTheme="minorHAnsi" w:eastAsia="MS Mincho" w:hAnsiTheme="minorHAnsi" w:cstheme="minorHAnsi"/>
        </w:rPr>
      </w:pPr>
      <w:r>
        <w:rPr>
          <w:rFonts w:asciiTheme="minorHAnsi" w:eastAsia="MS Mincho" w:hAnsiTheme="minorHAnsi" w:cstheme="minorHAnsi"/>
        </w:rPr>
        <w:t>*&lt;parameter 2&gt;</w:t>
      </w:r>
    </w:p>
    <w:p w:rsidR="00C02E20" w:rsidRDefault="00C02E20" w:rsidP="00C02E20">
      <w:pPr>
        <w:pStyle w:val="ListParagraph"/>
        <w:ind w:left="1080"/>
        <w:rPr>
          <w:rFonts w:asciiTheme="minorHAnsi" w:eastAsia="MS Mincho" w:hAnsiTheme="minorHAnsi" w:cstheme="minorHAnsi"/>
        </w:rPr>
      </w:pPr>
      <w:r>
        <w:rPr>
          <w:rFonts w:asciiTheme="minorHAnsi" w:eastAsia="MS Mincho" w:hAnsiTheme="minorHAnsi" w:cstheme="minorHAnsi"/>
        </w:rPr>
        <w:t>*…</w:t>
      </w:r>
    </w:p>
    <w:p w:rsidR="00C02E20" w:rsidRDefault="00C02E20" w:rsidP="00C02E20">
      <w:pPr>
        <w:pStyle w:val="ListParagraph"/>
        <w:ind w:left="1080"/>
        <w:rPr>
          <w:rFonts w:asciiTheme="minorHAnsi" w:eastAsia="MS Mincho" w:hAnsiTheme="minorHAnsi" w:cstheme="minorHAnsi"/>
        </w:rPr>
      </w:pPr>
      <w:r>
        <w:rPr>
          <w:rFonts w:asciiTheme="minorHAnsi" w:eastAsia="MS Mincho" w:hAnsiTheme="minorHAnsi" w:cstheme="minorHAnsi"/>
        </w:rPr>
        <w:t>*…</w:t>
      </w:r>
    </w:p>
    <w:p w:rsidR="00C02E20" w:rsidRDefault="00C02E20" w:rsidP="00C02E20">
      <w:pPr>
        <w:pStyle w:val="ListParagraph"/>
        <w:ind w:left="1080"/>
        <w:rPr>
          <w:rFonts w:asciiTheme="minorHAnsi" w:eastAsia="MS Mincho" w:hAnsiTheme="minorHAnsi" w:cstheme="minorHAnsi"/>
        </w:rPr>
      </w:pPr>
      <w:r>
        <w:rPr>
          <w:rFonts w:asciiTheme="minorHAnsi" w:eastAsia="MS Mincho" w:hAnsiTheme="minorHAnsi" w:cstheme="minorHAnsi"/>
        </w:rPr>
        <w:t>*&lt;return&gt;</w:t>
      </w:r>
    </w:p>
    <w:p w:rsidR="00934A86" w:rsidRDefault="00934A86" w:rsidP="00C02E20">
      <w:pPr>
        <w:pStyle w:val="ListParagraph"/>
        <w:ind w:left="1080"/>
        <w:rPr>
          <w:rFonts w:asciiTheme="minorHAnsi" w:eastAsia="MS Mincho" w:hAnsiTheme="minorHAnsi" w:cstheme="minorHAnsi"/>
        </w:rPr>
      </w:pPr>
      <w:r>
        <w:rPr>
          <w:rFonts w:asciiTheme="minorHAnsi" w:eastAsia="MS Mincho" w:hAnsiTheme="minorHAnsi" w:cstheme="minorHAnsi"/>
        </w:rPr>
        <w:t>/**</w:t>
      </w:r>
    </w:p>
    <w:p w:rsidR="00934A86" w:rsidRDefault="00934A86" w:rsidP="00C02E20">
      <w:pPr>
        <w:pStyle w:val="ListParagraph"/>
        <w:ind w:left="1080"/>
        <w:rPr>
          <w:rFonts w:asciiTheme="minorHAnsi" w:eastAsia="MS Mincho" w:hAnsiTheme="minorHAnsi" w:cstheme="minorHAnsi"/>
        </w:rPr>
      </w:pPr>
      <w:r>
        <w:rPr>
          <w:rFonts w:asciiTheme="minorHAnsi" w:eastAsia="MS Mincho" w:hAnsiTheme="minorHAnsi" w:cstheme="minorHAnsi"/>
        </w:rPr>
        <w:t>public int method(int parameter1, String parameter2)</w:t>
      </w:r>
    </w:p>
    <w:p w:rsidR="00934A86" w:rsidRDefault="00934A86" w:rsidP="00C02E20">
      <w:pPr>
        <w:pStyle w:val="ListParagraph"/>
        <w:ind w:left="1080"/>
        <w:rPr>
          <w:rFonts w:asciiTheme="minorHAnsi" w:eastAsia="MS Mincho" w:hAnsiTheme="minorHAnsi" w:cstheme="minorHAnsi"/>
        </w:rPr>
      </w:pPr>
      <w:r>
        <w:rPr>
          <w:rFonts w:asciiTheme="minorHAnsi" w:eastAsia="MS Mincho" w:hAnsiTheme="minorHAnsi" w:cstheme="minorHAnsi"/>
        </w:rPr>
        <w:t>…</w:t>
      </w:r>
    </w:p>
    <w:p w:rsidR="00934A86" w:rsidRDefault="00934A86" w:rsidP="00C02E20">
      <w:pPr>
        <w:pStyle w:val="ListParagraph"/>
        <w:ind w:left="1080"/>
        <w:rPr>
          <w:rFonts w:asciiTheme="minorHAnsi" w:eastAsia="MS Mincho" w:hAnsiTheme="minorHAnsi" w:cstheme="minorHAnsi"/>
        </w:rPr>
      </w:pPr>
      <w:r>
        <w:rPr>
          <w:rFonts w:asciiTheme="minorHAnsi" w:eastAsia="MS Mincho" w:hAnsiTheme="minorHAnsi" w:cstheme="minorHAnsi"/>
        </w:rPr>
        <w:t>…</w:t>
      </w:r>
    </w:p>
    <w:p w:rsidR="00934A86" w:rsidRDefault="00FE4CA2"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One declaration per line is used to declare and define class attributes.</w:t>
      </w:r>
    </w:p>
    <w:p w:rsidR="00FE4CA2" w:rsidRDefault="00FE4CA2"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Class attribures are declared as private.</w:t>
      </w:r>
    </w:p>
    <w:p w:rsidR="00FE4CA2" w:rsidRDefault="00FE4CA2"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Private attributes where appropriate are supplied with getters and setters.</w:t>
      </w:r>
    </w:p>
    <w:p w:rsidR="00322257" w:rsidRDefault="00322257"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Local variables are declared and initialized at the beginning of a block where they are used.</w:t>
      </w:r>
    </w:p>
    <w:p w:rsidR="00322257" w:rsidRDefault="00322257"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Class attributes are initialized within constructors.</w:t>
      </w:r>
    </w:p>
    <w:p w:rsidR="005821A8" w:rsidRDefault="005821A8"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Camel casing is used for naming packages, classes, variables and methods.</w:t>
      </w:r>
    </w:p>
    <w:p w:rsidR="005821A8" w:rsidRDefault="005821A8"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Class names start with an uppercase letter.</w:t>
      </w:r>
    </w:p>
    <w:p w:rsidR="005821A8" w:rsidRDefault="005821A8"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Packages start with a lowercase letter.</w:t>
      </w:r>
    </w:p>
    <w:p w:rsidR="005821A8" w:rsidRDefault="005821A8"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Attributes and variables start with a lowercase letter.</w:t>
      </w:r>
    </w:p>
    <w:p w:rsidR="005821A8" w:rsidRDefault="005821A8"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Methods start with a lowercase letter.</w:t>
      </w:r>
    </w:p>
    <w:p w:rsidR="00117233" w:rsidRDefault="00117233" w:rsidP="00FE4CA2">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Verbs are used to name methods.</w:t>
      </w:r>
    </w:p>
    <w:p w:rsidR="00E47877" w:rsidRDefault="00117233" w:rsidP="00E71FDE">
      <w:pPr>
        <w:pStyle w:val="ListParagraph"/>
        <w:numPr>
          <w:ilvl w:val="0"/>
          <w:numId w:val="3"/>
        </w:numPr>
        <w:rPr>
          <w:rFonts w:asciiTheme="minorHAnsi" w:eastAsia="MS Mincho" w:hAnsiTheme="minorHAnsi" w:cstheme="minorHAnsi"/>
        </w:rPr>
      </w:pPr>
      <w:r w:rsidRPr="002D6F6B">
        <w:rPr>
          <w:rFonts w:asciiTheme="minorHAnsi" w:eastAsia="MS Mincho" w:hAnsiTheme="minorHAnsi" w:cstheme="minorHAnsi"/>
        </w:rPr>
        <w:t>Where a method returns a boolean value, the prefix “is”</w:t>
      </w:r>
      <w:r w:rsidR="0096468F" w:rsidRPr="002D6F6B">
        <w:rPr>
          <w:rFonts w:asciiTheme="minorHAnsi" w:eastAsia="MS Mincho" w:hAnsiTheme="minorHAnsi" w:cstheme="minorHAnsi"/>
        </w:rPr>
        <w:t xml:space="preserve"> is used. Example: isUserName</w:t>
      </w:r>
      <w:r w:rsidRPr="002D6F6B">
        <w:rPr>
          <w:rFonts w:asciiTheme="minorHAnsi" w:eastAsia="MS Mincho" w:hAnsiTheme="minorHAnsi" w:cstheme="minorHAnsi"/>
        </w:rPr>
        <w:t>Valid().</w:t>
      </w:r>
    </w:p>
    <w:p w:rsidR="002D6F6B" w:rsidRDefault="002D6F6B" w:rsidP="002D6F6B">
      <w:pPr>
        <w:pStyle w:val="ListParagraph"/>
        <w:ind w:left="1080"/>
        <w:rPr>
          <w:rFonts w:asciiTheme="minorHAnsi" w:eastAsia="MS Mincho" w:hAnsiTheme="minorHAnsi" w:cstheme="minorHAnsi"/>
        </w:rPr>
      </w:pPr>
    </w:p>
    <w:p w:rsidR="00E47877" w:rsidRDefault="00E47877" w:rsidP="00E71FDE">
      <w:pPr>
        <w:pStyle w:val="ListParagraph"/>
        <w:ind w:left="1080"/>
        <w:rPr>
          <w:rFonts w:asciiTheme="minorHAnsi" w:eastAsia="MS Mincho" w:hAnsiTheme="minorHAnsi" w:cstheme="minorHAnsi"/>
        </w:rPr>
      </w:pPr>
    </w:p>
    <w:p w:rsidR="002D6F6B" w:rsidRDefault="002D6F6B" w:rsidP="002D6F6B">
      <w:pPr>
        <w:rPr>
          <w:rFonts w:asciiTheme="minorHAnsi" w:eastAsia="MS Mincho" w:hAnsiTheme="minorHAnsi" w:cstheme="minorHAnsi"/>
          <w:b/>
          <w:sz w:val="28"/>
          <w:szCs w:val="28"/>
        </w:rPr>
      </w:pPr>
      <w:r>
        <w:rPr>
          <w:rFonts w:asciiTheme="minorHAnsi" w:eastAsia="MS Mincho" w:hAnsiTheme="minorHAnsi" w:cstheme="minorHAnsi"/>
          <w:b/>
          <w:sz w:val="28"/>
          <w:szCs w:val="28"/>
        </w:rPr>
        <w:t>Portability</w:t>
      </w:r>
    </w:p>
    <w:p w:rsidR="00A945D9" w:rsidRDefault="00F7024D" w:rsidP="002D6F6B">
      <w:pPr>
        <w:rPr>
          <w:rFonts w:asciiTheme="minorHAnsi" w:eastAsia="MS Mincho" w:hAnsiTheme="minorHAnsi" w:cstheme="minorHAnsi"/>
        </w:rPr>
      </w:pPr>
      <w:r>
        <w:rPr>
          <w:rFonts w:asciiTheme="minorHAnsi" w:eastAsia="MS Mincho" w:hAnsiTheme="minorHAnsi" w:cstheme="minorHAnsi"/>
        </w:rPr>
        <w:t>The POS-Pi application is written in Java</w:t>
      </w:r>
      <w:r w:rsidR="00A945D9">
        <w:rPr>
          <w:rFonts w:asciiTheme="minorHAnsi" w:eastAsia="MS Mincho" w:hAnsiTheme="minorHAnsi" w:cstheme="minorHAnsi"/>
        </w:rPr>
        <w:t xml:space="preserve"> and was designed using the MVC (Model-View-Controller) pattern.  The model is the database that resides in MySQL Community Server. Below is a list of </w:t>
      </w:r>
      <w:r w:rsidR="008052B3">
        <w:rPr>
          <w:rFonts w:asciiTheme="minorHAnsi" w:eastAsia="MS Mincho" w:hAnsiTheme="minorHAnsi" w:cstheme="minorHAnsi"/>
        </w:rPr>
        <w:t>the view and controller classes:</w:t>
      </w:r>
    </w:p>
    <w:p w:rsidR="008052B3" w:rsidRDefault="008052B3" w:rsidP="008052B3">
      <w:pPr>
        <w:pStyle w:val="ListParagraph"/>
        <w:numPr>
          <w:ilvl w:val="0"/>
          <w:numId w:val="19"/>
        </w:numPr>
        <w:rPr>
          <w:rFonts w:asciiTheme="minorHAnsi" w:eastAsia="MS Mincho" w:hAnsiTheme="minorHAnsi" w:cstheme="minorHAnsi"/>
        </w:rPr>
      </w:pPr>
      <w:r>
        <w:rPr>
          <w:rFonts w:asciiTheme="minorHAnsi" w:eastAsia="MS Mincho" w:hAnsiTheme="minorHAnsi" w:cstheme="minorHAnsi"/>
        </w:rPr>
        <w:t>UserLoginView (page 40).</w:t>
      </w:r>
    </w:p>
    <w:p w:rsidR="008052B3" w:rsidRDefault="00680F93" w:rsidP="008052B3">
      <w:pPr>
        <w:pStyle w:val="ListParagraph"/>
        <w:numPr>
          <w:ilvl w:val="0"/>
          <w:numId w:val="19"/>
        </w:numPr>
        <w:rPr>
          <w:rFonts w:asciiTheme="minorHAnsi" w:eastAsia="MS Mincho" w:hAnsiTheme="minorHAnsi" w:cstheme="minorHAnsi"/>
        </w:rPr>
      </w:pPr>
      <w:r>
        <w:rPr>
          <w:rFonts w:asciiTheme="minorHAnsi" w:eastAsia="MS Mincho" w:hAnsiTheme="minorHAnsi" w:cstheme="minorHAnsi"/>
        </w:rPr>
        <w:t>UserLoginController (page 49).</w:t>
      </w:r>
    </w:p>
    <w:p w:rsidR="00680F93" w:rsidRDefault="00680F93" w:rsidP="008052B3">
      <w:pPr>
        <w:pStyle w:val="ListParagraph"/>
        <w:numPr>
          <w:ilvl w:val="0"/>
          <w:numId w:val="19"/>
        </w:numPr>
        <w:rPr>
          <w:rFonts w:asciiTheme="minorHAnsi" w:eastAsia="MS Mincho" w:hAnsiTheme="minorHAnsi" w:cstheme="minorHAnsi"/>
        </w:rPr>
      </w:pPr>
      <w:r>
        <w:rPr>
          <w:rFonts w:asciiTheme="minorHAnsi" w:eastAsia="MS Mincho" w:hAnsiTheme="minorHAnsi" w:cstheme="minorHAnsi"/>
        </w:rPr>
        <w:t>PointOfSaleView (page 79).</w:t>
      </w:r>
    </w:p>
    <w:p w:rsidR="00680F93" w:rsidRDefault="00680F93" w:rsidP="008052B3">
      <w:pPr>
        <w:pStyle w:val="ListParagraph"/>
        <w:numPr>
          <w:ilvl w:val="0"/>
          <w:numId w:val="19"/>
        </w:numPr>
        <w:rPr>
          <w:rFonts w:asciiTheme="minorHAnsi" w:eastAsia="MS Mincho" w:hAnsiTheme="minorHAnsi" w:cstheme="minorHAnsi"/>
        </w:rPr>
      </w:pPr>
      <w:r>
        <w:rPr>
          <w:rFonts w:asciiTheme="minorHAnsi" w:eastAsia="MS Mincho" w:hAnsiTheme="minorHAnsi" w:cstheme="minorHAnsi"/>
        </w:rPr>
        <w:t>PointOfSaleController (</w:t>
      </w:r>
      <w:r w:rsidR="006E34BA">
        <w:rPr>
          <w:rFonts w:asciiTheme="minorHAnsi" w:eastAsia="MS Mincho" w:hAnsiTheme="minorHAnsi" w:cstheme="minorHAnsi"/>
        </w:rPr>
        <w:t>page 106</w:t>
      </w:r>
      <w:r>
        <w:rPr>
          <w:rFonts w:asciiTheme="minorHAnsi" w:eastAsia="MS Mincho" w:hAnsiTheme="minorHAnsi" w:cstheme="minorHAnsi"/>
        </w:rPr>
        <w:t>).</w:t>
      </w:r>
    </w:p>
    <w:p w:rsidR="006E34BA" w:rsidRDefault="006E34BA" w:rsidP="008052B3">
      <w:pPr>
        <w:pStyle w:val="ListParagraph"/>
        <w:numPr>
          <w:ilvl w:val="0"/>
          <w:numId w:val="19"/>
        </w:numPr>
        <w:rPr>
          <w:rFonts w:asciiTheme="minorHAnsi" w:eastAsia="MS Mincho" w:hAnsiTheme="minorHAnsi" w:cstheme="minorHAnsi"/>
        </w:rPr>
      </w:pPr>
      <w:r>
        <w:rPr>
          <w:rFonts w:asciiTheme="minorHAnsi" w:eastAsia="MS Mincho" w:hAnsiTheme="minorHAnsi" w:cstheme="minorHAnsi"/>
        </w:rPr>
        <w:t>ProductView (page 231).</w:t>
      </w:r>
    </w:p>
    <w:p w:rsidR="006E34BA" w:rsidRDefault="006E34BA" w:rsidP="008052B3">
      <w:pPr>
        <w:pStyle w:val="ListParagraph"/>
        <w:numPr>
          <w:ilvl w:val="0"/>
          <w:numId w:val="19"/>
        </w:numPr>
        <w:rPr>
          <w:rFonts w:asciiTheme="minorHAnsi" w:eastAsia="MS Mincho" w:hAnsiTheme="minorHAnsi" w:cstheme="minorHAnsi"/>
        </w:rPr>
      </w:pPr>
      <w:r>
        <w:rPr>
          <w:rFonts w:asciiTheme="minorHAnsi" w:eastAsia="MS Mincho" w:hAnsiTheme="minorHAnsi" w:cstheme="minorHAnsi"/>
        </w:rPr>
        <w:t>ProductController (page 240).</w:t>
      </w:r>
    </w:p>
    <w:p w:rsidR="006E34BA" w:rsidRDefault="006E34BA" w:rsidP="008052B3">
      <w:pPr>
        <w:pStyle w:val="ListParagraph"/>
        <w:numPr>
          <w:ilvl w:val="0"/>
          <w:numId w:val="19"/>
        </w:numPr>
        <w:rPr>
          <w:rFonts w:asciiTheme="minorHAnsi" w:eastAsia="MS Mincho" w:hAnsiTheme="minorHAnsi" w:cstheme="minorHAnsi"/>
        </w:rPr>
      </w:pPr>
      <w:r>
        <w:rPr>
          <w:rFonts w:asciiTheme="minorHAnsi" w:eastAsia="MS Mincho" w:hAnsiTheme="minorHAnsi" w:cstheme="minorHAnsi"/>
        </w:rPr>
        <w:t>ProductMaintenanceView (page 255).</w:t>
      </w:r>
    </w:p>
    <w:p w:rsidR="006E34BA" w:rsidRPr="008052B3" w:rsidRDefault="006E34BA" w:rsidP="008052B3">
      <w:pPr>
        <w:pStyle w:val="ListParagraph"/>
        <w:numPr>
          <w:ilvl w:val="0"/>
          <w:numId w:val="19"/>
        </w:numPr>
        <w:rPr>
          <w:rFonts w:asciiTheme="minorHAnsi" w:eastAsia="MS Mincho" w:hAnsiTheme="minorHAnsi" w:cstheme="minorHAnsi"/>
        </w:rPr>
      </w:pPr>
      <w:r>
        <w:rPr>
          <w:rFonts w:asciiTheme="minorHAnsi" w:eastAsia="MS Mincho" w:hAnsiTheme="minorHAnsi" w:cstheme="minorHAnsi"/>
        </w:rPr>
        <w:t>ProductMaintenanceController (page 270).</w:t>
      </w:r>
    </w:p>
    <w:p w:rsidR="00E47877" w:rsidRDefault="00A945D9" w:rsidP="000F65A1">
      <w:pPr>
        <w:rPr>
          <w:rFonts w:asciiTheme="minorHAnsi" w:eastAsia="MS Mincho" w:hAnsiTheme="minorHAnsi" w:cstheme="minorHAnsi"/>
        </w:rPr>
      </w:pPr>
      <w:r>
        <w:rPr>
          <w:rFonts w:asciiTheme="minorHAnsi" w:eastAsia="MS Mincho" w:hAnsiTheme="minorHAnsi" w:cstheme="minorHAnsi"/>
        </w:rPr>
        <w:t>Since Java is an architecture neutral programming language, the software will run on any platform where the Java Virtual Machine is installed.</w:t>
      </w:r>
      <w:r w:rsidR="000F65A1">
        <w:rPr>
          <w:rFonts w:asciiTheme="minorHAnsi" w:eastAsia="MS Mincho" w:hAnsiTheme="minorHAnsi" w:cstheme="minorHAnsi"/>
        </w:rPr>
        <w:t xml:space="preserve"> </w:t>
      </w:r>
    </w:p>
    <w:p w:rsidR="000F65A1" w:rsidRDefault="000F65A1" w:rsidP="000F65A1">
      <w:pPr>
        <w:rPr>
          <w:rFonts w:asciiTheme="minorHAnsi" w:eastAsia="MS Mincho" w:hAnsiTheme="minorHAnsi" w:cstheme="minorHAnsi"/>
        </w:rPr>
      </w:pPr>
      <w:r>
        <w:rPr>
          <w:rFonts w:asciiTheme="minorHAnsi" w:eastAsia="MS Mincho" w:hAnsiTheme="minorHAnsi" w:cstheme="minorHAnsi"/>
        </w:rPr>
        <w:t>List of supported platforms:</w:t>
      </w:r>
    </w:p>
    <w:p w:rsidR="000F65A1" w:rsidRDefault="000F65A1" w:rsidP="000F65A1">
      <w:pPr>
        <w:pStyle w:val="ListParagraph"/>
        <w:numPr>
          <w:ilvl w:val="0"/>
          <w:numId w:val="20"/>
        </w:numPr>
        <w:rPr>
          <w:rFonts w:asciiTheme="minorHAnsi" w:eastAsia="MS Mincho" w:hAnsiTheme="minorHAnsi" w:cstheme="minorHAnsi"/>
        </w:rPr>
      </w:pPr>
      <w:r>
        <w:rPr>
          <w:rFonts w:asciiTheme="minorHAnsi" w:eastAsia="MS Mincho" w:hAnsiTheme="minorHAnsi" w:cstheme="minorHAnsi"/>
        </w:rPr>
        <w:t>Solaris x64(64 bit) and x86 (32 bit).</w:t>
      </w:r>
    </w:p>
    <w:p w:rsidR="000F65A1" w:rsidRDefault="000F65A1" w:rsidP="000F65A1">
      <w:pPr>
        <w:pStyle w:val="ListParagraph"/>
        <w:numPr>
          <w:ilvl w:val="0"/>
          <w:numId w:val="20"/>
        </w:numPr>
        <w:rPr>
          <w:rFonts w:asciiTheme="minorHAnsi" w:eastAsia="MS Mincho" w:hAnsiTheme="minorHAnsi" w:cstheme="minorHAnsi"/>
        </w:rPr>
      </w:pPr>
      <w:r>
        <w:rPr>
          <w:rFonts w:asciiTheme="minorHAnsi" w:eastAsia="MS Mincho" w:hAnsiTheme="minorHAnsi" w:cstheme="minorHAnsi"/>
        </w:rPr>
        <w:t xml:space="preserve">Windows </w:t>
      </w:r>
      <w:r w:rsidR="00752D39">
        <w:rPr>
          <w:rFonts w:asciiTheme="minorHAnsi" w:eastAsia="MS Mincho" w:hAnsiTheme="minorHAnsi" w:cstheme="minorHAnsi"/>
        </w:rPr>
        <w:t xml:space="preserve">8, 7, Vista, 2008 Server, 2012 Server </w:t>
      </w:r>
      <w:r>
        <w:rPr>
          <w:rFonts w:asciiTheme="minorHAnsi" w:eastAsia="MS Mincho" w:hAnsiTheme="minorHAnsi" w:cstheme="minorHAnsi"/>
        </w:rPr>
        <w:t>x64(64 bit) and x86 (32 bit).</w:t>
      </w:r>
    </w:p>
    <w:p w:rsidR="000F65A1" w:rsidRDefault="000F65A1" w:rsidP="000F65A1">
      <w:pPr>
        <w:pStyle w:val="ListParagraph"/>
        <w:numPr>
          <w:ilvl w:val="0"/>
          <w:numId w:val="20"/>
        </w:numPr>
        <w:rPr>
          <w:rFonts w:asciiTheme="minorHAnsi" w:eastAsia="MS Mincho" w:hAnsiTheme="minorHAnsi" w:cstheme="minorHAnsi"/>
        </w:rPr>
      </w:pPr>
      <w:r>
        <w:rPr>
          <w:rFonts w:asciiTheme="minorHAnsi" w:eastAsia="MS Mincho" w:hAnsiTheme="minorHAnsi" w:cstheme="minorHAnsi"/>
        </w:rPr>
        <w:lastRenderedPageBreak/>
        <w:t>Linux x64(64 bit) and x86 (32 bit).</w:t>
      </w:r>
    </w:p>
    <w:p w:rsidR="000F65A1" w:rsidRDefault="000F65A1" w:rsidP="000F65A1">
      <w:pPr>
        <w:pStyle w:val="ListParagraph"/>
        <w:numPr>
          <w:ilvl w:val="0"/>
          <w:numId w:val="21"/>
        </w:numPr>
        <w:rPr>
          <w:rFonts w:asciiTheme="minorHAnsi" w:eastAsia="MS Mincho" w:hAnsiTheme="minorHAnsi" w:cstheme="minorHAnsi"/>
        </w:rPr>
      </w:pPr>
      <w:r>
        <w:rPr>
          <w:rFonts w:asciiTheme="minorHAnsi" w:eastAsia="MS Mincho" w:hAnsiTheme="minorHAnsi" w:cstheme="minorHAnsi"/>
        </w:rPr>
        <w:t>Redhat</w:t>
      </w:r>
      <w:r w:rsidR="00CB17D0">
        <w:rPr>
          <w:rFonts w:asciiTheme="minorHAnsi" w:eastAsia="MS Mincho" w:hAnsiTheme="minorHAnsi" w:cstheme="minorHAnsi"/>
        </w:rPr>
        <w:t xml:space="preserve"> Enterprise</w:t>
      </w:r>
    </w:p>
    <w:p w:rsidR="000F65A1" w:rsidRDefault="000F65A1" w:rsidP="000F65A1">
      <w:pPr>
        <w:pStyle w:val="ListParagraph"/>
        <w:numPr>
          <w:ilvl w:val="0"/>
          <w:numId w:val="21"/>
        </w:numPr>
        <w:rPr>
          <w:rFonts w:asciiTheme="minorHAnsi" w:eastAsia="MS Mincho" w:hAnsiTheme="minorHAnsi" w:cstheme="minorHAnsi"/>
        </w:rPr>
      </w:pPr>
      <w:r>
        <w:rPr>
          <w:rFonts w:asciiTheme="minorHAnsi" w:eastAsia="MS Mincho" w:hAnsiTheme="minorHAnsi" w:cstheme="minorHAnsi"/>
        </w:rPr>
        <w:t>Oracle</w:t>
      </w:r>
      <w:r w:rsidR="00CB17D0">
        <w:rPr>
          <w:rFonts w:asciiTheme="minorHAnsi" w:eastAsia="MS Mincho" w:hAnsiTheme="minorHAnsi" w:cstheme="minorHAnsi"/>
        </w:rPr>
        <w:t xml:space="preserve"> Linux</w:t>
      </w:r>
    </w:p>
    <w:p w:rsidR="000F65A1" w:rsidRDefault="000F65A1" w:rsidP="000F65A1">
      <w:pPr>
        <w:pStyle w:val="ListParagraph"/>
        <w:numPr>
          <w:ilvl w:val="0"/>
          <w:numId w:val="21"/>
        </w:numPr>
        <w:rPr>
          <w:rFonts w:asciiTheme="minorHAnsi" w:eastAsia="MS Mincho" w:hAnsiTheme="minorHAnsi" w:cstheme="minorHAnsi"/>
        </w:rPr>
      </w:pPr>
      <w:r>
        <w:rPr>
          <w:rFonts w:asciiTheme="minorHAnsi" w:eastAsia="MS Mincho" w:hAnsiTheme="minorHAnsi" w:cstheme="minorHAnsi"/>
        </w:rPr>
        <w:t>Suse</w:t>
      </w:r>
      <w:r w:rsidR="00CB17D0">
        <w:rPr>
          <w:rFonts w:asciiTheme="minorHAnsi" w:eastAsia="MS Mincho" w:hAnsiTheme="minorHAnsi" w:cstheme="minorHAnsi"/>
        </w:rPr>
        <w:t xml:space="preserve"> Enterprise</w:t>
      </w:r>
    </w:p>
    <w:p w:rsidR="000F65A1" w:rsidRDefault="000F65A1" w:rsidP="000F65A1">
      <w:pPr>
        <w:pStyle w:val="ListParagraph"/>
        <w:numPr>
          <w:ilvl w:val="0"/>
          <w:numId w:val="21"/>
        </w:numPr>
        <w:rPr>
          <w:rFonts w:asciiTheme="minorHAnsi" w:eastAsia="MS Mincho" w:hAnsiTheme="minorHAnsi" w:cstheme="minorHAnsi"/>
        </w:rPr>
      </w:pPr>
      <w:r>
        <w:rPr>
          <w:rFonts w:asciiTheme="minorHAnsi" w:eastAsia="MS Mincho" w:hAnsiTheme="minorHAnsi" w:cstheme="minorHAnsi"/>
        </w:rPr>
        <w:t>Ubuntu</w:t>
      </w:r>
    </w:p>
    <w:p w:rsidR="000F65A1" w:rsidRDefault="000F65A1" w:rsidP="000F65A1">
      <w:pPr>
        <w:pStyle w:val="ListParagraph"/>
        <w:numPr>
          <w:ilvl w:val="0"/>
          <w:numId w:val="21"/>
        </w:numPr>
        <w:rPr>
          <w:rFonts w:asciiTheme="minorHAnsi" w:eastAsia="MS Mincho" w:hAnsiTheme="minorHAnsi" w:cstheme="minorHAnsi"/>
        </w:rPr>
      </w:pPr>
      <w:r>
        <w:rPr>
          <w:rFonts w:asciiTheme="minorHAnsi" w:eastAsia="MS Mincho" w:hAnsiTheme="minorHAnsi" w:cstheme="minorHAnsi"/>
        </w:rPr>
        <w:t>Debian</w:t>
      </w:r>
    </w:p>
    <w:p w:rsidR="000F65A1" w:rsidRDefault="000F65A1" w:rsidP="000F65A1">
      <w:pPr>
        <w:pStyle w:val="ListParagraph"/>
        <w:numPr>
          <w:ilvl w:val="0"/>
          <w:numId w:val="21"/>
        </w:numPr>
        <w:rPr>
          <w:rFonts w:asciiTheme="minorHAnsi" w:eastAsia="MS Mincho" w:hAnsiTheme="minorHAnsi" w:cstheme="minorHAnsi"/>
        </w:rPr>
      </w:pPr>
      <w:r>
        <w:rPr>
          <w:rFonts w:asciiTheme="minorHAnsi" w:eastAsia="MS Mincho" w:hAnsiTheme="minorHAnsi" w:cstheme="minorHAnsi"/>
        </w:rPr>
        <w:t>Raspbian (for the Raspberry Pi)</w:t>
      </w:r>
    </w:p>
    <w:p w:rsidR="000D2DC2" w:rsidRDefault="000D2DC2" w:rsidP="000F65A1">
      <w:pPr>
        <w:pStyle w:val="ListParagraph"/>
        <w:numPr>
          <w:ilvl w:val="0"/>
          <w:numId w:val="21"/>
        </w:numPr>
        <w:rPr>
          <w:rFonts w:asciiTheme="minorHAnsi" w:eastAsia="MS Mincho" w:hAnsiTheme="minorHAnsi" w:cstheme="minorHAnsi"/>
        </w:rPr>
      </w:pPr>
      <w:r>
        <w:rPr>
          <w:rFonts w:asciiTheme="minorHAnsi" w:eastAsia="MS Mincho" w:hAnsiTheme="minorHAnsi" w:cstheme="minorHAnsi"/>
        </w:rPr>
        <w:t>Mac OS X</w:t>
      </w:r>
    </w:p>
    <w:p w:rsidR="0019059D" w:rsidRDefault="0019059D" w:rsidP="00BD1665">
      <w:pPr>
        <w:rPr>
          <w:rFonts w:asciiTheme="minorHAnsi" w:eastAsia="MS Mincho" w:hAnsiTheme="minorHAnsi" w:cstheme="minorHAnsi"/>
        </w:rPr>
      </w:pPr>
      <w:r w:rsidRPr="0019059D">
        <w:rPr>
          <w:rFonts w:asciiTheme="minorHAnsi" w:eastAsia="MS Mincho" w:hAnsiTheme="minorHAnsi" w:cstheme="minorHAnsi"/>
          <w:sz w:val="16"/>
          <w:szCs w:val="16"/>
        </w:rPr>
        <w:t>Source: http://www.oracle.com/technetwork/java/javase/config-417990.html</w:t>
      </w:r>
    </w:p>
    <w:p w:rsidR="00BD1665" w:rsidRDefault="002955CE" w:rsidP="00BD1665">
      <w:pPr>
        <w:rPr>
          <w:rFonts w:asciiTheme="minorHAnsi" w:eastAsia="MS Mincho" w:hAnsiTheme="minorHAnsi" w:cstheme="minorHAnsi"/>
        </w:rPr>
      </w:pPr>
      <w:r>
        <w:rPr>
          <w:rFonts w:asciiTheme="minorHAnsi" w:eastAsia="MS Mincho" w:hAnsiTheme="minorHAnsi" w:cstheme="minorHAnsi"/>
        </w:rPr>
        <w:t>List of platforms that support MySQL database:</w:t>
      </w:r>
    </w:p>
    <w:p w:rsidR="002955CE" w:rsidRDefault="002955C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Oracle Linux x64(64 bit) and x86 (32 bit).</w:t>
      </w:r>
    </w:p>
    <w:p w:rsidR="002955CE" w:rsidRDefault="002955C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Oracle Solars x64(64 bit) and x86 (32 bit).</w:t>
      </w:r>
    </w:p>
    <w:p w:rsidR="002955CE" w:rsidRDefault="002955C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Radhat Enterprise Linux x64(64 bit) and x86 (32 bit).</w:t>
      </w:r>
    </w:p>
    <w:p w:rsidR="002955CE" w:rsidRDefault="002955C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Ubuntu x64(64 bit) and x86 (32 bit).</w:t>
      </w:r>
    </w:p>
    <w:p w:rsidR="002955CE" w:rsidRDefault="000E358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Suse Enterprise Linux x64(64 bit) and x86 (32 bit).</w:t>
      </w:r>
    </w:p>
    <w:p w:rsidR="002955CE" w:rsidRDefault="002955C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Debian</w:t>
      </w:r>
      <w:r w:rsidR="000E358E">
        <w:rPr>
          <w:rFonts w:asciiTheme="minorHAnsi" w:eastAsia="MS Mincho" w:hAnsiTheme="minorHAnsi" w:cstheme="minorHAnsi"/>
        </w:rPr>
        <w:t xml:space="preserve"> GNU Linux 64(64 bit) and x86 (32 bit).</w:t>
      </w:r>
    </w:p>
    <w:p w:rsidR="002955CE" w:rsidRDefault="002955C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Microsoft</w:t>
      </w:r>
      <w:r w:rsidR="000E358E">
        <w:rPr>
          <w:rFonts w:asciiTheme="minorHAnsi" w:eastAsia="MS Mincho" w:hAnsiTheme="minorHAnsi" w:cstheme="minorHAnsi"/>
        </w:rPr>
        <w:t xml:space="preserve"> Windows 8, 7, Vista, XP, 2003 Server, 2008 Server,  2012 Server  x64(64 bit) and x86 (32 bit).</w:t>
      </w:r>
    </w:p>
    <w:p w:rsidR="002955CE" w:rsidRDefault="002955C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IBM</w:t>
      </w:r>
      <w:r w:rsidR="000E358E">
        <w:rPr>
          <w:rFonts w:asciiTheme="minorHAnsi" w:eastAsia="MS Mincho" w:hAnsiTheme="minorHAnsi" w:cstheme="minorHAnsi"/>
        </w:rPr>
        <w:t xml:space="preserve"> AIX </w:t>
      </w:r>
    </w:p>
    <w:p w:rsidR="002955CE" w:rsidRDefault="002955C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Apple</w:t>
      </w:r>
      <w:r w:rsidR="000E358E">
        <w:rPr>
          <w:rFonts w:asciiTheme="minorHAnsi" w:eastAsia="MS Mincho" w:hAnsiTheme="minorHAnsi" w:cstheme="minorHAnsi"/>
        </w:rPr>
        <w:t xml:space="preserve"> OS X, Mac OS X x64(64 bit) and x86 (32 bit).</w:t>
      </w:r>
    </w:p>
    <w:p w:rsidR="002955CE" w:rsidRDefault="002955CE" w:rsidP="002955CE">
      <w:pPr>
        <w:pStyle w:val="ListParagraph"/>
        <w:numPr>
          <w:ilvl w:val="0"/>
          <w:numId w:val="3"/>
        </w:numPr>
        <w:rPr>
          <w:rFonts w:asciiTheme="minorHAnsi" w:eastAsia="MS Mincho" w:hAnsiTheme="minorHAnsi" w:cstheme="minorHAnsi"/>
        </w:rPr>
      </w:pPr>
      <w:r>
        <w:rPr>
          <w:rFonts w:asciiTheme="minorHAnsi" w:eastAsia="MS Mincho" w:hAnsiTheme="minorHAnsi" w:cstheme="minorHAnsi"/>
        </w:rPr>
        <w:t>FreBSD</w:t>
      </w:r>
      <w:r w:rsidR="000E358E">
        <w:rPr>
          <w:rFonts w:asciiTheme="minorHAnsi" w:eastAsia="MS Mincho" w:hAnsiTheme="minorHAnsi" w:cstheme="minorHAnsi"/>
        </w:rPr>
        <w:t xml:space="preserve"> x64(64 bit) and x86 (32 bit).</w:t>
      </w:r>
    </w:p>
    <w:p w:rsidR="00E47877" w:rsidRPr="00761377" w:rsidRDefault="000E358E" w:rsidP="00E71FDE">
      <w:pPr>
        <w:pStyle w:val="ListParagraph"/>
        <w:numPr>
          <w:ilvl w:val="0"/>
          <w:numId w:val="3"/>
        </w:numPr>
        <w:rPr>
          <w:rFonts w:asciiTheme="minorHAnsi" w:eastAsia="MS Mincho" w:hAnsiTheme="minorHAnsi" w:cstheme="minorHAnsi"/>
        </w:rPr>
      </w:pPr>
      <w:r w:rsidRPr="00761377">
        <w:rPr>
          <w:rFonts w:asciiTheme="minorHAnsi" w:eastAsia="MS Mincho" w:hAnsiTheme="minorHAnsi" w:cstheme="minorHAnsi"/>
        </w:rPr>
        <w:t>HP UX</w:t>
      </w:r>
    </w:p>
    <w:p w:rsidR="00761377" w:rsidRDefault="00761377" w:rsidP="00761377">
      <w:pPr>
        <w:rPr>
          <w:rFonts w:asciiTheme="minorHAnsi" w:eastAsia="MS Mincho" w:hAnsiTheme="minorHAnsi" w:cstheme="minorHAnsi"/>
          <w:sz w:val="16"/>
          <w:szCs w:val="16"/>
        </w:rPr>
      </w:pPr>
      <w:r w:rsidRPr="00761377">
        <w:rPr>
          <w:rFonts w:asciiTheme="minorHAnsi" w:eastAsia="MS Mincho" w:hAnsiTheme="minorHAnsi" w:cstheme="minorHAnsi"/>
          <w:sz w:val="16"/>
          <w:szCs w:val="16"/>
        </w:rPr>
        <w:t xml:space="preserve">Source:  </w:t>
      </w:r>
      <w:r w:rsidR="002606B4" w:rsidRPr="002606B4">
        <w:rPr>
          <w:rFonts w:asciiTheme="minorHAnsi" w:eastAsia="MS Mincho" w:hAnsiTheme="minorHAnsi" w:cstheme="minorHAnsi"/>
          <w:sz w:val="16"/>
          <w:szCs w:val="16"/>
        </w:rPr>
        <w:t>http://www.mysql.com/support/supportedplatforms/database.html</w:t>
      </w:r>
    </w:p>
    <w:p w:rsidR="002606B4" w:rsidRDefault="002606B4" w:rsidP="00761377">
      <w:pPr>
        <w:rPr>
          <w:rFonts w:asciiTheme="minorHAnsi" w:eastAsia="MS Mincho" w:hAnsiTheme="minorHAnsi" w:cstheme="minorHAnsi"/>
        </w:rPr>
      </w:pPr>
    </w:p>
    <w:p w:rsidR="002606B4" w:rsidRDefault="002A6111" w:rsidP="00761377">
      <w:pPr>
        <w:rPr>
          <w:rFonts w:asciiTheme="minorHAnsi" w:eastAsia="MS Mincho" w:hAnsiTheme="minorHAnsi" w:cstheme="minorHAnsi"/>
          <w:b/>
          <w:sz w:val="28"/>
          <w:szCs w:val="28"/>
        </w:rPr>
      </w:pPr>
      <w:r w:rsidRPr="002A6111">
        <w:rPr>
          <w:rFonts w:asciiTheme="minorHAnsi" w:eastAsia="MS Mincho" w:hAnsiTheme="minorHAnsi" w:cstheme="minorHAnsi"/>
          <w:b/>
          <w:sz w:val="28"/>
          <w:szCs w:val="28"/>
        </w:rPr>
        <w:t>Thoughts</w:t>
      </w:r>
    </w:p>
    <w:p w:rsidR="00152572" w:rsidRPr="00152572" w:rsidRDefault="008D18A2" w:rsidP="00761377">
      <w:pPr>
        <w:rPr>
          <w:rFonts w:asciiTheme="minorHAnsi" w:eastAsia="MS Mincho" w:hAnsiTheme="minorHAnsi" w:cstheme="minorHAnsi"/>
        </w:rPr>
      </w:pPr>
      <w:r>
        <w:rPr>
          <w:rFonts w:asciiTheme="minorHAnsi" w:eastAsia="MS Mincho" w:hAnsiTheme="minorHAnsi" w:cstheme="minorHAnsi"/>
        </w:rPr>
        <w:t>Most of the software features was implemented according to the specification defined in the planning stage, except for the</w:t>
      </w:r>
      <w:r w:rsidR="003F2F3D">
        <w:rPr>
          <w:rFonts w:asciiTheme="minorHAnsi" w:eastAsia="MS Mincho" w:hAnsiTheme="minorHAnsi" w:cstheme="minorHAnsi"/>
        </w:rPr>
        <w:t xml:space="preserve"> requirement on product discount. This was not </w:t>
      </w:r>
      <w:r w:rsidR="003F2F3D" w:rsidRPr="00DD3D9C">
        <w:rPr>
          <w:rFonts w:asciiTheme="minorHAnsi" w:eastAsia="MS Mincho" w:hAnsiTheme="minorHAnsi" w:cstheme="minorHAnsi"/>
        </w:rPr>
        <w:t>implemented</w:t>
      </w:r>
      <w:r w:rsidR="003F2F3D">
        <w:rPr>
          <w:rFonts w:asciiTheme="minorHAnsi" w:eastAsia="MS Mincho" w:hAnsiTheme="minorHAnsi" w:cstheme="minorHAnsi"/>
        </w:rPr>
        <w:t xml:space="preserve"> due to time limitation. However, this feature can be included in the next version of the prototype. Other features such as card payment and returns will also be incorporated into the development of the software in the future.</w:t>
      </w:r>
      <w:r w:rsidR="0004201E">
        <w:rPr>
          <w:rFonts w:asciiTheme="minorHAnsi" w:eastAsia="MS Mincho" w:hAnsiTheme="minorHAnsi" w:cstheme="minorHAnsi"/>
        </w:rPr>
        <w:t xml:space="preserve"> The development stage of the project went really well, as there really</w:t>
      </w:r>
      <w:r w:rsidR="004D54A3">
        <w:rPr>
          <w:rFonts w:asciiTheme="minorHAnsi" w:eastAsia="MS Mincho" w:hAnsiTheme="minorHAnsi" w:cstheme="minorHAnsi"/>
        </w:rPr>
        <w:t xml:space="preserve"> was</w:t>
      </w:r>
      <w:r w:rsidR="0004201E">
        <w:rPr>
          <w:rFonts w:asciiTheme="minorHAnsi" w:eastAsia="MS Mincho" w:hAnsiTheme="minorHAnsi" w:cstheme="minorHAnsi"/>
        </w:rPr>
        <w:t xml:space="preserve"> no unavoidable or unforeseen event that would have caused serious delays. I believe that I have</w:t>
      </w:r>
      <w:r w:rsidR="004D54A3">
        <w:rPr>
          <w:rFonts w:asciiTheme="minorHAnsi" w:eastAsia="MS Mincho" w:hAnsiTheme="minorHAnsi" w:cstheme="minorHAnsi"/>
        </w:rPr>
        <w:t xml:space="preserve"> done </w:t>
      </w:r>
      <w:r w:rsidR="004A69B1">
        <w:rPr>
          <w:rFonts w:asciiTheme="minorHAnsi" w:eastAsia="MS Mincho" w:hAnsiTheme="minorHAnsi" w:cstheme="minorHAnsi"/>
        </w:rPr>
        <w:t xml:space="preserve">a good job in the research and preparation for this project. </w:t>
      </w:r>
    </w:p>
    <w:p w:rsidR="002A6111" w:rsidRPr="002A6111" w:rsidRDefault="002A6111" w:rsidP="00761377">
      <w:pPr>
        <w:rPr>
          <w:rFonts w:asciiTheme="minorHAnsi" w:eastAsia="MS Mincho" w:hAnsiTheme="minorHAnsi" w:cstheme="minorHAnsi"/>
        </w:rPr>
      </w:pPr>
    </w:p>
    <w:p w:rsidR="00E47877" w:rsidRDefault="00E47877" w:rsidP="00E71FDE">
      <w:pPr>
        <w:pStyle w:val="ListParagraph"/>
        <w:ind w:left="1080"/>
        <w:rPr>
          <w:rFonts w:asciiTheme="minorHAnsi" w:eastAsia="MS Mincho" w:hAnsiTheme="minorHAnsi" w:cstheme="minorHAnsi"/>
        </w:rPr>
      </w:pPr>
    </w:p>
    <w:p w:rsidR="00E47877" w:rsidRPr="00856575" w:rsidRDefault="00E47877" w:rsidP="00E71FDE">
      <w:pPr>
        <w:pStyle w:val="ListParagraph"/>
        <w:ind w:left="1080"/>
        <w:rPr>
          <w:rFonts w:asciiTheme="minorHAnsi" w:eastAsia="MS Mincho" w:hAnsiTheme="minorHAnsi" w:cstheme="minorHAnsi"/>
        </w:rPr>
      </w:pPr>
    </w:p>
    <w:p w:rsidR="0047469F" w:rsidRPr="00322606" w:rsidRDefault="0047469F">
      <w:pPr>
        <w:pStyle w:val="Heading1"/>
        <w:rPr>
          <w:rFonts w:asciiTheme="minorHAnsi" w:eastAsia="MS Mincho" w:hAnsiTheme="minorHAnsi" w:cstheme="minorHAnsi"/>
        </w:rPr>
      </w:pPr>
      <w:bookmarkStart w:id="240" w:name="_Toc93829145"/>
      <w:bookmarkStart w:id="241" w:name="_Toc93829937"/>
      <w:bookmarkStart w:id="242" w:name="_Toc328058754"/>
      <w:r w:rsidRPr="00322606">
        <w:rPr>
          <w:rFonts w:asciiTheme="minorHAnsi" w:eastAsia="MS Mincho" w:hAnsiTheme="minorHAnsi" w:cstheme="minorHAnsi"/>
        </w:rPr>
        <w:t>5. Conclusion and Recommendations</w:t>
      </w:r>
      <w:bookmarkEnd w:id="240"/>
      <w:bookmarkEnd w:id="241"/>
      <w:bookmarkEnd w:id="242"/>
    </w:p>
    <w:p w:rsidR="0047469F" w:rsidRDefault="00BF685B" w:rsidP="009F4538">
      <w:pPr>
        <w:rPr>
          <w:rFonts w:asciiTheme="minorHAnsi" w:eastAsia="MS Mincho" w:hAnsiTheme="minorHAnsi" w:cstheme="minorHAnsi"/>
        </w:rPr>
      </w:pPr>
      <w:r>
        <w:rPr>
          <w:rFonts w:asciiTheme="minorHAnsi" w:eastAsia="MS Mincho" w:hAnsiTheme="minorHAnsi" w:cstheme="minorHAnsi"/>
        </w:rPr>
        <w:t xml:space="preserve">Performance and security is an issue where the Raspberry Pi houses both the POS-Pi application and MySQL Server database server. </w:t>
      </w:r>
      <w:r w:rsidR="00E47BE4">
        <w:rPr>
          <w:rFonts w:asciiTheme="minorHAnsi" w:eastAsia="MS Mincho" w:hAnsiTheme="minorHAnsi" w:cstheme="minorHAnsi"/>
        </w:rPr>
        <w:t xml:space="preserve">The Raspberry Pi (Model B+) only has 512 MB memory capacity, and to run both applications on the same device will </w:t>
      </w:r>
      <w:r w:rsidR="002C2E06">
        <w:rPr>
          <w:rFonts w:asciiTheme="minorHAnsi" w:eastAsia="MS Mincho" w:hAnsiTheme="minorHAnsi" w:cstheme="minorHAnsi"/>
        </w:rPr>
        <w:t>overtax the</w:t>
      </w:r>
      <w:r w:rsidR="00340E5A">
        <w:rPr>
          <w:rFonts w:asciiTheme="minorHAnsi" w:eastAsia="MS Mincho" w:hAnsiTheme="minorHAnsi" w:cstheme="minorHAnsi"/>
        </w:rPr>
        <w:t xml:space="preserve"> hardware resources</w:t>
      </w:r>
      <w:r w:rsidR="00E47BE4">
        <w:rPr>
          <w:rFonts w:asciiTheme="minorHAnsi" w:eastAsia="MS Mincho" w:hAnsiTheme="minorHAnsi" w:cstheme="minorHAnsi"/>
        </w:rPr>
        <w:t>.</w:t>
      </w:r>
      <w:r w:rsidR="00347680">
        <w:rPr>
          <w:rFonts w:asciiTheme="minorHAnsi" w:eastAsia="MS Mincho" w:hAnsiTheme="minorHAnsi" w:cstheme="minorHAnsi"/>
        </w:rPr>
        <w:t xml:space="preserve"> </w:t>
      </w:r>
      <w:r w:rsidR="00F917F5">
        <w:rPr>
          <w:rFonts w:asciiTheme="minorHAnsi" w:eastAsia="MS Mincho" w:hAnsiTheme="minorHAnsi" w:cstheme="minorHAnsi"/>
        </w:rPr>
        <w:t>A major difference in response time is</w:t>
      </w:r>
      <w:r w:rsidR="00347680">
        <w:rPr>
          <w:rFonts w:asciiTheme="minorHAnsi" w:eastAsia="MS Mincho" w:hAnsiTheme="minorHAnsi" w:cstheme="minorHAnsi"/>
        </w:rPr>
        <w:t xml:space="preserve"> to be expected when comparing the software’s performance </w:t>
      </w:r>
      <w:r w:rsidR="00F917F5">
        <w:rPr>
          <w:rFonts w:asciiTheme="minorHAnsi" w:eastAsia="MS Mincho" w:hAnsiTheme="minorHAnsi" w:cstheme="minorHAnsi"/>
        </w:rPr>
        <w:t>between the</w:t>
      </w:r>
      <w:r w:rsidR="00347680">
        <w:rPr>
          <w:rFonts w:asciiTheme="minorHAnsi" w:eastAsia="MS Mincho" w:hAnsiTheme="minorHAnsi" w:cstheme="minorHAnsi"/>
        </w:rPr>
        <w:t xml:space="preserve"> Raspberry Pi and a</w:t>
      </w:r>
      <w:r w:rsidR="00F917F5">
        <w:rPr>
          <w:rFonts w:asciiTheme="minorHAnsi" w:eastAsia="MS Mincho" w:hAnsiTheme="minorHAnsi" w:cstheme="minorHAnsi"/>
        </w:rPr>
        <w:t xml:space="preserve"> normal PC. I would recommend running the software on the newer Raspberry Pi 2 which has 1GB memory and an upgraded processor.</w:t>
      </w:r>
      <w:r w:rsidR="00C843CD">
        <w:rPr>
          <w:rFonts w:asciiTheme="minorHAnsi" w:eastAsia="MS Mincho" w:hAnsiTheme="minorHAnsi" w:cstheme="minorHAnsi"/>
        </w:rPr>
        <w:t xml:space="preserve"> See appendix </w:t>
      </w:r>
      <w:r w:rsidR="00D40971">
        <w:rPr>
          <w:rFonts w:asciiTheme="minorHAnsi" w:eastAsia="MS Mincho" w:hAnsiTheme="minorHAnsi" w:cstheme="minorHAnsi"/>
        </w:rPr>
        <w:t xml:space="preserve">on page 363 </w:t>
      </w:r>
      <w:r w:rsidR="00C843CD">
        <w:rPr>
          <w:rFonts w:asciiTheme="minorHAnsi" w:eastAsia="MS Mincho" w:hAnsiTheme="minorHAnsi" w:cstheme="minorHAnsi"/>
        </w:rPr>
        <w:t>for a direct comparison between the Raspberry Pi B+ and the newer Raspberry Pi 2.</w:t>
      </w:r>
    </w:p>
    <w:p w:rsidR="00477645" w:rsidRDefault="007036C8" w:rsidP="009F4538">
      <w:pPr>
        <w:rPr>
          <w:rFonts w:asciiTheme="minorHAnsi" w:eastAsia="MS Mincho" w:hAnsiTheme="minorHAnsi" w:cstheme="minorHAnsi"/>
        </w:rPr>
      </w:pPr>
      <w:r>
        <w:rPr>
          <w:rFonts w:asciiTheme="minorHAnsi" w:eastAsia="MS Mincho" w:hAnsiTheme="minorHAnsi" w:cstheme="minorHAnsi"/>
        </w:rPr>
        <w:lastRenderedPageBreak/>
        <w:t>The Raspberry Pi also uses a micro SD card with 8GB capacity to store data. This is neither a reliable nor a safe medium to store sensitive and important business data.</w:t>
      </w:r>
      <w:r w:rsidR="007E6CD3">
        <w:rPr>
          <w:rFonts w:asciiTheme="minorHAnsi" w:eastAsia="MS Mincho" w:hAnsiTheme="minorHAnsi" w:cstheme="minorHAnsi"/>
        </w:rPr>
        <w:t xml:space="preserve"> I would recommend moving the MySQL database server to a separate and dedicated server. This would considerably improve</w:t>
      </w:r>
      <w:r w:rsidR="00416B93">
        <w:rPr>
          <w:rFonts w:asciiTheme="minorHAnsi" w:eastAsia="MS Mincho" w:hAnsiTheme="minorHAnsi" w:cstheme="minorHAnsi"/>
        </w:rPr>
        <w:t xml:space="preserve"> </w:t>
      </w:r>
      <w:r w:rsidR="00F212A5">
        <w:rPr>
          <w:rFonts w:asciiTheme="minorHAnsi" w:eastAsia="MS Mincho" w:hAnsiTheme="minorHAnsi" w:cstheme="minorHAnsi"/>
        </w:rPr>
        <w:t>the performace</w:t>
      </w:r>
      <w:r w:rsidR="007E6CD3">
        <w:rPr>
          <w:rFonts w:asciiTheme="minorHAnsi" w:eastAsia="MS Mincho" w:hAnsiTheme="minorHAnsi" w:cstheme="minorHAnsi"/>
        </w:rPr>
        <w:t xml:space="preserve"> of the POS-Pi application and provide a safer and more reliable </w:t>
      </w:r>
      <w:r w:rsidR="00215A5D">
        <w:rPr>
          <w:rFonts w:asciiTheme="minorHAnsi" w:eastAsia="MS Mincho" w:hAnsiTheme="minorHAnsi" w:cstheme="minorHAnsi"/>
        </w:rPr>
        <w:t>way to store and access data</w:t>
      </w:r>
    </w:p>
    <w:p w:rsidR="00A62B6C" w:rsidRDefault="00A62B6C" w:rsidP="009F4538">
      <w:pPr>
        <w:rPr>
          <w:rFonts w:asciiTheme="minorHAnsi" w:eastAsia="MS Mincho" w:hAnsiTheme="minorHAnsi" w:cstheme="minorHAnsi"/>
        </w:rPr>
      </w:pPr>
      <w:bookmarkStart w:id="243" w:name="_Toc93829158"/>
      <w:bookmarkStart w:id="244" w:name="_Toc93829950"/>
    </w:p>
    <w:p w:rsidR="00C00C83" w:rsidRPr="00322606" w:rsidRDefault="00C00C83" w:rsidP="009F4538">
      <w:pPr>
        <w:rPr>
          <w:rFonts w:asciiTheme="minorHAnsi" w:eastAsia="MS Mincho" w:hAnsiTheme="minorHAnsi" w:cstheme="minorHAnsi"/>
        </w:rPr>
      </w:pPr>
    </w:p>
    <w:p w:rsidR="0047469F" w:rsidRPr="00322606" w:rsidRDefault="00A6654D" w:rsidP="00A62B6C">
      <w:pPr>
        <w:pStyle w:val="Heading1"/>
        <w:rPr>
          <w:rFonts w:asciiTheme="minorHAnsi" w:eastAsia="MS Mincho" w:hAnsiTheme="minorHAnsi" w:cstheme="minorHAnsi"/>
        </w:rPr>
      </w:pPr>
      <w:bookmarkStart w:id="245" w:name="_Toc328058755"/>
      <w:r w:rsidRPr="00322606">
        <w:rPr>
          <w:rFonts w:asciiTheme="minorHAnsi" w:eastAsia="MS Mincho" w:hAnsiTheme="minorHAnsi" w:cstheme="minorHAnsi"/>
        </w:rPr>
        <w:t>6</w:t>
      </w:r>
      <w:r w:rsidR="0047469F" w:rsidRPr="00322606">
        <w:rPr>
          <w:rFonts w:asciiTheme="minorHAnsi" w:eastAsia="MS Mincho" w:hAnsiTheme="minorHAnsi" w:cstheme="minorHAnsi"/>
        </w:rPr>
        <w:t>. Bibliography</w:t>
      </w:r>
      <w:bookmarkEnd w:id="243"/>
      <w:bookmarkEnd w:id="244"/>
      <w:bookmarkEnd w:id="245"/>
    </w:p>
    <w:p w:rsidR="00E64D66" w:rsidRDefault="00E64D66" w:rsidP="009F4538">
      <w:pPr>
        <w:rPr>
          <w:rFonts w:asciiTheme="minorHAnsi" w:eastAsia="MS Mincho" w:hAnsiTheme="minorHAnsi" w:cstheme="minorHAnsi"/>
        </w:rPr>
      </w:pPr>
    </w:p>
    <w:p w:rsidR="007504B3" w:rsidRPr="007504B3" w:rsidRDefault="007504B3" w:rsidP="007504B3">
      <w:pPr>
        <w:rPr>
          <w:rFonts w:asciiTheme="minorHAnsi" w:eastAsia="MS Mincho" w:hAnsiTheme="minorHAnsi" w:cstheme="minorHAnsi"/>
        </w:rPr>
      </w:pPr>
      <w:r>
        <w:rPr>
          <w:rFonts w:asciiTheme="minorHAnsi" w:eastAsia="MS Mincho" w:hAnsiTheme="minorHAnsi" w:cstheme="minorHAnsi"/>
        </w:rPr>
        <w:t xml:space="preserve">[1] </w:t>
      </w:r>
      <w:r w:rsidRPr="007504B3">
        <w:rPr>
          <w:rFonts w:asciiTheme="minorHAnsi" w:eastAsia="MS Mincho" w:hAnsiTheme="minorHAnsi" w:cstheme="minorHAnsi"/>
        </w:rPr>
        <w:t>Oracle Corporation, nd. Javadoc. [computer program]. Oracle Corporation. [Accessed April 28, 2015].</w:t>
      </w:r>
    </w:p>
    <w:p w:rsidR="007504B3" w:rsidRPr="007504B3" w:rsidRDefault="007504B3" w:rsidP="007504B3">
      <w:pPr>
        <w:rPr>
          <w:rFonts w:asciiTheme="minorHAnsi" w:eastAsia="MS Mincho" w:hAnsiTheme="minorHAnsi" w:cstheme="minorHAnsi"/>
        </w:rPr>
      </w:pPr>
    </w:p>
    <w:p w:rsidR="007504B3" w:rsidRPr="007504B3" w:rsidRDefault="007504B3" w:rsidP="007504B3">
      <w:pPr>
        <w:rPr>
          <w:rFonts w:asciiTheme="minorHAnsi" w:eastAsia="MS Mincho" w:hAnsiTheme="minorHAnsi" w:cstheme="minorHAnsi"/>
        </w:rPr>
      </w:pPr>
      <w:r>
        <w:rPr>
          <w:rFonts w:asciiTheme="minorHAnsi" w:eastAsia="MS Mincho" w:hAnsiTheme="minorHAnsi" w:cstheme="minorHAnsi"/>
        </w:rPr>
        <w:t xml:space="preserve">[2] </w:t>
      </w:r>
      <w:r w:rsidRPr="007504B3">
        <w:rPr>
          <w:rFonts w:asciiTheme="minorHAnsi" w:eastAsia="MS Mincho" w:hAnsiTheme="minorHAnsi" w:cstheme="minorHAnsi"/>
        </w:rPr>
        <w:t>Visual Paradigm International, nd. Visual Paradigm. [computer program]. Visual Paradigm International. Available at: &lt;http://www.visual-paradigm.com/&gt; [Accessed April 29, 2015].</w:t>
      </w:r>
    </w:p>
    <w:p w:rsidR="007504B3" w:rsidRPr="007504B3" w:rsidRDefault="007504B3" w:rsidP="007504B3">
      <w:pPr>
        <w:rPr>
          <w:rFonts w:asciiTheme="minorHAnsi" w:eastAsia="MS Mincho" w:hAnsiTheme="minorHAnsi" w:cstheme="minorHAnsi"/>
        </w:rPr>
      </w:pPr>
    </w:p>
    <w:p w:rsidR="007504B3" w:rsidRPr="007504B3" w:rsidRDefault="007504B3" w:rsidP="007504B3">
      <w:pPr>
        <w:rPr>
          <w:rFonts w:asciiTheme="minorHAnsi" w:eastAsia="MS Mincho" w:hAnsiTheme="minorHAnsi" w:cstheme="minorHAnsi"/>
        </w:rPr>
      </w:pPr>
      <w:r>
        <w:rPr>
          <w:rFonts w:asciiTheme="minorHAnsi" w:eastAsia="MS Mincho" w:hAnsiTheme="minorHAnsi" w:cstheme="minorHAnsi"/>
        </w:rPr>
        <w:t xml:space="preserve">[3] </w:t>
      </w:r>
      <w:r w:rsidRPr="007504B3">
        <w:rPr>
          <w:rFonts w:asciiTheme="minorHAnsi" w:eastAsia="MS Mincho" w:hAnsiTheme="minorHAnsi" w:cstheme="minorHAnsi"/>
        </w:rPr>
        <w:t>Jason E. Robbins, nd. ArgoUML. [computer program]. Tigris.org. Available at: &lt;http://sourceforge.net/projects/argouml/&gt; [Accessed April 29, 2015].</w:t>
      </w:r>
    </w:p>
    <w:p w:rsidR="007504B3" w:rsidRPr="007504B3" w:rsidRDefault="007504B3" w:rsidP="007504B3">
      <w:pPr>
        <w:rPr>
          <w:rFonts w:asciiTheme="minorHAnsi" w:eastAsia="MS Mincho" w:hAnsiTheme="minorHAnsi" w:cstheme="minorHAnsi"/>
        </w:rPr>
      </w:pPr>
    </w:p>
    <w:p w:rsidR="007504B3" w:rsidRPr="007504B3" w:rsidRDefault="007504B3" w:rsidP="007504B3">
      <w:pPr>
        <w:rPr>
          <w:rFonts w:asciiTheme="minorHAnsi" w:eastAsia="MS Mincho" w:hAnsiTheme="minorHAnsi" w:cstheme="minorHAnsi"/>
        </w:rPr>
      </w:pPr>
      <w:r>
        <w:rPr>
          <w:rFonts w:asciiTheme="minorHAnsi" w:eastAsia="MS Mincho" w:hAnsiTheme="minorHAnsi" w:cstheme="minorHAnsi"/>
        </w:rPr>
        <w:t xml:space="preserve">[4] </w:t>
      </w:r>
      <w:r w:rsidRPr="007504B3">
        <w:rPr>
          <w:rFonts w:asciiTheme="minorHAnsi" w:eastAsia="MS Mincho" w:hAnsiTheme="minorHAnsi" w:cstheme="minorHAnsi"/>
        </w:rPr>
        <w:t>Rapid Quality Systems, nd. Code Rocket for Eclipse, [computer program]. Rapid Quality Systems. Available at: &lt;http://www.rapidqualitysystems.com/&gt; [Accessed April 29, 2015]</w:t>
      </w:r>
    </w:p>
    <w:p w:rsidR="007504B3" w:rsidRPr="007504B3" w:rsidRDefault="007504B3" w:rsidP="007504B3">
      <w:pPr>
        <w:rPr>
          <w:rFonts w:asciiTheme="minorHAnsi" w:eastAsia="MS Mincho" w:hAnsiTheme="minorHAnsi" w:cstheme="minorHAnsi"/>
        </w:rPr>
      </w:pPr>
    </w:p>
    <w:p w:rsidR="007504B3" w:rsidRPr="007504B3" w:rsidRDefault="007504B3" w:rsidP="007504B3">
      <w:pPr>
        <w:rPr>
          <w:rFonts w:asciiTheme="minorHAnsi" w:eastAsia="MS Mincho" w:hAnsiTheme="minorHAnsi" w:cstheme="minorHAnsi"/>
        </w:rPr>
      </w:pPr>
      <w:r>
        <w:rPr>
          <w:rFonts w:asciiTheme="minorHAnsi" w:eastAsia="MS Mincho" w:hAnsiTheme="minorHAnsi" w:cstheme="minorHAnsi"/>
        </w:rPr>
        <w:t xml:space="preserve">[5] </w:t>
      </w:r>
      <w:r w:rsidRPr="007504B3">
        <w:rPr>
          <w:rFonts w:asciiTheme="minorHAnsi" w:eastAsia="MS Mincho" w:hAnsiTheme="minorHAnsi" w:cstheme="minorHAnsi"/>
        </w:rPr>
        <w:t>Olivier Müller, et al, 2001. phpMyAdmin, [computer program]. SourceForge.net. Available at: &lt;http://www.phpmyadmin.net/&gt; [Accessed May 04, 2014]</w:t>
      </w:r>
    </w:p>
    <w:p w:rsidR="007504B3" w:rsidRPr="007504B3" w:rsidRDefault="007504B3" w:rsidP="007504B3">
      <w:pPr>
        <w:rPr>
          <w:rFonts w:asciiTheme="minorHAnsi" w:eastAsia="MS Mincho" w:hAnsiTheme="minorHAnsi" w:cstheme="minorHAnsi"/>
        </w:rPr>
      </w:pPr>
    </w:p>
    <w:p w:rsidR="007504B3" w:rsidRPr="007504B3" w:rsidRDefault="007504B3" w:rsidP="007504B3">
      <w:pPr>
        <w:rPr>
          <w:rFonts w:asciiTheme="minorHAnsi" w:eastAsia="MS Mincho" w:hAnsiTheme="minorHAnsi" w:cstheme="minorHAnsi"/>
        </w:rPr>
      </w:pPr>
      <w:r>
        <w:rPr>
          <w:rFonts w:asciiTheme="minorHAnsi" w:eastAsia="MS Mincho" w:hAnsiTheme="minorHAnsi" w:cstheme="minorHAnsi"/>
        </w:rPr>
        <w:t xml:space="preserve">[6] </w:t>
      </w:r>
      <w:r w:rsidRPr="007504B3">
        <w:rPr>
          <w:rFonts w:asciiTheme="minorHAnsi" w:eastAsia="MS Mincho" w:hAnsiTheme="minorHAnsi" w:cstheme="minorHAnsi"/>
        </w:rPr>
        <w:t>Michael Kölling, 1999. BlueJ, [computer program]. University of Kent. Available at: &lt;http://www.bluej.org/&gt; [Accessed May 06, 2015]</w:t>
      </w:r>
    </w:p>
    <w:p w:rsidR="007504B3" w:rsidRPr="007504B3" w:rsidRDefault="007504B3" w:rsidP="007504B3">
      <w:pPr>
        <w:rPr>
          <w:rFonts w:asciiTheme="minorHAnsi" w:eastAsia="MS Mincho" w:hAnsiTheme="minorHAnsi" w:cstheme="minorHAnsi"/>
        </w:rPr>
      </w:pPr>
    </w:p>
    <w:p w:rsidR="007504B3" w:rsidRPr="007504B3" w:rsidRDefault="007504B3" w:rsidP="007504B3">
      <w:pPr>
        <w:rPr>
          <w:rFonts w:asciiTheme="minorHAnsi" w:eastAsia="MS Mincho" w:hAnsiTheme="minorHAnsi" w:cstheme="minorHAnsi"/>
        </w:rPr>
      </w:pPr>
      <w:r>
        <w:rPr>
          <w:rFonts w:asciiTheme="minorHAnsi" w:eastAsia="MS Mincho" w:hAnsiTheme="minorHAnsi" w:cstheme="minorHAnsi"/>
        </w:rPr>
        <w:t xml:space="preserve">[7] </w:t>
      </w:r>
      <w:r w:rsidRPr="007504B3">
        <w:rPr>
          <w:rFonts w:asciiTheme="minorHAnsi" w:eastAsia="MS Mincho" w:hAnsiTheme="minorHAnsi" w:cstheme="minorHAnsi"/>
        </w:rPr>
        <w:t>Apache Friends, nd. XAMPP Control Panel, [computer program]. Apache Friends. Available at: &lt;https://www.apachefriends.org/download.html&gt; [Accessed May 06, 2015]</w:t>
      </w:r>
    </w:p>
    <w:p w:rsidR="007504B3" w:rsidRPr="007504B3" w:rsidRDefault="007504B3" w:rsidP="007504B3">
      <w:pPr>
        <w:rPr>
          <w:rFonts w:asciiTheme="minorHAnsi" w:eastAsia="MS Mincho" w:hAnsiTheme="minorHAnsi" w:cstheme="minorHAnsi"/>
        </w:rPr>
      </w:pPr>
    </w:p>
    <w:p w:rsidR="007504B3" w:rsidRPr="007504B3" w:rsidRDefault="007504B3" w:rsidP="007504B3">
      <w:pPr>
        <w:rPr>
          <w:rFonts w:asciiTheme="minorHAnsi" w:eastAsia="MS Mincho" w:hAnsiTheme="minorHAnsi" w:cstheme="minorHAnsi"/>
        </w:rPr>
      </w:pPr>
      <w:r>
        <w:rPr>
          <w:rFonts w:asciiTheme="minorHAnsi" w:eastAsia="MS Mincho" w:hAnsiTheme="minorHAnsi" w:cstheme="minorHAnsi"/>
        </w:rPr>
        <w:t xml:space="preserve">[8] </w:t>
      </w:r>
      <w:r w:rsidRPr="007504B3">
        <w:rPr>
          <w:rFonts w:asciiTheme="minorHAnsi" w:eastAsia="MS Mincho" w:hAnsiTheme="minorHAnsi" w:cstheme="minorHAnsi"/>
        </w:rPr>
        <w:t>Scandit Inc, nd. Barcode Generator, [online tool], Scandit Inc. Available at: &lt;http://www.scandit.com/barcode-generator/&gt; [Accessed February 10, 2015]</w:t>
      </w:r>
    </w:p>
    <w:p w:rsidR="007504B3" w:rsidRPr="007504B3" w:rsidRDefault="007504B3" w:rsidP="007504B3">
      <w:pPr>
        <w:rPr>
          <w:rFonts w:asciiTheme="minorHAnsi" w:eastAsia="MS Mincho" w:hAnsiTheme="minorHAnsi" w:cstheme="minorHAnsi"/>
        </w:rPr>
      </w:pPr>
    </w:p>
    <w:p w:rsidR="007504B3" w:rsidRPr="007504B3" w:rsidRDefault="007504B3" w:rsidP="007504B3">
      <w:pPr>
        <w:rPr>
          <w:rFonts w:asciiTheme="minorHAnsi" w:eastAsia="MS Mincho" w:hAnsiTheme="minorHAnsi" w:cstheme="minorHAnsi"/>
        </w:rPr>
      </w:pPr>
      <w:r>
        <w:rPr>
          <w:rFonts w:asciiTheme="minorHAnsi" w:eastAsia="MS Mincho" w:hAnsiTheme="minorHAnsi" w:cstheme="minorHAnsi"/>
        </w:rPr>
        <w:t xml:space="preserve">[9] </w:t>
      </w:r>
      <w:r w:rsidRPr="007504B3">
        <w:rPr>
          <w:rFonts w:asciiTheme="minorHAnsi" w:eastAsia="MS Mincho" w:hAnsiTheme="minorHAnsi" w:cstheme="minorHAnsi"/>
        </w:rPr>
        <w:t>Eclipse Foundation, nd. Eclipse IDE Luna Service Release, [computer program]. Eclipse Foundation. Available at: &lt;www.eclipse.org&gt; [Accessed 2014]</w:t>
      </w:r>
    </w:p>
    <w:p w:rsidR="007504B3" w:rsidRPr="007504B3" w:rsidRDefault="007504B3" w:rsidP="007504B3">
      <w:pPr>
        <w:rPr>
          <w:rFonts w:asciiTheme="minorHAnsi" w:eastAsia="MS Mincho" w:hAnsiTheme="minorHAnsi" w:cstheme="minorHAnsi"/>
        </w:rPr>
      </w:pPr>
    </w:p>
    <w:p w:rsidR="001221F9" w:rsidRDefault="007504B3" w:rsidP="007504B3">
      <w:pPr>
        <w:rPr>
          <w:rFonts w:asciiTheme="minorHAnsi" w:eastAsia="MS Mincho" w:hAnsiTheme="minorHAnsi" w:cstheme="minorHAnsi"/>
        </w:rPr>
      </w:pPr>
      <w:r>
        <w:rPr>
          <w:rFonts w:asciiTheme="minorHAnsi" w:eastAsia="MS Mincho" w:hAnsiTheme="minorHAnsi" w:cstheme="minorHAnsi"/>
        </w:rPr>
        <w:t xml:space="preserve">[10] </w:t>
      </w:r>
      <w:r w:rsidRPr="007504B3">
        <w:rPr>
          <w:rFonts w:asciiTheme="minorHAnsi" w:eastAsia="MS Mincho" w:hAnsiTheme="minorHAnsi" w:cstheme="minorHAnsi"/>
        </w:rPr>
        <w:t>Jiri Sedlacek and Tomas Hurka, nd. VisualVM, [computer program]. Java.net. Available at: &lt;https://visualvm.java.net/?VisualVM_1.3.8&gt; [Accessed May 26, 2015]</w:t>
      </w:r>
    </w:p>
    <w:p w:rsidR="00A46361" w:rsidRDefault="00A46361" w:rsidP="00A46361">
      <w:pPr>
        <w:rPr>
          <w:rFonts w:asciiTheme="minorHAnsi" w:eastAsia="MS Mincho" w:hAnsiTheme="minorHAnsi" w:cstheme="minorHAnsi"/>
        </w:rPr>
      </w:pPr>
      <w:r>
        <w:rPr>
          <w:rFonts w:asciiTheme="minorHAnsi" w:eastAsia="MS Mincho" w:hAnsiTheme="minorHAnsi" w:cstheme="minorHAnsi"/>
        </w:rPr>
        <w:t>[1</w:t>
      </w:r>
      <w:r>
        <w:rPr>
          <w:rFonts w:asciiTheme="minorHAnsi" w:eastAsia="MS Mincho" w:hAnsiTheme="minorHAnsi" w:cstheme="minorHAnsi"/>
        </w:rPr>
        <w:t>1</w:t>
      </w:r>
      <w:r>
        <w:rPr>
          <w:rFonts w:asciiTheme="minorHAnsi" w:eastAsia="MS Mincho" w:hAnsiTheme="minorHAnsi" w:cstheme="minorHAnsi"/>
        </w:rPr>
        <w:t>] ComputerWeekly [July 2009</w:t>
      </w:r>
      <w:proofErr w:type="gramStart"/>
      <w:r>
        <w:rPr>
          <w:rFonts w:asciiTheme="minorHAnsi" w:eastAsia="MS Mincho" w:hAnsiTheme="minorHAnsi" w:cstheme="minorHAnsi"/>
        </w:rPr>
        <w:t>][</w:t>
      </w:r>
      <w:proofErr w:type="gramEnd"/>
      <w:r>
        <w:rPr>
          <w:rFonts w:asciiTheme="minorHAnsi" w:eastAsia="MS Mincho" w:hAnsiTheme="minorHAnsi" w:cstheme="minorHAnsi"/>
        </w:rPr>
        <w:t xml:space="preserve">website] Point of Sale (POS) Software – Essential Guide, </w:t>
      </w:r>
      <w:r w:rsidRPr="00610111">
        <w:rPr>
          <w:rFonts w:asciiTheme="minorHAnsi" w:eastAsia="MS Mincho" w:hAnsiTheme="minorHAnsi" w:cstheme="minorHAnsi"/>
        </w:rPr>
        <w:t>http://www.computerweekly.com/feature/Point-of-Sale-POS-software-software-Essential-Guide</w:t>
      </w:r>
      <w:r>
        <w:rPr>
          <w:rFonts w:asciiTheme="minorHAnsi" w:eastAsia="MS Mincho" w:hAnsiTheme="minorHAnsi" w:cstheme="minorHAnsi"/>
        </w:rPr>
        <w:t xml:space="preserve"> [Accessed January2015]</w:t>
      </w:r>
    </w:p>
    <w:p w:rsidR="00A46361" w:rsidRPr="00322606" w:rsidRDefault="00A46361" w:rsidP="00A46361">
      <w:pPr>
        <w:rPr>
          <w:rFonts w:asciiTheme="minorHAnsi" w:eastAsia="MS Mincho" w:hAnsiTheme="minorHAnsi" w:cstheme="minorHAnsi"/>
        </w:rPr>
      </w:pPr>
      <w:r>
        <w:rPr>
          <w:rFonts w:asciiTheme="minorHAnsi" w:eastAsia="MS Mincho" w:hAnsiTheme="minorHAnsi" w:cstheme="minorHAnsi"/>
        </w:rPr>
        <w:t>[</w:t>
      </w:r>
      <w:r>
        <w:rPr>
          <w:rFonts w:asciiTheme="minorHAnsi" w:eastAsia="MS Mincho" w:hAnsiTheme="minorHAnsi" w:cstheme="minorHAnsi"/>
        </w:rPr>
        <w:t>1</w:t>
      </w:r>
      <w:r>
        <w:rPr>
          <w:rFonts w:asciiTheme="minorHAnsi" w:eastAsia="MS Mincho" w:hAnsiTheme="minorHAnsi" w:cstheme="minorHAnsi"/>
        </w:rPr>
        <w:t>2] DigitalDining [no date</w:t>
      </w:r>
      <w:proofErr w:type="gramStart"/>
      <w:r>
        <w:rPr>
          <w:rFonts w:asciiTheme="minorHAnsi" w:eastAsia="MS Mincho" w:hAnsiTheme="minorHAnsi" w:cstheme="minorHAnsi"/>
        </w:rPr>
        <w:t>][</w:t>
      </w:r>
      <w:proofErr w:type="gramEnd"/>
      <w:r>
        <w:rPr>
          <w:rFonts w:asciiTheme="minorHAnsi" w:eastAsia="MS Mincho" w:hAnsiTheme="minorHAnsi" w:cstheme="minorHAnsi"/>
        </w:rPr>
        <w:t xml:space="preserve">website] Handheld POS, </w:t>
      </w:r>
      <w:r w:rsidRPr="00610111">
        <w:rPr>
          <w:rFonts w:asciiTheme="minorHAnsi" w:eastAsia="MS Mincho" w:hAnsiTheme="minorHAnsi" w:cstheme="minorHAnsi"/>
        </w:rPr>
        <w:t>http://www.digitaldining.com/handheld-pos/</w:t>
      </w:r>
      <w:r>
        <w:rPr>
          <w:rFonts w:asciiTheme="minorHAnsi" w:eastAsia="MS Mincho" w:hAnsiTheme="minorHAnsi" w:cstheme="minorHAnsi"/>
        </w:rPr>
        <w:t xml:space="preserve"> [Accessed January 2015]</w:t>
      </w:r>
    </w:p>
    <w:p w:rsidR="00A46361" w:rsidRPr="00322606" w:rsidRDefault="00A46361" w:rsidP="00A46361">
      <w:pPr>
        <w:rPr>
          <w:rFonts w:asciiTheme="minorHAnsi" w:eastAsia="MS Mincho" w:hAnsiTheme="minorHAnsi" w:cstheme="minorHAnsi"/>
        </w:rPr>
      </w:pPr>
      <w:r>
        <w:rPr>
          <w:rFonts w:asciiTheme="minorHAnsi" w:eastAsia="MS Mincho" w:hAnsiTheme="minorHAnsi" w:cstheme="minorHAnsi"/>
        </w:rPr>
        <w:t>[</w:t>
      </w:r>
      <w:r>
        <w:rPr>
          <w:rFonts w:asciiTheme="minorHAnsi" w:eastAsia="MS Mincho" w:hAnsiTheme="minorHAnsi" w:cstheme="minorHAnsi"/>
        </w:rPr>
        <w:t>1</w:t>
      </w:r>
      <w:r>
        <w:rPr>
          <w:rFonts w:asciiTheme="minorHAnsi" w:eastAsia="MS Mincho" w:hAnsiTheme="minorHAnsi" w:cstheme="minorHAnsi"/>
        </w:rPr>
        <w:t xml:space="preserve">3] Computer Science and Information Engineering [December 2006] [website] A Case Study – Point of Sale, </w:t>
      </w:r>
      <w:r w:rsidRPr="002C308C">
        <w:rPr>
          <w:rFonts w:asciiTheme="minorHAnsi" w:eastAsia="MS Mincho" w:hAnsiTheme="minorHAnsi" w:cstheme="minorHAnsi"/>
        </w:rPr>
        <w:t>http://www.csie.ntut.edu.tw/sdrc/files/course/20061201/SoftwareRequirementSpecification.pdf</w:t>
      </w:r>
      <w:r>
        <w:rPr>
          <w:rFonts w:asciiTheme="minorHAnsi" w:eastAsia="MS Mincho" w:hAnsiTheme="minorHAnsi" w:cstheme="minorHAnsi"/>
        </w:rPr>
        <w:t xml:space="preserve"> [Accessed January2015]</w:t>
      </w:r>
    </w:p>
    <w:p w:rsidR="00A46361" w:rsidRDefault="00A46361" w:rsidP="00A46361">
      <w:pPr>
        <w:rPr>
          <w:rFonts w:asciiTheme="minorHAnsi" w:eastAsia="MS Mincho" w:hAnsiTheme="minorHAnsi" w:cstheme="minorHAnsi"/>
        </w:rPr>
      </w:pPr>
      <w:r>
        <w:rPr>
          <w:rFonts w:asciiTheme="minorHAnsi" w:eastAsia="MS Mincho" w:hAnsiTheme="minorHAnsi" w:cstheme="minorHAnsi"/>
        </w:rPr>
        <w:t>[</w:t>
      </w:r>
      <w:r>
        <w:rPr>
          <w:rFonts w:asciiTheme="minorHAnsi" w:eastAsia="MS Mincho" w:hAnsiTheme="minorHAnsi" w:cstheme="minorHAnsi"/>
        </w:rPr>
        <w:t>1</w:t>
      </w:r>
      <w:r>
        <w:rPr>
          <w:rFonts w:asciiTheme="minorHAnsi" w:eastAsia="MS Mincho" w:hAnsiTheme="minorHAnsi" w:cstheme="minorHAnsi"/>
        </w:rPr>
        <w:t>4] Chip and Pin Machines [no date</w:t>
      </w:r>
      <w:proofErr w:type="gramStart"/>
      <w:r>
        <w:rPr>
          <w:rFonts w:asciiTheme="minorHAnsi" w:eastAsia="MS Mincho" w:hAnsiTheme="minorHAnsi" w:cstheme="minorHAnsi"/>
        </w:rPr>
        <w:t>][</w:t>
      </w:r>
      <w:proofErr w:type="gramEnd"/>
      <w:r>
        <w:rPr>
          <w:rFonts w:asciiTheme="minorHAnsi" w:eastAsia="MS Mincho" w:hAnsiTheme="minorHAnsi" w:cstheme="minorHAnsi"/>
        </w:rPr>
        <w:t xml:space="preserve">website] WorldPayZinc vs iZettle vs Payleven, </w:t>
      </w:r>
      <w:r w:rsidRPr="00450F52">
        <w:rPr>
          <w:rFonts w:asciiTheme="minorHAnsi" w:eastAsia="MS Mincho" w:hAnsiTheme="minorHAnsi" w:cstheme="minorHAnsi"/>
        </w:rPr>
        <w:t>http://www.chipandpin-machines.com/category/chip-and-pin/</w:t>
      </w:r>
      <w:r>
        <w:rPr>
          <w:rFonts w:asciiTheme="minorHAnsi" w:eastAsia="MS Mincho" w:hAnsiTheme="minorHAnsi" w:cstheme="minorHAnsi"/>
        </w:rPr>
        <w:t xml:space="preserve"> [Accessed January 2015]</w:t>
      </w:r>
    </w:p>
    <w:p w:rsidR="0047469F" w:rsidRDefault="00A46361" w:rsidP="00A46361">
      <w:pPr>
        <w:rPr>
          <w:rFonts w:asciiTheme="minorHAnsi" w:eastAsia="MS Mincho" w:hAnsiTheme="minorHAnsi" w:cstheme="minorHAnsi"/>
        </w:rPr>
      </w:pPr>
      <w:r>
        <w:rPr>
          <w:rFonts w:asciiTheme="minorHAnsi" w:eastAsia="MS Mincho" w:hAnsiTheme="minorHAnsi" w:cstheme="minorHAnsi"/>
        </w:rPr>
        <w:t>[</w:t>
      </w:r>
      <w:r>
        <w:rPr>
          <w:rFonts w:asciiTheme="minorHAnsi" w:eastAsia="MS Mincho" w:hAnsiTheme="minorHAnsi" w:cstheme="minorHAnsi"/>
        </w:rPr>
        <w:t>1</w:t>
      </w:r>
      <w:r>
        <w:rPr>
          <w:rFonts w:asciiTheme="minorHAnsi" w:eastAsia="MS Mincho" w:hAnsiTheme="minorHAnsi" w:cstheme="minorHAnsi"/>
        </w:rPr>
        <w:t>5] Raspberry Pi [no date</w:t>
      </w:r>
      <w:proofErr w:type="gramStart"/>
      <w:r>
        <w:rPr>
          <w:rFonts w:asciiTheme="minorHAnsi" w:eastAsia="MS Mincho" w:hAnsiTheme="minorHAnsi" w:cstheme="minorHAnsi"/>
        </w:rPr>
        <w:t>][</w:t>
      </w:r>
      <w:proofErr w:type="gramEnd"/>
      <w:r>
        <w:rPr>
          <w:rFonts w:asciiTheme="minorHAnsi" w:eastAsia="MS Mincho" w:hAnsiTheme="minorHAnsi" w:cstheme="minorHAnsi"/>
        </w:rPr>
        <w:t xml:space="preserve">website] Raspberry Pi, </w:t>
      </w:r>
      <w:r w:rsidRPr="00815742">
        <w:rPr>
          <w:rFonts w:asciiTheme="minorHAnsi" w:eastAsia="MS Mincho" w:hAnsiTheme="minorHAnsi" w:cstheme="minorHAnsi"/>
        </w:rPr>
        <w:t>http://www.raspberrypi.org/</w:t>
      </w:r>
      <w:r>
        <w:rPr>
          <w:rFonts w:asciiTheme="minorHAnsi" w:eastAsia="MS Mincho" w:hAnsiTheme="minorHAnsi" w:cstheme="minorHAnsi"/>
        </w:rPr>
        <w:t xml:space="preserve"> [Accessed December 2014]</w:t>
      </w:r>
    </w:p>
    <w:p w:rsidR="00E57695" w:rsidRDefault="00E57695" w:rsidP="00A46361">
      <w:pPr>
        <w:rPr>
          <w:rFonts w:asciiTheme="minorHAnsi" w:eastAsia="MS Mincho" w:hAnsiTheme="minorHAnsi" w:cstheme="minorHAnsi"/>
        </w:rPr>
      </w:pPr>
      <w:bookmarkStart w:id="246" w:name="_GoBack"/>
      <w:bookmarkEnd w:id="246"/>
    </w:p>
    <w:p w:rsidR="00E57695" w:rsidRPr="00322606" w:rsidRDefault="00E57695" w:rsidP="00A46361">
      <w:pPr>
        <w:rPr>
          <w:rFonts w:asciiTheme="minorHAnsi" w:eastAsia="MS Mincho" w:hAnsiTheme="minorHAnsi" w:cstheme="minorHAnsi"/>
        </w:rPr>
      </w:pPr>
    </w:p>
    <w:p w:rsidR="009F4538" w:rsidRPr="00322606" w:rsidRDefault="00C74EFC" w:rsidP="00C74EFC">
      <w:pPr>
        <w:pStyle w:val="Heading1"/>
        <w:rPr>
          <w:rFonts w:asciiTheme="minorHAnsi" w:eastAsia="MS Mincho" w:hAnsiTheme="minorHAnsi" w:cstheme="minorHAnsi"/>
        </w:rPr>
      </w:pPr>
      <w:bookmarkStart w:id="247" w:name="_Toc328058756"/>
      <w:r w:rsidRPr="00322606">
        <w:rPr>
          <w:rFonts w:asciiTheme="minorHAnsi" w:eastAsia="MS Mincho" w:hAnsiTheme="minorHAnsi" w:cstheme="minorHAnsi"/>
        </w:rPr>
        <w:t>7. Appendix</w:t>
      </w:r>
      <w:bookmarkEnd w:id="247"/>
    </w:p>
    <w:p w:rsidR="00C74EFC" w:rsidRDefault="00481D56" w:rsidP="009F4538">
      <w:pPr>
        <w:rPr>
          <w:rFonts w:asciiTheme="minorHAnsi" w:eastAsia="MS Mincho" w:hAnsiTheme="minorHAnsi" w:cstheme="minorHAnsi"/>
        </w:rPr>
      </w:pPr>
      <w:r>
        <w:rPr>
          <w:rFonts w:asciiTheme="minorHAnsi" w:eastAsia="MS Mincho" w:hAnsiTheme="minorHAnsi" w:cstheme="minorHAnsi"/>
        </w:rPr>
        <w:t>Raspberry Pi Model B+ and Raspberry Pi 2 comparisson:</w:t>
      </w:r>
    </w:p>
    <w:tbl>
      <w:tblPr>
        <w:tblStyle w:val="TableGrid"/>
        <w:tblW w:w="0" w:type="auto"/>
        <w:tblLook w:val="04A0" w:firstRow="1" w:lastRow="0" w:firstColumn="1" w:lastColumn="0" w:noHBand="0" w:noVBand="1"/>
      </w:tblPr>
      <w:tblGrid>
        <w:gridCol w:w="3273"/>
        <w:gridCol w:w="3273"/>
        <w:gridCol w:w="3274"/>
      </w:tblGrid>
      <w:tr w:rsidR="00AD2F38" w:rsidTr="00AD2F38">
        <w:tc>
          <w:tcPr>
            <w:tcW w:w="3273" w:type="dxa"/>
          </w:tcPr>
          <w:p w:rsidR="00AD2F38" w:rsidRDefault="00761DDE" w:rsidP="009F4538">
            <w:pPr>
              <w:rPr>
                <w:rFonts w:asciiTheme="minorHAnsi" w:eastAsia="MS Mincho" w:hAnsiTheme="minorHAnsi" w:cstheme="minorHAnsi"/>
              </w:rPr>
            </w:pPr>
            <w:r>
              <w:rPr>
                <w:rFonts w:asciiTheme="minorHAnsi" w:eastAsia="MS Mincho" w:hAnsiTheme="minorHAnsi" w:cstheme="minorHAnsi"/>
              </w:rPr>
              <w:t>Spec</w:t>
            </w:r>
          </w:p>
        </w:tc>
        <w:tc>
          <w:tcPr>
            <w:tcW w:w="3273" w:type="dxa"/>
          </w:tcPr>
          <w:p w:rsidR="00AD2F38" w:rsidRPr="00761DDE" w:rsidRDefault="00AD2F38" w:rsidP="009F4538">
            <w:pPr>
              <w:rPr>
                <w:rFonts w:asciiTheme="minorHAnsi" w:eastAsia="MS Mincho" w:hAnsiTheme="minorHAnsi" w:cstheme="minorHAnsi"/>
                <w:b/>
              </w:rPr>
            </w:pPr>
            <w:r w:rsidRPr="00761DDE">
              <w:rPr>
                <w:rFonts w:asciiTheme="minorHAnsi" w:eastAsia="MS Mincho" w:hAnsiTheme="minorHAnsi" w:cstheme="minorHAnsi"/>
                <w:b/>
              </w:rPr>
              <w:t>Raspberry Pi Model B+</w:t>
            </w:r>
          </w:p>
        </w:tc>
        <w:tc>
          <w:tcPr>
            <w:tcW w:w="3274" w:type="dxa"/>
          </w:tcPr>
          <w:p w:rsidR="00AD2F38" w:rsidRPr="00761DDE" w:rsidRDefault="00AD2F38" w:rsidP="009F4538">
            <w:pPr>
              <w:rPr>
                <w:rFonts w:asciiTheme="minorHAnsi" w:eastAsia="MS Mincho" w:hAnsiTheme="minorHAnsi" w:cstheme="minorHAnsi"/>
                <w:b/>
              </w:rPr>
            </w:pPr>
            <w:r w:rsidRPr="00761DDE">
              <w:rPr>
                <w:rFonts w:asciiTheme="minorHAnsi" w:eastAsia="MS Mincho" w:hAnsiTheme="minorHAnsi" w:cstheme="minorHAnsi"/>
                <w:b/>
              </w:rPr>
              <w:t>Raspberry Pi 2</w:t>
            </w:r>
          </w:p>
        </w:tc>
      </w:tr>
      <w:tr w:rsidR="00AD2F38" w:rsidTr="00AD2F38">
        <w:tc>
          <w:tcPr>
            <w:tcW w:w="3273" w:type="dxa"/>
          </w:tcPr>
          <w:p w:rsidR="00AD2F38" w:rsidRDefault="00761DDE" w:rsidP="009F4538">
            <w:pPr>
              <w:rPr>
                <w:rFonts w:asciiTheme="minorHAnsi" w:eastAsia="MS Mincho" w:hAnsiTheme="minorHAnsi" w:cstheme="minorHAnsi"/>
              </w:rPr>
            </w:pPr>
            <w:r>
              <w:rPr>
                <w:rFonts w:asciiTheme="minorHAnsi" w:eastAsia="MS Mincho" w:hAnsiTheme="minorHAnsi" w:cstheme="minorHAnsi"/>
              </w:rPr>
              <w:t>Processor</w:t>
            </w:r>
          </w:p>
        </w:tc>
        <w:tc>
          <w:tcPr>
            <w:tcW w:w="3273" w:type="dxa"/>
          </w:tcPr>
          <w:p w:rsidR="00AD2F38" w:rsidRPr="00761DDE" w:rsidRDefault="00833925" w:rsidP="009F4538">
            <w:pPr>
              <w:rPr>
                <w:rFonts w:asciiTheme="minorHAnsi" w:eastAsia="MS Mincho" w:hAnsiTheme="minorHAnsi" w:cstheme="minorHAnsi"/>
              </w:rPr>
            </w:pPr>
            <w:r>
              <w:rPr>
                <w:rFonts w:asciiTheme="minorHAnsi" w:hAnsiTheme="minorHAnsi" w:cs="Helvetica"/>
                <w:color w:val="333333"/>
                <w:shd w:val="clear" w:color="auto" w:fill="FFFFFF"/>
              </w:rPr>
              <w:t xml:space="preserve">Single-core </w:t>
            </w:r>
            <w:r w:rsidR="00761DDE" w:rsidRPr="00761DDE">
              <w:rPr>
                <w:rFonts w:asciiTheme="minorHAnsi" w:hAnsiTheme="minorHAnsi" w:cs="Helvetica"/>
                <w:color w:val="333333"/>
                <w:shd w:val="clear" w:color="auto" w:fill="FFFFFF"/>
              </w:rPr>
              <w:t>Broadcom BCM2835 ARMv6</w:t>
            </w:r>
            <w:r w:rsidR="00761DDE">
              <w:rPr>
                <w:rFonts w:asciiTheme="minorHAnsi" w:hAnsiTheme="minorHAnsi" w:cs="Helvetica"/>
                <w:color w:val="333333"/>
                <w:shd w:val="clear" w:color="auto" w:fill="FFFFFF"/>
              </w:rPr>
              <w:t xml:space="preserve"> (700 </w:t>
            </w:r>
            <w:r w:rsidR="00ED2D95">
              <w:rPr>
                <w:rFonts w:asciiTheme="minorHAnsi" w:hAnsiTheme="minorHAnsi" w:cs="Helvetica"/>
                <w:color w:val="333333"/>
                <w:shd w:val="clear" w:color="auto" w:fill="FFFFFF"/>
              </w:rPr>
              <w:t>M</w:t>
            </w:r>
            <w:r w:rsidR="00761DDE">
              <w:rPr>
                <w:rFonts w:asciiTheme="minorHAnsi" w:hAnsiTheme="minorHAnsi" w:cs="Helvetica"/>
                <w:color w:val="333333"/>
                <w:shd w:val="clear" w:color="auto" w:fill="FFFFFF"/>
              </w:rPr>
              <w:t>hz)</w:t>
            </w:r>
            <w:r w:rsidR="00761DDE" w:rsidRPr="00761DDE">
              <w:rPr>
                <w:rStyle w:val="apple-converted-space"/>
                <w:rFonts w:asciiTheme="minorHAnsi" w:hAnsiTheme="minorHAnsi" w:cs="Helvetica"/>
                <w:color w:val="333333"/>
                <w:shd w:val="clear" w:color="auto" w:fill="FFFFFF"/>
              </w:rPr>
              <w:t> </w:t>
            </w:r>
          </w:p>
        </w:tc>
        <w:tc>
          <w:tcPr>
            <w:tcW w:w="3274" w:type="dxa"/>
          </w:tcPr>
          <w:p w:rsidR="00761DDE" w:rsidRPr="00761DDE" w:rsidRDefault="0083156D" w:rsidP="009F4538">
            <w:pPr>
              <w:rPr>
                <w:rFonts w:asciiTheme="minorHAnsi" w:eastAsia="MS Mincho" w:hAnsiTheme="minorHAnsi" w:cstheme="minorHAnsi"/>
              </w:rPr>
            </w:pPr>
            <w:r>
              <w:rPr>
                <w:rFonts w:asciiTheme="minorHAnsi" w:hAnsiTheme="minorHAnsi" w:cs="Helvetica"/>
                <w:color w:val="333333"/>
                <w:shd w:val="clear" w:color="auto" w:fill="FFFFFF"/>
              </w:rPr>
              <w:t>Q</w:t>
            </w:r>
            <w:r w:rsidR="00761DDE" w:rsidRPr="00761DDE">
              <w:rPr>
                <w:rFonts w:asciiTheme="minorHAnsi" w:hAnsiTheme="minorHAnsi" w:cs="Helvetica"/>
                <w:color w:val="333333"/>
                <w:shd w:val="clear" w:color="auto" w:fill="FFFFFF"/>
              </w:rPr>
              <w:t>uad-core Broadcom BCM2836 ARM v7 processor</w:t>
            </w:r>
            <w:r w:rsidR="00761DDE">
              <w:rPr>
                <w:rFonts w:asciiTheme="minorHAnsi" w:hAnsiTheme="minorHAnsi" w:cs="Helvetica"/>
                <w:color w:val="333333"/>
                <w:shd w:val="clear" w:color="auto" w:fill="FFFFFF"/>
              </w:rPr>
              <w:t xml:space="preserve"> (</w:t>
            </w:r>
            <w:r w:rsidR="00ED2D95">
              <w:rPr>
                <w:rFonts w:asciiTheme="minorHAnsi" w:hAnsiTheme="minorHAnsi" w:cs="Helvetica"/>
                <w:color w:val="333333"/>
                <w:shd w:val="clear" w:color="auto" w:fill="FFFFFF"/>
              </w:rPr>
              <w:t>900 M</w:t>
            </w:r>
            <w:r w:rsidR="00761DDE">
              <w:rPr>
                <w:rFonts w:asciiTheme="minorHAnsi" w:hAnsiTheme="minorHAnsi" w:cs="Helvetica"/>
                <w:color w:val="333333"/>
                <w:shd w:val="clear" w:color="auto" w:fill="FFFFFF"/>
              </w:rPr>
              <w:t>hz)</w:t>
            </w:r>
          </w:p>
        </w:tc>
      </w:tr>
      <w:tr w:rsidR="00761DDE" w:rsidTr="00AD2F38">
        <w:tc>
          <w:tcPr>
            <w:tcW w:w="3273" w:type="dxa"/>
          </w:tcPr>
          <w:p w:rsidR="00761DDE" w:rsidRDefault="00ED2D95" w:rsidP="009F4538">
            <w:pPr>
              <w:rPr>
                <w:rFonts w:asciiTheme="minorHAnsi" w:eastAsia="MS Mincho" w:hAnsiTheme="minorHAnsi" w:cstheme="minorHAnsi"/>
              </w:rPr>
            </w:pPr>
            <w:r>
              <w:rPr>
                <w:rFonts w:asciiTheme="minorHAnsi" w:eastAsia="MS Mincho" w:hAnsiTheme="minorHAnsi" w:cstheme="minorHAnsi"/>
              </w:rPr>
              <w:t>Memory</w:t>
            </w:r>
          </w:p>
        </w:tc>
        <w:tc>
          <w:tcPr>
            <w:tcW w:w="3273" w:type="dxa"/>
          </w:tcPr>
          <w:p w:rsidR="00761DDE" w:rsidRDefault="00ED2D95" w:rsidP="009F4538">
            <w:pPr>
              <w:rPr>
                <w:rFonts w:asciiTheme="minorHAnsi" w:eastAsia="MS Mincho" w:hAnsiTheme="minorHAnsi" w:cstheme="minorHAnsi"/>
              </w:rPr>
            </w:pPr>
            <w:r>
              <w:rPr>
                <w:rFonts w:asciiTheme="minorHAnsi" w:eastAsia="MS Mincho" w:hAnsiTheme="minorHAnsi" w:cstheme="minorHAnsi"/>
              </w:rPr>
              <w:t>512 mb 350Mhz</w:t>
            </w:r>
          </w:p>
        </w:tc>
        <w:tc>
          <w:tcPr>
            <w:tcW w:w="3274" w:type="dxa"/>
          </w:tcPr>
          <w:p w:rsidR="00761DDE" w:rsidRDefault="00ED2D95" w:rsidP="009F4538">
            <w:pPr>
              <w:rPr>
                <w:rFonts w:asciiTheme="minorHAnsi" w:eastAsia="MS Mincho" w:hAnsiTheme="minorHAnsi" w:cstheme="minorHAnsi"/>
              </w:rPr>
            </w:pPr>
            <w:r>
              <w:rPr>
                <w:rFonts w:asciiTheme="minorHAnsi" w:eastAsia="MS Mincho" w:hAnsiTheme="minorHAnsi" w:cstheme="minorHAnsi"/>
              </w:rPr>
              <w:t>1GB 400Mhz</w:t>
            </w:r>
          </w:p>
        </w:tc>
      </w:tr>
      <w:tr w:rsidR="00761DDE" w:rsidTr="00AD2F38">
        <w:tc>
          <w:tcPr>
            <w:tcW w:w="3273" w:type="dxa"/>
          </w:tcPr>
          <w:p w:rsidR="00761DDE" w:rsidRDefault="005F4715" w:rsidP="009F4538">
            <w:pPr>
              <w:rPr>
                <w:rFonts w:asciiTheme="minorHAnsi" w:eastAsia="MS Mincho" w:hAnsiTheme="minorHAnsi" w:cstheme="minorHAnsi"/>
              </w:rPr>
            </w:pPr>
            <w:r>
              <w:rPr>
                <w:rFonts w:asciiTheme="minorHAnsi" w:eastAsia="MS Mincho" w:hAnsiTheme="minorHAnsi" w:cstheme="minorHAnsi"/>
              </w:rPr>
              <w:t>GPU</w:t>
            </w:r>
          </w:p>
        </w:tc>
        <w:tc>
          <w:tcPr>
            <w:tcW w:w="3273" w:type="dxa"/>
          </w:tcPr>
          <w:p w:rsidR="00761DDE" w:rsidRDefault="005F4715" w:rsidP="009F4538">
            <w:pPr>
              <w:rPr>
                <w:rFonts w:asciiTheme="minorHAnsi" w:eastAsia="MS Mincho" w:hAnsiTheme="minorHAnsi" w:cstheme="minorHAnsi"/>
              </w:rPr>
            </w:pPr>
            <w:r>
              <w:rPr>
                <w:rFonts w:asciiTheme="minorHAnsi" w:eastAsia="MS Mincho" w:hAnsiTheme="minorHAnsi" w:cstheme="minorHAnsi"/>
              </w:rPr>
              <w:t>Videocore - 4</w:t>
            </w:r>
          </w:p>
        </w:tc>
        <w:tc>
          <w:tcPr>
            <w:tcW w:w="3274" w:type="dxa"/>
          </w:tcPr>
          <w:p w:rsidR="00761DDE" w:rsidRDefault="005F4715" w:rsidP="009F4538">
            <w:pPr>
              <w:rPr>
                <w:rFonts w:asciiTheme="minorHAnsi" w:eastAsia="MS Mincho" w:hAnsiTheme="minorHAnsi" w:cstheme="minorHAnsi"/>
              </w:rPr>
            </w:pPr>
            <w:r>
              <w:rPr>
                <w:rFonts w:asciiTheme="minorHAnsi" w:eastAsia="MS Mincho" w:hAnsiTheme="minorHAnsi" w:cstheme="minorHAnsi"/>
              </w:rPr>
              <w:t>Videocore - 4</w:t>
            </w:r>
          </w:p>
        </w:tc>
      </w:tr>
      <w:tr w:rsidR="00761DDE" w:rsidTr="00AD2F38">
        <w:tc>
          <w:tcPr>
            <w:tcW w:w="3273" w:type="dxa"/>
          </w:tcPr>
          <w:p w:rsidR="00761DDE" w:rsidRDefault="00793A84" w:rsidP="009F4538">
            <w:pPr>
              <w:rPr>
                <w:rFonts w:asciiTheme="minorHAnsi" w:eastAsia="MS Mincho" w:hAnsiTheme="minorHAnsi" w:cstheme="minorHAnsi"/>
              </w:rPr>
            </w:pPr>
            <w:r>
              <w:rPr>
                <w:rFonts w:asciiTheme="minorHAnsi" w:eastAsia="MS Mincho" w:hAnsiTheme="minorHAnsi" w:cstheme="minorHAnsi"/>
              </w:rPr>
              <w:t>Snappy Ubuntu Core support</w:t>
            </w:r>
          </w:p>
        </w:tc>
        <w:tc>
          <w:tcPr>
            <w:tcW w:w="3273" w:type="dxa"/>
          </w:tcPr>
          <w:p w:rsidR="00761DDE" w:rsidRDefault="00793A84" w:rsidP="009F4538">
            <w:pPr>
              <w:rPr>
                <w:rFonts w:asciiTheme="minorHAnsi" w:eastAsia="MS Mincho" w:hAnsiTheme="minorHAnsi" w:cstheme="minorHAnsi"/>
              </w:rPr>
            </w:pPr>
            <w:r>
              <w:rPr>
                <w:rFonts w:asciiTheme="minorHAnsi" w:eastAsia="MS Mincho" w:hAnsiTheme="minorHAnsi" w:cstheme="minorHAnsi"/>
              </w:rPr>
              <w:t>No</w:t>
            </w:r>
          </w:p>
        </w:tc>
        <w:tc>
          <w:tcPr>
            <w:tcW w:w="3274" w:type="dxa"/>
          </w:tcPr>
          <w:p w:rsidR="00761DDE" w:rsidRDefault="00793A84" w:rsidP="009F4538">
            <w:pPr>
              <w:rPr>
                <w:rFonts w:asciiTheme="minorHAnsi" w:eastAsia="MS Mincho" w:hAnsiTheme="minorHAnsi" w:cstheme="minorHAnsi"/>
              </w:rPr>
            </w:pPr>
            <w:r>
              <w:rPr>
                <w:rFonts w:asciiTheme="minorHAnsi" w:eastAsia="MS Mincho" w:hAnsiTheme="minorHAnsi" w:cstheme="minorHAnsi"/>
              </w:rPr>
              <w:t>Yes</w:t>
            </w:r>
          </w:p>
        </w:tc>
      </w:tr>
      <w:tr w:rsidR="00793A84" w:rsidTr="00AD2F38">
        <w:tc>
          <w:tcPr>
            <w:tcW w:w="3273" w:type="dxa"/>
          </w:tcPr>
          <w:p w:rsidR="00793A84" w:rsidRDefault="00793A84" w:rsidP="009F4538">
            <w:pPr>
              <w:rPr>
                <w:rFonts w:asciiTheme="minorHAnsi" w:eastAsia="MS Mincho" w:hAnsiTheme="minorHAnsi" w:cstheme="minorHAnsi"/>
              </w:rPr>
            </w:pPr>
            <w:r>
              <w:rPr>
                <w:rFonts w:asciiTheme="minorHAnsi" w:eastAsia="MS Mincho" w:hAnsiTheme="minorHAnsi" w:cstheme="minorHAnsi"/>
              </w:rPr>
              <w:t>Future Windows 10 support</w:t>
            </w:r>
          </w:p>
        </w:tc>
        <w:tc>
          <w:tcPr>
            <w:tcW w:w="3273" w:type="dxa"/>
          </w:tcPr>
          <w:p w:rsidR="00793A84" w:rsidRDefault="00793A84" w:rsidP="009F4538">
            <w:pPr>
              <w:rPr>
                <w:rFonts w:asciiTheme="minorHAnsi" w:eastAsia="MS Mincho" w:hAnsiTheme="minorHAnsi" w:cstheme="minorHAnsi"/>
              </w:rPr>
            </w:pPr>
            <w:r>
              <w:rPr>
                <w:rFonts w:asciiTheme="minorHAnsi" w:eastAsia="MS Mincho" w:hAnsiTheme="minorHAnsi" w:cstheme="minorHAnsi"/>
              </w:rPr>
              <w:t>No</w:t>
            </w:r>
          </w:p>
        </w:tc>
        <w:tc>
          <w:tcPr>
            <w:tcW w:w="3274" w:type="dxa"/>
          </w:tcPr>
          <w:p w:rsidR="00793A84" w:rsidRDefault="00793A84" w:rsidP="009F4538">
            <w:pPr>
              <w:rPr>
                <w:rFonts w:asciiTheme="minorHAnsi" w:eastAsia="MS Mincho" w:hAnsiTheme="minorHAnsi" w:cstheme="minorHAnsi"/>
              </w:rPr>
            </w:pPr>
            <w:r>
              <w:rPr>
                <w:rFonts w:asciiTheme="minorHAnsi" w:eastAsia="MS Mincho" w:hAnsiTheme="minorHAnsi" w:cstheme="minorHAnsi"/>
              </w:rPr>
              <w:t>Yes</w:t>
            </w:r>
          </w:p>
        </w:tc>
      </w:tr>
      <w:tr w:rsidR="00793A84" w:rsidTr="00AD2F38">
        <w:tc>
          <w:tcPr>
            <w:tcW w:w="3273" w:type="dxa"/>
          </w:tcPr>
          <w:p w:rsidR="00793A84" w:rsidRDefault="00793A84" w:rsidP="009F4538">
            <w:pPr>
              <w:rPr>
                <w:rFonts w:asciiTheme="minorHAnsi" w:eastAsia="MS Mincho" w:hAnsiTheme="minorHAnsi" w:cstheme="minorHAnsi"/>
              </w:rPr>
            </w:pPr>
            <w:r>
              <w:rPr>
                <w:rFonts w:asciiTheme="minorHAnsi" w:eastAsia="MS Mincho" w:hAnsiTheme="minorHAnsi" w:cstheme="minorHAnsi"/>
              </w:rPr>
              <w:t>Price</w:t>
            </w:r>
          </w:p>
        </w:tc>
        <w:tc>
          <w:tcPr>
            <w:tcW w:w="3273" w:type="dxa"/>
          </w:tcPr>
          <w:p w:rsidR="00793A84" w:rsidRDefault="00360DC6" w:rsidP="009F4538">
            <w:pPr>
              <w:rPr>
                <w:rFonts w:asciiTheme="minorHAnsi" w:eastAsia="MS Mincho" w:hAnsiTheme="minorHAnsi" w:cstheme="minorHAnsi"/>
              </w:rPr>
            </w:pPr>
            <w:r>
              <w:rPr>
                <w:rFonts w:asciiTheme="minorHAnsi" w:eastAsia="MS Mincho" w:hAnsiTheme="minorHAnsi" w:cstheme="minorHAnsi"/>
              </w:rPr>
              <w:t>£35</w:t>
            </w:r>
          </w:p>
        </w:tc>
        <w:tc>
          <w:tcPr>
            <w:tcW w:w="3274" w:type="dxa"/>
          </w:tcPr>
          <w:p w:rsidR="00793A84" w:rsidRDefault="00360DC6" w:rsidP="009F4538">
            <w:pPr>
              <w:rPr>
                <w:rFonts w:asciiTheme="minorHAnsi" w:eastAsia="MS Mincho" w:hAnsiTheme="minorHAnsi" w:cstheme="minorHAnsi"/>
              </w:rPr>
            </w:pPr>
            <w:r>
              <w:rPr>
                <w:rFonts w:asciiTheme="minorHAnsi" w:eastAsia="MS Mincho" w:hAnsiTheme="minorHAnsi" w:cstheme="minorHAnsi"/>
              </w:rPr>
              <w:t>£35</w:t>
            </w:r>
          </w:p>
        </w:tc>
      </w:tr>
    </w:tbl>
    <w:p w:rsidR="00AD2F38" w:rsidRPr="00322606" w:rsidRDefault="00AD2F38" w:rsidP="009F4538">
      <w:pPr>
        <w:rPr>
          <w:rFonts w:asciiTheme="minorHAnsi" w:eastAsia="MS Mincho" w:hAnsiTheme="minorHAnsi" w:cstheme="minorHAnsi"/>
        </w:rPr>
      </w:pPr>
    </w:p>
    <w:sectPr w:rsidR="00AD2F38" w:rsidRPr="00322606" w:rsidSect="00C923DE">
      <w:pgSz w:w="11906" w:h="16838" w:code="9"/>
      <w:pgMar w:top="1440" w:right="1151" w:bottom="1440" w:left="1151"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2F3D" w:rsidRDefault="003F2F3D">
      <w:r>
        <w:separator/>
      </w:r>
    </w:p>
  </w:endnote>
  <w:endnote w:type="continuationSeparator" w:id="0">
    <w:p w:rsidR="003F2F3D" w:rsidRDefault="003F2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F3D" w:rsidRDefault="003F2F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F3D" w:rsidRPr="00322606" w:rsidRDefault="003F2F3D" w:rsidP="00101629">
    <w:pPr>
      <w:pStyle w:val="Footer"/>
      <w:pBdr>
        <w:top w:val="thinThickSmallGap" w:sz="24" w:space="1" w:color="622423"/>
      </w:pBdr>
      <w:spacing w:before="0" w:after="0"/>
      <w:rPr>
        <w:rStyle w:val="PageNumber"/>
        <w:rFonts w:asciiTheme="minorHAnsi" w:hAnsiTheme="minorHAnsi" w:cstheme="minorHAnsi"/>
      </w:rPr>
    </w:pPr>
    <w:r w:rsidRPr="00322606">
      <w:rPr>
        <w:rFonts w:asciiTheme="minorHAnsi" w:hAnsiTheme="minorHAnsi" w:cstheme="minorHAnsi"/>
        <w:sz w:val="16"/>
      </w:rPr>
      <w:t>HND Software Development 2</w:t>
    </w:r>
    <w:r w:rsidRPr="00322606">
      <w:rPr>
        <w:rFonts w:asciiTheme="minorHAnsi" w:hAnsiTheme="minorHAnsi" w:cstheme="minorHAnsi"/>
        <w:sz w:val="16"/>
        <w:vertAlign w:val="superscript"/>
      </w:rPr>
      <w:t>nd</w:t>
    </w:r>
    <w:r w:rsidRPr="00322606">
      <w:rPr>
        <w:rFonts w:asciiTheme="minorHAnsi" w:hAnsiTheme="minorHAnsi" w:cstheme="minorHAnsi"/>
        <w:sz w:val="16"/>
      </w:rPr>
      <w:t xml:space="preserve"> Year</w:t>
    </w:r>
  </w:p>
  <w:p w:rsidR="003F2F3D" w:rsidRPr="00322606" w:rsidRDefault="003F2F3D" w:rsidP="00101629">
    <w:pPr>
      <w:pStyle w:val="Footer"/>
      <w:pBdr>
        <w:top w:val="thinThickSmallGap" w:sz="24" w:space="1" w:color="622423"/>
      </w:pBdr>
      <w:spacing w:before="0" w:after="0"/>
      <w:rPr>
        <w:rStyle w:val="PageNumber"/>
        <w:rFonts w:asciiTheme="minorHAnsi" w:hAnsiTheme="minorHAnsi" w:cstheme="minorHAnsi"/>
        <w:sz w:val="16"/>
      </w:rPr>
    </w:pPr>
    <w:r w:rsidRPr="00322606">
      <w:rPr>
        <w:rStyle w:val="PageNumber"/>
        <w:rFonts w:asciiTheme="minorHAnsi" w:hAnsiTheme="minorHAnsi" w:cstheme="minorHAnsi"/>
        <w:sz w:val="16"/>
      </w:rPr>
      <w:t xml:space="preserve">Computing – Business School </w:t>
    </w:r>
  </w:p>
  <w:p w:rsidR="003F2F3D" w:rsidRPr="00322606" w:rsidRDefault="003F2F3D" w:rsidP="009F4538">
    <w:pPr>
      <w:pStyle w:val="Footer"/>
      <w:pBdr>
        <w:top w:val="thinThickSmallGap" w:sz="24" w:space="1" w:color="622423"/>
      </w:pBdr>
      <w:tabs>
        <w:tab w:val="clear" w:pos="4153"/>
        <w:tab w:val="clear" w:pos="8306"/>
        <w:tab w:val="right" w:pos="9602"/>
      </w:tabs>
      <w:spacing w:before="0" w:after="0"/>
      <w:rPr>
        <w:rFonts w:asciiTheme="minorHAnsi" w:hAnsiTheme="minorHAnsi" w:cstheme="minorHAnsi"/>
      </w:rPr>
    </w:pPr>
    <w:r w:rsidRPr="00322606">
      <w:rPr>
        <w:rStyle w:val="PageNumber"/>
        <w:rFonts w:asciiTheme="minorHAnsi" w:hAnsiTheme="minorHAnsi" w:cstheme="minorHAnsi"/>
        <w:sz w:val="16"/>
      </w:rPr>
      <w:t>Paisley Campus, West College Scotland</w:t>
    </w:r>
    <w:r w:rsidRPr="00322606">
      <w:rPr>
        <w:rFonts w:asciiTheme="minorHAnsi" w:hAnsiTheme="minorHAnsi" w:cstheme="minorHAnsi"/>
        <w:sz w:val="16"/>
        <w:szCs w:val="16"/>
      </w:rPr>
      <w:tab/>
      <w:t xml:space="preserve">Page </w:t>
    </w:r>
    <w:r w:rsidRPr="00322606">
      <w:rPr>
        <w:rFonts w:asciiTheme="minorHAnsi" w:hAnsiTheme="minorHAnsi" w:cstheme="minorHAnsi"/>
        <w:sz w:val="16"/>
        <w:szCs w:val="16"/>
      </w:rPr>
      <w:fldChar w:fldCharType="begin"/>
    </w:r>
    <w:r w:rsidRPr="00322606">
      <w:rPr>
        <w:rFonts w:asciiTheme="minorHAnsi" w:hAnsiTheme="minorHAnsi" w:cstheme="minorHAnsi"/>
        <w:sz w:val="16"/>
        <w:szCs w:val="16"/>
      </w:rPr>
      <w:instrText xml:space="preserve"> PAGE   \* MERGEFORMAT </w:instrText>
    </w:r>
    <w:r w:rsidRPr="00322606">
      <w:rPr>
        <w:rFonts w:asciiTheme="minorHAnsi" w:hAnsiTheme="minorHAnsi" w:cstheme="minorHAnsi"/>
        <w:sz w:val="16"/>
        <w:szCs w:val="16"/>
      </w:rPr>
      <w:fldChar w:fldCharType="separate"/>
    </w:r>
    <w:r w:rsidR="00DE7C9D">
      <w:rPr>
        <w:rFonts w:asciiTheme="minorHAnsi" w:hAnsiTheme="minorHAnsi" w:cstheme="minorHAnsi"/>
        <w:noProof/>
        <w:sz w:val="16"/>
        <w:szCs w:val="16"/>
      </w:rPr>
      <w:t>363</w:t>
    </w:r>
    <w:r w:rsidRPr="00322606">
      <w:rPr>
        <w:rFonts w:asciiTheme="minorHAnsi" w:hAnsiTheme="minorHAnsi" w:cstheme="minorHAnsi"/>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F3D" w:rsidRDefault="003F2F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2F3D" w:rsidRDefault="003F2F3D">
      <w:r>
        <w:separator/>
      </w:r>
    </w:p>
  </w:footnote>
  <w:footnote w:type="continuationSeparator" w:id="0">
    <w:p w:rsidR="003F2F3D" w:rsidRDefault="003F2F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F3D" w:rsidRDefault="003F2F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F3D" w:rsidRPr="00322606" w:rsidRDefault="003F2F3D">
    <w:pPr>
      <w:pStyle w:val="Header"/>
      <w:rPr>
        <w:rFonts w:asciiTheme="minorHAnsi" w:hAnsiTheme="minorHAnsi" w:cstheme="minorHAnsi"/>
        <w:b w:val="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F3D" w:rsidRDefault="003F2F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C4805"/>
    <w:multiLevelType w:val="hybridMultilevel"/>
    <w:tmpl w:val="2BA6F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C7090B"/>
    <w:multiLevelType w:val="hybridMultilevel"/>
    <w:tmpl w:val="8F36B6D0"/>
    <w:lvl w:ilvl="0" w:tplc="D062F72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0FA56A1D"/>
    <w:multiLevelType w:val="hybridMultilevel"/>
    <w:tmpl w:val="4B5685D0"/>
    <w:lvl w:ilvl="0" w:tplc="8FF409B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15451A57"/>
    <w:multiLevelType w:val="hybridMultilevel"/>
    <w:tmpl w:val="EA9629EA"/>
    <w:lvl w:ilvl="0" w:tplc="BFBE6CA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F7205AB"/>
    <w:multiLevelType w:val="hybridMultilevel"/>
    <w:tmpl w:val="38A2F9B8"/>
    <w:lvl w:ilvl="0" w:tplc="EEA2562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4A20B16"/>
    <w:multiLevelType w:val="hybridMultilevel"/>
    <w:tmpl w:val="631A64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80B6A01"/>
    <w:multiLevelType w:val="hybridMultilevel"/>
    <w:tmpl w:val="5E30B7C0"/>
    <w:lvl w:ilvl="0" w:tplc="49D4C064">
      <w:start w:val="2"/>
      <w:numFmt w:val="bullet"/>
      <w:lvlText w:val="-"/>
      <w:lvlJc w:val="left"/>
      <w:pPr>
        <w:ind w:left="1080" w:hanging="360"/>
      </w:pPr>
      <w:rPr>
        <w:rFonts w:ascii="Calibri" w:eastAsia="MS Mincho" w:hAnsi="Calibri" w:cstheme="minorHAns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AA364C2"/>
    <w:multiLevelType w:val="hybridMultilevel"/>
    <w:tmpl w:val="F02ED890"/>
    <w:lvl w:ilvl="0" w:tplc="C6F6563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385F476E"/>
    <w:multiLevelType w:val="hybridMultilevel"/>
    <w:tmpl w:val="11843D8A"/>
    <w:lvl w:ilvl="0" w:tplc="FA12424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387E74BA"/>
    <w:multiLevelType w:val="hybridMultilevel"/>
    <w:tmpl w:val="36802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3B28B6"/>
    <w:multiLevelType w:val="hybridMultilevel"/>
    <w:tmpl w:val="30B4C484"/>
    <w:lvl w:ilvl="0" w:tplc="7AA48468">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416B7745"/>
    <w:multiLevelType w:val="hybridMultilevel"/>
    <w:tmpl w:val="56D46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82F7980"/>
    <w:multiLevelType w:val="hybridMultilevel"/>
    <w:tmpl w:val="661E03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411DB7"/>
    <w:multiLevelType w:val="hybridMultilevel"/>
    <w:tmpl w:val="75FA907C"/>
    <w:lvl w:ilvl="0" w:tplc="D352B2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50701BB4"/>
    <w:multiLevelType w:val="hybridMultilevel"/>
    <w:tmpl w:val="2D4C2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685712C"/>
    <w:multiLevelType w:val="hybridMultilevel"/>
    <w:tmpl w:val="62F850B6"/>
    <w:lvl w:ilvl="0" w:tplc="F0B046F6">
      <w:start w:val="1"/>
      <w:numFmt w:val="lowerLetter"/>
      <w:lvlText w:val="%1)"/>
      <w:lvlJc w:val="left"/>
      <w:pPr>
        <w:ind w:left="1080" w:hanging="360"/>
      </w:pPr>
      <w:rPr>
        <w:rFonts w:asciiTheme="minorHAnsi" w:eastAsia="MS Mincho" w:hAnsiTheme="minorHAnsi" w:cstheme="minorHAns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5C3A6830"/>
    <w:multiLevelType w:val="hybridMultilevel"/>
    <w:tmpl w:val="ADD8C5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58727C2"/>
    <w:multiLevelType w:val="hybridMultilevel"/>
    <w:tmpl w:val="707490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3F30779"/>
    <w:multiLevelType w:val="hybridMultilevel"/>
    <w:tmpl w:val="AFD2B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9102821"/>
    <w:multiLevelType w:val="hybridMultilevel"/>
    <w:tmpl w:val="4AEE1E96"/>
    <w:lvl w:ilvl="0" w:tplc="D952B1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7C732B92"/>
    <w:multiLevelType w:val="hybridMultilevel"/>
    <w:tmpl w:val="806AEBBC"/>
    <w:lvl w:ilvl="0" w:tplc="4E325578">
      <w:start w:val="1"/>
      <w:numFmt w:val="bullet"/>
      <w:lvlText w:val=""/>
      <w:lvlJc w:val="left"/>
      <w:pPr>
        <w:tabs>
          <w:tab w:val="num" w:pos="720"/>
        </w:tabs>
        <w:ind w:left="720" w:hanging="360"/>
      </w:pPr>
      <w:rPr>
        <w:rFonts w:ascii="Wingdings 2" w:hAnsi="Wingdings 2" w:hint="default"/>
      </w:rPr>
    </w:lvl>
    <w:lvl w:ilvl="1" w:tplc="752ED2C6" w:tentative="1">
      <w:start w:val="1"/>
      <w:numFmt w:val="bullet"/>
      <w:lvlText w:val=""/>
      <w:lvlJc w:val="left"/>
      <w:pPr>
        <w:tabs>
          <w:tab w:val="num" w:pos="1440"/>
        </w:tabs>
        <w:ind w:left="1440" w:hanging="360"/>
      </w:pPr>
      <w:rPr>
        <w:rFonts w:ascii="Wingdings 2" w:hAnsi="Wingdings 2" w:hint="default"/>
      </w:rPr>
    </w:lvl>
    <w:lvl w:ilvl="2" w:tplc="6D945DA0" w:tentative="1">
      <w:start w:val="1"/>
      <w:numFmt w:val="bullet"/>
      <w:lvlText w:val=""/>
      <w:lvlJc w:val="left"/>
      <w:pPr>
        <w:tabs>
          <w:tab w:val="num" w:pos="2160"/>
        </w:tabs>
        <w:ind w:left="2160" w:hanging="360"/>
      </w:pPr>
      <w:rPr>
        <w:rFonts w:ascii="Wingdings 2" w:hAnsi="Wingdings 2" w:hint="default"/>
      </w:rPr>
    </w:lvl>
    <w:lvl w:ilvl="3" w:tplc="1C8ED8F2" w:tentative="1">
      <w:start w:val="1"/>
      <w:numFmt w:val="bullet"/>
      <w:lvlText w:val=""/>
      <w:lvlJc w:val="left"/>
      <w:pPr>
        <w:tabs>
          <w:tab w:val="num" w:pos="2880"/>
        </w:tabs>
        <w:ind w:left="2880" w:hanging="360"/>
      </w:pPr>
      <w:rPr>
        <w:rFonts w:ascii="Wingdings 2" w:hAnsi="Wingdings 2" w:hint="default"/>
      </w:rPr>
    </w:lvl>
    <w:lvl w:ilvl="4" w:tplc="6316A142" w:tentative="1">
      <w:start w:val="1"/>
      <w:numFmt w:val="bullet"/>
      <w:lvlText w:val=""/>
      <w:lvlJc w:val="left"/>
      <w:pPr>
        <w:tabs>
          <w:tab w:val="num" w:pos="3600"/>
        </w:tabs>
        <w:ind w:left="3600" w:hanging="360"/>
      </w:pPr>
      <w:rPr>
        <w:rFonts w:ascii="Wingdings 2" w:hAnsi="Wingdings 2" w:hint="default"/>
      </w:rPr>
    </w:lvl>
    <w:lvl w:ilvl="5" w:tplc="E4260B78" w:tentative="1">
      <w:start w:val="1"/>
      <w:numFmt w:val="bullet"/>
      <w:lvlText w:val=""/>
      <w:lvlJc w:val="left"/>
      <w:pPr>
        <w:tabs>
          <w:tab w:val="num" w:pos="4320"/>
        </w:tabs>
        <w:ind w:left="4320" w:hanging="360"/>
      </w:pPr>
      <w:rPr>
        <w:rFonts w:ascii="Wingdings 2" w:hAnsi="Wingdings 2" w:hint="default"/>
      </w:rPr>
    </w:lvl>
    <w:lvl w:ilvl="6" w:tplc="7DBCF8F2" w:tentative="1">
      <w:start w:val="1"/>
      <w:numFmt w:val="bullet"/>
      <w:lvlText w:val=""/>
      <w:lvlJc w:val="left"/>
      <w:pPr>
        <w:tabs>
          <w:tab w:val="num" w:pos="5040"/>
        </w:tabs>
        <w:ind w:left="5040" w:hanging="360"/>
      </w:pPr>
      <w:rPr>
        <w:rFonts w:ascii="Wingdings 2" w:hAnsi="Wingdings 2" w:hint="default"/>
      </w:rPr>
    </w:lvl>
    <w:lvl w:ilvl="7" w:tplc="F59E4024" w:tentative="1">
      <w:start w:val="1"/>
      <w:numFmt w:val="bullet"/>
      <w:lvlText w:val=""/>
      <w:lvlJc w:val="left"/>
      <w:pPr>
        <w:tabs>
          <w:tab w:val="num" w:pos="5760"/>
        </w:tabs>
        <w:ind w:left="5760" w:hanging="360"/>
      </w:pPr>
      <w:rPr>
        <w:rFonts w:ascii="Wingdings 2" w:hAnsi="Wingdings 2" w:hint="default"/>
      </w:rPr>
    </w:lvl>
    <w:lvl w:ilvl="8" w:tplc="F50EA508" w:tentative="1">
      <w:start w:val="1"/>
      <w:numFmt w:val="bullet"/>
      <w:lvlText w:val=""/>
      <w:lvlJc w:val="left"/>
      <w:pPr>
        <w:tabs>
          <w:tab w:val="num" w:pos="6480"/>
        </w:tabs>
        <w:ind w:left="6480" w:hanging="360"/>
      </w:pPr>
      <w:rPr>
        <w:rFonts w:ascii="Wingdings 2" w:hAnsi="Wingdings 2" w:hint="default"/>
      </w:rPr>
    </w:lvl>
  </w:abstractNum>
  <w:num w:numId="1">
    <w:abstractNumId w:val="18"/>
  </w:num>
  <w:num w:numId="2">
    <w:abstractNumId w:val="20"/>
  </w:num>
  <w:num w:numId="3">
    <w:abstractNumId w:val="6"/>
  </w:num>
  <w:num w:numId="4">
    <w:abstractNumId w:val="12"/>
  </w:num>
  <w:num w:numId="5">
    <w:abstractNumId w:val="16"/>
  </w:num>
  <w:num w:numId="6">
    <w:abstractNumId w:val="14"/>
  </w:num>
  <w:num w:numId="7">
    <w:abstractNumId w:val="15"/>
  </w:num>
  <w:num w:numId="8">
    <w:abstractNumId w:val="19"/>
  </w:num>
  <w:num w:numId="9">
    <w:abstractNumId w:val="13"/>
  </w:num>
  <w:num w:numId="10">
    <w:abstractNumId w:val="7"/>
  </w:num>
  <w:num w:numId="11">
    <w:abstractNumId w:val="3"/>
  </w:num>
  <w:num w:numId="12">
    <w:abstractNumId w:val="1"/>
  </w:num>
  <w:num w:numId="13">
    <w:abstractNumId w:val="17"/>
  </w:num>
  <w:num w:numId="14">
    <w:abstractNumId w:val="8"/>
  </w:num>
  <w:num w:numId="15">
    <w:abstractNumId w:val="11"/>
  </w:num>
  <w:num w:numId="16">
    <w:abstractNumId w:val="0"/>
  </w:num>
  <w:num w:numId="17">
    <w:abstractNumId w:val="10"/>
  </w:num>
  <w:num w:numId="18">
    <w:abstractNumId w:val="2"/>
  </w:num>
  <w:num w:numId="19">
    <w:abstractNumId w:val="5"/>
  </w:num>
  <w:num w:numId="20">
    <w:abstractNumId w:val="9"/>
  </w:num>
  <w:num w:numId="21">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01E"/>
    <w:rsid w:val="000019E4"/>
    <w:rsid w:val="00002E3B"/>
    <w:rsid w:val="00004F6B"/>
    <w:rsid w:val="0000690C"/>
    <w:rsid w:val="00007972"/>
    <w:rsid w:val="00010AB9"/>
    <w:rsid w:val="00010E51"/>
    <w:rsid w:val="00020FA1"/>
    <w:rsid w:val="00021648"/>
    <w:rsid w:val="00021BB1"/>
    <w:rsid w:val="00024C99"/>
    <w:rsid w:val="0002564E"/>
    <w:rsid w:val="00025CB3"/>
    <w:rsid w:val="00025DC6"/>
    <w:rsid w:val="000267AB"/>
    <w:rsid w:val="00026E1D"/>
    <w:rsid w:val="0002705D"/>
    <w:rsid w:val="0003257A"/>
    <w:rsid w:val="00034CB9"/>
    <w:rsid w:val="00034F14"/>
    <w:rsid w:val="0004105A"/>
    <w:rsid w:val="000411F9"/>
    <w:rsid w:val="0004201E"/>
    <w:rsid w:val="000454A3"/>
    <w:rsid w:val="00051656"/>
    <w:rsid w:val="00054E93"/>
    <w:rsid w:val="0005542E"/>
    <w:rsid w:val="000564ED"/>
    <w:rsid w:val="00056F29"/>
    <w:rsid w:val="0005724C"/>
    <w:rsid w:val="00057633"/>
    <w:rsid w:val="00057D13"/>
    <w:rsid w:val="0006379A"/>
    <w:rsid w:val="0006394F"/>
    <w:rsid w:val="00063B8B"/>
    <w:rsid w:val="00065882"/>
    <w:rsid w:val="000668AD"/>
    <w:rsid w:val="00066C04"/>
    <w:rsid w:val="0006774A"/>
    <w:rsid w:val="00071838"/>
    <w:rsid w:val="00071C4F"/>
    <w:rsid w:val="0007278C"/>
    <w:rsid w:val="00072ECD"/>
    <w:rsid w:val="000752B9"/>
    <w:rsid w:val="000757ED"/>
    <w:rsid w:val="000777EB"/>
    <w:rsid w:val="0007799E"/>
    <w:rsid w:val="000832FB"/>
    <w:rsid w:val="000844B0"/>
    <w:rsid w:val="000870D8"/>
    <w:rsid w:val="00093957"/>
    <w:rsid w:val="00094538"/>
    <w:rsid w:val="0009605E"/>
    <w:rsid w:val="000A042C"/>
    <w:rsid w:val="000A0D5E"/>
    <w:rsid w:val="000A31B6"/>
    <w:rsid w:val="000A31BF"/>
    <w:rsid w:val="000A7304"/>
    <w:rsid w:val="000B03F9"/>
    <w:rsid w:val="000B0C25"/>
    <w:rsid w:val="000B28AA"/>
    <w:rsid w:val="000B43FF"/>
    <w:rsid w:val="000B4F39"/>
    <w:rsid w:val="000B5E59"/>
    <w:rsid w:val="000B76DA"/>
    <w:rsid w:val="000C0AA3"/>
    <w:rsid w:val="000C215C"/>
    <w:rsid w:val="000C22CA"/>
    <w:rsid w:val="000C27C8"/>
    <w:rsid w:val="000C2886"/>
    <w:rsid w:val="000C2D3F"/>
    <w:rsid w:val="000C2DF6"/>
    <w:rsid w:val="000C479B"/>
    <w:rsid w:val="000C54BA"/>
    <w:rsid w:val="000C621D"/>
    <w:rsid w:val="000C6620"/>
    <w:rsid w:val="000C6EAC"/>
    <w:rsid w:val="000D2183"/>
    <w:rsid w:val="000D2DC2"/>
    <w:rsid w:val="000D6BD4"/>
    <w:rsid w:val="000D6C00"/>
    <w:rsid w:val="000D7E48"/>
    <w:rsid w:val="000E358E"/>
    <w:rsid w:val="000E535F"/>
    <w:rsid w:val="000E63FA"/>
    <w:rsid w:val="000E651D"/>
    <w:rsid w:val="000E6996"/>
    <w:rsid w:val="000F0179"/>
    <w:rsid w:val="000F066C"/>
    <w:rsid w:val="000F1E31"/>
    <w:rsid w:val="000F3188"/>
    <w:rsid w:val="000F37C1"/>
    <w:rsid w:val="000F4F59"/>
    <w:rsid w:val="000F5CC5"/>
    <w:rsid w:val="000F65A1"/>
    <w:rsid w:val="000F775A"/>
    <w:rsid w:val="000F7896"/>
    <w:rsid w:val="001002B2"/>
    <w:rsid w:val="00101629"/>
    <w:rsid w:val="00101869"/>
    <w:rsid w:val="00102598"/>
    <w:rsid w:val="001030CF"/>
    <w:rsid w:val="00105271"/>
    <w:rsid w:val="00105E52"/>
    <w:rsid w:val="00106662"/>
    <w:rsid w:val="00106C23"/>
    <w:rsid w:val="001104D6"/>
    <w:rsid w:val="00110707"/>
    <w:rsid w:val="00110B8B"/>
    <w:rsid w:val="0011280E"/>
    <w:rsid w:val="00113E0D"/>
    <w:rsid w:val="00113FF7"/>
    <w:rsid w:val="00116BF7"/>
    <w:rsid w:val="00116D87"/>
    <w:rsid w:val="00117233"/>
    <w:rsid w:val="00121C28"/>
    <w:rsid w:val="001221F9"/>
    <w:rsid w:val="00124AC4"/>
    <w:rsid w:val="00124CBA"/>
    <w:rsid w:val="00124E5A"/>
    <w:rsid w:val="0012553E"/>
    <w:rsid w:val="001261CF"/>
    <w:rsid w:val="00127613"/>
    <w:rsid w:val="00131E51"/>
    <w:rsid w:val="0013333C"/>
    <w:rsid w:val="00133585"/>
    <w:rsid w:val="00134E41"/>
    <w:rsid w:val="00135BF4"/>
    <w:rsid w:val="0013645A"/>
    <w:rsid w:val="001367F2"/>
    <w:rsid w:val="00137078"/>
    <w:rsid w:val="00137CD9"/>
    <w:rsid w:val="00140272"/>
    <w:rsid w:val="0014280A"/>
    <w:rsid w:val="001433EC"/>
    <w:rsid w:val="00145AF9"/>
    <w:rsid w:val="00145D53"/>
    <w:rsid w:val="00150627"/>
    <w:rsid w:val="00151978"/>
    <w:rsid w:val="00152572"/>
    <w:rsid w:val="001537D5"/>
    <w:rsid w:val="00153B87"/>
    <w:rsid w:val="00154227"/>
    <w:rsid w:val="001610E4"/>
    <w:rsid w:val="001628F4"/>
    <w:rsid w:val="00162AC7"/>
    <w:rsid w:val="00165643"/>
    <w:rsid w:val="00170A6C"/>
    <w:rsid w:val="00171DA5"/>
    <w:rsid w:val="0017210F"/>
    <w:rsid w:val="001733D5"/>
    <w:rsid w:val="00174FEA"/>
    <w:rsid w:val="001751EC"/>
    <w:rsid w:val="00175724"/>
    <w:rsid w:val="00175C61"/>
    <w:rsid w:val="001770B3"/>
    <w:rsid w:val="00177EA9"/>
    <w:rsid w:val="0018018B"/>
    <w:rsid w:val="00181F6A"/>
    <w:rsid w:val="00183D7D"/>
    <w:rsid w:val="00184AF1"/>
    <w:rsid w:val="00185295"/>
    <w:rsid w:val="00186E2B"/>
    <w:rsid w:val="00187062"/>
    <w:rsid w:val="0019059D"/>
    <w:rsid w:val="001934FA"/>
    <w:rsid w:val="00194231"/>
    <w:rsid w:val="001A6737"/>
    <w:rsid w:val="001B1CEA"/>
    <w:rsid w:val="001B3114"/>
    <w:rsid w:val="001B5348"/>
    <w:rsid w:val="001B569A"/>
    <w:rsid w:val="001B6E6B"/>
    <w:rsid w:val="001C3D51"/>
    <w:rsid w:val="001C466C"/>
    <w:rsid w:val="001C64D9"/>
    <w:rsid w:val="001C7243"/>
    <w:rsid w:val="001C7F22"/>
    <w:rsid w:val="001D34E3"/>
    <w:rsid w:val="001D4301"/>
    <w:rsid w:val="001D53F2"/>
    <w:rsid w:val="001D63EB"/>
    <w:rsid w:val="001D675E"/>
    <w:rsid w:val="001D6BB9"/>
    <w:rsid w:val="001D6D2D"/>
    <w:rsid w:val="001D7CE4"/>
    <w:rsid w:val="001E0329"/>
    <w:rsid w:val="001E0438"/>
    <w:rsid w:val="001E0875"/>
    <w:rsid w:val="001E0C9C"/>
    <w:rsid w:val="001E28E1"/>
    <w:rsid w:val="001E38DD"/>
    <w:rsid w:val="001E6677"/>
    <w:rsid w:val="001F0EA9"/>
    <w:rsid w:val="001F12AD"/>
    <w:rsid w:val="001F1AFC"/>
    <w:rsid w:val="001F1CB8"/>
    <w:rsid w:val="001F6325"/>
    <w:rsid w:val="001F65BF"/>
    <w:rsid w:val="00200246"/>
    <w:rsid w:val="00200ADC"/>
    <w:rsid w:val="0020200F"/>
    <w:rsid w:val="002049D7"/>
    <w:rsid w:val="00205103"/>
    <w:rsid w:val="00205B18"/>
    <w:rsid w:val="0020650F"/>
    <w:rsid w:val="002070D4"/>
    <w:rsid w:val="00207451"/>
    <w:rsid w:val="00210D14"/>
    <w:rsid w:val="00212178"/>
    <w:rsid w:val="0021234A"/>
    <w:rsid w:val="00212D09"/>
    <w:rsid w:val="00215A5D"/>
    <w:rsid w:val="002176B5"/>
    <w:rsid w:val="00222A58"/>
    <w:rsid w:val="00224C52"/>
    <w:rsid w:val="00237AB6"/>
    <w:rsid w:val="00241DD9"/>
    <w:rsid w:val="002430B9"/>
    <w:rsid w:val="0024359B"/>
    <w:rsid w:val="00244306"/>
    <w:rsid w:val="002452BD"/>
    <w:rsid w:val="00245EA6"/>
    <w:rsid w:val="00246DF6"/>
    <w:rsid w:val="0025312D"/>
    <w:rsid w:val="00253A51"/>
    <w:rsid w:val="00253EA0"/>
    <w:rsid w:val="0025655D"/>
    <w:rsid w:val="002606B4"/>
    <w:rsid w:val="002718BF"/>
    <w:rsid w:val="00272A81"/>
    <w:rsid w:val="0027531B"/>
    <w:rsid w:val="00276721"/>
    <w:rsid w:val="00277893"/>
    <w:rsid w:val="00284ADB"/>
    <w:rsid w:val="00291162"/>
    <w:rsid w:val="00294D7D"/>
    <w:rsid w:val="002955CE"/>
    <w:rsid w:val="00297669"/>
    <w:rsid w:val="002A2D4B"/>
    <w:rsid w:val="002A30EB"/>
    <w:rsid w:val="002A518D"/>
    <w:rsid w:val="002A6111"/>
    <w:rsid w:val="002B10BB"/>
    <w:rsid w:val="002B1459"/>
    <w:rsid w:val="002B3AEB"/>
    <w:rsid w:val="002B58E4"/>
    <w:rsid w:val="002B6AA6"/>
    <w:rsid w:val="002B766D"/>
    <w:rsid w:val="002B7D7F"/>
    <w:rsid w:val="002C11E6"/>
    <w:rsid w:val="002C21BB"/>
    <w:rsid w:val="002C2E06"/>
    <w:rsid w:val="002C308C"/>
    <w:rsid w:val="002C4A7A"/>
    <w:rsid w:val="002C60C3"/>
    <w:rsid w:val="002C64C9"/>
    <w:rsid w:val="002C6EB5"/>
    <w:rsid w:val="002C724B"/>
    <w:rsid w:val="002C7D08"/>
    <w:rsid w:val="002D0705"/>
    <w:rsid w:val="002D2FA1"/>
    <w:rsid w:val="002D4F20"/>
    <w:rsid w:val="002D57EA"/>
    <w:rsid w:val="002D67A4"/>
    <w:rsid w:val="002D6F6B"/>
    <w:rsid w:val="002E0895"/>
    <w:rsid w:val="002E13E6"/>
    <w:rsid w:val="002E170B"/>
    <w:rsid w:val="002E1A7A"/>
    <w:rsid w:val="002E2099"/>
    <w:rsid w:val="002F0DD6"/>
    <w:rsid w:val="002F41CC"/>
    <w:rsid w:val="002F489B"/>
    <w:rsid w:val="002F4A39"/>
    <w:rsid w:val="002F7C5C"/>
    <w:rsid w:val="00301F88"/>
    <w:rsid w:val="00302BC5"/>
    <w:rsid w:val="00302E3D"/>
    <w:rsid w:val="003031B0"/>
    <w:rsid w:val="0030375B"/>
    <w:rsid w:val="00304BBF"/>
    <w:rsid w:val="00307788"/>
    <w:rsid w:val="0031210C"/>
    <w:rsid w:val="00312C46"/>
    <w:rsid w:val="00313B2E"/>
    <w:rsid w:val="00316630"/>
    <w:rsid w:val="003171E1"/>
    <w:rsid w:val="00320393"/>
    <w:rsid w:val="00320853"/>
    <w:rsid w:val="00322257"/>
    <w:rsid w:val="00322606"/>
    <w:rsid w:val="00322DC0"/>
    <w:rsid w:val="00327DBF"/>
    <w:rsid w:val="00327E36"/>
    <w:rsid w:val="00327E9A"/>
    <w:rsid w:val="00331FC0"/>
    <w:rsid w:val="00334094"/>
    <w:rsid w:val="00334D23"/>
    <w:rsid w:val="003350FF"/>
    <w:rsid w:val="003360FD"/>
    <w:rsid w:val="00340E5A"/>
    <w:rsid w:val="00343C63"/>
    <w:rsid w:val="00343E5F"/>
    <w:rsid w:val="003444F0"/>
    <w:rsid w:val="00346537"/>
    <w:rsid w:val="00347680"/>
    <w:rsid w:val="00347BCD"/>
    <w:rsid w:val="00351270"/>
    <w:rsid w:val="00353AD7"/>
    <w:rsid w:val="00353E37"/>
    <w:rsid w:val="00354168"/>
    <w:rsid w:val="003545E1"/>
    <w:rsid w:val="003551F8"/>
    <w:rsid w:val="00360DC6"/>
    <w:rsid w:val="00362211"/>
    <w:rsid w:val="003635CE"/>
    <w:rsid w:val="00366A90"/>
    <w:rsid w:val="00366B39"/>
    <w:rsid w:val="003708DA"/>
    <w:rsid w:val="0037389F"/>
    <w:rsid w:val="00377977"/>
    <w:rsid w:val="00377EC2"/>
    <w:rsid w:val="00383FBE"/>
    <w:rsid w:val="003857F7"/>
    <w:rsid w:val="00386912"/>
    <w:rsid w:val="00387186"/>
    <w:rsid w:val="00387D33"/>
    <w:rsid w:val="00387E65"/>
    <w:rsid w:val="00387F73"/>
    <w:rsid w:val="00390520"/>
    <w:rsid w:val="00390F2A"/>
    <w:rsid w:val="00392C7B"/>
    <w:rsid w:val="0039515C"/>
    <w:rsid w:val="003952E2"/>
    <w:rsid w:val="003A03B3"/>
    <w:rsid w:val="003A1492"/>
    <w:rsid w:val="003A19DD"/>
    <w:rsid w:val="003A2A74"/>
    <w:rsid w:val="003A41EF"/>
    <w:rsid w:val="003A5531"/>
    <w:rsid w:val="003B1D2A"/>
    <w:rsid w:val="003B27C0"/>
    <w:rsid w:val="003B2E36"/>
    <w:rsid w:val="003B3207"/>
    <w:rsid w:val="003B404F"/>
    <w:rsid w:val="003B4111"/>
    <w:rsid w:val="003B438A"/>
    <w:rsid w:val="003B45AD"/>
    <w:rsid w:val="003B6A07"/>
    <w:rsid w:val="003B7077"/>
    <w:rsid w:val="003B7A54"/>
    <w:rsid w:val="003C07E6"/>
    <w:rsid w:val="003C27C7"/>
    <w:rsid w:val="003C4276"/>
    <w:rsid w:val="003C4651"/>
    <w:rsid w:val="003D123D"/>
    <w:rsid w:val="003D1777"/>
    <w:rsid w:val="003D34A4"/>
    <w:rsid w:val="003D46EE"/>
    <w:rsid w:val="003D4DD7"/>
    <w:rsid w:val="003D5380"/>
    <w:rsid w:val="003E1215"/>
    <w:rsid w:val="003E416C"/>
    <w:rsid w:val="003E47DE"/>
    <w:rsid w:val="003E4ACC"/>
    <w:rsid w:val="003E7235"/>
    <w:rsid w:val="003F09F1"/>
    <w:rsid w:val="003F2F3D"/>
    <w:rsid w:val="003F416D"/>
    <w:rsid w:val="003F56F1"/>
    <w:rsid w:val="003F6C21"/>
    <w:rsid w:val="00400491"/>
    <w:rsid w:val="004021FD"/>
    <w:rsid w:val="0040455C"/>
    <w:rsid w:val="0041027D"/>
    <w:rsid w:val="00410FF3"/>
    <w:rsid w:val="00411105"/>
    <w:rsid w:val="00416322"/>
    <w:rsid w:val="00416B93"/>
    <w:rsid w:val="004171DC"/>
    <w:rsid w:val="00423354"/>
    <w:rsid w:val="004248A5"/>
    <w:rsid w:val="00424D7D"/>
    <w:rsid w:val="00425737"/>
    <w:rsid w:val="004258D2"/>
    <w:rsid w:val="004265B0"/>
    <w:rsid w:val="00427D98"/>
    <w:rsid w:val="00430B4C"/>
    <w:rsid w:val="00432BAE"/>
    <w:rsid w:val="0043347E"/>
    <w:rsid w:val="004378D7"/>
    <w:rsid w:val="00441DA3"/>
    <w:rsid w:val="00442B15"/>
    <w:rsid w:val="004439AC"/>
    <w:rsid w:val="0044544C"/>
    <w:rsid w:val="00445671"/>
    <w:rsid w:val="00446860"/>
    <w:rsid w:val="00447FD3"/>
    <w:rsid w:val="00450AA7"/>
    <w:rsid w:val="00450F52"/>
    <w:rsid w:val="0045359A"/>
    <w:rsid w:val="00457C59"/>
    <w:rsid w:val="00460808"/>
    <w:rsid w:val="00460A54"/>
    <w:rsid w:val="00462019"/>
    <w:rsid w:val="004633C0"/>
    <w:rsid w:val="00463C98"/>
    <w:rsid w:val="00464951"/>
    <w:rsid w:val="004675DE"/>
    <w:rsid w:val="0046796D"/>
    <w:rsid w:val="0047283D"/>
    <w:rsid w:val="00474165"/>
    <w:rsid w:val="0047469F"/>
    <w:rsid w:val="00475029"/>
    <w:rsid w:val="00476552"/>
    <w:rsid w:val="00476B0D"/>
    <w:rsid w:val="00477645"/>
    <w:rsid w:val="0048063B"/>
    <w:rsid w:val="00480D0C"/>
    <w:rsid w:val="00481D56"/>
    <w:rsid w:val="00481F09"/>
    <w:rsid w:val="004828E6"/>
    <w:rsid w:val="00482CC8"/>
    <w:rsid w:val="00484100"/>
    <w:rsid w:val="004849B5"/>
    <w:rsid w:val="00484A72"/>
    <w:rsid w:val="00486470"/>
    <w:rsid w:val="00487F94"/>
    <w:rsid w:val="00492877"/>
    <w:rsid w:val="00494C62"/>
    <w:rsid w:val="004956DD"/>
    <w:rsid w:val="004A69B1"/>
    <w:rsid w:val="004A7015"/>
    <w:rsid w:val="004A7272"/>
    <w:rsid w:val="004B24A3"/>
    <w:rsid w:val="004B4FB3"/>
    <w:rsid w:val="004B5700"/>
    <w:rsid w:val="004B6003"/>
    <w:rsid w:val="004C02E1"/>
    <w:rsid w:val="004C0938"/>
    <w:rsid w:val="004C12DA"/>
    <w:rsid w:val="004C434D"/>
    <w:rsid w:val="004C599E"/>
    <w:rsid w:val="004D037B"/>
    <w:rsid w:val="004D27E5"/>
    <w:rsid w:val="004D467F"/>
    <w:rsid w:val="004D4812"/>
    <w:rsid w:val="004D4B2F"/>
    <w:rsid w:val="004D54A3"/>
    <w:rsid w:val="004D76BE"/>
    <w:rsid w:val="004E0895"/>
    <w:rsid w:val="004E179B"/>
    <w:rsid w:val="004E21BE"/>
    <w:rsid w:val="004F01EE"/>
    <w:rsid w:val="004F09D1"/>
    <w:rsid w:val="004F1129"/>
    <w:rsid w:val="004F255A"/>
    <w:rsid w:val="004F2EEA"/>
    <w:rsid w:val="004F66BC"/>
    <w:rsid w:val="0050224A"/>
    <w:rsid w:val="0050341A"/>
    <w:rsid w:val="00503C20"/>
    <w:rsid w:val="00503E1F"/>
    <w:rsid w:val="0050401D"/>
    <w:rsid w:val="00504339"/>
    <w:rsid w:val="00504788"/>
    <w:rsid w:val="00505690"/>
    <w:rsid w:val="00505AEA"/>
    <w:rsid w:val="00506F3A"/>
    <w:rsid w:val="00511B61"/>
    <w:rsid w:val="00511D7F"/>
    <w:rsid w:val="00512F99"/>
    <w:rsid w:val="0051481A"/>
    <w:rsid w:val="00514ABD"/>
    <w:rsid w:val="005159E7"/>
    <w:rsid w:val="00520A94"/>
    <w:rsid w:val="00521256"/>
    <w:rsid w:val="0052146D"/>
    <w:rsid w:val="00521654"/>
    <w:rsid w:val="00521A94"/>
    <w:rsid w:val="00522FAD"/>
    <w:rsid w:val="005266F1"/>
    <w:rsid w:val="00527EFC"/>
    <w:rsid w:val="00531582"/>
    <w:rsid w:val="005315ED"/>
    <w:rsid w:val="00534F79"/>
    <w:rsid w:val="00536005"/>
    <w:rsid w:val="00536301"/>
    <w:rsid w:val="005367F7"/>
    <w:rsid w:val="005448AC"/>
    <w:rsid w:val="00545B50"/>
    <w:rsid w:val="00547879"/>
    <w:rsid w:val="00547C82"/>
    <w:rsid w:val="0055342E"/>
    <w:rsid w:val="00553886"/>
    <w:rsid w:val="00554EE0"/>
    <w:rsid w:val="005575A1"/>
    <w:rsid w:val="00560891"/>
    <w:rsid w:val="00560A40"/>
    <w:rsid w:val="005611C5"/>
    <w:rsid w:val="005628C9"/>
    <w:rsid w:val="005649D9"/>
    <w:rsid w:val="005676F2"/>
    <w:rsid w:val="00572DC3"/>
    <w:rsid w:val="00572E63"/>
    <w:rsid w:val="00573326"/>
    <w:rsid w:val="0057396C"/>
    <w:rsid w:val="00575524"/>
    <w:rsid w:val="00577B6A"/>
    <w:rsid w:val="005802F2"/>
    <w:rsid w:val="005821A8"/>
    <w:rsid w:val="005854E0"/>
    <w:rsid w:val="00586A6E"/>
    <w:rsid w:val="00586CC9"/>
    <w:rsid w:val="005873F0"/>
    <w:rsid w:val="0059314B"/>
    <w:rsid w:val="00594336"/>
    <w:rsid w:val="0059611F"/>
    <w:rsid w:val="0059650A"/>
    <w:rsid w:val="005A0C04"/>
    <w:rsid w:val="005A2812"/>
    <w:rsid w:val="005A329C"/>
    <w:rsid w:val="005A457A"/>
    <w:rsid w:val="005B0450"/>
    <w:rsid w:val="005B05D7"/>
    <w:rsid w:val="005B07FB"/>
    <w:rsid w:val="005B1457"/>
    <w:rsid w:val="005B184D"/>
    <w:rsid w:val="005B1C2E"/>
    <w:rsid w:val="005B2263"/>
    <w:rsid w:val="005B2324"/>
    <w:rsid w:val="005B2578"/>
    <w:rsid w:val="005B2810"/>
    <w:rsid w:val="005B3E37"/>
    <w:rsid w:val="005B71D1"/>
    <w:rsid w:val="005B7D6F"/>
    <w:rsid w:val="005C4A18"/>
    <w:rsid w:val="005C4B78"/>
    <w:rsid w:val="005C5073"/>
    <w:rsid w:val="005C51E8"/>
    <w:rsid w:val="005C5789"/>
    <w:rsid w:val="005D297D"/>
    <w:rsid w:val="005D522B"/>
    <w:rsid w:val="005D52C3"/>
    <w:rsid w:val="005D63CE"/>
    <w:rsid w:val="005D7481"/>
    <w:rsid w:val="005E1CDC"/>
    <w:rsid w:val="005E235C"/>
    <w:rsid w:val="005E4F47"/>
    <w:rsid w:val="005E5F6C"/>
    <w:rsid w:val="005F40D9"/>
    <w:rsid w:val="005F4420"/>
    <w:rsid w:val="005F4494"/>
    <w:rsid w:val="005F4715"/>
    <w:rsid w:val="005F649E"/>
    <w:rsid w:val="005F6A31"/>
    <w:rsid w:val="00601E30"/>
    <w:rsid w:val="00606A2D"/>
    <w:rsid w:val="00606BD2"/>
    <w:rsid w:val="00607599"/>
    <w:rsid w:val="00610111"/>
    <w:rsid w:val="0061047B"/>
    <w:rsid w:val="0061058B"/>
    <w:rsid w:val="006129F9"/>
    <w:rsid w:val="00613FF9"/>
    <w:rsid w:val="00614C21"/>
    <w:rsid w:val="006170AA"/>
    <w:rsid w:val="00620F48"/>
    <w:rsid w:val="006214FE"/>
    <w:rsid w:val="00623FCD"/>
    <w:rsid w:val="006258C8"/>
    <w:rsid w:val="006259D5"/>
    <w:rsid w:val="0062713D"/>
    <w:rsid w:val="00631379"/>
    <w:rsid w:val="00632152"/>
    <w:rsid w:val="00633062"/>
    <w:rsid w:val="00633A07"/>
    <w:rsid w:val="00633F36"/>
    <w:rsid w:val="00634B73"/>
    <w:rsid w:val="006353F9"/>
    <w:rsid w:val="00640ACA"/>
    <w:rsid w:val="0064307F"/>
    <w:rsid w:val="006436B9"/>
    <w:rsid w:val="006436E9"/>
    <w:rsid w:val="00643E17"/>
    <w:rsid w:val="006447C0"/>
    <w:rsid w:val="0064498E"/>
    <w:rsid w:val="00647AD0"/>
    <w:rsid w:val="00650A17"/>
    <w:rsid w:val="00650B06"/>
    <w:rsid w:val="00652244"/>
    <w:rsid w:val="006538E7"/>
    <w:rsid w:val="00661E1D"/>
    <w:rsid w:val="00662460"/>
    <w:rsid w:val="006626D0"/>
    <w:rsid w:val="00663259"/>
    <w:rsid w:val="006653E6"/>
    <w:rsid w:val="006666F8"/>
    <w:rsid w:val="00666B20"/>
    <w:rsid w:val="006675D4"/>
    <w:rsid w:val="006704A8"/>
    <w:rsid w:val="00677B0A"/>
    <w:rsid w:val="00677C06"/>
    <w:rsid w:val="00680F93"/>
    <w:rsid w:val="00683302"/>
    <w:rsid w:val="00684A23"/>
    <w:rsid w:val="0068577F"/>
    <w:rsid w:val="0068712F"/>
    <w:rsid w:val="006906A9"/>
    <w:rsid w:val="006934E8"/>
    <w:rsid w:val="006953CF"/>
    <w:rsid w:val="006A109C"/>
    <w:rsid w:val="006A347F"/>
    <w:rsid w:val="006A431C"/>
    <w:rsid w:val="006A4823"/>
    <w:rsid w:val="006B19CD"/>
    <w:rsid w:val="006B26B2"/>
    <w:rsid w:val="006B31C5"/>
    <w:rsid w:val="006B3510"/>
    <w:rsid w:val="006B352F"/>
    <w:rsid w:val="006B46C2"/>
    <w:rsid w:val="006B73D0"/>
    <w:rsid w:val="006B75B6"/>
    <w:rsid w:val="006C1F10"/>
    <w:rsid w:val="006C49E6"/>
    <w:rsid w:val="006C552E"/>
    <w:rsid w:val="006D239E"/>
    <w:rsid w:val="006D2B8F"/>
    <w:rsid w:val="006D7EAF"/>
    <w:rsid w:val="006E11E1"/>
    <w:rsid w:val="006E34BA"/>
    <w:rsid w:val="006E7B58"/>
    <w:rsid w:val="006F164B"/>
    <w:rsid w:val="006F293A"/>
    <w:rsid w:val="006F3436"/>
    <w:rsid w:val="00700392"/>
    <w:rsid w:val="0070080D"/>
    <w:rsid w:val="00700EC7"/>
    <w:rsid w:val="00701730"/>
    <w:rsid w:val="007036C8"/>
    <w:rsid w:val="00703F76"/>
    <w:rsid w:val="007049CF"/>
    <w:rsid w:val="00706B5D"/>
    <w:rsid w:val="00712109"/>
    <w:rsid w:val="007153A7"/>
    <w:rsid w:val="00716F2F"/>
    <w:rsid w:val="00721663"/>
    <w:rsid w:val="0072345F"/>
    <w:rsid w:val="00725074"/>
    <w:rsid w:val="00726EA6"/>
    <w:rsid w:val="0072705E"/>
    <w:rsid w:val="007276F1"/>
    <w:rsid w:val="00727DA9"/>
    <w:rsid w:val="0073073B"/>
    <w:rsid w:val="0073126B"/>
    <w:rsid w:val="00732402"/>
    <w:rsid w:val="00740726"/>
    <w:rsid w:val="00741092"/>
    <w:rsid w:val="00742AE2"/>
    <w:rsid w:val="007434C1"/>
    <w:rsid w:val="00744164"/>
    <w:rsid w:val="007460E8"/>
    <w:rsid w:val="007470CF"/>
    <w:rsid w:val="0075005A"/>
    <w:rsid w:val="007504B3"/>
    <w:rsid w:val="0075190C"/>
    <w:rsid w:val="00752679"/>
    <w:rsid w:val="00752D39"/>
    <w:rsid w:val="00753A4D"/>
    <w:rsid w:val="00756875"/>
    <w:rsid w:val="00761377"/>
    <w:rsid w:val="007619BC"/>
    <w:rsid w:val="00761DDE"/>
    <w:rsid w:val="00762F99"/>
    <w:rsid w:val="007634E5"/>
    <w:rsid w:val="0076399B"/>
    <w:rsid w:val="007662FB"/>
    <w:rsid w:val="00772107"/>
    <w:rsid w:val="0077691E"/>
    <w:rsid w:val="00777C67"/>
    <w:rsid w:val="00780DFC"/>
    <w:rsid w:val="00792887"/>
    <w:rsid w:val="00792C85"/>
    <w:rsid w:val="00793A84"/>
    <w:rsid w:val="00794B10"/>
    <w:rsid w:val="007973C5"/>
    <w:rsid w:val="007A1895"/>
    <w:rsid w:val="007A478C"/>
    <w:rsid w:val="007A49CD"/>
    <w:rsid w:val="007B179C"/>
    <w:rsid w:val="007B1DFC"/>
    <w:rsid w:val="007B36C9"/>
    <w:rsid w:val="007C09B4"/>
    <w:rsid w:val="007C11CA"/>
    <w:rsid w:val="007C2012"/>
    <w:rsid w:val="007C2F75"/>
    <w:rsid w:val="007C30F0"/>
    <w:rsid w:val="007C3499"/>
    <w:rsid w:val="007C6627"/>
    <w:rsid w:val="007C7A31"/>
    <w:rsid w:val="007D28F0"/>
    <w:rsid w:val="007D47AE"/>
    <w:rsid w:val="007D6588"/>
    <w:rsid w:val="007D76E5"/>
    <w:rsid w:val="007D7A42"/>
    <w:rsid w:val="007E1868"/>
    <w:rsid w:val="007E27E0"/>
    <w:rsid w:val="007E2E57"/>
    <w:rsid w:val="007E5F25"/>
    <w:rsid w:val="007E62F6"/>
    <w:rsid w:val="007E6CD3"/>
    <w:rsid w:val="007F1721"/>
    <w:rsid w:val="007F459F"/>
    <w:rsid w:val="007F730E"/>
    <w:rsid w:val="007F7974"/>
    <w:rsid w:val="007F7FE8"/>
    <w:rsid w:val="00800E27"/>
    <w:rsid w:val="00802B60"/>
    <w:rsid w:val="00803D98"/>
    <w:rsid w:val="008052B3"/>
    <w:rsid w:val="00806633"/>
    <w:rsid w:val="00810095"/>
    <w:rsid w:val="008105E3"/>
    <w:rsid w:val="008109FA"/>
    <w:rsid w:val="00812779"/>
    <w:rsid w:val="00813903"/>
    <w:rsid w:val="00815742"/>
    <w:rsid w:val="00816E2D"/>
    <w:rsid w:val="00816FEB"/>
    <w:rsid w:val="008211DF"/>
    <w:rsid w:val="00821F00"/>
    <w:rsid w:val="00823415"/>
    <w:rsid w:val="0082394B"/>
    <w:rsid w:val="0082481B"/>
    <w:rsid w:val="00824E63"/>
    <w:rsid w:val="00825960"/>
    <w:rsid w:val="00826CE4"/>
    <w:rsid w:val="00827EA5"/>
    <w:rsid w:val="00830021"/>
    <w:rsid w:val="0083156D"/>
    <w:rsid w:val="008316BC"/>
    <w:rsid w:val="0083258A"/>
    <w:rsid w:val="008327EB"/>
    <w:rsid w:val="00833571"/>
    <w:rsid w:val="00833925"/>
    <w:rsid w:val="008356E0"/>
    <w:rsid w:val="00835A14"/>
    <w:rsid w:val="00836198"/>
    <w:rsid w:val="00841248"/>
    <w:rsid w:val="008422E3"/>
    <w:rsid w:val="00842696"/>
    <w:rsid w:val="00843ED2"/>
    <w:rsid w:val="00846E28"/>
    <w:rsid w:val="00850642"/>
    <w:rsid w:val="00852D36"/>
    <w:rsid w:val="00853325"/>
    <w:rsid w:val="0085433A"/>
    <w:rsid w:val="00856575"/>
    <w:rsid w:val="00860605"/>
    <w:rsid w:val="00860D47"/>
    <w:rsid w:val="00863F00"/>
    <w:rsid w:val="00866651"/>
    <w:rsid w:val="00872633"/>
    <w:rsid w:val="008727B3"/>
    <w:rsid w:val="00873705"/>
    <w:rsid w:val="00875624"/>
    <w:rsid w:val="00875EBB"/>
    <w:rsid w:val="0087797D"/>
    <w:rsid w:val="00882C51"/>
    <w:rsid w:val="00884CA5"/>
    <w:rsid w:val="00885F64"/>
    <w:rsid w:val="008871B3"/>
    <w:rsid w:val="0088766F"/>
    <w:rsid w:val="00887A2F"/>
    <w:rsid w:val="00887BD9"/>
    <w:rsid w:val="00890BCC"/>
    <w:rsid w:val="00892435"/>
    <w:rsid w:val="00893223"/>
    <w:rsid w:val="00894DEF"/>
    <w:rsid w:val="00895680"/>
    <w:rsid w:val="00896433"/>
    <w:rsid w:val="008A149B"/>
    <w:rsid w:val="008A19D3"/>
    <w:rsid w:val="008A429E"/>
    <w:rsid w:val="008A6BC7"/>
    <w:rsid w:val="008A6C79"/>
    <w:rsid w:val="008B24DC"/>
    <w:rsid w:val="008B36B3"/>
    <w:rsid w:val="008B5141"/>
    <w:rsid w:val="008B6767"/>
    <w:rsid w:val="008B7496"/>
    <w:rsid w:val="008C00BE"/>
    <w:rsid w:val="008C1340"/>
    <w:rsid w:val="008C2032"/>
    <w:rsid w:val="008C37B0"/>
    <w:rsid w:val="008C4D92"/>
    <w:rsid w:val="008C740B"/>
    <w:rsid w:val="008D093C"/>
    <w:rsid w:val="008D18A2"/>
    <w:rsid w:val="008D231C"/>
    <w:rsid w:val="008D37AE"/>
    <w:rsid w:val="008D6EAA"/>
    <w:rsid w:val="008E1F4B"/>
    <w:rsid w:val="008E3769"/>
    <w:rsid w:val="008E4152"/>
    <w:rsid w:val="008E4FA4"/>
    <w:rsid w:val="008E5ADE"/>
    <w:rsid w:val="008E6301"/>
    <w:rsid w:val="008F5258"/>
    <w:rsid w:val="00900F85"/>
    <w:rsid w:val="009024D2"/>
    <w:rsid w:val="00903743"/>
    <w:rsid w:val="00903D7D"/>
    <w:rsid w:val="0090409D"/>
    <w:rsid w:val="00904DEE"/>
    <w:rsid w:val="00906615"/>
    <w:rsid w:val="00906C14"/>
    <w:rsid w:val="00913704"/>
    <w:rsid w:val="009140CD"/>
    <w:rsid w:val="00914C6C"/>
    <w:rsid w:val="00916237"/>
    <w:rsid w:val="009207CF"/>
    <w:rsid w:val="009244AA"/>
    <w:rsid w:val="009248ED"/>
    <w:rsid w:val="00924FA3"/>
    <w:rsid w:val="009252BB"/>
    <w:rsid w:val="00925F2E"/>
    <w:rsid w:val="00926497"/>
    <w:rsid w:val="009300DA"/>
    <w:rsid w:val="0093494D"/>
    <w:rsid w:val="00934A86"/>
    <w:rsid w:val="009375D3"/>
    <w:rsid w:val="00937607"/>
    <w:rsid w:val="009439E2"/>
    <w:rsid w:val="00944E43"/>
    <w:rsid w:val="00945221"/>
    <w:rsid w:val="00945950"/>
    <w:rsid w:val="00946EDA"/>
    <w:rsid w:val="0095046D"/>
    <w:rsid w:val="00950797"/>
    <w:rsid w:val="00952D43"/>
    <w:rsid w:val="009544D0"/>
    <w:rsid w:val="009626AC"/>
    <w:rsid w:val="00962783"/>
    <w:rsid w:val="00962A70"/>
    <w:rsid w:val="0096468F"/>
    <w:rsid w:val="0096496E"/>
    <w:rsid w:val="009653A6"/>
    <w:rsid w:val="009664B1"/>
    <w:rsid w:val="0096684B"/>
    <w:rsid w:val="00970FBA"/>
    <w:rsid w:val="0097169A"/>
    <w:rsid w:val="0097175B"/>
    <w:rsid w:val="0097601E"/>
    <w:rsid w:val="00976074"/>
    <w:rsid w:val="00976566"/>
    <w:rsid w:val="00976C0A"/>
    <w:rsid w:val="00980FB6"/>
    <w:rsid w:val="00981BD1"/>
    <w:rsid w:val="0098241A"/>
    <w:rsid w:val="0098411B"/>
    <w:rsid w:val="00987659"/>
    <w:rsid w:val="00990C0B"/>
    <w:rsid w:val="00990F52"/>
    <w:rsid w:val="0099145A"/>
    <w:rsid w:val="009917BC"/>
    <w:rsid w:val="0099227F"/>
    <w:rsid w:val="00992A31"/>
    <w:rsid w:val="00995137"/>
    <w:rsid w:val="00995EC4"/>
    <w:rsid w:val="009A157E"/>
    <w:rsid w:val="009A4396"/>
    <w:rsid w:val="009A4608"/>
    <w:rsid w:val="009A79D7"/>
    <w:rsid w:val="009A7A6B"/>
    <w:rsid w:val="009B0BAF"/>
    <w:rsid w:val="009B23A8"/>
    <w:rsid w:val="009B33FE"/>
    <w:rsid w:val="009B4401"/>
    <w:rsid w:val="009B5882"/>
    <w:rsid w:val="009B5E7A"/>
    <w:rsid w:val="009B5EDA"/>
    <w:rsid w:val="009B67B7"/>
    <w:rsid w:val="009C005F"/>
    <w:rsid w:val="009C19EC"/>
    <w:rsid w:val="009C21F0"/>
    <w:rsid w:val="009C3106"/>
    <w:rsid w:val="009C49CD"/>
    <w:rsid w:val="009C7F72"/>
    <w:rsid w:val="009D0692"/>
    <w:rsid w:val="009D143A"/>
    <w:rsid w:val="009D1D34"/>
    <w:rsid w:val="009D7C6D"/>
    <w:rsid w:val="009D7C7E"/>
    <w:rsid w:val="009E12F4"/>
    <w:rsid w:val="009E182B"/>
    <w:rsid w:val="009E34A6"/>
    <w:rsid w:val="009E3603"/>
    <w:rsid w:val="009E45DE"/>
    <w:rsid w:val="009F0B27"/>
    <w:rsid w:val="009F1307"/>
    <w:rsid w:val="009F1314"/>
    <w:rsid w:val="009F42A9"/>
    <w:rsid w:val="009F4538"/>
    <w:rsid w:val="009F4C5B"/>
    <w:rsid w:val="009F5AEF"/>
    <w:rsid w:val="009F6C30"/>
    <w:rsid w:val="009F6F96"/>
    <w:rsid w:val="00A00C8B"/>
    <w:rsid w:val="00A0355D"/>
    <w:rsid w:val="00A063E3"/>
    <w:rsid w:val="00A06A1E"/>
    <w:rsid w:val="00A06E0C"/>
    <w:rsid w:val="00A07455"/>
    <w:rsid w:val="00A07B05"/>
    <w:rsid w:val="00A10307"/>
    <w:rsid w:val="00A108F1"/>
    <w:rsid w:val="00A12585"/>
    <w:rsid w:val="00A1312D"/>
    <w:rsid w:val="00A14222"/>
    <w:rsid w:val="00A14AEC"/>
    <w:rsid w:val="00A15BC5"/>
    <w:rsid w:val="00A20490"/>
    <w:rsid w:val="00A21731"/>
    <w:rsid w:val="00A234D0"/>
    <w:rsid w:val="00A2433D"/>
    <w:rsid w:val="00A24AD6"/>
    <w:rsid w:val="00A24B16"/>
    <w:rsid w:val="00A265E3"/>
    <w:rsid w:val="00A3077F"/>
    <w:rsid w:val="00A30D8C"/>
    <w:rsid w:val="00A32B00"/>
    <w:rsid w:val="00A37940"/>
    <w:rsid w:val="00A40817"/>
    <w:rsid w:val="00A431C7"/>
    <w:rsid w:val="00A454F3"/>
    <w:rsid w:val="00A45968"/>
    <w:rsid w:val="00A46361"/>
    <w:rsid w:val="00A46A59"/>
    <w:rsid w:val="00A53E55"/>
    <w:rsid w:val="00A54B67"/>
    <w:rsid w:val="00A55923"/>
    <w:rsid w:val="00A569AC"/>
    <w:rsid w:val="00A57752"/>
    <w:rsid w:val="00A62B6C"/>
    <w:rsid w:val="00A64762"/>
    <w:rsid w:val="00A652C7"/>
    <w:rsid w:val="00A6654D"/>
    <w:rsid w:val="00A66676"/>
    <w:rsid w:val="00A67BFD"/>
    <w:rsid w:val="00A70BCD"/>
    <w:rsid w:val="00A70D37"/>
    <w:rsid w:val="00A713F0"/>
    <w:rsid w:val="00A77479"/>
    <w:rsid w:val="00A82ACB"/>
    <w:rsid w:val="00A842E2"/>
    <w:rsid w:val="00A84736"/>
    <w:rsid w:val="00A84835"/>
    <w:rsid w:val="00A84E37"/>
    <w:rsid w:val="00A85C9E"/>
    <w:rsid w:val="00A8693B"/>
    <w:rsid w:val="00A87366"/>
    <w:rsid w:val="00A912BA"/>
    <w:rsid w:val="00A945D9"/>
    <w:rsid w:val="00AA0182"/>
    <w:rsid w:val="00AA49AA"/>
    <w:rsid w:val="00AA4F40"/>
    <w:rsid w:val="00AA6760"/>
    <w:rsid w:val="00AB50E1"/>
    <w:rsid w:val="00AC02B4"/>
    <w:rsid w:val="00AC037F"/>
    <w:rsid w:val="00AC18A0"/>
    <w:rsid w:val="00AC1CC1"/>
    <w:rsid w:val="00AC2F54"/>
    <w:rsid w:val="00AC30A6"/>
    <w:rsid w:val="00AD287B"/>
    <w:rsid w:val="00AD2F38"/>
    <w:rsid w:val="00AD6143"/>
    <w:rsid w:val="00AD620C"/>
    <w:rsid w:val="00AE1E6B"/>
    <w:rsid w:val="00AE2789"/>
    <w:rsid w:val="00AE3E07"/>
    <w:rsid w:val="00AE5663"/>
    <w:rsid w:val="00AE5990"/>
    <w:rsid w:val="00AF0602"/>
    <w:rsid w:val="00AF290E"/>
    <w:rsid w:val="00AF59C8"/>
    <w:rsid w:val="00B006A8"/>
    <w:rsid w:val="00B02404"/>
    <w:rsid w:val="00B109C8"/>
    <w:rsid w:val="00B10AF7"/>
    <w:rsid w:val="00B10B40"/>
    <w:rsid w:val="00B122D3"/>
    <w:rsid w:val="00B16F53"/>
    <w:rsid w:val="00B20E42"/>
    <w:rsid w:val="00B227E9"/>
    <w:rsid w:val="00B22F2F"/>
    <w:rsid w:val="00B237A6"/>
    <w:rsid w:val="00B261F0"/>
    <w:rsid w:val="00B27528"/>
    <w:rsid w:val="00B3075F"/>
    <w:rsid w:val="00B32348"/>
    <w:rsid w:val="00B33A9D"/>
    <w:rsid w:val="00B33E37"/>
    <w:rsid w:val="00B34BC5"/>
    <w:rsid w:val="00B357A6"/>
    <w:rsid w:val="00B357C5"/>
    <w:rsid w:val="00B3740D"/>
    <w:rsid w:val="00B40877"/>
    <w:rsid w:val="00B41B78"/>
    <w:rsid w:val="00B42A0A"/>
    <w:rsid w:val="00B4475F"/>
    <w:rsid w:val="00B45F96"/>
    <w:rsid w:val="00B51A21"/>
    <w:rsid w:val="00B5213F"/>
    <w:rsid w:val="00B5242D"/>
    <w:rsid w:val="00B52478"/>
    <w:rsid w:val="00B55170"/>
    <w:rsid w:val="00B5608A"/>
    <w:rsid w:val="00B564D0"/>
    <w:rsid w:val="00B5660E"/>
    <w:rsid w:val="00B567B9"/>
    <w:rsid w:val="00B61510"/>
    <w:rsid w:val="00B65EFD"/>
    <w:rsid w:val="00B66B9D"/>
    <w:rsid w:val="00B72D63"/>
    <w:rsid w:val="00B7397A"/>
    <w:rsid w:val="00B74CA0"/>
    <w:rsid w:val="00B76709"/>
    <w:rsid w:val="00B801C4"/>
    <w:rsid w:val="00B809F2"/>
    <w:rsid w:val="00B82A77"/>
    <w:rsid w:val="00B82C86"/>
    <w:rsid w:val="00B830B5"/>
    <w:rsid w:val="00B901E3"/>
    <w:rsid w:val="00B91E85"/>
    <w:rsid w:val="00B92407"/>
    <w:rsid w:val="00B94A70"/>
    <w:rsid w:val="00B94CDD"/>
    <w:rsid w:val="00B94D6D"/>
    <w:rsid w:val="00B95240"/>
    <w:rsid w:val="00B964BD"/>
    <w:rsid w:val="00B96F89"/>
    <w:rsid w:val="00B97B4E"/>
    <w:rsid w:val="00BA1FC8"/>
    <w:rsid w:val="00BA4036"/>
    <w:rsid w:val="00BA5296"/>
    <w:rsid w:val="00BA6EF0"/>
    <w:rsid w:val="00BA70F0"/>
    <w:rsid w:val="00BB07A9"/>
    <w:rsid w:val="00BB107D"/>
    <w:rsid w:val="00BB1633"/>
    <w:rsid w:val="00BB59B8"/>
    <w:rsid w:val="00BC12F0"/>
    <w:rsid w:val="00BC2B53"/>
    <w:rsid w:val="00BC41B5"/>
    <w:rsid w:val="00BC49F1"/>
    <w:rsid w:val="00BC54E4"/>
    <w:rsid w:val="00BD001E"/>
    <w:rsid w:val="00BD04E4"/>
    <w:rsid w:val="00BD1665"/>
    <w:rsid w:val="00BD55DE"/>
    <w:rsid w:val="00BD676B"/>
    <w:rsid w:val="00BD67F2"/>
    <w:rsid w:val="00BD71FF"/>
    <w:rsid w:val="00BD7D32"/>
    <w:rsid w:val="00BD7FE4"/>
    <w:rsid w:val="00BE2121"/>
    <w:rsid w:val="00BE24E2"/>
    <w:rsid w:val="00BE3C30"/>
    <w:rsid w:val="00BE6241"/>
    <w:rsid w:val="00BF0B5B"/>
    <w:rsid w:val="00BF371E"/>
    <w:rsid w:val="00BF41C9"/>
    <w:rsid w:val="00BF4AFE"/>
    <w:rsid w:val="00BF5513"/>
    <w:rsid w:val="00BF59E0"/>
    <w:rsid w:val="00BF685B"/>
    <w:rsid w:val="00BF6D3A"/>
    <w:rsid w:val="00BF7ED3"/>
    <w:rsid w:val="00C00C83"/>
    <w:rsid w:val="00C021DB"/>
    <w:rsid w:val="00C02E20"/>
    <w:rsid w:val="00C04076"/>
    <w:rsid w:val="00C041B9"/>
    <w:rsid w:val="00C04711"/>
    <w:rsid w:val="00C04CEA"/>
    <w:rsid w:val="00C05517"/>
    <w:rsid w:val="00C1297C"/>
    <w:rsid w:val="00C147A0"/>
    <w:rsid w:val="00C14CE2"/>
    <w:rsid w:val="00C15ABC"/>
    <w:rsid w:val="00C15EFE"/>
    <w:rsid w:val="00C161C7"/>
    <w:rsid w:val="00C16929"/>
    <w:rsid w:val="00C176E2"/>
    <w:rsid w:val="00C1780F"/>
    <w:rsid w:val="00C17B88"/>
    <w:rsid w:val="00C21E92"/>
    <w:rsid w:val="00C24737"/>
    <w:rsid w:val="00C2596C"/>
    <w:rsid w:val="00C25D6D"/>
    <w:rsid w:val="00C27962"/>
    <w:rsid w:val="00C31C96"/>
    <w:rsid w:val="00C32807"/>
    <w:rsid w:val="00C32D2D"/>
    <w:rsid w:val="00C3366A"/>
    <w:rsid w:val="00C3493A"/>
    <w:rsid w:val="00C34D6A"/>
    <w:rsid w:val="00C377D3"/>
    <w:rsid w:val="00C410FC"/>
    <w:rsid w:val="00C42E7D"/>
    <w:rsid w:val="00C44C6F"/>
    <w:rsid w:val="00C45C0B"/>
    <w:rsid w:val="00C467A2"/>
    <w:rsid w:val="00C500D5"/>
    <w:rsid w:val="00C52E9D"/>
    <w:rsid w:val="00C53206"/>
    <w:rsid w:val="00C53976"/>
    <w:rsid w:val="00C5425B"/>
    <w:rsid w:val="00C561D7"/>
    <w:rsid w:val="00C57C9E"/>
    <w:rsid w:val="00C6193D"/>
    <w:rsid w:val="00C61D47"/>
    <w:rsid w:val="00C65557"/>
    <w:rsid w:val="00C65CB3"/>
    <w:rsid w:val="00C71E7E"/>
    <w:rsid w:val="00C72939"/>
    <w:rsid w:val="00C736E8"/>
    <w:rsid w:val="00C73E67"/>
    <w:rsid w:val="00C74EFC"/>
    <w:rsid w:val="00C750D7"/>
    <w:rsid w:val="00C80FD4"/>
    <w:rsid w:val="00C843CD"/>
    <w:rsid w:val="00C84DC8"/>
    <w:rsid w:val="00C87618"/>
    <w:rsid w:val="00C923DE"/>
    <w:rsid w:val="00C93703"/>
    <w:rsid w:val="00C97A49"/>
    <w:rsid w:val="00CA2A9D"/>
    <w:rsid w:val="00CA3E80"/>
    <w:rsid w:val="00CA5C93"/>
    <w:rsid w:val="00CA6D78"/>
    <w:rsid w:val="00CA75B3"/>
    <w:rsid w:val="00CA7617"/>
    <w:rsid w:val="00CA7D71"/>
    <w:rsid w:val="00CB0701"/>
    <w:rsid w:val="00CB17D0"/>
    <w:rsid w:val="00CB3F44"/>
    <w:rsid w:val="00CB5576"/>
    <w:rsid w:val="00CB5D39"/>
    <w:rsid w:val="00CC234B"/>
    <w:rsid w:val="00CC2BE4"/>
    <w:rsid w:val="00CC5AFB"/>
    <w:rsid w:val="00CC7C4B"/>
    <w:rsid w:val="00CC7F5A"/>
    <w:rsid w:val="00CD410E"/>
    <w:rsid w:val="00CD7B84"/>
    <w:rsid w:val="00CE2E24"/>
    <w:rsid w:val="00CE336C"/>
    <w:rsid w:val="00CE3F32"/>
    <w:rsid w:val="00CF0F4F"/>
    <w:rsid w:val="00CF145E"/>
    <w:rsid w:val="00CF1514"/>
    <w:rsid w:val="00CF2232"/>
    <w:rsid w:val="00CF2856"/>
    <w:rsid w:val="00CF2FB4"/>
    <w:rsid w:val="00CF4587"/>
    <w:rsid w:val="00CF4769"/>
    <w:rsid w:val="00CF549F"/>
    <w:rsid w:val="00CF7361"/>
    <w:rsid w:val="00D01F9C"/>
    <w:rsid w:val="00D02CBC"/>
    <w:rsid w:val="00D03A3A"/>
    <w:rsid w:val="00D051F2"/>
    <w:rsid w:val="00D06853"/>
    <w:rsid w:val="00D15260"/>
    <w:rsid w:val="00D21F0D"/>
    <w:rsid w:val="00D232AB"/>
    <w:rsid w:val="00D23AB8"/>
    <w:rsid w:val="00D24558"/>
    <w:rsid w:val="00D2456E"/>
    <w:rsid w:val="00D2542D"/>
    <w:rsid w:val="00D275C8"/>
    <w:rsid w:val="00D3028D"/>
    <w:rsid w:val="00D304FB"/>
    <w:rsid w:val="00D30937"/>
    <w:rsid w:val="00D32D78"/>
    <w:rsid w:val="00D33433"/>
    <w:rsid w:val="00D34861"/>
    <w:rsid w:val="00D363E9"/>
    <w:rsid w:val="00D37EB0"/>
    <w:rsid w:val="00D40971"/>
    <w:rsid w:val="00D423EC"/>
    <w:rsid w:val="00D43A22"/>
    <w:rsid w:val="00D44005"/>
    <w:rsid w:val="00D44DFF"/>
    <w:rsid w:val="00D46E3D"/>
    <w:rsid w:val="00D51375"/>
    <w:rsid w:val="00D52324"/>
    <w:rsid w:val="00D542C2"/>
    <w:rsid w:val="00D54E44"/>
    <w:rsid w:val="00D55097"/>
    <w:rsid w:val="00D62646"/>
    <w:rsid w:val="00D639D2"/>
    <w:rsid w:val="00D63E52"/>
    <w:rsid w:val="00D642E4"/>
    <w:rsid w:val="00D64464"/>
    <w:rsid w:val="00D65B17"/>
    <w:rsid w:val="00D662B1"/>
    <w:rsid w:val="00D66847"/>
    <w:rsid w:val="00D70119"/>
    <w:rsid w:val="00D7248A"/>
    <w:rsid w:val="00D72628"/>
    <w:rsid w:val="00D73879"/>
    <w:rsid w:val="00D76022"/>
    <w:rsid w:val="00D775B9"/>
    <w:rsid w:val="00D77CC8"/>
    <w:rsid w:val="00D82C12"/>
    <w:rsid w:val="00D858B4"/>
    <w:rsid w:val="00D87679"/>
    <w:rsid w:val="00D91CE9"/>
    <w:rsid w:val="00D9301E"/>
    <w:rsid w:val="00D9332B"/>
    <w:rsid w:val="00D935CE"/>
    <w:rsid w:val="00D94863"/>
    <w:rsid w:val="00D962A9"/>
    <w:rsid w:val="00D969AF"/>
    <w:rsid w:val="00D977EB"/>
    <w:rsid w:val="00DA0CBA"/>
    <w:rsid w:val="00DA0D2B"/>
    <w:rsid w:val="00DA3466"/>
    <w:rsid w:val="00DA5F48"/>
    <w:rsid w:val="00DA624D"/>
    <w:rsid w:val="00DA6900"/>
    <w:rsid w:val="00DA715C"/>
    <w:rsid w:val="00DA7196"/>
    <w:rsid w:val="00DA743C"/>
    <w:rsid w:val="00DB027C"/>
    <w:rsid w:val="00DB13C2"/>
    <w:rsid w:val="00DB167A"/>
    <w:rsid w:val="00DB31B7"/>
    <w:rsid w:val="00DB3461"/>
    <w:rsid w:val="00DB3735"/>
    <w:rsid w:val="00DB7001"/>
    <w:rsid w:val="00DB75B8"/>
    <w:rsid w:val="00DC3A09"/>
    <w:rsid w:val="00DC3FE7"/>
    <w:rsid w:val="00DC55EE"/>
    <w:rsid w:val="00DC7A95"/>
    <w:rsid w:val="00DD0473"/>
    <w:rsid w:val="00DD0639"/>
    <w:rsid w:val="00DD263D"/>
    <w:rsid w:val="00DD2EA7"/>
    <w:rsid w:val="00DD2EDD"/>
    <w:rsid w:val="00DD3D9C"/>
    <w:rsid w:val="00DD6059"/>
    <w:rsid w:val="00DD666C"/>
    <w:rsid w:val="00DD6B21"/>
    <w:rsid w:val="00DD6F1A"/>
    <w:rsid w:val="00DD709C"/>
    <w:rsid w:val="00DE06D5"/>
    <w:rsid w:val="00DE10A9"/>
    <w:rsid w:val="00DE1B24"/>
    <w:rsid w:val="00DE3C19"/>
    <w:rsid w:val="00DE7C9D"/>
    <w:rsid w:val="00DF026D"/>
    <w:rsid w:val="00DF0F7D"/>
    <w:rsid w:val="00DF391E"/>
    <w:rsid w:val="00DF4B94"/>
    <w:rsid w:val="00DF5D41"/>
    <w:rsid w:val="00DF7F91"/>
    <w:rsid w:val="00E015F6"/>
    <w:rsid w:val="00E02231"/>
    <w:rsid w:val="00E0346F"/>
    <w:rsid w:val="00E03921"/>
    <w:rsid w:val="00E047D8"/>
    <w:rsid w:val="00E060B3"/>
    <w:rsid w:val="00E100C7"/>
    <w:rsid w:val="00E124C9"/>
    <w:rsid w:val="00E1436E"/>
    <w:rsid w:val="00E14989"/>
    <w:rsid w:val="00E16A99"/>
    <w:rsid w:val="00E178F4"/>
    <w:rsid w:val="00E17C9F"/>
    <w:rsid w:val="00E2134D"/>
    <w:rsid w:val="00E22D31"/>
    <w:rsid w:val="00E22EBA"/>
    <w:rsid w:val="00E238EF"/>
    <w:rsid w:val="00E2452D"/>
    <w:rsid w:val="00E25127"/>
    <w:rsid w:val="00E252DC"/>
    <w:rsid w:val="00E26430"/>
    <w:rsid w:val="00E27177"/>
    <w:rsid w:val="00E32994"/>
    <w:rsid w:val="00E33C2C"/>
    <w:rsid w:val="00E360ED"/>
    <w:rsid w:val="00E374DC"/>
    <w:rsid w:val="00E41DAD"/>
    <w:rsid w:val="00E428B1"/>
    <w:rsid w:val="00E43156"/>
    <w:rsid w:val="00E437F7"/>
    <w:rsid w:val="00E43A74"/>
    <w:rsid w:val="00E4765C"/>
    <w:rsid w:val="00E47877"/>
    <w:rsid w:val="00E47BE4"/>
    <w:rsid w:val="00E52AF2"/>
    <w:rsid w:val="00E54E25"/>
    <w:rsid w:val="00E55259"/>
    <w:rsid w:val="00E5639A"/>
    <w:rsid w:val="00E57695"/>
    <w:rsid w:val="00E64331"/>
    <w:rsid w:val="00E64D66"/>
    <w:rsid w:val="00E66397"/>
    <w:rsid w:val="00E6696F"/>
    <w:rsid w:val="00E717CF"/>
    <w:rsid w:val="00E71D78"/>
    <w:rsid w:val="00E71FDE"/>
    <w:rsid w:val="00E72894"/>
    <w:rsid w:val="00E738D2"/>
    <w:rsid w:val="00E740F4"/>
    <w:rsid w:val="00E74454"/>
    <w:rsid w:val="00E82AA3"/>
    <w:rsid w:val="00E83196"/>
    <w:rsid w:val="00E8412D"/>
    <w:rsid w:val="00E844B5"/>
    <w:rsid w:val="00E84E2F"/>
    <w:rsid w:val="00E85265"/>
    <w:rsid w:val="00E901AA"/>
    <w:rsid w:val="00E92F85"/>
    <w:rsid w:val="00E9349D"/>
    <w:rsid w:val="00E9769F"/>
    <w:rsid w:val="00EA050E"/>
    <w:rsid w:val="00EA280B"/>
    <w:rsid w:val="00EA78F6"/>
    <w:rsid w:val="00EB232C"/>
    <w:rsid w:val="00EB56B2"/>
    <w:rsid w:val="00EB58B0"/>
    <w:rsid w:val="00EB6C7B"/>
    <w:rsid w:val="00EC2C15"/>
    <w:rsid w:val="00EC3E59"/>
    <w:rsid w:val="00EC3EE5"/>
    <w:rsid w:val="00EC550A"/>
    <w:rsid w:val="00EC5AD3"/>
    <w:rsid w:val="00EC77FF"/>
    <w:rsid w:val="00ED12F6"/>
    <w:rsid w:val="00ED16E3"/>
    <w:rsid w:val="00ED1948"/>
    <w:rsid w:val="00ED2388"/>
    <w:rsid w:val="00ED2D95"/>
    <w:rsid w:val="00ED3C44"/>
    <w:rsid w:val="00ED40D7"/>
    <w:rsid w:val="00ED62D9"/>
    <w:rsid w:val="00EE1002"/>
    <w:rsid w:val="00EE2090"/>
    <w:rsid w:val="00EE23BF"/>
    <w:rsid w:val="00EE2EF1"/>
    <w:rsid w:val="00EE2F15"/>
    <w:rsid w:val="00EE5309"/>
    <w:rsid w:val="00EE5472"/>
    <w:rsid w:val="00EE5671"/>
    <w:rsid w:val="00EE6389"/>
    <w:rsid w:val="00EE75FA"/>
    <w:rsid w:val="00EF29EF"/>
    <w:rsid w:val="00EF3FEF"/>
    <w:rsid w:val="00EF6B4C"/>
    <w:rsid w:val="00F01279"/>
    <w:rsid w:val="00F03090"/>
    <w:rsid w:val="00F04773"/>
    <w:rsid w:val="00F052D5"/>
    <w:rsid w:val="00F06861"/>
    <w:rsid w:val="00F10A89"/>
    <w:rsid w:val="00F126E8"/>
    <w:rsid w:val="00F14DE5"/>
    <w:rsid w:val="00F156F7"/>
    <w:rsid w:val="00F212A5"/>
    <w:rsid w:val="00F22F7C"/>
    <w:rsid w:val="00F24A58"/>
    <w:rsid w:val="00F273B0"/>
    <w:rsid w:val="00F27EBB"/>
    <w:rsid w:val="00F300A6"/>
    <w:rsid w:val="00F30D4C"/>
    <w:rsid w:val="00F32881"/>
    <w:rsid w:val="00F33E01"/>
    <w:rsid w:val="00F34138"/>
    <w:rsid w:val="00F36251"/>
    <w:rsid w:val="00F37D70"/>
    <w:rsid w:val="00F40BFF"/>
    <w:rsid w:val="00F4112D"/>
    <w:rsid w:val="00F44238"/>
    <w:rsid w:val="00F46A3B"/>
    <w:rsid w:val="00F47956"/>
    <w:rsid w:val="00F47CAC"/>
    <w:rsid w:val="00F47F3A"/>
    <w:rsid w:val="00F560DF"/>
    <w:rsid w:val="00F5699E"/>
    <w:rsid w:val="00F605C7"/>
    <w:rsid w:val="00F60903"/>
    <w:rsid w:val="00F60F98"/>
    <w:rsid w:val="00F61747"/>
    <w:rsid w:val="00F61DDA"/>
    <w:rsid w:val="00F63474"/>
    <w:rsid w:val="00F6384F"/>
    <w:rsid w:val="00F63E85"/>
    <w:rsid w:val="00F64684"/>
    <w:rsid w:val="00F65209"/>
    <w:rsid w:val="00F7024D"/>
    <w:rsid w:val="00F70831"/>
    <w:rsid w:val="00F719FB"/>
    <w:rsid w:val="00F722B2"/>
    <w:rsid w:val="00F724F6"/>
    <w:rsid w:val="00F7376F"/>
    <w:rsid w:val="00F737B7"/>
    <w:rsid w:val="00F76E12"/>
    <w:rsid w:val="00F772D9"/>
    <w:rsid w:val="00F8123B"/>
    <w:rsid w:val="00F83255"/>
    <w:rsid w:val="00F83665"/>
    <w:rsid w:val="00F83DA4"/>
    <w:rsid w:val="00F917F5"/>
    <w:rsid w:val="00F9336B"/>
    <w:rsid w:val="00F93E3F"/>
    <w:rsid w:val="00F94783"/>
    <w:rsid w:val="00F95987"/>
    <w:rsid w:val="00F97848"/>
    <w:rsid w:val="00FA0233"/>
    <w:rsid w:val="00FA0B6E"/>
    <w:rsid w:val="00FA14F7"/>
    <w:rsid w:val="00FA170C"/>
    <w:rsid w:val="00FA2F63"/>
    <w:rsid w:val="00FA60D6"/>
    <w:rsid w:val="00FA62F1"/>
    <w:rsid w:val="00FA6E68"/>
    <w:rsid w:val="00FB1265"/>
    <w:rsid w:val="00FB5CE7"/>
    <w:rsid w:val="00FB7D97"/>
    <w:rsid w:val="00FC15CD"/>
    <w:rsid w:val="00FC1F34"/>
    <w:rsid w:val="00FC477B"/>
    <w:rsid w:val="00FC57FB"/>
    <w:rsid w:val="00FD0991"/>
    <w:rsid w:val="00FD1841"/>
    <w:rsid w:val="00FD1960"/>
    <w:rsid w:val="00FD2896"/>
    <w:rsid w:val="00FD2DB4"/>
    <w:rsid w:val="00FD3F98"/>
    <w:rsid w:val="00FD691E"/>
    <w:rsid w:val="00FE1750"/>
    <w:rsid w:val="00FE17CA"/>
    <w:rsid w:val="00FE4CA2"/>
    <w:rsid w:val="00FE68F9"/>
    <w:rsid w:val="00FE6C83"/>
    <w:rsid w:val="00FE7956"/>
    <w:rsid w:val="00FF395B"/>
    <w:rsid w:val="00FF4D83"/>
    <w:rsid w:val="00FF5C93"/>
    <w:rsid w:val="00FF6D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66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GB" w:eastAsia="en-GB"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4538"/>
    <w:pPr>
      <w:spacing w:before="200" w:after="200" w:line="276" w:lineRule="auto"/>
    </w:pPr>
    <w:rPr>
      <w:rFonts w:ascii="Arial" w:hAnsi="Arial"/>
      <w:lang w:val="en-US" w:eastAsia="en-US" w:bidi="en-US"/>
    </w:rPr>
  </w:style>
  <w:style w:type="paragraph" w:styleId="Heading1">
    <w:name w:val="heading 1"/>
    <w:basedOn w:val="Normal"/>
    <w:next w:val="Normal"/>
    <w:link w:val="Heading1Char"/>
    <w:uiPriority w:val="9"/>
    <w:qFormat/>
    <w:rsid w:val="00101629"/>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101629"/>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101629"/>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semiHidden/>
    <w:unhideWhenUsed/>
    <w:qFormat/>
    <w:rsid w:val="00101629"/>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semiHidden/>
    <w:unhideWhenUsed/>
    <w:qFormat/>
    <w:rsid w:val="00101629"/>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semiHidden/>
    <w:unhideWhenUsed/>
    <w:qFormat/>
    <w:rsid w:val="00101629"/>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semiHidden/>
    <w:unhideWhenUsed/>
    <w:qFormat/>
    <w:rsid w:val="00101629"/>
    <w:pPr>
      <w:spacing w:before="300" w:after="0"/>
      <w:outlineLvl w:val="6"/>
    </w:pPr>
    <w:rPr>
      <w:caps/>
      <w:color w:val="365F91"/>
      <w:spacing w:val="10"/>
      <w:sz w:val="22"/>
      <w:szCs w:val="22"/>
    </w:rPr>
  </w:style>
  <w:style w:type="paragraph" w:styleId="Heading8">
    <w:name w:val="heading 8"/>
    <w:basedOn w:val="Normal"/>
    <w:next w:val="Normal"/>
    <w:link w:val="Heading8Char"/>
    <w:uiPriority w:val="9"/>
    <w:semiHidden/>
    <w:unhideWhenUsed/>
    <w:qFormat/>
    <w:rsid w:val="0010162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0162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mic Sans MS" w:hAnsi="Comic Sans MS" w:cs="Courier New"/>
    </w:rPr>
  </w:style>
  <w:style w:type="paragraph" w:styleId="Header">
    <w:name w:val="header"/>
    <w:basedOn w:val="Normal"/>
    <w:link w:val="HeaderChar"/>
    <w:uiPriority w:val="99"/>
    <w:pPr>
      <w:spacing w:before="120" w:after="120"/>
    </w:pPr>
    <w:rPr>
      <w:rFonts w:ascii="Comic Sans MS" w:hAnsi="Comic Sans MS"/>
      <w:b/>
      <w:sz w:val="32"/>
    </w:r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Pr>
      <w:rFonts w:ascii="Comic Sans MS" w:hAnsi="Comic Sans MS"/>
    </w:rPr>
  </w:style>
  <w:style w:type="paragraph" w:styleId="TOC2">
    <w:name w:val="toc 2"/>
    <w:basedOn w:val="Normal"/>
    <w:next w:val="Normal"/>
    <w:autoRedefine/>
    <w:uiPriority w:val="39"/>
    <w:pPr>
      <w:ind w:left="240"/>
    </w:pPr>
    <w:rPr>
      <w:rFonts w:ascii="Comic Sans MS" w:hAnsi="Comic Sans MS"/>
    </w:rPr>
  </w:style>
  <w:style w:type="paragraph" w:styleId="TOC3">
    <w:name w:val="toc 3"/>
    <w:basedOn w:val="Normal"/>
    <w:next w:val="Normal"/>
    <w:autoRedefine/>
    <w:semiHidden/>
    <w:pPr>
      <w:ind w:left="480"/>
    </w:pPr>
    <w:rPr>
      <w:rFonts w:ascii="Comic Sans MS" w:hAnsi="Comic Sans MS"/>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NoSpacing">
    <w:name w:val="No Spacing"/>
    <w:basedOn w:val="Normal"/>
    <w:link w:val="NoSpacingChar"/>
    <w:uiPriority w:val="1"/>
    <w:qFormat/>
    <w:rsid w:val="00101629"/>
    <w:pPr>
      <w:spacing w:before="0" w:after="0" w:line="240" w:lineRule="auto"/>
    </w:pPr>
  </w:style>
  <w:style w:type="character" w:customStyle="1" w:styleId="NoSpacingChar">
    <w:name w:val="No Spacing Char"/>
    <w:basedOn w:val="DefaultParagraphFont"/>
    <w:link w:val="NoSpacing"/>
    <w:uiPriority w:val="1"/>
    <w:rsid w:val="00101629"/>
    <w:rPr>
      <w:sz w:val="20"/>
      <w:szCs w:val="20"/>
    </w:rPr>
  </w:style>
  <w:style w:type="paragraph" w:styleId="BalloonText">
    <w:name w:val="Balloon Text"/>
    <w:basedOn w:val="Normal"/>
    <w:link w:val="BalloonTextChar"/>
    <w:rsid w:val="007F1721"/>
    <w:rPr>
      <w:rFonts w:ascii="Tahoma" w:hAnsi="Tahoma" w:cs="Tahoma"/>
      <w:sz w:val="16"/>
      <w:szCs w:val="16"/>
    </w:rPr>
  </w:style>
  <w:style w:type="character" w:customStyle="1" w:styleId="BalloonTextChar">
    <w:name w:val="Balloon Text Char"/>
    <w:basedOn w:val="DefaultParagraphFont"/>
    <w:link w:val="BalloonText"/>
    <w:rsid w:val="007F1721"/>
    <w:rPr>
      <w:rFonts w:ascii="Tahoma" w:hAnsi="Tahoma" w:cs="Tahoma"/>
      <w:sz w:val="16"/>
      <w:szCs w:val="16"/>
      <w:lang w:eastAsia="en-US"/>
    </w:rPr>
  </w:style>
  <w:style w:type="character" w:customStyle="1" w:styleId="FooterChar">
    <w:name w:val="Footer Char"/>
    <w:basedOn w:val="DefaultParagraphFont"/>
    <w:link w:val="Footer"/>
    <w:uiPriority w:val="99"/>
    <w:rsid w:val="007F1721"/>
    <w:rPr>
      <w:sz w:val="24"/>
      <w:szCs w:val="24"/>
      <w:lang w:eastAsia="en-US"/>
    </w:rPr>
  </w:style>
  <w:style w:type="character" w:customStyle="1" w:styleId="HeaderChar">
    <w:name w:val="Header Char"/>
    <w:basedOn w:val="DefaultParagraphFont"/>
    <w:link w:val="Header"/>
    <w:uiPriority w:val="99"/>
    <w:rsid w:val="007F1721"/>
    <w:rPr>
      <w:rFonts w:ascii="Comic Sans MS" w:hAnsi="Comic Sans MS"/>
      <w:b/>
      <w:sz w:val="32"/>
      <w:szCs w:val="24"/>
      <w:lang w:eastAsia="en-US"/>
    </w:rPr>
  </w:style>
  <w:style w:type="character" w:customStyle="1" w:styleId="Heading1Char">
    <w:name w:val="Heading 1 Char"/>
    <w:basedOn w:val="DefaultParagraphFont"/>
    <w:link w:val="Heading1"/>
    <w:uiPriority w:val="9"/>
    <w:rsid w:val="00101629"/>
    <w:rPr>
      <w:b/>
      <w:bCs/>
      <w:caps/>
      <w:color w:val="FFFFFF"/>
      <w:spacing w:val="15"/>
      <w:shd w:val="clear" w:color="auto" w:fill="4F81BD"/>
    </w:rPr>
  </w:style>
  <w:style w:type="character" w:customStyle="1" w:styleId="Heading2Char">
    <w:name w:val="Heading 2 Char"/>
    <w:basedOn w:val="DefaultParagraphFont"/>
    <w:link w:val="Heading2"/>
    <w:uiPriority w:val="9"/>
    <w:rsid w:val="00101629"/>
    <w:rPr>
      <w:caps/>
      <w:spacing w:val="15"/>
      <w:shd w:val="clear" w:color="auto" w:fill="DBE5F1"/>
    </w:rPr>
  </w:style>
  <w:style w:type="character" w:customStyle="1" w:styleId="Heading3Char">
    <w:name w:val="Heading 3 Char"/>
    <w:basedOn w:val="DefaultParagraphFont"/>
    <w:link w:val="Heading3"/>
    <w:uiPriority w:val="9"/>
    <w:rsid w:val="00101629"/>
    <w:rPr>
      <w:caps/>
      <w:color w:val="243F60"/>
      <w:spacing w:val="15"/>
    </w:rPr>
  </w:style>
  <w:style w:type="character" w:customStyle="1" w:styleId="Heading4Char">
    <w:name w:val="Heading 4 Char"/>
    <w:basedOn w:val="DefaultParagraphFont"/>
    <w:link w:val="Heading4"/>
    <w:uiPriority w:val="9"/>
    <w:semiHidden/>
    <w:rsid w:val="00101629"/>
    <w:rPr>
      <w:caps/>
      <w:color w:val="365F91"/>
      <w:spacing w:val="10"/>
    </w:rPr>
  </w:style>
  <w:style w:type="character" w:customStyle="1" w:styleId="Heading5Char">
    <w:name w:val="Heading 5 Char"/>
    <w:basedOn w:val="DefaultParagraphFont"/>
    <w:link w:val="Heading5"/>
    <w:uiPriority w:val="9"/>
    <w:semiHidden/>
    <w:rsid w:val="00101629"/>
    <w:rPr>
      <w:caps/>
      <w:color w:val="365F91"/>
      <w:spacing w:val="10"/>
    </w:rPr>
  </w:style>
  <w:style w:type="character" w:customStyle="1" w:styleId="Heading6Char">
    <w:name w:val="Heading 6 Char"/>
    <w:basedOn w:val="DefaultParagraphFont"/>
    <w:link w:val="Heading6"/>
    <w:uiPriority w:val="9"/>
    <w:semiHidden/>
    <w:rsid w:val="00101629"/>
    <w:rPr>
      <w:caps/>
      <w:color w:val="365F91"/>
      <w:spacing w:val="10"/>
    </w:rPr>
  </w:style>
  <w:style w:type="character" w:customStyle="1" w:styleId="Heading7Char">
    <w:name w:val="Heading 7 Char"/>
    <w:basedOn w:val="DefaultParagraphFont"/>
    <w:link w:val="Heading7"/>
    <w:uiPriority w:val="9"/>
    <w:semiHidden/>
    <w:rsid w:val="00101629"/>
    <w:rPr>
      <w:caps/>
      <w:color w:val="365F91"/>
      <w:spacing w:val="10"/>
    </w:rPr>
  </w:style>
  <w:style w:type="character" w:customStyle="1" w:styleId="Heading8Char">
    <w:name w:val="Heading 8 Char"/>
    <w:basedOn w:val="DefaultParagraphFont"/>
    <w:link w:val="Heading8"/>
    <w:uiPriority w:val="9"/>
    <w:semiHidden/>
    <w:rsid w:val="00101629"/>
    <w:rPr>
      <w:caps/>
      <w:spacing w:val="10"/>
      <w:sz w:val="18"/>
      <w:szCs w:val="18"/>
    </w:rPr>
  </w:style>
  <w:style w:type="character" w:customStyle="1" w:styleId="Heading9Char">
    <w:name w:val="Heading 9 Char"/>
    <w:basedOn w:val="DefaultParagraphFont"/>
    <w:link w:val="Heading9"/>
    <w:uiPriority w:val="9"/>
    <w:semiHidden/>
    <w:rsid w:val="00101629"/>
    <w:rPr>
      <w:i/>
      <w:caps/>
      <w:spacing w:val="10"/>
      <w:sz w:val="18"/>
      <w:szCs w:val="18"/>
    </w:rPr>
  </w:style>
  <w:style w:type="paragraph" w:styleId="Caption">
    <w:name w:val="caption"/>
    <w:basedOn w:val="Normal"/>
    <w:next w:val="Normal"/>
    <w:uiPriority w:val="35"/>
    <w:semiHidden/>
    <w:unhideWhenUsed/>
    <w:qFormat/>
    <w:rsid w:val="00101629"/>
    <w:rPr>
      <w:b/>
      <w:bCs/>
      <w:color w:val="365F91"/>
      <w:sz w:val="16"/>
      <w:szCs w:val="16"/>
    </w:rPr>
  </w:style>
  <w:style w:type="paragraph" w:styleId="Title">
    <w:name w:val="Title"/>
    <w:basedOn w:val="Normal"/>
    <w:next w:val="Normal"/>
    <w:link w:val="TitleChar"/>
    <w:uiPriority w:val="10"/>
    <w:qFormat/>
    <w:rsid w:val="00101629"/>
    <w:pPr>
      <w:spacing w:before="720"/>
    </w:pPr>
    <w:rPr>
      <w:caps/>
      <w:color w:val="4F81BD"/>
      <w:spacing w:val="10"/>
      <w:kern w:val="28"/>
      <w:sz w:val="52"/>
      <w:szCs w:val="52"/>
    </w:rPr>
  </w:style>
  <w:style w:type="character" w:customStyle="1" w:styleId="TitleChar">
    <w:name w:val="Title Char"/>
    <w:basedOn w:val="DefaultParagraphFont"/>
    <w:link w:val="Title"/>
    <w:uiPriority w:val="10"/>
    <w:rsid w:val="00101629"/>
    <w:rPr>
      <w:caps/>
      <w:color w:val="4F81BD"/>
      <w:spacing w:val="10"/>
      <w:kern w:val="28"/>
      <w:sz w:val="52"/>
      <w:szCs w:val="52"/>
    </w:rPr>
  </w:style>
  <w:style w:type="paragraph" w:styleId="Subtitle">
    <w:name w:val="Subtitle"/>
    <w:basedOn w:val="Normal"/>
    <w:next w:val="Normal"/>
    <w:link w:val="SubtitleChar"/>
    <w:uiPriority w:val="11"/>
    <w:qFormat/>
    <w:rsid w:val="00101629"/>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101629"/>
    <w:rPr>
      <w:caps/>
      <w:color w:val="595959"/>
      <w:spacing w:val="10"/>
      <w:sz w:val="24"/>
      <w:szCs w:val="24"/>
    </w:rPr>
  </w:style>
  <w:style w:type="character" w:styleId="Strong">
    <w:name w:val="Strong"/>
    <w:uiPriority w:val="22"/>
    <w:qFormat/>
    <w:rsid w:val="00101629"/>
    <w:rPr>
      <w:b/>
      <w:bCs/>
    </w:rPr>
  </w:style>
  <w:style w:type="character" w:styleId="Emphasis">
    <w:name w:val="Emphasis"/>
    <w:uiPriority w:val="20"/>
    <w:qFormat/>
    <w:rsid w:val="00101629"/>
    <w:rPr>
      <w:caps/>
      <w:color w:val="243F60"/>
      <w:spacing w:val="5"/>
    </w:rPr>
  </w:style>
  <w:style w:type="paragraph" w:styleId="ListParagraph">
    <w:name w:val="List Paragraph"/>
    <w:basedOn w:val="Normal"/>
    <w:uiPriority w:val="34"/>
    <w:qFormat/>
    <w:rsid w:val="00101629"/>
    <w:pPr>
      <w:ind w:left="720"/>
      <w:contextualSpacing/>
    </w:pPr>
  </w:style>
  <w:style w:type="paragraph" w:styleId="Quote">
    <w:name w:val="Quote"/>
    <w:basedOn w:val="Normal"/>
    <w:next w:val="Normal"/>
    <w:link w:val="QuoteChar"/>
    <w:uiPriority w:val="29"/>
    <w:qFormat/>
    <w:rsid w:val="00101629"/>
    <w:rPr>
      <w:i/>
      <w:iCs/>
    </w:rPr>
  </w:style>
  <w:style w:type="character" w:customStyle="1" w:styleId="QuoteChar">
    <w:name w:val="Quote Char"/>
    <w:basedOn w:val="DefaultParagraphFont"/>
    <w:link w:val="Quote"/>
    <w:uiPriority w:val="29"/>
    <w:rsid w:val="00101629"/>
    <w:rPr>
      <w:i/>
      <w:iCs/>
      <w:sz w:val="20"/>
      <w:szCs w:val="20"/>
    </w:rPr>
  </w:style>
  <w:style w:type="paragraph" w:styleId="IntenseQuote">
    <w:name w:val="Intense Quote"/>
    <w:basedOn w:val="Normal"/>
    <w:next w:val="Normal"/>
    <w:link w:val="IntenseQuoteChar"/>
    <w:uiPriority w:val="30"/>
    <w:qFormat/>
    <w:rsid w:val="00101629"/>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101629"/>
    <w:rPr>
      <w:i/>
      <w:iCs/>
      <w:color w:val="4F81BD"/>
      <w:sz w:val="20"/>
      <w:szCs w:val="20"/>
    </w:rPr>
  </w:style>
  <w:style w:type="character" w:styleId="SubtleEmphasis">
    <w:name w:val="Subtle Emphasis"/>
    <w:uiPriority w:val="19"/>
    <w:qFormat/>
    <w:rsid w:val="00101629"/>
    <w:rPr>
      <w:i/>
      <w:iCs/>
      <w:color w:val="243F60"/>
    </w:rPr>
  </w:style>
  <w:style w:type="character" w:styleId="IntenseEmphasis">
    <w:name w:val="Intense Emphasis"/>
    <w:uiPriority w:val="21"/>
    <w:qFormat/>
    <w:rsid w:val="00101629"/>
    <w:rPr>
      <w:b/>
      <w:bCs/>
      <w:caps/>
      <w:color w:val="243F60"/>
      <w:spacing w:val="10"/>
    </w:rPr>
  </w:style>
  <w:style w:type="character" w:styleId="SubtleReference">
    <w:name w:val="Subtle Reference"/>
    <w:uiPriority w:val="31"/>
    <w:qFormat/>
    <w:rsid w:val="00101629"/>
    <w:rPr>
      <w:b/>
      <w:bCs/>
      <w:color w:val="4F81BD"/>
    </w:rPr>
  </w:style>
  <w:style w:type="character" w:styleId="IntenseReference">
    <w:name w:val="Intense Reference"/>
    <w:uiPriority w:val="32"/>
    <w:qFormat/>
    <w:rsid w:val="00101629"/>
    <w:rPr>
      <w:b/>
      <w:bCs/>
      <w:i/>
      <w:iCs/>
      <w:caps/>
      <w:color w:val="4F81BD"/>
    </w:rPr>
  </w:style>
  <w:style w:type="character" w:styleId="BookTitle">
    <w:name w:val="Book Title"/>
    <w:uiPriority w:val="33"/>
    <w:qFormat/>
    <w:rsid w:val="00101629"/>
    <w:rPr>
      <w:b/>
      <w:bCs/>
      <w:i/>
      <w:iCs/>
      <w:spacing w:val="9"/>
    </w:rPr>
  </w:style>
  <w:style w:type="paragraph" w:styleId="TOCHeading">
    <w:name w:val="TOC Heading"/>
    <w:basedOn w:val="Heading1"/>
    <w:next w:val="Normal"/>
    <w:uiPriority w:val="39"/>
    <w:semiHidden/>
    <w:unhideWhenUsed/>
    <w:qFormat/>
    <w:rsid w:val="00101629"/>
    <w:pPr>
      <w:outlineLvl w:val="9"/>
    </w:pPr>
  </w:style>
  <w:style w:type="paragraph" w:styleId="HTMLPreformatted">
    <w:name w:val="HTML Preformatted"/>
    <w:basedOn w:val="Normal"/>
    <w:link w:val="HTMLPreformattedChar"/>
    <w:uiPriority w:val="99"/>
    <w:unhideWhenUsed/>
    <w:rsid w:val="006E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val="en-GB" w:eastAsia="en-GB" w:bidi="ar-SA"/>
    </w:rPr>
  </w:style>
  <w:style w:type="character" w:customStyle="1" w:styleId="HTMLPreformattedChar">
    <w:name w:val="HTML Preformatted Char"/>
    <w:basedOn w:val="DefaultParagraphFont"/>
    <w:link w:val="HTMLPreformatted"/>
    <w:uiPriority w:val="99"/>
    <w:rsid w:val="006E7B58"/>
    <w:rPr>
      <w:rFonts w:ascii="Courier New" w:hAnsi="Courier New" w:cs="Courier New"/>
    </w:rPr>
  </w:style>
  <w:style w:type="paragraph" w:styleId="NormalWeb">
    <w:name w:val="Normal (Web)"/>
    <w:basedOn w:val="Normal"/>
    <w:uiPriority w:val="99"/>
    <w:unhideWhenUsed/>
    <w:rsid w:val="006E7B58"/>
    <w:pPr>
      <w:spacing w:before="100" w:beforeAutospacing="1" w:after="100" w:afterAutospacing="1" w:line="240" w:lineRule="auto"/>
    </w:pPr>
    <w:rPr>
      <w:rFonts w:ascii="Times New Roman" w:hAnsi="Times New Roman"/>
      <w:sz w:val="24"/>
      <w:szCs w:val="24"/>
      <w:lang w:val="en-GB" w:eastAsia="en-GB" w:bidi="ar-SA"/>
    </w:rPr>
  </w:style>
  <w:style w:type="character" w:styleId="HTMLCode">
    <w:name w:val="HTML Code"/>
    <w:basedOn w:val="DefaultParagraphFont"/>
    <w:uiPriority w:val="99"/>
    <w:unhideWhenUsed/>
    <w:rsid w:val="006E7B58"/>
    <w:rPr>
      <w:rFonts w:ascii="Courier New" w:eastAsia="Times New Roman" w:hAnsi="Courier New" w:cs="Courier New"/>
      <w:sz w:val="20"/>
      <w:szCs w:val="20"/>
    </w:rPr>
  </w:style>
  <w:style w:type="character" w:customStyle="1" w:styleId="apple-converted-space">
    <w:name w:val="apple-converted-space"/>
    <w:basedOn w:val="DefaultParagraphFont"/>
    <w:rsid w:val="006170AA"/>
  </w:style>
  <w:style w:type="table" w:styleId="TableGrid">
    <w:name w:val="Table Grid"/>
    <w:basedOn w:val="TableNormal"/>
    <w:rsid w:val="009B5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4538"/>
    <w:pPr>
      <w:spacing w:before="200" w:after="200" w:line="276" w:lineRule="auto"/>
    </w:pPr>
    <w:rPr>
      <w:rFonts w:ascii="Arial" w:hAnsi="Arial"/>
      <w:lang w:val="en-US" w:eastAsia="en-US" w:bidi="en-US"/>
    </w:rPr>
  </w:style>
  <w:style w:type="paragraph" w:styleId="Heading1">
    <w:name w:val="heading 1"/>
    <w:basedOn w:val="Normal"/>
    <w:next w:val="Normal"/>
    <w:link w:val="Heading1Char"/>
    <w:uiPriority w:val="9"/>
    <w:qFormat/>
    <w:rsid w:val="00101629"/>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101629"/>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101629"/>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
    <w:semiHidden/>
    <w:unhideWhenUsed/>
    <w:qFormat/>
    <w:rsid w:val="00101629"/>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
    <w:semiHidden/>
    <w:unhideWhenUsed/>
    <w:qFormat/>
    <w:rsid w:val="00101629"/>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semiHidden/>
    <w:unhideWhenUsed/>
    <w:qFormat/>
    <w:rsid w:val="00101629"/>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semiHidden/>
    <w:unhideWhenUsed/>
    <w:qFormat/>
    <w:rsid w:val="00101629"/>
    <w:pPr>
      <w:spacing w:before="300" w:after="0"/>
      <w:outlineLvl w:val="6"/>
    </w:pPr>
    <w:rPr>
      <w:caps/>
      <w:color w:val="365F91"/>
      <w:spacing w:val="10"/>
      <w:sz w:val="22"/>
      <w:szCs w:val="22"/>
    </w:rPr>
  </w:style>
  <w:style w:type="paragraph" w:styleId="Heading8">
    <w:name w:val="heading 8"/>
    <w:basedOn w:val="Normal"/>
    <w:next w:val="Normal"/>
    <w:link w:val="Heading8Char"/>
    <w:uiPriority w:val="9"/>
    <w:semiHidden/>
    <w:unhideWhenUsed/>
    <w:qFormat/>
    <w:rsid w:val="0010162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0162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mic Sans MS" w:hAnsi="Comic Sans MS" w:cs="Courier New"/>
    </w:rPr>
  </w:style>
  <w:style w:type="paragraph" w:styleId="Header">
    <w:name w:val="header"/>
    <w:basedOn w:val="Normal"/>
    <w:link w:val="HeaderChar"/>
    <w:uiPriority w:val="99"/>
    <w:pPr>
      <w:spacing w:before="120" w:after="120"/>
    </w:pPr>
    <w:rPr>
      <w:rFonts w:ascii="Comic Sans MS" w:hAnsi="Comic Sans MS"/>
      <w:b/>
      <w:sz w:val="32"/>
    </w:r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Pr>
      <w:rFonts w:ascii="Comic Sans MS" w:hAnsi="Comic Sans MS"/>
    </w:rPr>
  </w:style>
  <w:style w:type="paragraph" w:styleId="TOC2">
    <w:name w:val="toc 2"/>
    <w:basedOn w:val="Normal"/>
    <w:next w:val="Normal"/>
    <w:autoRedefine/>
    <w:uiPriority w:val="39"/>
    <w:pPr>
      <w:ind w:left="240"/>
    </w:pPr>
    <w:rPr>
      <w:rFonts w:ascii="Comic Sans MS" w:hAnsi="Comic Sans MS"/>
    </w:rPr>
  </w:style>
  <w:style w:type="paragraph" w:styleId="TOC3">
    <w:name w:val="toc 3"/>
    <w:basedOn w:val="Normal"/>
    <w:next w:val="Normal"/>
    <w:autoRedefine/>
    <w:semiHidden/>
    <w:pPr>
      <w:ind w:left="480"/>
    </w:pPr>
    <w:rPr>
      <w:rFonts w:ascii="Comic Sans MS" w:hAnsi="Comic Sans MS"/>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NoSpacing">
    <w:name w:val="No Spacing"/>
    <w:basedOn w:val="Normal"/>
    <w:link w:val="NoSpacingChar"/>
    <w:uiPriority w:val="1"/>
    <w:qFormat/>
    <w:rsid w:val="00101629"/>
    <w:pPr>
      <w:spacing w:before="0" w:after="0" w:line="240" w:lineRule="auto"/>
    </w:pPr>
  </w:style>
  <w:style w:type="character" w:customStyle="1" w:styleId="NoSpacingChar">
    <w:name w:val="No Spacing Char"/>
    <w:basedOn w:val="DefaultParagraphFont"/>
    <w:link w:val="NoSpacing"/>
    <w:uiPriority w:val="1"/>
    <w:rsid w:val="00101629"/>
    <w:rPr>
      <w:sz w:val="20"/>
      <w:szCs w:val="20"/>
    </w:rPr>
  </w:style>
  <w:style w:type="paragraph" w:styleId="BalloonText">
    <w:name w:val="Balloon Text"/>
    <w:basedOn w:val="Normal"/>
    <w:link w:val="BalloonTextChar"/>
    <w:rsid w:val="007F1721"/>
    <w:rPr>
      <w:rFonts w:ascii="Tahoma" w:hAnsi="Tahoma" w:cs="Tahoma"/>
      <w:sz w:val="16"/>
      <w:szCs w:val="16"/>
    </w:rPr>
  </w:style>
  <w:style w:type="character" w:customStyle="1" w:styleId="BalloonTextChar">
    <w:name w:val="Balloon Text Char"/>
    <w:basedOn w:val="DefaultParagraphFont"/>
    <w:link w:val="BalloonText"/>
    <w:rsid w:val="007F1721"/>
    <w:rPr>
      <w:rFonts w:ascii="Tahoma" w:hAnsi="Tahoma" w:cs="Tahoma"/>
      <w:sz w:val="16"/>
      <w:szCs w:val="16"/>
      <w:lang w:eastAsia="en-US"/>
    </w:rPr>
  </w:style>
  <w:style w:type="character" w:customStyle="1" w:styleId="FooterChar">
    <w:name w:val="Footer Char"/>
    <w:basedOn w:val="DefaultParagraphFont"/>
    <w:link w:val="Footer"/>
    <w:uiPriority w:val="99"/>
    <w:rsid w:val="007F1721"/>
    <w:rPr>
      <w:sz w:val="24"/>
      <w:szCs w:val="24"/>
      <w:lang w:eastAsia="en-US"/>
    </w:rPr>
  </w:style>
  <w:style w:type="character" w:customStyle="1" w:styleId="HeaderChar">
    <w:name w:val="Header Char"/>
    <w:basedOn w:val="DefaultParagraphFont"/>
    <w:link w:val="Header"/>
    <w:uiPriority w:val="99"/>
    <w:rsid w:val="007F1721"/>
    <w:rPr>
      <w:rFonts w:ascii="Comic Sans MS" w:hAnsi="Comic Sans MS"/>
      <w:b/>
      <w:sz w:val="32"/>
      <w:szCs w:val="24"/>
      <w:lang w:eastAsia="en-US"/>
    </w:rPr>
  </w:style>
  <w:style w:type="character" w:customStyle="1" w:styleId="Heading1Char">
    <w:name w:val="Heading 1 Char"/>
    <w:basedOn w:val="DefaultParagraphFont"/>
    <w:link w:val="Heading1"/>
    <w:uiPriority w:val="9"/>
    <w:rsid w:val="00101629"/>
    <w:rPr>
      <w:b/>
      <w:bCs/>
      <w:caps/>
      <w:color w:val="FFFFFF"/>
      <w:spacing w:val="15"/>
      <w:shd w:val="clear" w:color="auto" w:fill="4F81BD"/>
    </w:rPr>
  </w:style>
  <w:style w:type="character" w:customStyle="1" w:styleId="Heading2Char">
    <w:name w:val="Heading 2 Char"/>
    <w:basedOn w:val="DefaultParagraphFont"/>
    <w:link w:val="Heading2"/>
    <w:uiPriority w:val="9"/>
    <w:rsid w:val="00101629"/>
    <w:rPr>
      <w:caps/>
      <w:spacing w:val="15"/>
      <w:shd w:val="clear" w:color="auto" w:fill="DBE5F1"/>
    </w:rPr>
  </w:style>
  <w:style w:type="character" w:customStyle="1" w:styleId="Heading3Char">
    <w:name w:val="Heading 3 Char"/>
    <w:basedOn w:val="DefaultParagraphFont"/>
    <w:link w:val="Heading3"/>
    <w:uiPriority w:val="9"/>
    <w:rsid w:val="00101629"/>
    <w:rPr>
      <w:caps/>
      <w:color w:val="243F60"/>
      <w:spacing w:val="15"/>
    </w:rPr>
  </w:style>
  <w:style w:type="character" w:customStyle="1" w:styleId="Heading4Char">
    <w:name w:val="Heading 4 Char"/>
    <w:basedOn w:val="DefaultParagraphFont"/>
    <w:link w:val="Heading4"/>
    <w:uiPriority w:val="9"/>
    <w:semiHidden/>
    <w:rsid w:val="00101629"/>
    <w:rPr>
      <w:caps/>
      <w:color w:val="365F91"/>
      <w:spacing w:val="10"/>
    </w:rPr>
  </w:style>
  <w:style w:type="character" w:customStyle="1" w:styleId="Heading5Char">
    <w:name w:val="Heading 5 Char"/>
    <w:basedOn w:val="DefaultParagraphFont"/>
    <w:link w:val="Heading5"/>
    <w:uiPriority w:val="9"/>
    <w:semiHidden/>
    <w:rsid w:val="00101629"/>
    <w:rPr>
      <w:caps/>
      <w:color w:val="365F91"/>
      <w:spacing w:val="10"/>
    </w:rPr>
  </w:style>
  <w:style w:type="character" w:customStyle="1" w:styleId="Heading6Char">
    <w:name w:val="Heading 6 Char"/>
    <w:basedOn w:val="DefaultParagraphFont"/>
    <w:link w:val="Heading6"/>
    <w:uiPriority w:val="9"/>
    <w:semiHidden/>
    <w:rsid w:val="00101629"/>
    <w:rPr>
      <w:caps/>
      <w:color w:val="365F91"/>
      <w:spacing w:val="10"/>
    </w:rPr>
  </w:style>
  <w:style w:type="character" w:customStyle="1" w:styleId="Heading7Char">
    <w:name w:val="Heading 7 Char"/>
    <w:basedOn w:val="DefaultParagraphFont"/>
    <w:link w:val="Heading7"/>
    <w:uiPriority w:val="9"/>
    <w:semiHidden/>
    <w:rsid w:val="00101629"/>
    <w:rPr>
      <w:caps/>
      <w:color w:val="365F91"/>
      <w:spacing w:val="10"/>
    </w:rPr>
  </w:style>
  <w:style w:type="character" w:customStyle="1" w:styleId="Heading8Char">
    <w:name w:val="Heading 8 Char"/>
    <w:basedOn w:val="DefaultParagraphFont"/>
    <w:link w:val="Heading8"/>
    <w:uiPriority w:val="9"/>
    <w:semiHidden/>
    <w:rsid w:val="00101629"/>
    <w:rPr>
      <w:caps/>
      <w:spacing w:val="10"/>
      <w:sz w:val="18"/>
      <w:szCs w:val="18"/>
    </w:rPr>
  </w:style>
  <w:style w:type="character" w:customStyle="1" w:styleId="Heading9Char">
    <w:name w:val="Heading 9 Char"/>
    <w:basedOn w:val="DefaultParagraphFont"/>
    <w:link w:val="Heading9"/>
    <w:uiPriority w:val="9"/>
    <w:semiHidden/>
    <w:rsid w:val="00101629"/>
    <w:rPr>
      <w:i/>
      <w:caps/>
      <w:spacing w:val="10"/>
      <w:sz w:val="18"/>
      <w:szCs w:val="18"/>
    </w:rPr>
  </w:style>
  <w:style w:type="paragraph" w:styleId="Caption">
    <w:name w:val="caption"/>
    <w:basedOn w:val="Normal"/>
    <w:next w:val="Normal"/>
    <w:uiPriority w:val="35"/>
    <w:semiHidden/>
    <w:unhideWhenUsed/>
    <w:qFormat/>
    <w:rsid w:val="00101629"/>
    <w:rPr>
      <w:b/>
      <w:bCs/>
      <w:color w:val="365F91"/>
      <w:sz w:val="16"/>
      <w:szCs w:val="16"/>
    </w:rPr>
  </w:style>
  <w:style w:type="paragraph" w:styleId="Title">
    <w:name w:val="Title"/>
    <w:basedOn w:val="Normal"/>
    <w:next w:val="Normal"/>
    <w:link w:val="TitleChar"/>
    <w:uiPriority w:val="10"/>
    <w:qFormat/>
    <w:rsid w:val="00101629"/>
    <w:pPr>
      <w:spacing w:before="720"/>
    </w:pPr>
    <w:rPr>
      <w:caps/>
      <w:color w:val="4F81BD"/>
      <w:spacing w:val="10"/>
      <w:kern w:val="28"/>
      <w:sz w:val="52"/>
      <w:szCs w:val="52"/>
    </w:rPr>
  </w:style>
  <w:style w:type="character" w:customStyle="1" w:styleId="TitleChar">
    <w:name w:val="Title Char"/>
    <w:basedOn w:val="DefaultParagraphFont"/>
    <w:link w:val="Title"/>
    <w:uiPriority w:val="10"/>
    <w:rsid w:val="00101629"/>
    <w:rPr>
      <w:caps/>
      <w:color w:val="4F81BD"/>
      <w:spacing w:val="10"/>
      <w:kern w:val="28"/>
      <w:sz w:val="52"/>
      <w:szCs w:val="52"/>
    </w:rPr>
  </w:style>
  <w:style w:type="paragraph" w:styleId="Subtitle">
    <w:name w:val="Subtitle"/>
    <w:basedOn w:val="Normal"/>
    <w:next w:val="Normal"/>
    <w:link w:val="SubtitleChar"/>
    <w:uiPriority w:val="11"/>
    <w:qFormat/>
    <w:rsid w:val="00101629"/>
    <w:pPr>
      <w:spacing w:after="1000" w:line="240" w:lineRule="auto"/>
    </w:pPr>
    <w:rPr>
      <w:caps/>
      <w:color w:val="595959"/>
      <w:spacing w:val="10"/>
      <w:sz w:val="24"/>
      <w:szCs w:val="24"/>
    </w:rPr>
  </w:style>
  <w:style w:type="character" w:customStyle="1" w:styleId="SubtitleChar">
    <w:name w:val="Subtitle Char"/>
    <w:basedOn w:val="DefaultParagraphFont"/>
    <w:link w:val="Subtitle"/>
    <w:uiPriority w:val="11"/>
    <w:rsid w:val="00101629"/>
    <w:rPr>
      <w:caps/>
      <w:color w:val="595959"/>
      <w:spacing w:val="10"/>
      <w:sz w:val="24"/>
      <w:szCs w:val="24"/>
    </w:rPr>
  </w:style>
  <w:style w:type="character" w:styleId="Strong">
    <w:name w:val="Strong"/>
    <w:uiPriority w:val="22"/>
    <w:qFormat/>
    <w:rsid w:val="00101629"/>
    <w:rPr>
      <w:b/>
      <w:bCs/>
    </w:rPr>
  </w:style>
  <w:style w:type="character" w:styleId="Emphasis">
    <w:name w:val="Emphasis"/>
    <w:uiPriority w:val="20"/>
    <w:qFormat/>
    <w:rsid w:val="00101629"/>
    <w:rPr>
      <w:caps/>
      <w:color w:val="243F60"/>
      <w:spacing w:val="5"/>
    </w:rPr>
  </w:style>
  <w:style w:type="paragraph" w:styleId="ListParagraph">
    <w:name w:val="List Paragraph"/>
    <w:basedOn w:val="Normal"/>
    <w:uiPriority w:val="34"/>
    <w:qFormat/>
    <w:rsid w:val="00101629"/>
    <w:pPr>
      <w:ind w:left="720"/>
      <w:contextualSpacing/>
    </w:pPr>
  </w:style>
  <w:style w:type="paragraph" w:styleId="Quote">
    <w:name w:val="Quote"/>
    <w:basedOn w:val="Normal"/>
    <w:next w:val="Normal"/>
    <w:link w:val="QuoteChar"/>
    <w:uiPriority w:val="29"/>
    <w:qFormat/>
    <w:rsid w:val="00101629"/>
    <w:rPr>
      <w:i/>
      <w:iCs/>
    </w:rPr>
  </w:style>
  <w:style w:type="character" w:customStyle="1" w:styleId="QuoteChar">
    <w:name w:val="Quote Char"/>
    <w:basedOn w:val="DefaultParagraphFont"/>
    <w:link w:val="Quote"/>
    <w:uiPriority w:val="29"/>
    <w:rsid w:val="00101629"/>
    <w:rPr>
      <w:i/>
      <w:iCs/>
      <w:sz w:val="20"/>
      <w:szCs w:val="20"/>
    </w:rPr>
  </w:style>
  <w:style w:type="paragraph" w:styleId="IntenseQuote">
    <w:name w:val="Intense Quote"/>
    <w:basedOn w:val="Normal"/>
    <w:next w:val="Normal"/>
    <w:link w:val="IntenseQuoteChar"/>
    <w:uiPriority w:val="30"/>
    <w:qFormat/>
    <w:rsid w:val="00101629"/>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101629"/>
    <w:rPr>
      <w:i/>
      <w:iCs/>
      <w:color w:val="4F81BD"/>
      <w:sz w:val="20"/>
      <w:szCs w:val="20"/>
    </w:rPr>
  </w:style>
  <w:style w:type="character" w:styleId="SubtleEmphasis">
    <w:name w:val="Subtle Emphasis"/>
    <w:uiPriority w:val="19"/>
    <w:qFormat/>
    <w:rsid w:val="00101629"/>
    <w:rPr>
      <w:i/>
      <w:iCs/>
      <w:color w:val="243F60"/>
    </w:rPr>
  </w:style>
  <w:style w:type="character" w:styleId="IntenseEmphasis">
    <w:name w:val="Intense Emphasis"/>
    <w:uiPriority w:val="21"/>
    <w:qFormat/>
    <w:rsid w:val="00101629"/>
    <w:rPr>
      <w:b/>
      <w:bCs/>
      <w:caps/>
      <w:color w:val="243F60"/>
      <w:spacing w:val="10"/>
    </w:rPr>
  </w:style>
  <w:style w:type="character" w:styleId="SubtleReference">
    <w:name w:val="Subtle Reference"/>
    <w:uiPriority w:val="31"/>
    <w:qFormat/>
    <w:rsid w:val="00101629"/>
    <w:rPr>
      <w:b/>
      <w:bCs/>
      <w:color w:val="4F81BD"/>
    </w:rPr>
  </w:style>
  <w:style w:type="character" w:styleId="IntenseReference">
    <w:name w:val="Intense Reference"/>
    <w:uiPriority w:val="32"/>
    <w:qFormat/>
    <w:rsid w:val="00101629"/>
    <w:rPr>
      <w:b/>
      <w:bCs/>
      <w:i/>
      <w:iCs/>
      <w:caps/>
      <w:color w:val="4F81BD"/>
    </w:rPr>
  </w:style>
  <w:style w:type="character" w:styleId="BookTitle">
    <w:name w:val="Book Title"/>
    <w:uiPriority w:val="33"/>
    <w:qFormat/>
    <w:rsid w:val="00101629"/>
    <w:rPr>
      <w:b/>
      <w:bCs/>
      <w:i/>
      <w:iCs/>
      <w:spacing w:val="9"/>
    </w:rPr>
  </w:style>
  <w:style w:type="paragraph" w:styleId="TOCHeading">
    <w:name w:val="TOC Heading"/>
    <w:basedOn w:val="Heading1"/>
    <w:next w:val="Normal"/>
    <w:uiPriority w:val="39"/>
    <w:semiHidden/>
    <w:unhideWhenUsed/>
    <w:qFormat/>
    <w:rsid w:val="00101629"/>
    <w:pPr>
      <w:outlineLvl w:val="9"/>
    </w:pPr>
  </w:style>
  <w:style w:type="paragraph" w:styleId="HTMLPreformatted">
    <w:name w:val="HTML Preformatted"/>
    <w:basedOn w:val="Normal"/>
    <w:link w:val="HTMLPreformattedChar"/>
    <w:uiPriority w:val="99"/>
    <w:unhideWhenUsed/>
    <w:rsid w:val="006E7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val="en-GB" w:eastAsia="en-GB" w:bidi="ar-SA"/>
    </w:rPr>
  </w:style>
  <w:style w:type="character" w:customStyle="1" w:styleId="HTMLPreformattedChar">
    <w:name w:val="HTML Preformatted Char"/>
    <w:basedOn w:val="DefaultParagraphFont"/>
    <w:link w:val="HTMLPreformatted"/>
    <w:uiPriority w:val="99"/>
    <w:rsid w:val="006E7B58"/>
    <w:rPr>
      <w:rFonts w:ascii="Courier New" w:hAnsi="Courier New" w:cs="Courier New"/>
    </w:rPr>
  </w:style>
  <w:style w:type="paragraph" w:styleId="NormalWeb">
    <w:name w:val="Normal (Web)"/>
    <w:basedOn w:val="Normal"/>
    <w:uiPriority w:val="99"/>
    <w:unhideWhenUsed/>
    <w:rsid w:val="006E7B58"/>
    <w:pPr>
      <w:spacing w:before="100" w:beforeAutospacing="1" w:after="100" w:afterAutospacing="1" w:line="240" w:lineRule="auto"/>
    </w:pPr>
    <w:rPr>
      <w:rFonts w:ascii="Times New Roman" w:hAnsi="Times New Roman"/>
      <w:sz w:val="24"/>
      <w:szCs w:val="24"/>
      <w:lang w:val="en-GB" w:eastAsia="en-GB" w:bidi="ar-SA"/>
    </w:rPr>
  </w:style>
  <w:style w:type="character" w:styleId="HTMLCode">
    <w:name w:val="HTML Code"/>
    <w:basedOn w:val="DefaultParagraphFont"/>
    <w:uiPriority w:val="99"/>
    <w:unhideWhenUsed/>
    <w:rsid w:val="006E7B58"/>
    <w:rPr>
      <w:rFonts w:ascii="Courier New" w:eastAsia="Times New Roman" w:hAnsi="Courier New" w:cs="Courier New"/>
      <w:sz w:val="20"/>
      <w:szCs w:val="20"/>
    </w:rPr>
  </w:style>
  <w:style w:type="character" w:customStyle="1" w:styleId="apple-converted-space">
    <w:name w:val="apple-converted-space"/>
    <w:basedOn w:val="DefaultParagraphFont"/>
    <w:rsid w:val="006170AA"/>
  </w:style>
  <w:style w:type="table" w:styleId="TableGrid">
    <w:name w:val="Table Grid"/>
    <w:basedOn w:val="TableNormal"/>
    <w:rsid w:val="009B5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67321">
      <w:bodyDiv w:val="1"/>
      <w:marLeft w:val="0"/>
      <w:marRight w:val="0"/>
      <w:marTop w:val="0"/>
      <w:marBottom w:val="0"/>
      <w:divBdr>
        <w:top w:val="none" w:sz="0" w:space="0" w:color="auto"/>
        <w:left w:val="none" w:sz="0" w:space="0" w:color="auto"/>
        <w:bottom w:val="none" w:sz="0" w:space="0" w:color="auto"/>
        <w:right w:val="none" w:sz="0" w:space="0" w:color="auto"/>
      </w:divBdr>
    </w:div>
    <w:div w:id="235168029">
      <w:bodyDiv w:val="1"/>
      <w:marLeft w:val="0"/>
      <w:marRight w:val="0"/>
      <w:marTop w:val="0"/>
      <w:marBottom w:val="0"/>
      <w:divBdr>
        <w:top w:val="none" w:sz="0" w:space="0" w:color="auto"/>
        <w:left w:val="none" w:sz="0" w:space="0" w:color="auto"/>
        <w:bottom w:val="none" w:sz="0" w:space="0" w:color="auto"/>
        <w:right w:val="none" w:sz="0" w:space="0" w:color="auto"/>
      </w:divBdr>
    </w:div>
    <w:div w:id="336157469">
      <w:bodyDiv w:val="1"/>
      <w:marLeft w:val="0"/>
      <w:marRight w:val="0"/>
      <w:marTop w:val="0"/>
      <w:marBottom w:val="0"/>
      <w:divBdr>
        <w:top w:val="none" w:sz="0" w:space="0" w:color="auto"/>
        <w:left w:val="none" w:sz="0" w:space="0" w:color="auto"/>
        <w:bottom w:val="none" w:sz="0" w:space="0" w:color="auto"/>
        <w:right w:val="none" w:sz="0" w:space="0" w:color="auto"/>
      </w:divBdr>
    </w:div>
    <w:div w:id="431128224">
      <w:bodyDiv w:val="1"/>
      <w:marLeft w:val="0"/>
      <w:marRight w:val="0"/>
      <w:marTop w:val="0"/>
      <w:marBottom w:val="0"/>
      <w:divBdr>
        <w:top w:val="none" w:sz="0" w:space="0" w:color="auto"/>
        <w:left w:val="none" w:sz="0" w:space="0" w:color="auto"/>
        <w:bottom w:val="none" w:sz="0" w:space="0" w:color="auto"/>
        <w:right w:val="none" w:sz="0" w:space="0" w:color="auto"/>
      </w:divBdr>
    </w:div>
    <w:div w:id="447774384">
      <w:bodyDiv w:val="1"/>
      <w:marLeft w:val="0"/>
      <w:marRight w:val="0"/>
      <w:marTop w:val="0"/>
      <w:marBottom w:val="0"/>
      <w:divBdr>
        <w:top w:val="none" w:sz="0" w:space="0" w:color="auto"/>
        <w:left w:val="none" w:sz="0" w:space="0" w:color="auto"/>
        <w:bottom w:val="none" w:sz="0" w:space="0" w:color="auto"/>
        <w:right w:val="none" w:sz="0" w:space="0" w:color="auto"/>
      </w:divBdr>
    </w:div>
    <w:div w:id="493452659">
      <w:bodyDiv w:val="1"/>
      <w:marLeft w:val="0"/>
      <w:marRight w:val="0"/>
      <w:marTop w:val="0"/>
      <w:marBottom w:val="0"/>
      <w:divBdr>
        <w:top w:val="none" w:sz="0" w:space="0" w:color="auto"/>
        <w:left w:val="none" w:sz="0" w:space="0" w:color="auto"/>
        <w:bottom w:val="none" w:sz="0" w:space="0" w:color="auto"/>
        <w:right w:val="none" w:sz="0" w:space="0" w:color="auto"/>
      </w:divBdr>
    </w:div>
    <w:div w:id="708722835">
      <w:bodyDiv w:val="1"/>
      <w:marLeft w:val="0"/>
      <w:marRight w:val="0"/>
      <w:marTop w:val="0"/>
      <w:marBottom w:val="0"/>
      <w:divBdr>
        <w:top w:val="none" w:sz="0" w:space="0" w:color="auto"/>
        <w:left w:val="none" w:sz="0" w:space="0" w:color="auto"/>
        <w:bottom w:val="none" w:sz="0" w:space="0" w:color="auto"/>
        <w:right w:val="none" w:sz="0" w:space="0" w:color="auto"/>
      </w:divBdr>
    </w:div>
    <w:div w:id="784038160">
      <w:bodyDiv w:val="1"/>
      <w:marLeft w:val="0"/>
      <w:marRight w:val="0"/>
      <w:marTop w:val="0"/>
      <w:marBottom w:val="0"/>
      <w:divBdr>
        <w:top w:val="none" w:sz="0" w:space="0" w:color="auto"/>
        <w:left w:val="none" w:sz="0" w:space="0" w:color="auto"/>
        <w:bottom w:val="none" w:sz="0" w:space="0" w:color="auto"/>
        <w:right w:val="none" w:sz="0" w:space="0" w:color="auto"/>
      </w:divBdr>
    </w:div>
    <w:div w:id="797069418">
      <w:bodyDiv w:val="1"/>
      <w:marLeft w:val="0"/>
      <w:marRight w:val="0"/>
      <w:marTop w:val="0"/>
      <w:marBottom w:val="0"/>
      <w:divBdr>
        <w:top w:val="none" w:sz="0" w:space="0" w:color="auto"/>
        <w:left w:val="none" w:sz="0" w:space="0" w:color="auto"/>
        <w:bottom w:val="none" w:sz="0" w:space="0" w:color="auto"/>
        <w:right w:val="none" w:sz="0" w:space="0" w:color="auto"/>
      </w:divBdr>
    </w:div>
    <w:div w:id="825707416">
      <w:bodyDiv w:val="1"/>
      <w:marLeft w:val="0"/>
      <w:marRight w:val="0"/>
      <w:marTop w:val="0"/>
      <w:marBottom w:val="0"/>
      <w:divBdr>
        <w:top w:val="none" w:sz="0" w:space="0" w:color="auto"/>
        <w:left w:val="none" w:sz="0" w:space="0" w:color="auto"/>
        <w:bottom w:val="none" w:sz="0" w:space="0" w:color="auto"/>
        <w:right w:val="none" w:sz="0" w:space="0" w:color="auto"/>
      </w:divBdr>
    </w:div>
    <w:div w:id="904530359">
      <w:bodyDiv w:val="1"/>
      <w:marLeft w:val="0"/>
      <w:marRight w:val="0"/>
      <w:marTop w:val="0"/>
      <w:marBottom w:val="0"/>
      <w:divBdr>
        <w:top w:val="none" w:sz="0" w:space="0" w:color="auto"/>
        <w:left w:val="none" w:sz="0" w:space="0" w:color="auto"/>
        <w:bottom w:val="none" w:sz="0" w:space="0" w:color="auto"/>
        <w:right w:val="none" w:sz="0" w:space="0" w:color="auto"/>
      </w:divBdr>
    </w:div>
    <w:div w:id="960376003">
      <w:bodyDiv w:val="1"/>
      <w:marLeft w:val="0"/>
      <w:marRight w:val="0"/>
      <w:marTop w:val="0"/>
      <w:marBottom w:val="0"/>
      <w:divBdr>
        <w:top w:val="none" w:sz="0" w:space="0" w:color="auto"/>
        <w:left w:val="none" w:sz="0" w:space="0" w:color="auto"/>
        <w:bottom w:val="none" w:sz="0" w:space="0" w:color="auto"/>
        <w:right w:val="none" w:sz="0" w:space="0" w:color="auto"/>
      </w:divBdr>
    </w:div>
    <w:div w:id="1100225594">
      <w:bodyDiv w:val="1"/>
      <w:marLeft w:val="0"/>
      <w:marRight w:val="0"/>
      <w:marTop w:val="0"/>
      <w:marBottom w:val="0"/>
      <w:divBdr>
        <w:top w:val="none" w:sz="0" w:space="0" w:color="auto"/>
        <w:left w:val="none" w:sz="0" w:space="0" w:color="auto"/>
        <w:bottom w:val="none" w:sz="0" w:space="0" w:color="auto"/>
        <w:right w:val="none" w:sz="0" w:space="0" w:color="auto"/>
      </w:divBdr>
    </w:div>
    <w:div w:id="1422949556">
      <w:bodyDiv w:val="1"/>
      <w:marLeft w:val="0"/>
      <w:marRight w:val="0"/>
      <w:marTop w:val="0"/>
      <w:marBottom w:val="0"/>
      <w:divBdr>
        <w:top w:val="none" w:sz="0" w:space="0" w:color="auto"/>
        <w:left w:val="none" w:sz="0" w:space="0" w:color="auto"/>
        <w:bottom w:val="none" w:sz="0" w:space="0" w:color="auto"/>
        <w:right w:val="none" w:sz="0" w:space="0" w:color="auto"/>
      </w:divBdr>
    </w:div>
    <w:div w:id="1543321514">
      <w:bodyDiv w:val="1"/>
      <w:marLeft w:val="0"/>
      <w:marRight w:val="0"/>
      <w:marTop w:val="0"/>
      <w:marBottom w:val="0"/>
      <w:divBdr>
        <w:top w:val="none" w:sz="0" w:space="0" w:color="auto"/>
        <w:left w:val="none" w:sz="0" w:space="0" w:color="auto"/>
        <w:bottom w:val="none" w:sz="0" w:space="0" w:color="auto"/>
        <w:right w:val="none" w:sz="0" w:space="0" w:color="auto"/>
      </w:divBdr>
    </w:div>
    <w:div w:id="1612931258">
      <w:bodyDiv w:val="1"/>
      <w:marLeft w:val="0"/>
      <w:marRight w:val="0"/>
      <w:marTop w:val="0"/>
      <w:marBottom w:val="0"/>
      <w:divBdr>
        <w:top w:val="none" w:sz="0" w:space="0" w:color="auto"/>
        <w:left w:val="none" w:sz="0" w:space="0" w:color="auto"/>
        <w:bottom w:val="none" w:sz="0" w:space="0" w:color="auto"/>
        <w:right w:val="none" w:sz="0" w:space="0" w:color="auto"/>
      </w:divBdr>
    </w:div>
    <w:div w:id="1917395704">
      <w:bodyDiv w:val="1"/>
      <w:marLeft w:val="0"/>
      <w:marRight w:val="0"/>
      <w:marTop w:val="0"/>
      <w:marBottom w:val="0"/>
      <w:divBdr>
        <w:top w:val="none" w:sz="0" w:space="0" w:color="auto"/>
        <w:left w:val="none" w:sz="0" w:space="0" w:color="auto"/>
        <w:bottom w:val="none" w:sz="0" w:space="0" w:color="auto"/>
        <w:right w:val="none" w:sz="0" w:space="0" w:color="auto"/>
      </w:divBdr>
    </w:div>
    <w:div w:id="208171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about:blank../pospi/PointOfSaleView.html" TargetMode="External"/><Relationship Id="rId299" Type="http://schemas.openxmlformats.org/officeDocument/2006/relationships/hyperlink" Target="about:blank../pospi/ProductOrder.html" TargetMode="External"/><Relationship Id="rId21" Type="http://schemas.openxmlformats.org/officeDocument/2006/relationships/image" Target="media/image6.gif"/><Relationship Id="rId63" Type="http://schemas.openxmlformats.org/officeDocument/2006/relationships/hyperlink" Target="about:blank../pospi/UserLoginController.html" TargetMode="External"/><Relationship Id="rId159" Type="http://schemas.openxmlformats.org/officeDocument/2006/relationships/hyperlink" Target="about:blank../pospi/PointOfSaleController.html" TargetMode="External"/><Relationship Id="rId324" Type="http://schemas.openxmlformats.org/officeDocument/2006/relationships/hyperlink" Target="about:blank../pospi/ProductController.html" TargetMode="External"/><Relationship Id="rId366" Type="http://schemas.openxmlformats.org/officeDocument/2006/relationships/hyperlink" Target="about:blank../pospi/ProductMaintenanceController.html" TargetMode="External"/><Relationship Id="rId170" Type="http://schemas.openxmlformats.org/officeDocument/2006/relationships/hyperlink" Target="about:blank../pospi/PointOfSaleController.html" TargetMode="External"/><Relationship Id="rId226" Type="http://schemas.openxmlformats.org/officeDocument/2006/relationships/hyperlink" Target="http://www.visual-paradigm.com/" TargetMode="External"/><Relationship Id="rId433" Type="http://schemas.openxmlformats.org/officeDocument/2006/relationships/image" Target="media/image91.png"/><Relationship Id="rId268" Type="http://schemas.openxmlformats.org/officeDocument/2006/relationships/hyperlink" Target="about:blank../pospi/UnitSaleDialog.html" TargetMode="External"/><Relationship Id="rId475" Type="http://schemas.openxmlformats.org/officeDocument/2006/relationships/image" Target="media/image132.png"/><Relationship Id="rId32" Type="http://schemas.openxmlformats.org/officeDocument/2006/relationships/hyperlink" Target="http://www.java2s.com/Tutorial/Java/0240__Swing/1220__JDialog.htm" TargetMode="External"/><Relationship Id="rId74" Type="http://schemas.openxmlformats.org/officeDocument/2006/relationships/hyperlink" Target="about:blank../pospi/UserLoginController.html" TargetMode="External"/><Relationship Id="rId128" Type="http://schemas.openxmlformats.org/officeDocument/2006/relationships/hyperlink" Target="about:blank../pospi/PointOfSaleView.html" TargetMode="External"/><Relationship Id="rId335" Type="http://schemas.openxmlformats.org/officeDocument/2006/relationships/hyperlink" Target="http://www.visual-paradigm.com/" TargetMode="External"/><Relationship Id="rId377" Type="http://schemas.openxmlformats.org/officeDocument/2006/relationships/hyperlink" Target="about:blank../pospi/ProductMaintenanceController.html" TargetMode="External"/><Relationship Id="rId5" Type="http://schemas.openxmlformats.org/officeDocument/2006/relationships/settings" Target="settings.xml"/><Relationship Id="rId181" Type="http://schemas.openxmlformats.org/officeDocument/2006/relationships/hyperlink" Target="about:blank../pospi/PayByCashDialog.html" TargetMode="External"/><Relationship Id="rId237" Type="http://schemas.openxmlformats.org/officeDocument/2006/relationships/hyperlink" Target="about:blank../pospi/UnitSaleDialog.html" TargetMode="External"/><Relationship Id="rId402" Type="http://schemas.openxmlformats.org/officeDocument/2006/relationships/image" Target="media/image60.png"/><Relationship Id="rId279" Type="http://schemas.openxmlformats.org/officeDocument/2006/relationships/hyperlink" Target="about:blank../pospi/UnitSaleDialog.html" TargetMode="External"/><Relationship Id="rId444" Type="http://schemas.openxmlformats.org/officeDocument/2006/relationships/image" Target="media/image102.png"/><Relationship Id="rId486" Type="http://schemas.openxmlformats.org/officeDocument/2006/relationships/image" Target="media/image143.png"/><Relationship Id="rId43" Type="http://schemas.openxmlformats.org/officeDocument/2006/relationships/hyperlink" Target="about:blank../pospi/PosPiApplication.html" TargetMode="External"/><Relationship Id="rId139" Type="http://schemas.openxmlformats.org/officeDocument/2006/relationships/hyperlink" Target="about:blank../pospi/PointOfSaleView.html" TargetMode="External"/><Relationship Id="rId290" Type="http://schemas.openxmlformats.org/officeDocument/2006/relationships/hyperlink" Target="about:blank../pospi/ProductOrder.html" TargetMode="External"/><Relationship Id="rId304" Type="http://schemas.openxmlformats.org/officeDocument/2006/relationships/hyperlink" Target="about:blank../pospi/ProductOrder.html" TargetMode="External"/><Relationship Id="rId346" Type="http://schemas.openxmlformats.org/officeDocument/2006/relationships/hyperlink" Target="about:blank../pospi/ProductMaintenanceView.html" TargetMode="External"/><Relationship Id="rId388" Type="http://schemas.openxmlformats.org/officeDocument/2006/relationships/hyperlink" Target="https://www.mysql.com/products/workbench/" TargetMode="External"/><Relationship Id="rId85" Type="http://schemas.openxmlformats.org/officeDocument/2006/relationships/image" Target="media/image21.png"/><Relationship Id="rId150" Type="http://schemas.openxmlformats.org/officeDocument/2006/relationships/hyperlink" Target="about:blank../pospi/PointOfSaleController.html" TargetMode="External"/><Relationship Id="rId192" Type="http://schemas.openxmlformats.org/officeDocument/2006/relationships/hyperlink" Target="about:blank../pospi/PayByCashDialog.html" TargetMode="External"/><Relationship Id="rId206" Type="http://schemas.openxmlformats.org/officeDocument/2006/relationships/hyperlink" Target="about:blank../pospi/PayByCashDialog.html" TargetMode="External"/><Relationship Id="rId413" Type="http://schemas.openxmlformats.org/officeDocument/2006/relationships/image" Target="media/image71.png"/><Relationship Id="rId248" Type="http://schemas.openxmlformats.org/officeDocument/2006/relationships/hyperlink" Target="about:blank../pospi/UnitSaleDialog.html" TargetMode="External"/><Relationship Id="rId455" Type="http://schemas.openxmlformats.org/officeDocument/2006/relationships/image" Target="media/image113.jpeg"/><Relationship Id="rId12" Type="http://schemas.openxmlformats.org/officeDocument/2006/relationships/footer" Target="footer2.xml"/><Relationship Id="rId108" Type="http://schemas.openxmlformats.org/officeDocument/2006/relationships/hyperlink" Target="about:blank../pospi/PointOfSaleView.html" TargetMode="External"/><Relationship Id="rId315" Type="http://schemas.openxmlformats.org/officeDocument/2006/relationships/hyperlink" Target="about:blank../pospi/ProductView.html" TargetMode="External"/><Relationship Id="rId357" Type="http://schemas.openxmlformats.org/officeDocument/2006/relationships/hyperlink" Target="about:blank../pospi/ProductMaintenanceView.html" TargetMode="External"/><Relationship Id="rId54" Type="http://schemas.openxmlformats.org/officeDocument/2006/relationships/hyperlink" Target="about:blank../pospi/UserLoginView.html" TargetMode="External"/><Relationship Id="rId96" Type="http://schemas.openxmlformats.org/officeDocument/2006/relationships/hyperlink" Target="about:blank../pospi/SaleStartScreen.html" TargetMode="External"/><Relationship Id="rId161" Type="http://schemas.openxmlformats.org/officeDocument/2006/relationships/hyperlink" Target="about:blank../pospi/PointOfSaleController.html" TargetMode="External"/><Relationship Id="rId217" Type="http://schemas.openxmlformats.org/officeDocument/2006/relationships/hyperlink" Target="about:blank../pospi/PayByCashDialog.html" TargetMode="External"/><Relationship Id="rId399" Type="http://schemas.openxmlformats.org/officeDocument/2006/relationships/image" Target="media/image57.png"/><Relationship Id="rId259" Type="http://schemas.openxmlformats.org/officeDocument/2006/relationships/hyperlink" Target="about:blank../pospi/UnitSaleDialog.html" TargetMode="External"/><Relationship Id="rId424" Type="http://schemas.openxmlformats.org/officeDocument/2006/relationships/image" Target="media/image82.png"/><Relationship Id="rId466" Type="http://schemas.openxmlformats.org/officeDocument/2006/relationships/image" Target="media/image123.png"/><Relationship Id="rId23" Type="http://schemas.openxmlformats.org/officeDocument/2006/relationships/image" Target="media/image8.png"/><Relationship Id="rId119" Type="http://schemas.openxmlformats.org/officeDocument/2006/relationships/hyperlink" Target="about:blank../pospi/PointOfSaleView.html" TargetMode="External"/><Relationship Id="rId270" Type="http://schemas.openxmlformats.org/officeDocument/2006/relationships/hyperlink" Target="about:blank../pospi/UnitSaleDialog.html" TargetMode="External"/><Relationship Id="rId326" Type="http://schemas.openxmlformats.org/officeDocument/2006/relationships/hyperlink" Target="about:blank../pospi/ProductController.html" TargetMode="External"/><Relationship Id="rId65" Type="http://schemas.openxmlformats.org/officeDocument/2006/relationships/hyperlink" Target="about:blank../pospi/UserLoginController.html" TargetMode="External"/><Relationship Id="rId130" Type="http://schemas.openxmlformats.org/officeDocument/2006/relationships/hyperlink" Target="about:blank../pospi/PointOfSaleView.html" TargetMode="External"/><Relationship Id="rId368" Type="http://schemas.openxmlformats.org/officeDocument/2006/relationships/hyperlink" Target="about:blank../pospi/ProductMaintenanceController.html" TargetMode="External"/><Relationship Id="rId172" Type="http://schemas.openxmlformats.org/officeDocument/2006/relationships/image" Target="media/image27.png"/><Relationship Id="rId228" Type="http://schemas.openxmlformats.org/officeDocument/2006/relationships/image" Target="media/image34.png"/><Relationship Id="rId435" Type="http://schemas.openxmlformats.org/officeDocument/2006/relationships/image" Target="media/image93.png"/><Relationship Id="rId477" Type="http://schemas.openxmlformats.org/officeDocument/2006/relationships/image" Target="media/image134.png"/><Relationship Id="rId281" Type="http://schemas.openxmlformats.org/officeDocument/2006/relationships/image" Target="media/image38.png"/><Relationship Id="rId337" Type="http://schemas.openxmlformats.org/officeDocument/2006/relationships/hyperlink" Target="http://www.rapidqualitysystems.com/" TargetMode="External"/><Relationship Id="rId34" Type="http://schemas.openxmlformats.org/officeDocument/2006/relationships/hyperlink" Target="http://docs.oracle.com/javase/tutorial/jdbc/" TargetMode="External"/><Relationship Id="rId76" Type="http://schemas.openxmlformats.org/officeDocument/2006/relationships/hyperlink" Target="http://www.visual-paradigm.com/" TargetMode="External"/><Relationship Id="rId141" Type="http://schemas.openxmlformats.org/officeDocument/2006/relationships/hyperlink" Target="about:blank../pospi/PointOfSaleView.html" TargetMode="External"/><Relationship Id="rId379" Type="http://schemas.openxmlformats.org/officeDocument/2006/relationships/hyperlink" Target="about:blank../pospi/ProductMaintenanceController.html" TargetMode="External"/><Relationship Id="rId7" Type="http://schemas.openxmlformats.org/officeDocument/2006/relationships/footnotes" Target="footnotes.xml"/><Relationship Id="rId162" Type="http://schemas.openxmlformats.org/officeDocument/2006/relationships/hyperlink" Target="about:blank../pospi/PointOfSaleController.html" TargetMode="External"/><Relationship Id="rId183" Type="http://schemas.openxmlformats.org/officeDocument/2006/relationships/hyperlink" Target="about:blank../pospi/PayByCashDialog.html" TargetMode="External"/><Relationship Id="rId218" Type="http://schemas.openxmlformats.org/officeDocument/2006/relationships/hyperlink" Target="about:blank../pospi/PayByCashDialog.html" TargetMode="External"/><Relationship Id="rId239" Type="http://schemas.openxmlformats.org/officeDocument/2006/relationships/hyperlink" Target="about:blank../pospi/UnitSaleDialog.html" TargetMode="External"/><Relationship Id="rId390" Type="http://schemas.openxmlformats.org/officeDocument/2006/relationships/image" Target="media/image50.png"/><Relationship Id="rId404" Type="http://schemas.openxmlformats.org/officeDocument/2006/relationships/image" Target="media/image62.png"/><Relationship Id="rId425" Type="http://schemas.openxmlformats.org/officeDocument/2006/relationships/image" Target="media/image83.png"/><Relationship Id="rId446" Type="http://schemas.openxmlformats.org/officeDocument/2006/relationships/image" Target="media/image104.png"/><Relationship Id="rId467" Type="http://schemas.openxmlformats.org/officeDocument/2006/relationships/image" Target="media/image124.png"/><Relationship Id="rId250" Type="http://schemas.openxmlformats.org/officeDocument/2006/relationships/hyperlink" Target="about:blank../pospi/UnitSaleDialog.html" TargetMode="External"/><Relationship Id="rId271" Type="http://schemas.openxmlformats.org/officeDocument/2006/relationships/hyperlink" Target="about:blank../pospi/UnitSaleDialog.html" TargetMode="External"/><Relationship Id="rId292" Type="http://schemas.openxmlformats.org/officeDocument/2006/relationships/hyperlink" Target="about:blank../pospi/ProductOrder.html" TargetMode="External"/><Relationship Id="rId306" Type="http://schemas.openxmlformats.org/officeDocument/2006/relationships/hyperlink" Target="about:blank../pospi/ProductView.html" TargetMode="External"/><Relationship Id="rId488" Type="http://schemas.openxmlformats.org/officeDocument/2006/relationships/theme" Target="theme/theme1.xml"/><Relationship Id="rId24" Type="http://schemas.openxmlformats.org/officeDocument/2006/relationships/image" Target="media/image9.png"/><Relationship Id="rId45" Type="http://schemas.openxmlformats.org/officeDocument/2006/relationships/hyperlink" Target="about:blank../pospi/PosPiApplication.html" TargetMode="External"/><Relationship Id="rId66" Type="http://schemas.openxmlformats.org/officeDocument/2006/relationships/hyperlink" Target="about:blank../pospi/UserLoginController.html" TargetMode="External"/><Relationship Id="rId87" Type="http://schemas.openxmlformats.org/officeDocument/2006/relationships/hyperlink" Target="about:blank../pospi/SaleStartScreen.html" TargetMode="External"/><Relationship Id="rId110" Type="http://schemas.openxmlformats.org/officeDocument/2006/relationships/hyperlink" Target="about:blank../pospi/PointOfSaleView.html" TargetMode="External"/><Relationship Id="rId131" Type="http://schemas.openxmlformats.org/officeDocument/2006/relationships/hyperlink" Target="about:blank../pospi/PointOfSaleView.html" TargetMode="External"/><Relationship Id="rId327" Type="http://schemas.openxmlformats.org/officeDocument/2006/relationships/hyperlink" Target="about:blank../pospi/ProductController.html" TargetMode="External"/><Relationship Id="rId348" Type="http://schemas.openxmlformats.org/officeDocument/2006/relationships/hyperlink" Target="about:blank../pospi/ProductMaintenanceView.html" TargetMode="External"/><Relationship Id="rId369" Type="http://schemas.openxmlformats.org/officeDocument/2006/relationships/hyperlink" Target="about:blank../pospi/ProductMaintenanceController.html" TargetMode="External"/><Relationship Id="rId152" Type="http://schemas.openxmlformats.org/officeDocument/2006/relationships/hyperlink" Target="about:blank../pospi/PointOfSaleController.html" TargetMode="External"/><Relationship Id="rId173" Type="http://schemas.openxmlformats.org/officeDocument/2006/relationships/hyperlink" Target="http://www.rapidqualitysystems.com/" TargetMode="External"/><Relationship Id="rId194" Type="http://schemas.openxmlformats.org/officeDocument/2006/relationships/hyperlink" Target="about:blank../pospi/PayByCashDialog.html" TargetMode="External"/><Relationship Id="rId208" Type="http://schemas.openxmlformats.org/officeDocument/2006/relationships/hyperlink" Target="about:blank../pospi/PayByCashDialog.html" TargetMode="External"/><Relationship Id="rId229" Type="http://schemas.openxmlformats.org/officeDocument/2006/relationships/hyperlink" Target="http://www.visual-paradigm.com/" TargetMode="External"/><Relationship Id="rId380" Type="http://schemas.openxmlformats.org/officeDocument/2006/relationships/hyperlink" Target="about:blank../pospi/ProductMaintenanceController.html" TargetMode="External"/><Relationship Id="rId415" Type="http://schemas.openxmlformats.org/officeDocument/2006/relationships/image" Target="media/image73.png"/><Relationship Id="rId436" Type="http://schemas.openxmlformats.org/officeDocument/2006/relationships/image" Target="media/image94.png"/><Relationship Id="rId457" Type="http://schemas.openxmlformats.org/officeDocument/2006/relationships/image" Target="media/image115.png"/><Relationship Id="rId240" Type="http://schemas.openxmlformats.org/officeDocument/2006/relationships/hyperlink" Target="about:blank../pospi/UnitSaleDialog.html" TargetMode="External"/><Relationship Id="rId261" Type="http://schemas.openxmlformats.org/officeDocument/2006/relationships/hyperlink" Target="about:blank../pospi/UnitSaleDialog.html" TargetMode="External"/><Relationship Id="rId478" Type="http://schemas.openxmlformats.org/officeDocument/2006/relationships/image" Target="media/image135.png"/><Relationship Id="rId14" Type="http://schemas.openxmlformats.org/officeDocument/2006/relationships/footer" Target="footer3.xml"/><Relationship Id="rId35" Type="http://schemas.openxmlformats.org/officeDocument/2006/relationships/hyperlink" Target="http://www.mkyong.com/tutorials/jdbc-tutorials/" TargetMode="External"/><Relationship Id="rId56" Type="http://schemas.openxmlformats.org/officeDocument/2006/relationships/hyperlink" Target="about:blank../pospi/UserLoginView.html" TargetMode="External"/><Relationship Id="rId77" Type="http://schemas.openxmlformats.org/officeDocument/2006/relationships/image" Target="media/image18.png"/><Relationship Id="rId100" Type="http://schemas.openxmlformats.org/officeDocument/2006/relationships/image" Target="media/image23.png"/><Relationship Id="rId282" Type="http://schemas.openxmlformats.org/officeDocument/2006/relationships/hyperlink" Target="http://www.visual-paradigm.com/" TargetMode="External"/><Relationship Id="rId317" Type="http://schemas.openxmlformats.org/officeDocument/2006/relationships/hyperlink" Target="about:blank../pospi/ProductView.html" TargetMode="External"/><Relationship Id="rId338" Type="http://schemas.openxmlformats.org/officeDocument/2006/relationships/hyperlink" Target="about:blank../pospi/ProductMaintenanceView.html" TargetMode="External"/><Relationship Id="rId359" Type="http://schemas.openxmlformats.org/officeDocument/2006/relationships/hyperlink" Target="about:blank../pospi/ProductMaintenanceController.html" TargetMode="External"/><Relationship Id="rId8" Type="http://schemas.openxmlformats.org/officeDocument/2006/relationships/endnotes" Target="endnotes.xml"/><Relationship Id="rId98" Type="http://schemas.openxmlformats.org/officeDocument/2006/relationships/hyperlink" Target="about:blank../pospi/SaleStartScreen.html" TargetMode="External"/><Relationship Id="rId121" Type="http://schemas.openxmlformats.org/officeDocument/2006/relationships/hyperlink" Target="about:blank../pospi/PointOfSaleView.html" TargetMode="External"/><Relationship Id="rId142" Type="http://schemas.openxmlformats.org/officeDocument/2006/relationships/hyperlink" Target="about:blank../pospi/PointOfSaleView.html" TargetMode="External"/><Relationship Id="rId163" Type="http://schemas.openxmlformats.org/officeDocument/2006/relationships/hyperlink" Target="about:blank../pospi/PointOfSaleController.html" TargetMode="External"/><Relationship Id="rId184" Type="http://schemas.openxmlformats.org/officeDocument/2006/relationships/hyperlink" Target="about:blank../pospi/PayByCashDialog.html" TargetMode="External"/><Relationship Id="rId219" Type="http://schemas.openxmlformats.org/officeDocument/2006/relationships/hyperlink" Target="about:blank../pospi/PayByCashDialog.html" TargetMode="External"/><Relationship Id="rId370" Type="http://schemas.openxmlformats.org/officeDocument/2006/relationships/hyperlink" Target="about:blank../pospi/ProductMaintenanceController.html" TargetMode="External"/><Relationship Id="rId391" Type="http://schemas.openxmlformats.org/officeDocument/2006/relationships/hyperlink" Target="https://www.mysql.com/products/workbench/" TargetMode="External"/><Relationship Id="rId405" Type="http://schemas.openxmlformats.org/officeDocument/2006/relationships/image" Target="media/image63.png"/><Relationship Id="rId426" Type="http://schemas.openxmlformats.org/officeDocument/2006/relationships/image" Target="media/image84.png"/><Relationship Id="rId447" Type="http://schemas.openxmlformats.org/officeDocument/2006/relationships/image" Target="media/image105.png"/><Relationship Id="rId230" Type="http://schemas.openxmlformats.org/officeDocument/2006/relationships/image" Target="media/image35.png"/><Relationship Id="rId251" Type="http://schemas.openxmlformats.org/officeDocument/2006/relationships/hyperlink" Target="about:blank../pospi/UnitSaleDialog.html" TargetMode="External"/><Relationship Id="rId468" Type="http://schemas.openxmlformats.org/officeDocument/2006/relationships/image" Target="media/image125.png"/><Relationship Id="rId25" Type="http://schemas.openxmlformats.org/officeDocument/2006/relationships/image" Target="media/image10.png"/><Relationship Id="rId46" Type="http://schemas.openxmlformats.org/officeDocument/2006/relationships/hyperlink" Target="about:blank../pospi/PosPiApplication.html" TargetMode="External"/><Relationship Id="rId67" Type="http://schemas.openxmlformats.org/officeDocument/2006/relationships/hyperlink" Target="about:blank../pospi/UserLoginController.html" TargetMode="External"/><Relationship Id="rId272" Type="http://schemas.openxmlformats.org/officeDocument/2006/relationships/hyperlink" Target="about:blank../pospi/UnitSaleDialog.html" TargetMode="External"/><Relationship Id="rId293" Type="http://schemas.openxmlformats.org/officeDocument/2006/relationships/hyperlink" Target="about:blank../pospi/ProductOrder.html" TargetMode="External"/><Relationship Id="rId307" Type="http://schemas.openxmlformats.org/officeDocument/2006/relationships/hyperlink" Target="about:blank../pospi/ProductView.html" TargetMode="External"/><Relationship Id="rId328" Type="http://schemas.openxmlformats.org/officeDocument/2006/relationships/hyperlink" Target="about:blank../pospi/ProductController.html" TargetMode="External"/><Relationship Id="rId349" Type="http://schemas.openxmlformats.org/officeDocument/2006/relationships/hyperlink" Target="about:blank../pospi/ProductMaintenanceView.html" TargetMode="External"/><Relationship Id="rId88" Type="http://schemas.openxmlformats.org/officeDocument/2006/relationships/hyperlink" Target="about:blank../pospi/SaleStartScreen.html" TargetMode="External"/><Relationship Id="rId111" Type="http://schemas.openxmlformats.org/officeDocument/2006/relationships/hyperlink" Target="about:blank../pospi/PointOfSaleView.html" TargetMode="External"/><Relationship Id="rId132" Type="http://schemas.openxmlformats.org/officeDocument/2006/relationships/hyperlink" Target="about:blank../pospi/PointOfSaleView.html" TargetMode="External"/><Relationship Id="rId153" Type="http://schemas.openxmlformats.org/officeDocument/2006/relationships/hyperlink" Target="about:blank../pospi/PointOfSaleController.html" TargetMode="External"/><Relationship Id="rId174" Type="http://schemas.openxmlformats.org/officeDocument/2006/relationships/image" Target="media/image28.png"/><Relationship Id="rId195" Type="http://schemas.openxmlformats.org/officeDocument/2006/relationships/hyperlink" Target="about:blank../pospi/PayByCashDialog.html" TargetMode="External"/><Relationship Id="rId209" Type="http://schemas.openxmlformats.org/officeDocument/2006/relationships/hyperlink" Target="about:blank../pospi/PayByCashDialog.html" TargetMode="External"/><Relationship Id="rId360" Type="http://schemas.openxmlformats.org/officeDocument/2006/relationships/hyperlink" Target="about:blank../pospi/ProductMaintenanceController.html" TargetMode="External"/><Relationship Id="rId381" Type="http://schemas.openxmlformats.org/officeDocument/2006/relationships/image" Target="media/image45.png"/><Relationship Id="rId416" Type="http://schemas.openxmlformats.org/officeDocument/2006/relationships/image" Target="media/image74.png"/><Relationship Id="rId220" Type="http://schemas.openxmlformats.org/officeDocument/2006/relationships/hyperlink" Target="about:blank../pospi/PayByCashDialog.html" TargetMode="External"/><Relationship Id="rId241" Type="http://schemas.openxmlformats.org/officeDocument/2006/relationships/hyperlink" Target="about:blank../pospi/UnitSaleDialog.html" TargetMode="External"/><Relationship Id="rId437" Type="http://schemas.openxmlformats.org/officeDocument/2006/relationships/image" Target="media/image95.png"/><Relationship Id="rId458" Type="http://schemas.openxmlformats.org/officeDocument/2006/relationships/image" Target="media/image116.png"/><Relationship Id="rId479" Type="http://schemas.openxmlformats.org/officeDocument/2006/relationships/image" Target="media/image136.png"/><Relationship Id="rId15" Type="http://schemas.openxmlformats.org/officeDocument/2006/relationships/image" Target="media/image1.jpg"/><Relationship Id="rId36" Type="http://schemas.openxmlformats.org/officeDocument/2006/relationships/hyperlink" Target="http://zetcode.com/db/mysqljava/" TargetMode="External"/><Relationship Id="rId57" Type="http://schemas.openxmlformats.org/officeDocument/2006/relationships/hyperlink" Target="about:blank../pospi/UserLoginView.html" TargetMode="External"/><Relationship Id="rId262" Type="http://schemas.openxmlformats.org/officeDocument/2006/relationships/hyperlink" Target="about:blank../pospi/UnitSaleDialog.html" TargetMode="External"/><Relationship Id="rId283" Type="http://schemas.openxmlformats.org/officeDocument/2006/relationships/image" Target="media/image39.png"/><Relationship Id="rId318" Type="http://schemas.openxmlformats.org/officeDocument/2006/relationships/image" Target="media/image42.png"/><Relationship Id="rId339" Type="http://schemas.openxmlformats.org/officeDocument/2006/relationships/hyperlink" Target="about:blank../pospi/ProductMaintenanceView.html" TargetMode="External"/><Relationship Id="rId78" Type="http://schemas.openxmlformats.org/officeDocument/2006/relationships/hyperlink" Target="http://www.rapidqualitysystems.com/" TargetMode="External"/><Relationship Id="rId99" Type="http://schemas.openxmlformats.org/officeDocument/2006/relationships/image" Target="media/image22.png"/><Relationship Id="rId101" Type="http://schemas.openxmlformats.org/officeDocument/2006/relationships/image" Target="media/image24.png"/><Relationship Id="rId122" Type="http://schemas.openxmlformats.org/officeDocument/2006/relationships/hyperlink" Target="about:blank../pospi/PointOfSaleView.html" TargetMode="External"/><Relationship Id="rId143" Type="http://schemas.openxmlformats.org/officeDocument/2006/relationships/hyperlink" Target="about:blank../pospi/PointOfSaleView.html" TargetMode="External"/><Relationship Id="rId164" Type="http://schemas.openxmlformats.org/officeDocument/2006/relationships/hyperlink" Target="about:blank../pospi/PointOfSaleController.html" TargetMode="External"/><Relationship Id="rId185" Type="http://schemas.openxmlformats.org/officeDocument/2006/relationships/hyperlink" Target="about:blank../pospi/PayByCashDialog.html" TargetMode="External"/><Relationship Id="rId350" Type="http://schemas.openxmlformats.org/officeDocument/2006/relationships/hyperlink" Target="about:blank../pospi/ProductMaintenanceView.html" TargetMode="External"/><Relationship Id="rId371" Type="http://schemas.openxmlformats.org/officeDocument/2006/relationships/hyperlink" Target="about:blank../pospi/ProductMaintenanceController.html" TargetMode="External"/><Relationship Id="rId406" Type="http://schemas.openxmlformats.org/officeDocument/2006/relationships/image" Target="media/image64.png"/><Relationship Id="rId9" Type="http://schemas.openxmlformats.org/officeDocument/2006/relationships/header" Target="header1.xml"/><Relationship Id="rId210" Type="http://schemas.openxmlformats.org/officeDocument/2006/relationships/hyperlink" Target="about:blank../pospi/PayByCashDialog.html" TargetMode="External"/><Relationship Id="rId392" Type="http://schemas.openxmlformats.org/officeDocument/2006/relationships/hyperlink" Target="https://www.mysql.com/products/workbench/" TargetMode="External"/><Relationship Id="rId427" Type="http://schemas.openxmlformats.org/officeDocument/2006/relationships/image" Target="media/image85.png"/><Relationship Id="rId448" Type="http://schemas.openxmlformats.org/officeDocument/2006/relationships/image" Target="media/image106.png"/><Relationship Id="rId469" Type="http://schemas.openxmlformats.org/officeDocument/2006/relationships/image" Target="media/image126.png"/><Relationship Id="rId26" Type="http://schemas.openxmlformats.org/officeDocument/2006/relationships/image" Target="media/image11.png"/><Relationship Id="rId231" Type="http://schemas.openxmlformats.org/officeDocument/2006/relationships/image" Target="media/image36.png"/><Relationship Id="rId252" Type="http://schemas.openxmlformats.org/officeDocument/2006/relationships/hyperlink" Target="about:blank../pospi/UnitSaleDialog.html" TargetMode="External"/><Relationship Id="rId273" Type="http://schemas.openxmlformats.org/officeDocument/2006/relationships/hyperlink" Target="about:blank../pospi/UnitSaleDialog.html" TargetMode="External"/><Relationship Id="rId294" Type="http://schemas.openxmlformats.org/officeDocument/2006/relationships/hyperlink" Target="about:blank../pospi/ProductOrder.html" TargetMode="External"/><Relationship Id="rId308" Type="http://schemas.openxmlformats.org/officeDocument/2006/relationships/hyperlink" Target="about:blank../pospi/ProductView.html" TargetMode="External"/><Relationship Id="rId329" Type="http://schemas.openxmlformats.org/officeDocument/2006/relationships/hyperlink" Target="about:blank../pospi/ProductController.html" TargetMode="External"/><Relationship Id="rId480" Type="http://schemas.openxmlformats.org/officeDocument/2006/relationships/image" Target="media/image137.png"/><Relationship Id="rId47" Type="http://schemas.openxmlformats.org/officeDocument/2006/relationships/image" Target="media/image13.png"/><Relationship Id="rId68" Type="http://schemas.openxmlformats.org/officeDocument/2006/relationships/hyperlink" Target="about:blank../pospi/UserLoginController.html" TargetMode="External"/><Relationship Id="rId89" Type="http://schemas.openxmlformats.org/officeDocument/2006/relationships/hyperlink" Target="about:blank../pospi/SaleStartScreen.html" TargetMode="External"/><Relationship Id="rId112" Type="http://schemas.openxmlformats.org/officeDocument/2006/relationships/hyperlink" Target="about:blank../pospi/PointOfSaleView.html" TargetMode="External"/><Relationship Id="rId133" Type="http://schemas.openxmlformats.org/officeDocument/2006/relationships/hyperlink" Target="about:blank../pospi/PointOfSaleView.html" TargetMode="External"/><Relationship Id="rId154" Type="http://schemas.openxmlformats.org/officeDocument/2006/relationships/hyperlink" Target="about:blank../pospi/PointOfSaleController.html" TargetMode="External"/><Relationship Id="rId175" Type="http://schemas.openxmlformats.org/officeDocument/2006/relationships/hyperlink" Target="http://www.visual-paradigm.com/" TargetMode="External"/><Relationship Id="rId340" Type="http://schemas.openxmlformats.org/officeDocument/2006/relationships/hyperlink" Target="about:blank../pospi/ProductMaintenanceView.html" TargetMode="External"/><Relationship Id="rId361" Type="http://schemas.openxmlformats.org/officeDocument/2006/relationships/hyperlink" Target="about:blank../pospi/ProductMaintenanceController.html" TargetMode="External"/><Relationship Id="rId196" Type="http://schemas.openxmlformats.org/officeDocument/2006/relationships/hyperlink" Target="about:blank../pospi/PayByCashDialog.html" TargetMode="External"/><Relationship Id="rId200" Type="http://schemas.openxmlformats.org/officeDocument/2006/relationships/hyperlink" Target="about:blank../pospi/PayByCashDialog.html" TargetMode="External"/><Relationship Id="rId382" Type="http://schemas.openxmlformats.org/officeDocument/2006/relationships/hyperlink" Target="http://www.visual-paradigm.com/" TargetMode="External"/><Relationship Id="rId417" Type="http://schemas.openxmlformats.org/officeDocument/2006/relationships/image" Target="media/image75.png"/><Relationship Id="rId438" Type="http://schemas.openxmlformats.org/officeDocument/2006/relationships/image" Target="media/image96.png"/><Relationship Id="rId459" Type="http://schemas.openxmlformats.org/officeDocument/2006/relationships/image" Target="media/image117.png"/><Relationship Id="rId16" Type="http://schemas.openxmlformats.org/officeDocument/2006/relationships/image" Target="media/image2.jpeg"/><Relationship Id="rId221" Type="http://schemas.openxmlformats.org/officeDocument/2006/relationships/hyperlink" Target="about:blank../pospi/PayByCashDialog.html" TargetMode="External"/><Relationship Id="rId242" Type="http://schemas.openxmlformats.org/officeDocument/2006/relationships/hyperlink" Target="about:blank../pospi/UnitSaleDialog.html" TargetMode="External"/><Relationship Id="rId263" Type="http://schemas.openxmlformats.org/officeDocument/2006/relationships/hyperlink" Target="about:blank../pospi/UnitSaleDialog.html" TargetMode="External"/><Relationship Id="rId284" Type="http://schemas.openxmlformats.org/officeDocument/2006/relationships/hyperlink" Target="http://www.rapidqualitysystems.com/" TargetMode="External"/><Relationship Id="rId319" Type="http://schemas.openxmlformats.org/officeDocument/2006/relationships/hyperlink" Target="about:blank../pospi/ProductController.html" TargetMode="External"/><Relationship Id="rId470" Type="http://schemas.openxmlformats.org/officeDocument/2006/relationships/image" Target="media/image127.png"/><Relationship Id="rId37" Type="http://schemas.openxmlformats.org/officeDocument/2006/relationships/hyperlink" Target="http://www.tutorialspoint.com/jdbc/" TargetMode="External"/><Relationship Id="rId58" Type="http://schemas.openxmlformats.org/officeDocument/2006/relationships/hyperlink" Target="about:blank../pospi/UserLoginView.html" TargetMode="External"/><Relationship Id="rId79" Type="http://schemas.openxmlformats.org/officeDocument/2006/relationships/hyperlink" Target="about:blank../pospi/PosPiMenu.html" TargetMode="External"/><Relationship Id="rId102" Type="http://schemas.openxmlformats.org/officeDocument/2006/relationships/hyperlink" Target="about:blank../pospi/PointOfSaleView.html" TargetMode="External"/><Relationship Id="rId123" Type="http://schemas.openxmlformats.org/officeDocument/2006/relationships/hyperlink" Target="about:blank../pospi/PointOfSaleView.html" TargetMode="External"/><Relationship Id="rId144" Type="http://schemas.openxmlformats.org/officeDocument/2006/relationships/hyperlink" Target="about:blank../pospi/PointOfSaleView.html" TargetMode="External"/><Relationship Id="rId330" Type="http://schemas.openxmlformats.org/officeDocument/2006/relationships/hyperlink" Target="about:blank../pospi/ProductController.html" TargetMode="External"/><Relationship Id="rId90" Type="http://schemas.openxmlformats.org/officeDocument/2006/relationships/hyperlink" Target="about:blank../pospi/SaleStartScreen.html" TargetMode="External"/><Relationship Id="rId165" Type="http://schemas.openxmlformats.org/officeDocument/2006/relationships/hyperlink" Target="about:blank../pospi/PointOfSaleController.html" TargetMode="External"/><Relationship Id="rId186" Type="http://schemas.openxmlformats.org/officeDocument/2006/relationships/hyperlink" Target="about:blank../pospi/PayByCashDialog.html" TargetMode="External"/><Relationship Id="rId351" Type="http://schemas.openxmlformats.org/officeDocument/2006/relationships/hyperlink" Target="about:blank../pospi/ProductMaintenanceView.html" TargetMode="External"/><Relationship Id="rId372" Type="http://schemas.openxmlformats.org/officeDocument/2006/relationships/hyperlink" Target="about:blank../pospi/ProductMaintenanceController.html" TargetMode="External"/><Relationship Id="rId393" Type="http://schemas.openxmlformats.org/officeDocument/2006/relationships/image" Target="media/image51.png"/><Relationship Id="rId407" Type="http://schemas.openxmlformats.org/officeDocument/2006/relationships/image" Target="media/image65.png"/><Relationship Id="rId428" Type="http://schemas.openxmlformats.org/officeDocument/2006/relationships/image" Target="media/image86.png"/><Relationship Id="rId449" Type="http://schemas.openxmlformats.org/officeDocument/2006/relationships/image" Target="media/image107.png"/><Relationship Id="rId211" Type="http://schemas.openxmlformats.org/officeDocument/2006/relationships/hyperlink" Target="about:blank../pospi/PayByCashDialog.html" TargetMode="External"/><Relationship Id="rId232" Type="http://schemas.openxmlformats.org/officeDocument/2006/relationships/image" Target="media/image37.png"/><Relationship Id="rId253" Type="http://schemas.openxmlformats.org/officeDocument/2006/relationships/hyperlink" Target="about:blank../pospi/UnitSaleDialog.html" TargetMode="External"/><Relationship Id="rId274" Type="http://schemas.openxmlformats.org/officeDocument/2006/relationships/hyperlink" Target="about:blank../pospi/UnitSaleDialog.html" TargetMode="External"/><Relationship Id="rId295" Type="http://schemas.openxmlformats.org/officeDocument/2006/relationships/hyperlink" Target="about:blank../pospi/ProductOrder.html" TargetMode="External"/><Relationship Id="rId309" Type="http://schemas.openxmlformats.org/officeDocument/2006/relationships/hyperlink" Target="about:blank../pospi/ProductView.html" TargetMode="External"/><Relationship Id="rId460" Type="http://schemas.openxmlformats.org/officeDocument/2006/relationships/image" Target="media/image118.png"/><Relationship Id="rId481" Type="http://schemas.openxmlformats.org/officeDocument/2006/relationships/image" Target="media/image138.png"/><Relationship Id="rId27" Type="http://schemas.openxmlformats.org/officeDocument/2006/relationships/hyperlink" Target="http://sourceforge.net/projects/argouml/" TargetMode="External"/><Relationship Id="rId48" Type="http://schemas.openxmlformats.org/officeDocument/2006/relationships/hyperlink" Target="http://www.visual-paradigm.com/" TargetMode="External"/><Relationship Id="rId69" Type="http://schemas.openxmlformats.org/officeDocument/2006/relationships/hyperlink" Target="about:blank../pospi/UserLoginController.html" TargetMode="External"/><Relationship Id="rId113" Type="http://schemas.openxmlformats.org/officeDocument/2006/relationships/hyperlink" Target="about:blank../pospi/PointOfSaleView.html" TargetMode="External"/><Relationship Id="rId134" Type="http://schemas.openxmlformats.org/officeDocument/2006/relationships/hyperlink" Target="about:blank../pospi/PointOfSaleView.html" TargetMode="External"/><Relationship Id="rId320" Type="http://schemas.openxmlformats.org/officeDocument/2006/relationships/hyperlink" Target="about:blank../pospi/ProductController.html" TargetMode="External"/><Relationship Id="rId80" Type="http://schemas.openxmlformats.org/officeDocument/2006/relationships/hyperlink" Target="about:blank../pospi/PosPiMenu.html" TargetMode="External"/><Relationship Id="rId155" Type="http://schemas.openxmlformats.org/officeDocument/2006/relationships/hyperlink" Target="about:blank../pospi/PointOfSaleController.html" TargetMode="External"/><Relationship Id="rId176" Type="http://schemas.openxmlformats.org/officeDocument/2006/relationships/image" Target="media/image29.png"/><Relationship Id="rId197" Type="http://schemas.openxmlformats.org/officeDocument/2006/relationships/hyperlink" Target="about:blank../pospi/PayByCashDialog.html" TargetMode="External"/><Relationship Id="rId341" Type="http://schemas.openxmlformats.org/officeDocument/2006/relationships/hyperlink" Target="about:blank../pospi/ProductMaintenanceView.html" TargetMode="External"/><Relationship Id="rId362" Type="http://schemas.openxmlformats.org/officeDocument/2006/relationships/hyperlink" Target="about:blank../pospi/ProductMaintenanceController.html" TargetMode="External"/><Relationship Id="rId383" Type="http://schemas.openxmlformats.org/officeDocument/2006/relationships/image" Target="media/image46.png"/><Relationship Id="rId418" Type="http://schemas.openxmlformats.org/officeDocument/2006/relationships/image" Target="media/image76.png"/><Relationship Id="rId439" Type="http://schemas.openxmlformats.org/officeDocument/2006/relationships/image" Target="media/image97.png"/><Relationship Id="rId201" Type="http://schemas.openxmlformats.org/officeDocument/2006/relationships/hyperlink" Target="about:blank../pospi/PayByCashDialog.html" TargetMode="External"/><Relationship Id="rId222" Type="http://schemas.openxmlformats.org/officeDocument/2006/relationships/hyperlink" Target="about:blank../pospi/PayByCashDialog.html" TargetMode="External"/><Relationship Id="rId243" Type="http://schemas.openxmlformats.org/officeDocument/2006/relationships/hyperlink" Target="about:blank../pospi/UnitSaleDialog.html" TargetMode="External"/><Relationship Id="rId264" Type="http://schemas.openxmlformats.org/officeDocument/2006/relationships/hyperlink" Target="about:blank../pospi/UnitSaleDialog.html" TargetMode="External"/><Relationship Id="rId285" Type="http://schemas.openxmlformats.org/officeDocument/2006/relationships/image" Target="media/image40.png"/><Relationship Id="rId450" Type="http://schemas.openxmlformats.org/officeDocument/2006/relationships/image" Target="media/image108.png"/><Relationship Id="rId471" Type="http://schemas.openxmlformats.org/officeDocument/2006/relationships/image" Target="media/image128.png"/><Relationship Id="rId17" Type="http://schemas.openxmlformats.org/officeDocument/2006/relationships/hyperlink" Target="http://dxcdn.com/productimages/sku_362889_2.jpg" TargetMode="External"/><Relationship Id="rId38" Type="http://schemas.openxmlformats.org/officeDocument/2006/relationships/hyperlink" Target="http://alvinalexander.com/java/java-mysql-select-query-example" TargetMode="External"/><Relationship Id="rId59" Type="http://schemas.openxmlformats.org/officeDocument/2006/relationships/hyperlink" Target="about:blank../pospi/UserLoginView.html" TargetMode="External"/><Relationship Id="rId103" Type="http://schemas.openxmlformats.org/officeDocument/2006/relationships/hyperlink" Target="about:blank../pospi/PointOfSaleView.html" TargetMode="External"/><Relationship Id="rId124" Type="http://schemas.openxmlformats.org/officeDocument/2006/relationships/hyperlink" Target="about:blank../pospi/PointOfSaleView.html" TargetMode="External"/><Relationship Id="rId310" Type="http://schemas.openxmlformats.org/officeDocument/2006/relationships/hyperlink" Target="about:blank../pospi/ProductView.html" TargetMode="External"/><Relationship Id="rId70" Type="http://schemas.openxmlformats.org/officeDocument/2006/relationships/hyperlink" Target="about:blank../pospi/UserLoginController.html" TargetMode="External"/><Relationship Id="rId91" Type="http://schemas.openxmlformats.org/officeDocument/2006/relationships/hyperlink" Target="about:blank../pospi/SaleStartScreen.html" TargetMode="External"/><Relationship Id="rId145" Type="http://schemas.openxmlformats.org/officeDocument/2006/relationships/hyperlink" Target="about:blank../pospi/PointOfSaleView.html" TargetMode="External"/><Relationship Id="rId166" Type="http://schemas.openxmlformats.org/officeDocument/2006/relationships/hyperlink" Target="about:blank../pospi/PointOfSaleController.html" TargetMode="External"/><Relationship Id="rId187" Type="http://schemas.openxmlformats.org/officeDocument/2006/relationships/hyperlink" Target="about:blank../pospi/PayByCashDialog.html" TargetMode="External"/><Relationship Id="rId331" Type="http://schemas.openxmlformats.org/officeDocument/2006/relationships/hyperlink" Target="about:blank../pospi/ProductController.html" TargetMode="External"/><Relationship Id="rId352" Type="http://schemas.openxmlformats.org/officeDocument/2006/relationships/hyperlink" Target="about:blank../pospi/ProductMaintenanceView.html" TargetMode="External"/><Relationship Id="rId373" Type="http://schemas.openxmlformats.org/officeDocument/2006/relationships/hyperlink" Target="about:blank../pospi/ProductMaintenanceController.html" TargetMode="External"/><Relationship Id="rId394" Type="http://schemas.openxmlformats.org/officeDocument/2006/relationships/image" Target="media/image52.png"/><Relationship Id="rId408" Type="http://schemas.openxmlformats.org/officeDocument/2006/relationships/image" Target="media/image66.png"/><Relationship Id="rId429" Type="http://schemas.openxmlformats.org/officeDocument/2006/relationships/image" Target="media/image87.png"/><Relationship Id="rId1" Type="http://schemas.openxmlformats.org/officeDocument/2006/relationships/customXml" Target="../customXml/item1.xml"/><Relationship Id="rId212" Type="http://schemas.openxmlformats.org/officeDocument/2006/relationships/hyperlink" Target="about:blank../pospi/PayByCashDialog.html" TargetMode="External"/><Relationship Id="rId233" Type="http://schemas.openxmlformats.org/officeDocument/2006/relationships/hyperlink" Target="about:blank../serialized-form.html" TargetMode="External"/><Relationship Id="rId254" Type="http://schemas.openxmlformats.org/officeDocument/2006/relationships/hyperlink" Target="about:blank../pospi/UnitSaleDialog.html" TargetMode="External"/><Relationship Id="rId440" Type="http://schemas.openxmlformats.org/officeDocument/2006/relationships/image" Target="media/image98.png"/><Relationship Id="rId28" Type="http://schemas.openxmlformats.org/officeDocument/2006/relationships/hyperlink" Target="http://docs.oracle.com/javase/tutorial/uiswing/" TargetMode="External"/><Relationship Id="rId49" Type="http://schemas.openxmlformats.org/officeDocument/2006/relationships/image" Target="media/image14.png"/><Relationship Id="rId114" Type="http://schemas.openxmlformats.org/officeDocument/2006/relationships/hyperlink" Target="about:blank../pospi/PointOfSaleView.html" TargetMode="External"/><Relationship Id="rId275" Type="http://schemas.openxmlformats.org/officeDocument/2006/relationships/hyperlink" Target="about:blank../pospi/UnitSaleDialog.html" TargetMode="External"/><Relationship Id="rId296" Type="http://schemas.openxmlformats.org/officeDocument/2006/relationships/hyperlink" Target="about:blank../pospi/ProductOrder.html" TargetMode="External"/><Relationship Id="rId300" Type="http://schemas.openxmlformats.org/officeDocument/2006/relationships/hyperlink" Target="about:blank../pospi/ProductOrder.html" TargetMode="External"/><Relationship Id="rId461" Type="http://schemas.openxmlformats.org/officeDocument/2006/relationships/image" Target="media/image119.png"/><Relationship Id="rId482" Type="http://schemas.openxmlformats.org/officeDocument/2006/relationships/image" Target="media/image139.png"/><Relationship Id="rId60" Type="http://schemas.openxmlformats.org/officeDocument/2006/relationships/hyperlink" Target="about:blank../pospi/UserLoginView.html" TargetMode="External"/><Relationship Id="rId81" Type="http://schemas.openxmlformats.org/officeDocument/2006/relationships/hyperlink" Target="about:blank../pospi/PosPiMenu.html" TargetMode="External"/><Relationship Id="rId135" Type="http://schemas.openxmlformats.org/officeDocument/2006/relationships/hyperlink" Target="about:blank../pospi/PointOfSaleView.html" TargetMode="External"/><Relationship Id="rId156" Type="http://schemas.openxmlformats.org/officeDocument/2006/relationships/hyperlink" Target="about:blank../pospi/PointOfSaleController.html" TargetMode="External"/><Relationship Id="rId177" Type="http://schemas.openxmlformats.org/officeDocument/2006/relationships/image" Target="media/image30.png"/><Relationship Id="rId198" Type="http://schemas.openxmlformats.org/officeDocument/2006/relationships/hyperlink" Target="about:blank../pospi/PayByCashDialog.html" TargetMode="External"/><Relationship Id="rId321" Type="http://schemas.openxmlformats.org/officeDocument/2006/relationships/hyperlink" Target="about:blank../pospi/ProductController.html" TargetMode="External"/><Relationship Id="rId342" Type="http://schemas.openxmlformats.org/officeDocument/2006/relationships/hyperlink" Target="about:blank../pospi/ProductMaintenanceView.html" TargetMode="External"/><Relationship Id="rId363" Type="http://schemas.openxmlformats.org/officeDocument/2006/relationships/hyperlink" Target="about:blank../pospi/ProductMaintenanceController.html" TargetMode="External"/><Relationship Id="rId384" Type="http://schemas.openxmlformats.org/officeDocument/2006/relationships/hyperlink" Target="http://www.rapidqualitysystems.com/" TargetMode="External"/><Relationship Id="rId419" Type="http://schemas.openxmlformats.org/officeDocument/2006/relationships/image" Target="media/image77.png"/><Relationship Id="rId202" Type="http://schemas.openxmlformats.org/officeDocument/2006/relationships/hyperlink" Target="about:blank../pospi/PayByCashDialog.html" TargetMode="External"/><Relationship Id="rId223" Type="http://schemas.openxmlformats.org/officeDocument/2006/relationships/hyperlink" Target="about:blank../pospi/PayByCashDialog.html" TargetMode="External"/><Relationship Id="rId244" Type="http://schemas.openxmlformats.org/officeDocument/2006/relationships/hyperlink" Target="about:blank../pospi/UnitSaleDialog.html" TargetMode="External"/><Relationship Id="rId430" Type="http://schemas.openxmlformats.org/officeDocument/2006/relationships/image" Target="media/image88.png"/><Relationship Id="rId18" Type="http://schemas.openxmlformats.org/officeDocument/2006/relationships/image" Target="media/image3.jpeg"/><Relationship Id="rId39" Type="http://schemas.openxmlformats.org/officeDocument/2006/relationships/image" Target="media/image12.png"/><Relationship Id="rId265" Type="http://schemas.openxmlformats.org/officeDocument/2006/relationships/hyperlink" Target="about:blank../pospi/UnitSaleDialog.html" TargetMode="External"/><Relationship Id="rId286" Type="http://schemas.openxmlformats.org/officeDocument/2006/relationships/image" Target="media/image41.png"/><Relationship Id="rId451" Type="http://schemas.openxmlformats.org/officeDocument/2006/relationships/image" Target="media/image109.png"/><Relationship Id="rId472" Type="http://schemas.openxmlformats.org/officeDocument/2006/relationships/image" Target="media/image129.png"/><Relationship Id="rId50" Type="http://schemas.openxmlformats.org/officeDocument/2006/relationships/hyperlink" Target="http://www.rapidqualitysystems.com/" TargetMode="External"/><Relationship Id="rId104" Type="http://schemas.openxmlformats.org/officeDocument/2006/relationships/hyperlink" Target="about:blank../pospi/PointOfSaleView.html" TargetMode="External"/><Relationship Id="rId125" Type="http://schemas.openxmlformats.org/officeDocument/2006/relationships/hyperlink" Target="about:blank../pospi/PointOfSaleView.html" TargetMode="External"/><Relationship Id="rId146" Type="http://schemas.openxmlformats.org/officeDocument/2006/relationships/hyperlink" Target="about:blank../pospi/PointOfSaleView.html" TargetMode="External"/><Relationship Id="rId167" Type="http://schemas.openxmlformats.org/officeDocument/2006/relationships/hyperlink" Target="about:blank../pospi/PointOfSaleController.html" TargetMode="External"/><Relationship Id="rId188" Type="http://schemas.openxmlformats.org/officeDocument/2006/relationships/hyperlink" Target="about:blank../pospi/PayByCashDialog.html" TargetMode="External"/><Relationship Id="rId311" Type="http://schemas.openxmlformats.org/officeDocument/2006/relationships/hyperlink" Target="about:blank../pospi/ProductView.html" TargetMode="External"/><Relationship Id="rId332" Type="http://schemas.openxmlformats.org/officeDocument/2006/relationships/hyperlink" Target="about:blank../pospi/ProductController.html" TargetMode="External"/><Relationship Id="rId353" Type="http://schemas.openxmlformats.org/officeDocument/2006/relationships/hyperlink" Target="about:blank../pospi/ProductMaintenanceView.html" TargetMode="External"/><Relationship Id="rId374" Type="http://schemas.openxmlformats.org/officeDocument/2006/relationships/hyperlink" Target="about:blank../pospi/ProductMaintenanceController.html" TargetMode="External"/><Relationship Id="rId395" Type="http://schemas.openxmlformats.org/officeDocument/2006/relationships/image" Target="media/image53.png"/><Relationship Id="rId409" Type="http://schemas.openxmlformats.org/officeDocument/2006/relationships/image" Target="media/image67.png"/><Relationship Id="rId71" Type="http://schemas.openxmlformats.org/officeDocument/2006/relationships/hyperlink" Target="about:blank../pospi/UserLoginController.html" TargetMode="External"/><Relationship Id="rId92" Type="http://schemas.openxmlformats.org/officeDocument/2006/relationships/hyperlink" Target="about:blank../pospi/SaleStartScreen.html" TargetMode="External"/><Relationship Id="rId213" Type="http://schemas.openxmlformats.org/officeDocument/2006/relationships/hyperlink" Target="about:blank../pospi/PayByCashDialog.html" TargetMode="External"/><Relationship Id="rId234" Type="http://schemas.openxmlformats.org/officeDocument/2006/relationships/hyperlink" Target="about:blank../pospi/UnitSaleDialog.html" TargetMode="External"/><Relationship Id="rId420"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hyperlink" Target="http://www.tutorialspoint.com/swing/" TargetMode="External"/><Relationship Id="rId255" Type="http://schemas.openxmlformats.org/officeDocument/2006/relationships/hyperlink" Target="about:blank../pospi/UnitSaleDialog.html" TargetMode="External"/><Relationship Id="rId276" Type="http://schemas.openxmlformats.org/officeDocument/2006/relationships/hyperlink" Target="about:blank../pospi/UnitSaleDialog.html" TargetMode="External"/><Relationship Id="rId297" Type="http://schemas.openxmlformats.org/officeDocument/2006/relationships/hyperlink" Target="about:blank../pospi/ProductOrder.html" TargetMode="External"/><Relationship Id="rId441" Type="http://schemas.openxmlformats.org/officeDocument/2006/relationships/image" Target="media/image99.png"/><Relationship Id="rId462" Type="http://schemas.openxmlformats.org/officeDocument/2006/relationships/image" Target="media/image120.png"/><Relationship Id="rId483" Type="http://schemas.openxmlformats.org/officeDocument/2006/relationships/image" Target="media/image140.png"/><Relationship Id="rId40" Type="http://schemas.openxmlformats.org/officeDocument/2006/relationships/hyperlink" Target="http://sourceforge.net/projects/argouml/" TargetMode="External"/><Relationship Id="rId115" Type="http://schemas.openxmlformats.org/officeDocument/2006/relationships/hyperlink" Target="about:blank../pospi/PointOfSaleView.html" TargetMode="External"/><Relationship Id="rId136" Type="http://schemas.openxmlformats.org/officeDocument/2006/relationships/hyperlink" Target="about:blank../pospi/PointOfSaleView.html" TargetMode="External"/><Relationship Id="rId157" Type="http://schemas.openxmlformats.org/officeDocument/2006/relationships/hyperlink" Target="about:blank../pospi/PointOfSaleController.html" TargetMode="External"/><Relationship Id="rId178" Type="http://schemas.openxmlformats.org/officeDocument/2006/relationships/hyperlink" Target="http://www.visual-paradigm.com/" TargetMode="External"/><Relationship Id="rId301" Type="http://schemas.openxmlformats.org/officeDocument/2006/relationships/hyperlink" Target="about:blank../pospi/ProductOrder.html" TargetMode="External"/><Relationship Id="rId322" Type="http://schemas.openxmlformats.org/officeDocument/2006/relationships/hyperlink" Target="about:blank../pospi/ProductController.html" TargetMode="External"/><Relationship Id="rId343" Type="http://schemas.openxmlformats.org/officeDocument/2006/relationships/hyperlink" Target="about:blank../pospi/ProductMaintenanceView.html" TargetMode="External"/><Relationship Id="rId364" Type="http://schemas.openxmlformats.org/officeDocument/2006/relationships/hyperlink" Target="about:blank../pospi/ProductMaintenanceController.html" TargetMode="External"/><Relationship Id="rId61" Type="http://schemas.openxmlformats.org/officeDocument/2006/relationships/hyperlink" Target="about:blank../pospi/UserLoginView.html" TargetMode="External"/><Relationship Id="rId82" Type="http://schemas.openxmlformats.org/officeDocument/2006/relationships/image" Target="media/image19.png"/><Relationship Id="rId199" Type="http://schemas.openxmlformats.org/officeDocument/2006/relationships/hyperlink" Target="about:blank../pospi/PayByCashDialog.html" TargetMode="External"/><Relationship Id="rId203" Type="http://schemas.openxmlformats.org/officeDocument/2006/relationships/hyperlink" Target="about:blank../pospi/PayByCashDialog.html" TargetMode="External"/><Relationship Id="rId385" Type="http://schemas.openxmlformats.org/officeDocument/2006/relationships/image" Target="media/image47.png"/><Relationship Id="rId19" Type="http://schemas.openxmlformats.org/officeDocument/2006/relationships/image" Target="media/image4.jpeg"/><Relationship Id="rId224" Type="http://schemas.openxmlformats.org/officeDocument/2006/relationships/hyperlink" Target="about:blank../pospi/PayByCashDialog.html" TargetMode="External"/><Relationship Id="rId245" Type="http://schemas.openxmlformats.org/officeDocument/2006/relationships/hyperlink" Target="about:blank../pospi/UnitSaleDialog.html" TargetMode="External"/><Relationship Id="rId266" Type="http://schemas.openxmlformats.org/officeDocument/2006/relationships/hyperlink" Target="about:blank../pospi/UnitSaleDialog.html" TargetMode="External"/><Relationship Id="rId287" Type="http://schemas.openxmlformats.org/officeDocument/2006/relationships/hyperlink" Target="about:blank../pospi/ProductOrder.html" TargetMode="External"/><Relationship Id="rId410" Type="http://schemas.openxmlformats.org/officeDocument/2006/relationships/image" Target="media/image68.png"/><Relationship Id="rId431" Type="http://schemas.openxmlformats.org/officeDocument/2006/relationships/image" Target="media/image89.png"/><Relationship Id="rId452" Type="http://schemas.openxmlformats.org/officeDocument/2006/relationships/image" Target="media/image110.png"/><Relationship Id="rId473" Type="http://schemas.openxmlformats.org/officeDocument/2006/relationships/image" Target="media/image130.png"/><Relationship Id="rId30" Type="http://schemas.openxmlformats.org/officeDocument/2006/relationships/hyperlink" Target="http://docs.oracle.com/javase/7/docs/api/javax/swing/package-summary.html" TargetMode="External"/><Relationship Id="rId105" Type="http://schemas.openxmlformats.org/officeDocument/2006/relationships/hyperlink" Target="about:blank../pospi/PointOfSaleView.html" TargetMode="External"/><Relationship Id="rId126" Type="http://schemas.openxmlformats.org/officeDocument/2006/relationships/hyperlink" Target="about:blank../pospi/PointOfSaleView.html" TargetMode="External"/><Relationship Id="rId147" Type="http://schemas.openxmlformats.org/officeDocument/2006/relationships/hyperlink" Target="about:blank../pospi/PointOfSaleView.html" TargetMode="External"/><Relationship Id="rId168" Type="http://schemas.openxmlformats.org/officeDocument/2006/relationships/hyperlink" Target="about:blank../pospi/PointOfSaleController.html" TargetMode="External"/><Relationship Id="rId312" Type="http://schemas.openxmlformats.org/officeDocument/2006/relationships/hyperlink" Target="about:blank../pospi/ProductView.html" TargetMode="External"/><Relationship Id="rId333" Type="http://schemas.openxmlformats.org/officeDocument/2006/relationships/hyperlink" Target="about:blank../pospi/ProductController.html" TargetMode="External"/><Relationship Id="rId354" Type="http://schemas.openxmlformats.org/officeDocument/2006/relationships/hyperlink" Target="about:blank../pospi/ProductMaintenanceView.html" TargetMode="External"/><Relationship Id="rId51" Type="http://schemas.openxmlformats.org/officeDocument/2006/relationships/image" Target="media/image15.png"/><Relationship Id="rId72" Type="http://schemas.openxmlformats.org/officeDocument/2006/relationships/hyperlink" Target="about:blank../pospi/UserLoginController.html" TargetMode="External"/><Relationship Id="rId93" Type="http://schemas.openxmlformats.org/officeDocument/2006/relationships/hyperlink" Target="about:blank../pospi/SaleStartScreen.html" TargetMode="External"/><Relationship Id="rId189" Type="http://schemas.openxmlformats.org/officeDocument/2006/relationships/hyperlink" Target="about:blank../pospi/PayByCashDialog.html" TargetMode="External"/><Relationship Id="rId375" Type="http://schemas.openxmlformats.org/officeDocument/2006/relationships/hyperlink" Target="about:blank../pospi/ProductMaintenanceController.html" TargetMode="External"/><Relationship Id="rId396" Type="http://schemas.openxmlformats.org/officeDocument/2006/relationships/image" Target="media/image54.png"/><Relationship Id="rId3" Type="http://schemas.openxmlformats.org/officeDocument/2006/relationships/styles" Target="styles.xml"/><Relationship Id="rId214" Type="http://schemas.openxmlformats.org/officeDocument/2006/relationships/hyperlink" Target="about:blank../pospi/PayByCashDialog.html" TargetMode="External"/><Relationship Id="rId235" Type="http://schemas.openxmlformats.org/officeDocument/2006/relationships/hyperlink" Target="about:blank../pospi/UnitSaleDialog.html" TargetMode="External"/><Relationship Id="rId256" Type="http://schemas.openxmlformats.org/officeDocument/2006/relationships/hyperlink" Target="about:blank../pospi/UnitSaleDialog.html" TargetMode="External"/><Relationship Id="rId277" Type="http://schemas.openxmlformats.org/officeDocument/2006/relationships/hyperlink" Target="about:blank../pospi/UnitSaleDialog.html" TargetMode="External"/><Relationship Id="rId298" Type="http://schemas.openxmlformats.org/officeDocument/2006/relationships/hyperlink" Target="about:blank../pospi/ProductOrder.html" TargetMode="External"/><Relationship Id="rId400" Type="http://schemas.openxmlformats.org/officeDocument/2006/relationships/image" Target="media/image58.png"/><Relationship Id="rId421" Type="http://schemas.openxmlformats.org/officeDocument/2006/relationships/image" Target="media/image79.png"/><Relationship Id="rId442" Type="http://schemas.openxmlformats.org/officeDocument/2006/relationships/image" Target="media/image100.png"/><Relationship Id="rId463" Type="http://schemas.openxmlformats.org/officeDocument/2006/relationships/image" Target="media/image121.png"/><Relationship Id="rId484" Type="http://schemas.openxmlformats.org/officeDocument/2006/relationships/image" Target="media/image141.png"/><Relationship Id="rId116" Type="http://schemas.openxmlformats.org/officeDocument/2006/relationships/hyperlink" Target="about:blank../pospi/PointOfSaleView.html" TargetMode="External"/><Relationship Id="rId137" Type="http://schemas.openxmlformats.org/officeDocument/2006/relationships/hyperlink" Target="about:blank../pospi/PointOfSaleView.html" TargetMode="External"/><Relationship Id="rId158" Type="http://schemas.openxmlformats.org/officeDocument/2006/relationships/hyperlink" Target="about:blank../pospi/PointOfSaleController.html" TargetMode="External"/><Relationship Id="rId302" Type="http://schemas.openxmlformats.org/officeDocument/2006/relationships/hyperlink" Target="about:blank../pospi/ProductOrder.html" TargetMode="External"/><Relationship Id="rId323" Type="http://schemas.openxmlformats.org/officeDocument/2006/relationships/hyperlink" Target="about:blank../pospi/ProductController.html" TargetMode="External"/><Relationship Id="rId344" Type="http://schemas.openxmlformats.org/officeDocument/2006/relationships/hyperlink" Target="about:blank../pospi/ProductMaintenanceView.html" TargetMode="External"/><Relationship Id="rId20" Type="http://schemas.openxmlformats.org/officeDocument/2006/relationships/image" Target="media/image5.jpeg"/><Relationship Id="rId41" Type="http://schemas.openxmlformats.org/officeDocument/2006/relationships/hyperlink" Target="about:blank../pospi/PosPiApplication.html" TargetMode="External"/><Relationship Id="rId62" Type="http://schemas.openxmlformats.org/officeDocument/2006/relationships/image" Target="media/image16.png"/><Relationship Id="rId83" Type="http://schemas.openxmlformats.org/officeDocument/2006/relationships/hyperlink" Target="http://www.visual-paradigm.com/" TargetMode="External"/><Relationship Id="rId179" Type="http://schemas.openxmlformats.org/officeDocument/2006/relationships/image" Target="media/image31.png"/><Relationship Id="rId365" Type="http://schemas.openxmlformats.org/officeDocument/2006/relationships/hyperlink" Target="about:blank../pospi/ProductMaintenanceController.html" TargetMode="External"/><Relationship Id="rId386" Type="http://schemas.openxmlformats.org/officeDocument/2006/relationships/image" Target="media/image48.png"/><Relationship Id="rId190" Type="http://schemas.openxmlformats.org/officeDocument/2006/relationships/hyperlink" Target="about:blank../pospi/PayByCashDialog.html" TargetMode="External"/><Relationship Id="rId204" Type="http://schemas.openxmlformats.org/officeDocument/2006/relationships/hyperlink" Target="about:blank../pospi/PayByCashDialog.html" TargetMode="External"/><Relationship Id="rId225" Type="http://schemas.openxmlformats.org/officeDocument/2006/relationships/image" Target="media/image32.png"/><Relationship Id="rId246" Type="http://schemas.openxmlformats.org/officeDocument/2006/relationships/hyperlink" Target="about:blank../pospi/UnitSaleDialog.html" TargetMode="External"/><Relationship Id="rId267" Type="http://schemas.openxmlformats.org/officeDocument/2006/relationships/hyperlink" Target="about:blank../pospi/UnitSaleDialog.html" TargetMode="External"/><Relationship Id="rId288" Type="http://schemas.openxmlformats.org/officeDocument/2006/relationships/hyperlink" Target="about:blank../pospi/ProductOrder.html" TargetMode="External"/><Relationship Id="rId411" Type="http://schemas.openxmlformats.org/officeDocument/2006/relationships/image" Target="media/image69.png"/><Relationship Id="rId432" Type="http://schemas.openxmlformats.org/officeDocument/2006/relationships/image" Target="media/image90.png"/><Relationship Id="rId453" Type="http://schemas.openxmlformats.org/officeDocument/2006/relationships/image" Target="media/image111.png"/><Relationship Id="rId474" Type="http://schemas.openxmlformats.org/officeDocument/2006/relationships/image" Target="media/image131.png"/><Relationship Id="rId106" Type="http://schemas.openxmlformats.org/officeDocument/2006/relationships/hyperlink" Target="about:blank../pospi/PointOfSaleView.html" TargetMode="External"/><Relationship Id="rId127" Type="http://schemas.openxmlformats.org/officeDocument/2006/relationships/hyperlink" Target="about:blank../pospi/PointOfSaleView.html" TargetMode="External"/><Relationship Id="rId313" Type="http://schemas.openxmlformats.org/officeDocument/2006/relationships/hyperlink" Target="about:blank../pospi/ProductView.html" TargetMode="External"/><Relationship Id="rId10" Type="http://schemas.openxmlformats.org/officeDocument/2006/relationships/header" Target="header2.xml"/><Relationship Id="rId31" Type="http://schemas.openxmlformats.org/officeDocument/2006/relationships/hyperlink" Target="http://javalessons.com/cgi-bin/ui/java-swing.cgi?1cd=odl&amp;sid=ao789" TargetMode="External"/><Relationship Id="rId52" Type="http://schemas.openxmlformats.org/officeDocument/2006/relationships/hyperlink" Target="about:blank../pospi/UserLoginView.html" TargetMode="External"/><Relationship Id="rId73" Type="http://schemas.openxmlformats.org/officeDocument/2006/relationships/hyperlink" Target="about:blank../pospi/UserLoginController.html" TargetMode="External"/><Relationship Id="rId94" Type="http://schemas.openxmlformats.org/officeDocument/2006/relationships/hyperlink" Target="about:blank../pospi/SaleStartScreen.html" TargetMode="External"/><Relationship Id="rId148" Type="http://schemas.openxmlformats.org/officeDocument/2006/relationships/hyperlink" Target="about:blank../pospi/PointOfSaleView.html" TargetMode="External"/><Relationship Id="rId169" Type="http://schemas.openxmlformats.org/officeDocument/2006/relationships/hyperlink" Target="about:blank../pospi/PointOfSaleController.html" TargetMode="External"/><Relationship Id="rId334" Type="http://schemas.openxmlformats.org/officeDocument/2006/relationships/image" Target="media/image43.png"/><Relationship Id="rId355" Type="http://schemas.openxmlformats.org/officeDocument/2006/relationships/hyperlink" Target="about:blank../pospi/ProductMaintenanceView.html" TargetMode="External"/><Relationship Id="rId376" Type="http://schemas.openxmlformats.org/officeDocument/2006/relationships/hyperlink" Target="about:blank../pospi/ProductMaintenanceController.html" TargetMode="External"/><Relationship Id="rId397" Type="http://schemas.openxmlformats.org/officeDocument/2006/relationships/image" Target="media/image55.png"/><Relationship Id="rId4" Type="http://schemas.microsoft.com/office/2007/relationships/stylesWithEffects" Target="stylesWithEffects.xml"/><Relationship Id="rId180" Type="http://schemas.openxmlformats.org/officeDocument/2006/relationships/hyperlink" Target="about:blank../serialized-form.html" TargetMode="External"/><Relationship Id="rId215" Type="http://schemas.openxmlformats.org/officeDocument/2006/relationships/hyperlink" Target="about:blank../pospi/PayByCashDialog.html" TargetMode="External"/><Relationship Id="rId236" Type="http://schemas.openxmlformats.org/officeDocument/2006/relationships/hyperlink" Target="about:blank../pospi/UnitSaleDialog.html" TargetMode="External"/><Relationship Id="rId257" Type="http://schemas.openxmlformats.org/officeDocument/2006/relationships/hyperlink" Target="about:blank../pospi/UnitSaleDialog.html" TargetMode="External"/><Relationship Id="rId278" Type="http://schemas.openxmlformats.org/officeDocument/2006/relationships/hyperlink" Target="about:blank../pospi/UnitSaleDialog.html" TargetMode="External"/><Relationship Id="rId401" Type="http://schemas.openxmlformats.org/officeDocument/2006/relationships/image" Target="media/image59.png"/><Relationship Id="rId422" Type="http://schemas.openxmlformats.org/officeDocument/2006/relationships/image" Target="media/image80.png"/><Relationship Id="rId443" Type="http://schemas.openxmlformats.org/officeDocument/2006/relationships/image" Target="media/image101.png"/><Relationship Id="rId464" Type="http://schemas.openxmlformats.org/officeDocument/2006/relationships/hyperlink" Target="http://www.scandit.com" TargetMode="External"/><Relationship Id="rId303" Type="http://schemas.openxmlformats.org/officeDocument/2006/relationships/hyperlink" Target="about:blank../pospi/ProductOrder.html" TargetMode="External"/><Relationship Id="rId485" Type="http://schemas.openxmlformats.org/officeDocument/2006/relationships/image" Target="media/image142.png"/><Relationship Id="rId42" Type="http://schemas.openxmlformats.org/officeDocument/2006/relationships/hyperlink" Target="about:blank../pospi/PosPiApplication.html" TargetMode="External"/><Relationship Id="rId84" Type="http://schemas.openxmlformats.org/officeDocument/2006/relationships/image" Target="media/image20.png"/><Relationship Id="rId138" Type="http://schemas.openxmlformats.org/officeDocument/2006/relationships/hyperlink" Target="about:blank../pospi/PointOfSaleView.html" TargetMode="External"/><Relationship Id="rId345" Type="http://schemas.openxmlformats.org/officeDocument/2006/relationships/hyperlink" Target="about:blank../pospi/ProductMaintenanceView.html" TargetMode="External"/><Relationship Id="rId387" Type="http://schemas.openxmlformats.org/officeDocument/2006/relationships/image" Target="media/image49.png"/><Relationship Id="rId191" Type="http://schemas.openxmlformats.org/officeDocument/2006/relationships/hyperlink" Target="about:blank../pospi/PayByCashDialog.html" TargetMode="External"/><Relationship Id="rId205" Type="http://schemas.openxmlformats.org/officeDocument/2006/relationships/hyperlink" Target="about:blank../pospi/PayByCashDialog.html" TargetMode="External"/><Relationship Id="rId247" Type="http://schemas.openxmlformats.org/officeDocument/2006/relationships/hyperlink" Target="about:blank../pospi/UnitSaleDialog.html" TargetMode="External"/><Relationship Id="rId412" Type="http://schemas.openxmlformats.org/officeDocument/2006/relationships/image" Target="media/image70.png"/><Relationship Id="rId107" Type="http://schemas.openxmlformats.org/officeDocument/2006/relationships/hyperlink" Target="about:blank../pospi/PointOfSaleView.html" TargetMode="External"/><Relationship Id="rId289" Type="http://schemas.openxmlformats.org/officeDocument/2006/relationships/hyperlink" Target="about:blank../pospi/ProductOrder.html" TargetMode="External"/><Relationship Id="rId454" Type="http://schemas.openxmlformats.org/officeDocument/2006/relationships/image" Target="media/image112.png"/><Relationship Id="rId11" Type="http://schemas.openxmlformats.org/officeDocument/2006/relationships/footer" Target="footer1.xml"/><Relationship Id="rId53" Type="http://schemas.openxmlformats.org/officeDocument/2006/relationships/hyperlink" Target="about:blank../pospi/UserLoginView.html" TargetMode="External"/><Relationship Id="rId149" Type="http://schemas.openxmlformats.org/officeDocument/2006/relationships/image" Target="media/image25.png"/><Relationship Id="rId314" Type="http://schemas.openxmlformats.org/officeDocument/2006/relationships/hyperlink" Target="about:blank../pospi/ProductView.html" TargetMode="External"/><Relationship Id="rId356" Type="http://schemas.openxmlformats.org/officeDocument/2006/relationships/hyperlink" Target="about:blank../pospi/ProductMaintenanceView.html" TargetMode="External"/><Relationship Id="rId398" Type="http://schemas.openxmlformats.org/officeDocument/2006/relationships/image" Target="media/image56.png"/><Relationship Id="rId95" Type="http://schemas.openxmlformats.org/officeDocument/2006/relationships/hyperlink" Target="about:blank../pospi/SaleStartScreen.html" TargetMode="External"/><Relationship Id="rId160" Type="http://schemas.openxmlformats.org/officeDocument/2006/relationships/hyperlink" Target="about:blank../pospi/PointOfSaleController.html" TargetMode="External"/><Relationship Id="rId216" Type="http://schemas.openxmlformats.org/officeDocument/2006/relationships/hyperlink" Target="about:blank../pospi/PayByCashDialog.html" TargetMode="External"/><Relationship Id="rId423" Type="http://schemas.openxmlformats.org/officeDocument/2006/relationships/image" Target="media/image81.png"/><Relationship Id="rId258" Type="http://schemas.openxmlformats.org/officeDocument/2006/relationships/hyperlink" Target="about:blank../pospi/UnitSaleDialog.html" TargetMode="External"/><Relationship Id="rId465" Type="http://schemas.openxmlformats.org/officeDocument/2006/relationships/image" Target="media/image122.png"/><Relationship Id="rId22" Type="http://schemas.openxmlformats.org/officeDocument/2006/relationships/image" Target="media/image7.png"/><Relationship Id="rId64" Type="http://schemas.openxmlformats.org/officeDocument/2006/relationships/hyperlink" Target="about:blank../pospi/UserLoginController.html" TargetMode="External"/><Relationship Id="rId118" Type="http://schemas.openxmlformats.org/officeDocument/2006/relationships/hyperlink" Target="about:blank../pospi/PointOfSaleView.html" TargetMode="External"/><Relationship Id="rId325" Type="http://schemas.openxmlformats.org/officeDocument/2006/relationships/hyperlink" Target="about:blank../pospi/ProductController.html" TargetMode="External"/><Relationship Id="rId367" Type="http://schemas.openxmlformats.org/officeDocument/2006/relationships/hyperlink" Target="about:blank../pospi/ProductMaintenanceController.html" TargetMode="External"/><Relationship Id="rId171" Type="http://schemas.openxmlformats.org/officeDocument/2006/relationships/image" Target="media/image26.png"/><Relationship Id="rId227" Type="http://schemas.openxmlformats.org/officeDocument/2006/relationships/image" Target="media/image33.png"/><Relationship Id="rId269" Type="http://schemas.openxmlformats.org/officeDocument/2006/relationships/hyperlink" Target="about:blank../pospi/UnitSaleDialog.html" TargetMode="External"/><Relationship Id="rId434" Type="http://schemas.openxmlformats.org/officeDocument/2006/relationships/image" Target="media/image92.png"/><Relationship Id="rId476" Type="http://schemas.openxmlformats.org/officeDocument/2006/relationships/image" Target="media/image133.png"/><Relationship Id="rId33" Type="http://schemas.openxmlformats.org/officeDocument/2006/relationships/hyperlink" Target="http://docs.oracle.com/javase/tutorial/2d/printing/index.html" TargetMode="External"/><Relationship Id="rId129" Type="http://schemas.openxmlformats.org/officeDocument/2006/relationships/hyperlink" Target="about:blank../pospi/PointOfSaleView.html" TargetMode="External"/><Relationship Id="rId280" Type="http://schemas.openxmlformats.org/officeDocument/2006/relationships/hyperlink" Target="about:blank../pospi/UnitSaleDialog.html" TargetMode="External"/><Relationship Id="rId336" Type="http://schemas.openxmlformats.org/officeDocument/2006/relationships/image" Target="media/image44.png"/><Relationship Id="rId75" Type="http://schemas.openxmlformats.org/officeDocument/2006/relationships/image" Target="media/image17.png"/><Relationship Id="rId140" Type="http://schemas.openxmlformats.org/officeDocument/2006/relationships/hyperlink" Target="about:blank../pospi/PointOfSaleView.html" TargetMode="External"/><Relationship Id="rId182" Type="http://schemas.openxmlformats.org/officeDocument/2006/relationships/hyperlink" Target="about:blank../pospi/PayByCashDialog.html" TargetMode="External"/><Relationship Id="rId378" Type="http://schemas.openxmlformats.org/officeDocument/2006/relationships/hyperlink" Target="about:blank../pospi/ProductMaintenanceController.html" TargetMode="External"/><Relationship Id="rId403" Type="http://schemas.openxmlformats.org/officeDocument/2006/relationships/image" Target="media/image61.png"/><Relationship Id="rId6" Type="http://schemas.openxmlformats.org/officeDocument/2006/relationships/webSettings" Target="webSettings.xml"/><Relationship Id="rId238" Type="http://schemas.openxmlformats.org/officeDocument/2006/relationships/hyperlink" Target="about:blank../pospi/UnitSaleDialog.html" TargetMode="External"/><Relationship Id="rId445" Type="http://schemas.openxmlformats.org/officeDocument/2006/relationships/image" Target="media/image103.png"/><Relationship Id="rId487" Type="http://schemas.openxmlformats.org/officeDocument/2006/relationships/fontTable" Target="fontTable.xml"/><Relationship Id="rId291" Type="http://schemas.openxmlformats.org/officeDocument/2006/relationships/hyperlink" Target="about:blank../pospi/ProductOrder.html" TargetMode="External"/><Relationship Id="rId305" Type="http://schemas.openxmlformats.org/officeDocument/2006/relationships/hyperlink" Target="about:blank../pospi/ProductView.html" TargetMode="External"/><Relationship Id="rId347" Type="http://schemas.openxmlformats.org/officeDocument/2006/relationships/hyperlink" Target="about:blank../pospi/ProductMaintenanceView.html" TargetMode="External"/><Relationship Id="rId44" Type="http://schemas.openxmlformats.org/officeDocument/2006/relationships/hyperlink" Target="about:blank../pospi/PosPiApplication.html" TargetMode="External"/><Relationship Id="rId86" Type="http://schemas.openxmlformats.org/officeDocument/2006/relationships/hyperlink" Target="about:blank../pospi/SaleStartScreen.html" TargetMode="External"/><Relationship Id="rId151" Type="http://schemas.openxmlformats.org/officeDocument/2006/relationships/hyperlink" Target="about:blank../pospi/PointOfSaleController.html" TargetMode="External"/><Relationship Id="rId389" Type="http://schemas.openxmlformats.org/officeDocument/2006/relationships/hyperlink" Target="https://www.mysql.com/products/workbench/" TargetMode="External"/><Relationship Id="rId193" Type="http://schemas.openxmlformats.org/officeDocument/2006/relationships/hyperlink" Target="about:blank../pospi/PayByCashDialog.html" TargetMode="External"/><Relationship Id="rId207" Type="http://schemas.openxmlformats.org/officeDocument/2006/relationships/hyperlink" Target="about:blank../pospi/PayByCashDialog.html" TargetMode="External"/><Relationship Id="rId249" Type="http://schemas.openxmlformats.org/officeDocument/2006/relationships/hyperlink" Target="about:blank../pospi/UnitSaleDialog.html" TargetMode="External"/><Relationship Id="rId414" Type="http://schemas.openxmlformats.org/officeDocument/2006/relationships/image" Target="media/image72.png"/><Relationship Id="rId456" Type="http://schemas.openxmlformats.org/officeDocument/2006/relationships/image" Target="media/image114.png"/><Relationship Id="rId13" Type="http://schemas.openxmlformats.org/officeDocument/2006/relationships/header" Target="header3.xml"/><Relationship Id="rId109" Type="http://schemas.openxmlformats.org/officeDocument/2006/relationships/hyperlink" Target="about:blank../pospi/PointOfSaleView.html" TargetMode="External"/><Relationship Id="rId260" Type="http://schemas.openxmlformats.org/officeDocument/2006/relationships/hyperlink" Target="about:blank../pospi/UnitSaleDialog.html" TargetMode="External"/><Relationship Id="rId316" Type="http://schemas.openxmlformats.org/officeDocument/2006/relationships/hyperlink" Target="about:blank../pospi/ProductView.html" TargetMode="External"/><Relationship Id="rId55" Type="http://schemas.openxmlformats.org/officeDocument/2006/relationships/hyperlink" Target="about:blank../pospi/UserLoginView.html" TargetMode="External"/><Relationship Id="rId97" Type="http://schemas.openxmlformats.org/officeDocument/2006/relationships/hyperlink" Target="about:blank../pospi/SaleStartScreen.html" TargetMode="External"/><Relationship Id="rId120" Type="http://schemas.openxmlformats.org/officeDocument/2006/relationships/hyperlink" Target="about:blank../pospi/PointOfSaleView.html" TargetMode="External"/><Relationship Id="rId358" Type="http://schemas.openxmlformats.org/officeDocument/2006/relationships/hyperlink" Target="about:blank../pospi/ProductMaintenanceController.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HND\Software%20Development%20Graded%20Unit%202%20Docs\for%20submission\Report%20for%20Software%20Development%20Graded%20Unit%20-%20ALopez.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CC0AD-E2F9-4953-8C56-C30208179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for Software Development Graded Unit - ALopez</Template>
  <TotalTime>8212</TotalTime>
  <Pages>363</Pages>
  <Words>29763</Words>
  <Characters>330617</Characters>
  <Application>Microsoft Office Word</Application>
  <DocSecurity>0</DocSecurity>
  <Lines>2755</Lines>
  <Paragraphs>719</Paragraphs>
  <ScaleCrop>false</ScaleCrop>
  <HeadingPairs>
    <vt:vector size="2" baseType="variant">
      <vt:variant>
        <vt:lpstr>Title</vt:lpstr>
      </vt:variant>
      <vt:variant>
        <vt:i4>1</vt:i4>
      </vt:variant>
    </vt:vector>
  </HeadingPairs>
  <TitlesOfParts>
    <vt:vector size="1" baseType="lpstr">
      <vt:lpstr>Report for Software Development Integrative Project</vt:lpstr>
    </vt:vector>
  </TitlesOfParts>
  <Company>Reid Kerr College</Company>
  <LinksUpToDate>false</LinksUpToDate>
  <CharactersWithSpaces>359661</CharactersWithSpaces>
  <SharedDoc>false</SharedDoc>
  <HLinks>
    <vt:vector size="84" baseType="variant">
      <vt:variant>
        <vt:i4>1900594</vt:i4>
      </vt:variant>
      <vt:variant>
        <vt:i4>80</vt:i4>
      </vt:variant>
      <vt:variant>
        <vt:i4>0</vt:i4>
      </vt:variant>
      <vt:variant>
        <vt:i4>5</vt:i4>
      </vt:variant>
      <vt:variant>
        <vt:lpwstr/>
      </vt:variant>
      <vt:variant>
        <vt:lpwstr>_Toc169580295</vt:lpwstr>
      </vt:variant>
      <vt:variant>
        <vt:i4>1900594</vt:i4>
      </vt:variant>
      <vt:variant>
        <vt:i4>74</vt:i4>
      </vt:variant>
      <vt:variant>
        <vt:i4>0</vt:i4>
      </vt:variant>
      <vt:variant>
        <vt:i4>5</vt:i4>
      </vt:variant>
      <vt:variant>
        <vt:lpwstr/>
      </vt:variant>
      <vt:variant>
        <vt:lpwstr>_Toc169580294</vt:lpwstr>
      </vt:variant>
      <vt:variant>
        <vt:i4>1900594</vt:i4>
      </vt:variant>
      <vt:variant>
        <vt:i4>68</vt:i4>
      </vt:variant>
      <vt:variant>
        <vt:i4>0</vt:i4>
      </vt:variant>
      <vt:variant>
        <vt:i4>5</vt:i4>
      </vt:variant>
      <vt:variant>
        <vt:lpwstr/>
      </vt:variant>
      <vt:variant>
        <vt:lpwstr>_Toc169580293</vt:lpwstr>
      </vt:variant>
      <vt:variant>
        <vt:i4>1900594</vt:i4>
      </vt:variant>
      <vt:variant>
        <vt:i4>62</vt:i4>
      </vt:variant>
      <vt:variant>
        <vt:i4>0</vt:i4>
      </vt:variant>
      <vt:variant>
        <vt:i4>5</vt:i4>
      </vt:variant>
      <vt:variant>
        <vt:lpwstr/>
      </vt:variant>
      <vt:variant>
        <vt:lpwstr>_Toc169580292</vt:lpwstr>
      </vt:variant>
      <vt:variant>
        <vt:i4>1900594</vt:i4>
      </vt:variant>
      <vt:variant>
        <vt:i4>56</vt:i4>
      </vt:variant>
      <vt:variant>
        <vt:i4>0</vt:i4>
      </vt:variant>
      <vt:variant>
        <vt:i4>5</vt:i4>
      </vt:variant>
      <vt:variant>
        <vt:lpwstr/>
      </vt:variant>
      <vt:variant>
        <vt:lpwstr>_Toc169580291</vt:lpwstr>
      </vt:variant>
      <vt:variant>
        <vt:i4>1900594</vt:i4>
      </vt:variant>
      <vt:variant>
        <vt:i4>50</vt:i4>
      </vt:variant>
      <vt:variant>
        <vt:i4>0</vt:i4>
      </vt:variant>
      <vt:variant>
        <vt:i4>5</vt:i4>
      </vt:variant>
      <vt:variant>
        <vt:lpwstr/>
      </vt:variant>
      <vt:variant>
        <vt:lpwstr>_Toc169580290</vt:lpwstr>
      </vt:variant>
      <vt:variant>
        <vt:i4>1835058</vt:i4>
      </vt:variant>
      <vt:variant>
        <vt:i4>44</vt:i4>
      </vt:variant>
      <vt:variant>
        <vt:i4>0</vt:i4>
      </vt:variant>
      <vt:variant>
        <vt:i4>5</vt:i4>
      </vt:variant>
      <vt:variant>
        <vt:lpwstr/>
      </vt:variant>
      <vt:variant>
        <vt:lpwstr>_Toc169580289</vt:lpwstr>
      </vt:variant>
      <vt:variant>
        <vt:i4>1835058</vt:i4>
      </vt:variant>
      <vt:variant>
        <vt:i4>38</vt:i4>
      </vt:variant>
      <vt:variant>
        <vt:i4>0</vt:i4>
      </vt:variant>
      <vt:variant>
        <vt:i4>5</vt:i4>
      </vt:variant>
      <vt:variant>
        <vt:lpwstr/>
      </vt:variant>
      <vt:variant>
        <vt:lpwstr>_Toc169580288</vt:lpwstr>
      </vt:variant>
      <vt:variant>
        <vt:i4>1835058</vt:i4>
      </vt:variant>
      <vt:variant>
        <vt:i4>32</vt:i4>
      </vt:variant>
      <vt:variant>
        <vt:i4>0</vt:i4>
      </vt:variant>
      <vt:variant>
        <vt:i4>5</vt:i4>
      </vt:variant>
      <vt:variant>
        <vt:lpwstr/>
      </vt:variant>
      <vt:variant>
        <vt:lpwstr>_Toc169580287</vt:lpwstr>
      </vt:variant>
      <vt:variant>
        <vt:i4>1835058</vt:i4>
      </vt:variant>
      <vt:variant>
        <vt:i4>26</vt:i4>
      </vt:variant>
      <vt:variant>
        <vt:i4>0</vt:i4>
      </vt:variant>
      <vt:variant>
        <vt:i4>5</vt:i4>
      </vt:variant>
      <vt:variant>
        <vt:lpwstr/>
      </vt:variant>
      <vt:variant>
        <vt:lpwstr>_Toc169580286</vt:lpwstr>
      </vt:variant>
      <vt:variant>
        <vt:i4>1835058</vt:i4>
      </vt:variant>
      <vt:variant>
        <vt:i4>20</vt:i4>
      </vt:variant>
      <vt:variant>
        <vt:i4>0</vt:i4>
      </vt:variant>
      <vt:variant>
        <vt:i4>5</vt:i4>
      </vt:variant>
      <vt:variant>
        <vt:lpwstr/>
      </vt:variant>
      <vt:variant>
        <vt:lpwstr>_Toc169580285</vt:lpwstr>
      </vt:variant>
      <vt:variant>
        <vt:i4>1835058</vt:i4>
      </vt:variant>
      <vt:variant>
        <vt:i4>14</vt:i4>
      </vt:variant>
      <vt:variant>
        <vt:i4>0</vt:i4>
      </vt:variant>
      <vt:variant>
        <vt:i4>5</vt:i4>
      </vt:variant>
      <vt:variant>
        <vt:lpwstr/>
      </vt:variant>
      <vt:variant>
        <vt:lpwstr>_Toc169580284</vt:lpwstr>
      </vt:variant>
      <vt:variant>
        <vt:i4>1835058</vt:i4>
      </vt:variant>
      <vt:variant>
        <vt:i4>8</vt:i4>
      </vt:variant>
      <vt:variant>
        <vt:i4>0</vt:i4>
      </vt:variant>
      <vt:variant>
        <vt:i4>5</vt:i4>
      </vt:variant>
      <vt:variant>
        <vt:lpwstr/>
      </vt:variant>
      <vt:variant>
        <vt:lpwstr>_Toc169580283</vt:lpwstr>
      </vt:variant>
      <vt:variant>
        <vt:i4>1835058</vt:i4>
      </vt:variant>
      <vt:variant>
        <vt:i4>2</vt:i4>
      </vt:variant>
      <vt:variant>
        <vt:i4>0</vt:i4>
      </vt:variant>
      <vt:variant>
        <vt:i4>5</vt:i4>
      </vt:variant>
      <vt:variant>
        <vt:lpwstr/>
      </vt:variant>
      <vt:variant>
        <vt:lpwstr>_Toc169580282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 Software Development Integrative Project</dc:title>
  <dc:subject>DN4N 35</dc:subject>
  <dc:creator>romel</dc:creator>
  <cp:lastModifiedBy>romel</cp:lastModifiedBy>
  <cp:revision>2101</cp:revision>
  <cp:lastPrinted>2015-05-06T20:52:00Z</cp:lastPrinted>
  <dcterms:created xsi:type="dcterms:W3CDTF">2015-01-29T11:19:00Z</dcterms:created>
  <dcterms:modified xsi:type="dcterms:W3CDTF">2015-06-01T23:13:00Z</dcterms:modified>
</cp:coreProperties>
</file>